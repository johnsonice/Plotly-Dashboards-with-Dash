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000830"/>
    <w:bookmarkEnd w:id="0"/>
    <w:p w14:paraId="4B67C75E" w14:textId="77777777" w:rsidR="0035196B" w:rsidRPr="005812B2" w:rsidRDefault="006376BD" w:rsidP="00D15B60">
      <w:pPr>
        <w:pStyle w:val="Title"/>
        <w:spacing w:before="120" w:after="240" w:line="720" w:lineRule="exact"/>
        <w:ind w:left="1080" w:right="662"/>
      </w:pPr>
      <w:r>
        <w:rPr>
          <w:noProof/>
        </w:rPr>
        <mc:AlternateContent>
          <mc:Choice Requires="wps">
            <w:drawing>
              <wp:anchor distT="0" distB="0" distL="114300" distR="114300" simplePos="0" relativeHeight="252184576" behindDoc="0" locked="0" layoutInCell="1" allowOverlap="1" wp14:anchorId="710FEDFF" wp14:editId="0B2A4FD8">
                <wp:simplePos x="0" y="0"/>
                <wp:positionH relativeFrom="column">
                  <wp:posOffset>8509000</wp:posOffset>
                </wp:positionH>
                <wp:positionV relativeFrom="paragraph">
                  <wp:posOffset>-244475</wp:posOffset>
                </wp:positionV>
                <wp:extent cx="330200" cy="6517640"/>
                <wp:effectExtent l="2540" t="3175" r="635" b="3810"/>
                <wp:wrapNone/>
                <wp:docPr id="3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6517640"/>
                        </a:xfrm>
                        <a:prstGeom prst="rect">
                          <a:avLst/>
                        </a:prstGeom>
                        <a:solidFill>
                          <a:srgbClr val="FFFFFF"/>
                        </a:solidFill>
                        <a:ln>
                          <a:noFill/>
                        </a:ln>
                        <a:extLst>
                          <a:ext uri="{91240B29-F687-4F45-9708-019B960494DF}">
                            <a14:hiddenLine xmlns:a14="http://schemas.microsoft.com/office/drawing/2010/main" w="9525">
                              <a:solidFill>
                                <a:schemeClr val="tx2">
                                  <a:lumMod val="100000"/>
                                  <a:lumOff val="0"/>
                                </a:schemeClr>
                              </a:solidFill>
                              <a:miter lim="800000"/>
                              <a:headEnd/>
                              <a:tailEnd/>
                            </a14:hiddenLine>
                          </a:ext>
                        </a:extLst>
                      </wps:spPr>
                      <wps:txbx>
                        <w:txbxContent>
                          <w:p w14:paraId="4F6C3F2E" w14:textId="77777777" w:rsidR="009B57E0" w:rsidRPr="008745EA" w:rsidRDefault="009B57E0" w:rsidP="008C0B7B">
                            <w:pPr>
                              <w:pStyle w:val="Header"/>
                              <w:spacing w:after="120" w:line="240" w:lineRule="auto"/>
                              <w:ind w:left="-1440"/>
                            </w:pPr>
                            <w:r w:rsidRPr="00310954">
                              <w:rPr>
                                <w:noProof/>
                              </w:rPr>
                              <w:drawing>
                                <wp:inline distT="0" distB="0" distL="0" distR="0" wp14:anchorId="35B39BE7" wp14:editId="4670BBD1">
                                  <wp:extent cx="6867525" cy="1029193"/>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867525" cy="1029193"/>
                                          </a:xfrm>
                                          <a:prstGeom prst="rect">
                                            <a:avLst/>
                                          </a:prstGeom>
                                          <a:noFill/>
                                          <a:ln w="9525">
                                            <a:noFill/>
                                            <a:miter lim="800000"/>
                                            <a:headEnd/>
                                            <a:tailEnd/>
                                          </a:ln>
                                        </pic:spPr>
                                      </pic:pic>
                                    </a:graphicData>
                                  </a:graphic>
                                </wp:inline>
                              </w:drawing>
                            </w:r>
                          </w:p>
                          <w:p w14:paraId="06C0A779" w14:textId="77777777" w:rsidR="009B57E0" w:rsidRDefault="009B57E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FEDFF" id="_x0000_t202" coordsize="21600,21600" o:spt="202" path="m,l,21600r21600,l21600,xe">
                <v:stroke joinstyle="miter"/>
                <v:path gradientshapeok="t" o:connecttype="rect"/>
              </v:shapetype>
              <v:shape id="Text Box 16" o:spid="_x0000_s1026" type="#_x0000_t202" style="position:absolute;left:0;text-align:left;margin-left:670pt;margin-top:-19.25pt;width:26pt;height:513.2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" stroked="f" strokecolor="#1f497d [3215]">
                <v:textbox style="layout-flow:vertical" inset="5.85pt,.7pt,5.85pt,.7pt">
                  <w:txbxContent>
                    <w:p w14:paraId="4F6C3F2E" w14:textId="77777777" w:rsidR="009B57E0" w:rsidRPr="008745EA" w:rsidRDefault="009B57E0" w:rsidP="008C0B7B">
                      <w:pPr>
                        <w:pStyle w:val="Header"/>
                        <w:spacing w:after="120" w:line="240" w:lineRule="auto"/>
                        <w:ind w:left="-1440"/>
                      </w:pPr>
                      <w:r w:rsidRPr="00310954">
                        <w:rPr>
                          <w:noProof/>
                        </w:rPr>
                        <w:drawing>
                          <wp:inline distT="0" distB="0" distL="0" distR="0" wp14:anchorId="35B39BE7" wp14:editId="4670BBD1">
                            <wp:extent cx="6867525" cy="1029193"/>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867525" cy="1029193"/>
                                    </a:xfrm>
                                    <a:prstGeom prst="rect">
                                      <a:avLst/>
                                    </a:prstGeom>
                                    <a:noFill/>
                                    <a:ln w="9525">
                                      <a:noFill/>
                                      <a:miter lim="800000"/>
                                      <a:headEnd/>
                                      <a:tailEnd/>
                                    </a:ln>
                                  </pic:spPr>
                                </pic:pic>
                              </a:graphicData>
                            </a:graphic>
                          </wp:inline>
                        </w:drawing>
                      </w:r>
                    </w:p>
                    <w:p w14:paraId="06C0A779" w14:textId="77777777" w:rsidR="009B57E0" w:rsidRDefault="009B57E0"/>
                  </w:txbxContent>
                </v:textbox>
              </v:shape>
            </w:pict>
          </mc:Fallback>
        </mc:AlternateContent>
      </w:r>
      <w:r w:rsidR="005812B2">
        <w:t>CANADA</w:t>
      </w:r>
    </w:p>
    <w:p w14:paraId="67584F24" w14:textId="77777777" w:rsidR="00D527F6" w:rsidRPr="00B6203D" w:rsidRDefault="006376BD" w:rsidP="00B6203D">
      <w:pPr>
        <w:pStyle w:val="SubTitle"/>
        <w:spacing w:after="240" w:line="400" w:lineRule="exact"/>
        <w:ind w:left="1080"/>
      </w:pPr>
      <w:r>
        <w:rPr>
          <w:noProof/>
          <w:lang w:eastAsia="en-US" w:bidi="ar-SA"/>
        </w:rPr>
        <mc:AlternateContent>
          <mc:Choice Requires="wps">
            <w:drawing>
              <wp:anchor distT="0" distB="0" distL="114300" distR="114300" simplePos="0" relativeHeight="251612672" behindDoc="0" locked="0" layoutInCell="1" allowOverlap="1" wp14:anchorId="7145BCD9" wp14:editId="1B6AD78E">
                <wp:simplePos x="0" y="0"/>
                <wp:positionH relativeFrom="column">
                  <wp:posOffset>-847090</wp:posOffset>
                </wp:positionH>
                <wp:positionV relativeFrom="paragraph">
                  <wp:posOffset>370840</wp:posOffset>
                </wp:positionV>
                <wp:extent cx="1071245" cy="208280"/>
                <wp:effectExtent l="0" t="0" r="0" b="0"/>
                <wp:wrapNone/>
                <wp:docPr id="5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208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462AF2" w14:textId="77777777" w:rsidR="009B57E0" w:rsidRDefault="009B57E0" w:rsidP="005812B2">
                            <w:pPr>
                              <w:tabs>
                                <w:tab w:val="left" w:pos="216"/>
                              </w:tabs>
                              <w:jc w:val="right"/>
                            </w:pPr>
                            <w:r>
                              <w:tab/>
                              <w:t>July [  ], 2018</w:t>
                            </w:r>
                          </w:p>
                        </w:txbxContent>
                      </wps:txbx>
                      <wps:bodyPr rot="0" vert="horz" wrap="none" lIns="74295" tIns="8890" rIns="74295" bIns="889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45BCD9" id="Text Box 8" o:spid="_x0000_s1027" type="#_x0000_t202" style="position:absolute;left:0;text-align:left;margin-left:-66.7pt;margin-top:29.2pt;width:84.35pt;height:16.4pt;z-index:251612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" stroked="f">
                <v:textbox style="mso-fit-shape-to-text:t" inset="5.85pt,.7pt,5.85pt,.7pt">
                  <w:txbxContent>
                    <w:p w14:paraId="2B462AF2" w14:textId="77777777" w:rsidR="009B57E0" w:rsidRDefault="009B57E0" w:rsidP="005812B2">
                      <w:pPr>
                        <w:tabs>
                          <w:tab w:val="left" w:pos="216"/>
                        </w:tabs>
                        <w:jc w:val="right"/>
                      </w:pPr>
                      <w:r>
                        <w:tab/>
                        <w:t>July [  ], 2018</w:t>
                      </w:r>
                    </w:p>
                  </w:txbxContent>
                </v:textbox>
              </v:shape>
            </w:pict>
          </mc:Fallback>
        </mc:AlternateContent>
      </w:r>
      <w:r>
        <w:rPr>
          <w:noProof/>
          <w:lang w:eastAsia="en-US" w:bidi="ar-SA"/>
        </w:rPr>
        <mc:AlternateContent>
          <mc:Choice Requires="wps">
            <w:drawing>
              <wp:anchor distT="0" distB="0" distL="114300" distR="114300" simplePos="0" relativeHeight="251610624" behindDoc="0" locked="0" layoutInCell="1" allowOverlap="1" wp14:anchorId="6CDC2CD6" wp14:editId="55B10E2B">
                <wp:simplePos x="0" y="0"/>
                <wp:positionH relativeFrom="column">
                  <wp:posOffset>-1796415</wp:posOffset>
                </wp:positionH>
                <wp:positionV relativeFrom="paragraph">
                  <wp:posOffset>93345</wp:posOffset>
                </wp:positionV>
                <wp:extent cx="2216150" cy="95250"/>
                <wp:effectExtent l="0" t="0" r="0" b="0"/>
                <wp:wrapNone/>
                <wp:docPr id="5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95250"/>
                        </a:xfrm>
                        <a:prstGeom prst="rect">
                          <a:avLst/>
                        </a:prstGeom>
                        <a:solidFill>
                          <a:srgbClr val="4B82AD"/>
                        </a:solidFill>
                        <a:ln>
                          <a:noFill/>
                        </a:ln>
                        <a:effectLst/>
                        <a:extLst>
                          <a:ext uri="{91240B29-F687-4F45-9708-019B960494DF}">
                            <a14:hiddenLine xmlns:a14="http://schemas.microsoft.com/office/drawing/2010/main" w="38100">
                              <a:solidFill>
                                <a:srgbClr val="4982AD"/>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14:paraId="605A63F6" w14:textId="77777777" w:rsidR="009B57E0" w:rsidRDefault="009B57E0" w:rsidP="006B1604"/>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C2CD6" id="Text Box 6" o:spid="_x0000_s1028" type="#_x0000_t202" style="position:absolute;left:0;text-align:left;margin-left:-141.45pt;margin-top:7.35pt;width:174.5pt;height: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" fillcolor="#4b82ad" stroked="f" strokecolor="#4982ad" strokeweight="3pt">
                <v:shadow color="#243f60 [1604]" opacity=".5" offset="1pt"/>
                <v:textbox inset="5.85pt,.7pt,5.85pt,.7pt">
                  <w:txbxContent>
                    <w:p w14:paraId="605A63F6" w14:textId="77777777" w:rsidR="009B57E0" w:rsidRDefault="009B57E0" w:rsidP="006B1604"/>
                  </w:txbxContent>
                </v:textbox>
              </v:shape>
            </w:pict>
          </mc:Fallback>
        </mc:AlternateContent>
      </w:r>
      <w:r w:rsidR="00E07690">
        <w:t>STAFF REPORT</w:t>
      </w:r>
      <w:r w:rsidR="00D13D97" w:rsidRPr="003E4056">
        <w:t xml:space="preserve"> FOR THE </w:t>
      </w:r>
      <w:r w:rsidR="005812B2">
        <w:t>201</w:t>
      </w:r>
      <w:r w:rsidR="00C431E9">
        <w:t>8</w:t>
      </w:r>
      <w:r w:rsidR="006B1604" w:rsidRPr="003E4056">
        <w:t xml:space="preserve"> ARTICLE IV CONSULTATION</w:t>
      </w:r>
      <w:bookmarkStart w:id="1" w:name="TodaysDate"/>
      <w:bookmarkEnd w:id="1"/>
    </w:p>
    <w:p w14:paraId="22E56F86" w14:textId="77777777" w:rsidR="00CA077E" w:rsidRPr="00F01E2C" w:rsidRDefault="00CA077E" w:rsidP="00CA077E">
      <w:pPr>
        <w:spacing w:after="240" w:line="380" w:lineRule="exact"/>
        <w:ind w:left="1080"/>
        <w:rPr>
          <w:b/>
          <w:sz w:val="36"/>
          <w:szCs w:val="36"/>
        </w:rPr>
      </w:pPr>
      <w:bookmarkStart w:id="2" w:name="_Hlk516161850"/>
      <w:r w:rsidRPr="00F01E2C">
        <w:rPr>
          <w:b/>
          <w:sz w:val="36"/>
          <w:szCs w:val="36"/>
        </w:rPr>
        <w:t>KEY ISSUES</w:t>
      </w:r>
    </w:p>
    <w:p w14:paraId="56F4275E" w14:textId="2100F383" w:rsidR="00CA077E" w:rsidRPr="00995B9C" w:rsidRDefault="00CA077E" w:rsidP="00CA077E">
      <w:pPr>
        <w:spacing w:after="240"/>
        <w:ind w:left="1080"/>
        <w:rPr>
          <w:rFonts w:cs="Segoe UI"/>
        </w:rPr>
      </w:pPr>
      <w:r>
        <w:rPr>
          <w:b/>
        </w:rPr>
        <w:t>Context</w:t>
      </w:r>
      <w:r w:rsidRPr="003F7778">
        <w:rPr>
          <w:b/>
        </w:rPr>
        <w:t>.</w:t>
      </w:r>
      <w:r w:rsidRPr="003F7778">
        <w:t xml:space="preserve"> </w:t>
      </w:r>
      <w:r w:rsidRPr="00995B9C">
        <w:rPr>
          <w:rFonts w:cs="Segoe UI"/>
          <w:bCs/>
          <w:color w:val="2C2825"/>
          <w:shd w:val="clear" w:color="auto" w:fill="FFFFFF"/>
        </w:rPr>
        <w:t>The economy has continued to perform well</w:t>
      </w:r>
      <w:r w:rsidRPr="00995B9C">
        <w:rPr>
          <w:rFonts w:cs="Segoe UI"/>
          <w:color w:val="2C2825"/>
          <w:shd w:val="clear" w:color="auto" w:fill="FFFFFF"/>
        </w:rPr>
        <w:t xml:space="preserve">, </w:t>
      </w:r>
      <w:r w:rsidR="00684DC0">
        <w:rPr>
          <w:rFonts w:cs="Segoe UI"/>
          <w:color w:val="2C2825"/>
          <w:shd w:val="clear" w:color="auto" w:fill="FFFFFF"/>
        </w:rPr>
        <w:t xml:space="preserve">but </w:t>
      </w:r>
      <w:r w:rsidRPr="00995B9C">
        <w:rPr>
          <w:rFonts w:cs="Segoe UI"/>
          <w:color w:val="2C2825"/>
          <w:shd w:val="clear" w:color="auto" w:fill="FFFFFF"/>
        </w:rPr>
        <w:t>trade tensions, uncertainty about the outcome of NAFTA negotiations</w:t>
      </w:r>
      <w:r w:rsidR="000B3091">
        <w:rPr>
          <w:rFonts w:cs="Segoe UI"/>
          <w:color w:val="2C2825"/>
          <w:shd w:val="clear" w:color="auto" w:fill="FFFFFF"/>
        </w:rPr>
        <w:t xml:space="preserve"> and</w:t>
      </w:r>
      <w:r w:rsidR="00042110">
        <w:rPr>
          <w:rFonts w:cs="Segoe UI"/>
          <w:color w:val="2C2825"/>
          <w:shd w:val="clear" w:color="auto" w:fill="FFFFFF"/>
        </w:rPr>
        <w:t xml:space="preserve"> the</w:t>
      </w:r>
      <w:r w:rsidR="009C6DE3">
        <w:rPr>
          <w:rFonts w:cs="Segoe UI"/>
          <w:color w:val="2C2825"/>
          <w:shd w:val="clear" w:color="auto" w:fill="FFFFFF"/>
        </w:rPr>
        <w:t xml:space="preserve"> </w:t>
      </w:r>
      <w:r w:rsidR="00684DC0">
        <w:rPr>
          <w:rFonts w:cs="Segoe UI"/>
          <w:color w:val="2C2825"/>
          <w:shd w:val="clear" w:color="auto" w:fill="FFFFFF"/>
        </w:rPr>
        <w:t>impact</w:t>
      </w:r>
      <w:r w:rsidRPr="00995B9C">
        <w:rPr>
          <w:rFonts w:cs="Segoe UI"/>
          <w:color w:val="2C2825"/>
          <w:shd w:val="clear" w:color="auto" w:fill="FFFFFF"/>
        </w:rPr>
        <w:t xml:space="preserve"> of </w:t>
      </w:r>
      <w:r w:rsidR="00684DC0">
        <w:rPr>
          <w:rFonts w:cs="Segoe UI"/>
          <w:color w:val="2C2825"/>
          <w:shd w:val="clear" w:color="auto" w:fill="FFFFFF"/>
        </w:rPr>
        <w:t xml:space="preserve">the </w:t>
      </w:r>
      <w:r w:rsidRPr="00995B9C">
        <w:rPr>
          <w:rFonts w:cs="Segoe UI"/>
          <w:color w:val="2C2825"/>
          <w:shd w:val="clear" w:color="auto" w:fill="FFFFFF"/>
        </w:rPr>
        <w:t>U.S</w:t>
      </w:r>
      <w:r w:rsidR="00042110">
        <w:rPr>
          <w:rFonts w:cs="Segoe UI"/>
          <w:color w:val="2C2825"/>
          <w:shd w:val="clear" w:color="auto" w:fill="FFFFFF"/>
        </w:rPr>
        <w:t>.</w:t>
      </w:r>
      <w:r w:rsidRPr="00995B9C">
        <w:rPr>
          <w:rFonts w:cs="Segoe UI"/>
          <w:color w:val="2C2825"/>
          <w:shd w:val="clear" w:color="auto" w:fill="FFFFFF"/>
        </w:rPr>
        <w:t xml:space="preserve"> Tax Cuts and Jobs Act </w:t>
      </w:r>
      <w:r w:rsidR="00684DC0">
        <w:rPr>
          <w:rFonts w:cs="Segoe UI"/>
          <w:color w:val="2C2825"/>
          <w:shd w:val="clear" w:color="auto" w:fill="FFFFFF"/>
        </w:rPr>
        <w:t xml:space="preserve">on </w:t>
      </w:r>
      <w:r w:rsidRPr="00995B9C">
        <w:rPr>
          <w:rFonts w:cs="Segoe UI"/>
          <w:color w:val="2C2825"/>
          <w:shd w:val="clear" w:color="auto" w:fill="FFFFFF"/>
        </w:rPr>
        <w:t>Canada</w:t>
      </w:r>
      <w:r w:rsidR="009C6DE3">
        <w:rPr>
          <w:rFonts w:cs="Segoe UI"/>
          <w:color w:val="2C2825"/>
          <w:shd w:val="clear" w:color="auto" w:fill="FFFFFF"/>
        </w:rPr>
        <w:t>’s competitiveness</w:t>
      </w:r>
      <w:r w:rsidR="0089410A">
        <w:rPr>
          <w:rFonts w:cs="Segoe UI"/>
          <w:color w:val="2C2825"/>
          <w:shd w:val="clear" w:color="auto" w:fill="FFFFFF"/>
        </w:rPr>
        <w:t xml:space="preserve"> </w:t>
      </w:r>
      <w:r w:rsidR="00684DC0">
        <w:rPr>
          <w:rFonts w:cs="Segoe UI"/>
          <w:color w:val="2C2825"/>
          <w:shd w:val="clear" w:color="auto" w:fill="FFFFFF"/>
        </w:rPr>
        <w:t xml:space="preserve">are </w:t>
      </w:r>
      <w:r w:rsidR="00F24060">
        <w:rPr>
          <w:rFonts w:cs="Segoe UI"/>
          <w:color w:val="2C2825"/>
          <w:shd w:val="clear" w:color="auto" w:fill="FFFFFF"/>
        </w:rPr>
        <w:t xml:space="preserve">casting a shadow over the outlook. </w:t>
      </w:r>
      <w:r w:rsidRPr="00995B9C">
        <w:rPr>
          <w:rFonts w:cs="Segoe UI"/>
          <w:color w:val="2C2825"/>
          <w:shd w:val="clear" w:color="auto" w:fill="FFFFFF"/>
        </w:rPr>
        <w:t xml:space="preserve"> </w:t>
      </w:r>
    </w:p>
    <w:p w14:paraId="7F3DD7CD" w14:textId="6D39CF72" w:rsidR="00684DC0" w:rsidRPr="00684DC0" w:rsidRDefault="00CA077E" w:rsidP="00684DC0">
      <w:pPr>
        <w:spacing w:after="240"/>
        <w:ind w:left="1080"/>
        <w:rPr>
          <w:b/>
        </w:rPr>
      </w:pPr>
      <w:r w:rsidRPr="00E67AFA">
        <w:rPr>
          <w:b/>
        </w:rPr>
        <w:t>Focus of consultation</w:t>
      </w:r>
      <w:r>
        <w:t xml:space="preserve">. </w:t>
      </w:r>
      <w:r w:rsidR="00684DC0" w:rsidRPr="00684DC0">
        <w:rPr>
          <w:rStyle w:val="Strong"/>
          <w:b w:val="0"/>
        </w:rPr>
        <w:t xml:space="preserve">Against this backdrop, the 2018 Article IV consultation </w:t>
      </w:r>
      <w:r w:rsidR="00DC2ADE">
        <w:rPr>
          <w:rStyle w:val="Strong"/>
          <w:b w:val="0"/>
        </w:rPr>
        <w:t>focused</w:t>
      </w:r>
      <w:r w:rsidR="00684DC0" w:rsidRPr="00684DC0">
        <w:rPr>
          <w:rStyle w:val="Strong"/>
          <w:b w:val="0"/>
        </w:rPr>
        <w:t xml:space="preserve"> on policies to secure stronger, more inclusive, and sustainable growth. The consultation assessed the growth and risk outlook; policies and reforms to sustain the recent recovery</w:t>
      </w:r>
      <w:r w:rsidR="00684DC0" w:rsidRPr="00684DC0">
        <w:rPr>
          <w:b/>
        </w:rPr>
        <w:t xml:space="preserve"> </w:t>
      </w:r>
      <w:r w:rsidR="00684DC0" w:rsidRPr="00684DC0">
        <w:t xml:space="preserve">and </w:t>
      </w:r>
      <w:r w:rsidR="00684DC0" w:rsidRPr="00684DC0">
        <w:rPr>
          <w:rStyle w:val="Strong"/>
          <w:b w:val="0"/>
        </w:rPr>
        <w:t xml:space="preserve">raise long-term potential growth; </w:t>
      </w:r>
      <w:r w:rsidR="00684DC0" w:rsidRPr="00684DC0">
        <w:t xml:space="preserve">the implications of the U.S. tax reform for Canada; </w:t>
      </w:r>
      <w:r w:rsidR="00684DC0" w:rsidRPr="00684DC0">
        <w:rPr>
          <w:rStyle w:val="Strong"/>
          <w:b w:val="0"/>
        </w:rPr>
        <w:t>housing market imbalances and affordability issues; and policies to strengthen financial system resilience as household and corporate debt climbed to historic highs.</w:t>
      </w:r>
    </w:p>
    <w:p w14:paraId="1537D376" w14:textId="4BD7A4DB" w:rsidR="00CA077E" w:rsidRDefault="00CA077E" w:rsidP="00CA077E">
      <w:pPr>
        <w:spacing w:after="240"/>
        <w:ind w:left="1080"/>
        <w:rPr>
          <w:rStyle w:val="Strong"/>
        </w:rPr>
      </w:pPr>
      <w:r>
        <w:rPr>
          <w:rStyle w:val="Strong"/>
        </w:rPr>
        <w:t xml:space="preserve">Key Policy Messages: </w:t>
      </w:r>
    </w:p>
    <w:p w14:paraId="11F257FC" w14:textId="59D9DA32" w:rsidR="00F44DD7" w:rsidRDefault="00F44DD7" w:rsidP="00F44DD7">
      <w:pPr>
        <w:pStyle w:val="ListBullet"/>
        <w:numPr>
          <w:ilvl w:val="0"/>
          <w:numId w:val="0"/>
        </w:numPr>
        <w:ind w:left="1080"/>
      </w:pPr>
      <w:r w:rsidRPr="00F44DD7">
        <w:rPr>
          <w:shd w:val="clear" w:color="auto" w:fill="FFFFFF"/>
        </w:rPr>
        <w:t>The current favorable economic environment presents an opportunity to rebuild policy buffers, and forge ahead with structural reforms to boost Canada’s global competitiveness</w:t>
      </w:r>
      <w:r w:rsidR="00DB6482">
        <w:rPr>
          <w:shd w:val="clear" w:color="auto" w:fill="FFFFFF"/>
        </w:rPr>
        <w:t>:</w:t>
      </w:r>
      <w:r w:rsidRPr="00995B9C">
        <w:t xml:space="preserve"> </w:t>
      </w:r>
    </w:p>
    <w:p w14:paraId="3CFA9F0A" w14:textId="03273394" w:rsidR="00F44DD7" w:rsidRPr="00F44DD7" w:rsidRDefault="00F44DD7" w:rsidP="004D6727">
      <w:pPr>
        <w:pStyle w:val="ListBullet"/>
        <w:spacing w:after="180"/>
        <w:ind w:left="1080"/>
      </w:pPr>
      <w:r>
        <w:t>F</w:t>
      </w:r>
      <w:r w:rsidR="00CA077E" w:rsidRPr="00F44DD7">
        <w:t>iscal policy should focus on rebuilding policy buffers</w:t>
      </w:r>
      <w:r w:rsidR="00DC2ADE" w:rsidRPr="00F44DD7">
        <w:t>, with the burden of adjustment falling on p</w:t>
      </w:r>
      <w:r w:rsidR="00CA077E" w:rsidRPr="00F44DD7">
        <w:t>rovincial governments</w:t>
      </w:r>
      <w:r w:rsidR="00DC2ADE" w:rsidRPr="00F44DD7">
        <w:t>.</w:t>
      </w:r>
      <w:r w:rsidR="00CA077E" w:rsidRPr="00F44DD7">
        <w:t xml:space="preserve"> T</w:t>
      </w:r>
      <w:r w:rsidR="00CA077E" w:rsidRPr="00F44DD7">
        <w:rPr>
          <w:shd w:val="clear" w:color="auto" w:fill="FFFFFF"/>
        </w:rPr>
        <w:t>he fiscal framework could also explicitly incorporate fiscal rules at both the federal and provincial levels to better demonstrate a commitment to well-managed public finances.</w:t>
      </w:r>
      <w:r w:rsidRPr="00F44DD7">
        <w:rPr>
          <w:shd w:val="clear" w:color="auto" w:fill="FFFFFF"/>
        </w:rPr>
        <w:t xml:space="preserve"> The current balance of risks around the outlook supports the Bank of Canada’s cautious approach to monetary policy normalization. </w:t>
      </w:r>
    </w:p>
    <w:p w14:paraId="1752DA28" w14:textId="4D3041FA" w:rsidR="00CA077E" w:rsidRPr="004D6727" w:rsidRDefault="00CA077E" w:rsidP="004D6727">
      <w:pPr>
        <w:pStyle w:val="ListBullet"/>
        <w:spacing w:after="180"/>
        <w:ind w:left="1080"/>
        <w:rPr>
          <w:rFonts w:cs="Segoe UI"/>
        </w:rPr>
      </w:pPr>
      <w:r w:rsidRPr="004D6727">
        <w:rPr>
          <w:rFonts w:cs="Segoe UI"/>
        </w:rPr>
        <w:t xml:space="preserve">Macroprudential policy </w:t>
      </w:r>
      <w:r w:rsidR="008A0AEC" w:rsidRPr="004D6727">
        <w:rPr>
          <w:rFonts w:cs="Segoe UI"/>
        </w:rPr>
        <w:t>is</w:t>
      </w:r>
      <w:r w:rsidRPr="004D6727">
        <w:rPr>
          <w:rFonts w:cs="Segoe UI"/>
        </w:rPr>
        <w:t xml:space="preserve"> broadly appropriate</w:t>
      </w:r>
      <w:r w:rsidR="00F44DD7" w:rsidRPr="004D6727">
        <w:rPr>
          <w:rFonts w:cs="Segoe UI"/>
          <w:shd w:val="clear" w:color="auto" w:fill="FFFFFF"/>
        </w:rPr>
        <w:t xml:space="preserve"> and should be complemented by </w:t>
      </w:r>
      <w:r w:rsidR="009C6DE3" w:rsidRPr="004D6727">
        <w:rPr>
          <w:rFonts w:cs="Segoe UI"/>
          <w:shd w:val="clear" w:color="auto" w:fill="FFFFFF"/>
        </w:rPr>
        <w:t xml:space="preserve">a broad set of </w:t>
      </w:r>
      <w:r w:rsidRPr="004D6727">
        <w:rPr>
          <w:rFonts w:cs="Segoe UI"/>
          <w:bCs/>
          <w:shd w:val="clear" w:color="auto" w:fill="FFFFFF"/>
        </w:rPr>
        <w:t xml:space="preserve">supply-side policies </w:t>
      </w:r>
      <w:r w:rsidR="000C5847" w:rsidRPr="004D6727">
        <w:rPr>
          <w:rFonts w:cs="Segoe UI"/>
          <w:bCs/>
          <w:shd w:val="clear" w:color="auto" w:fill="FFFFFF"/>
        </w:rPr>
        <w:t xml:space="preserve">at the provincial </w:t>
      </w:r>
      <w:r w:rsidR="0089410A" w:rsidRPr="004D6727">
        <w:rPr>
          <w:rFonts w:cs="Segoe UI"/>
          <w:bCs/>
          <w:shd w:val="clear" w:color="auto" w:fill="FFFFFF"/>
        </w:rPr>
        <w:t xml:space="preserve">and municipal </w:t>
      </w:r>
      <w:r w:rsidR="000C5847" w:rsidRPr="004D6727">
        <w:rPr>
          <w:rFonts w:cs="Segoe UI"/>
          <w:bCs/>
          <w:shd w:val="clear" w:color="auto" w:fill="FFFFFF"/>
        </w:rPr>
        <w:t>level</w:t>
      </w:r>
      <w:r w:rsidR="0089410A" w:rsidRPr="004D6727">
        <w:rPr>
          <w:rFonts w:cs="Segoe UI"/>
          <w:bCs/>
          <w:shd w:val="clear" w:color="auto" w:fill="FFFFFF"/>
        </w:rPr>
        <w:t>s</w:t>
      </w:r>
      <w:r w:rsidR="000C5847" w:rsidRPr="004D6727">
        <w:rPr>
          <w:rFonts w:cs="Segoe UI"/>
          <w:bCs/>
          <w:shd w:val="clear" w:color="auto" w:fill="FFFFFF"/>
        </w:rPr>
        <w:t xml:space="preserve"> </w:t>
      </w:r>
      <w:r w:rsidRPr="004D6727">
        <w:rPr>
          <w:rFonts w:cs="Segoe UI"/>
          <w:bCs/>
          <w:shd w:val="clear" w:color="auto" w:fill="FFFFFF"/>
        </w:rPr>
        <w:t xml:space="preserve">to </w:t>
      </w:r>
      <w:r w:rsidR="00F44DD7" w:rsidRPr="004D6727">
        <w:rPr>
          <w:rFonts w:cs="Segoe UI"/>
          <w:bCs/>
          <w:shd w:val="clear" w:color="auto" w:fill="FFFFFF"/>
        </w:rPr>
        <w:t xml:space="preserve">address affordability concerns and reduce </w:t>
      </w:r>
      <w:r w:rsidR="00DB6482" w:rsidRPr="004D6727">
        <w:rPr>
          <w:rFonts w:cs="Segoe UI"/>
          <w:bCs/>
          <w:shd w:val="clear" w:color="auto" w:fill="FFFFFF"/>
        </w:rPr>
        <w:t>demand pressures</w:t>
      </w:r>
      <w:r w:rsidR="009C6DE3" w:rsidRPr="004D6727">
        <w:rPr>
          <w:rFonts w:cs="Segoe UI"/>
          <w:bCs/>
          <w:shd w:val="clear" w:color="auto" w:fill="FFFFFF"/>
        </w:rPr>
        <w:t xml:space="preserve"> more permanently</w:t>
      </w:r>
      <w:r w:rsidR="00F44DD7" w:rsidRPr="004D6727">
        <w:rPr>
          <w:rFonts w:cs="Segoe UI"/>
          <w:bCs/>
          <w:shd w:val="clear" w:color="auto" w:fill="FFFFFF"/>
        </w:rPr>
        <w:t xml:space="preserve">. </w:t>
      </w:r>
      <w:r w:rsidR="008A0AEC" w:rsidRPr="004D6727">
        <w:rPr>
          <w:rFonts w:cs="Segoe UI"/>
          <w:bCs/>
          <w:shd w:val="clear" w:color="auto" w:fill="FFFFFF"/>
        </w:rPr>
        <w:t>Federal and provincial c</w:t>
      </w:r>
      <w:r w:rsidR="000C5847" w:rsidRPr="004D6727">
        <w:rPr>
          <w:rFonts w:cs="Segoe UI"/>
          <w:bCs/>
          <w:shd w:val="clear" w:color="auto" w:fill="FFFFFF"/>
        </w:rPr>
        <w:t xml:space="preserve">ooperation </w:t>
      </w:r>
      <w:r w:rsidR="00042110" w:rsidRPr="004D6727">
        <w:rPr>
          <w:rFonts w:cs="Segoe UI"/>
          <w:shd w:val="clear" w:color="auto" w:fill="FFFFFF"/>
        </w:rPr>
        <w:t xml:space="preserve">is required to </w:t>
      </w:r>
      <w:r w:rsidR="00F44DD7" w:rsidRPr="004D6727">
        <w:rPr>
          <w:rFonts w:cs="Segoe UI"/>
          <w:shd w:val="clear" w:color="auto" w:fill="FFFFFF"/>
        </w:rPr>
        <w:t>mitigate other potential and emerging risks to financial stability</w:t>
      </w:r>
      <w:r w:rsidR="009C6DE3" w:rsidRPr="004D6727">
        <w:rPr>
          <w:rFonts w:cs="Segoe UI"/>
          <w:shd w:val="clear" w:color="auto" w:fill="FFFFFF"/>
        </w:rPr>
        <w:t>.</w:t>
      </w:r>
    </w:p>
    <w:p w14:paraId="74A61BAD" w14:textId="6CE659EA" w:rsidR="00E470C1" w:rsidRPr="00B70F82" w:rsidRDefault="00042110" w:rsidP="004D6727">
      <w:pPr>
        <w:pStyle w:val="ListBullet"/>
        <w:spacing w:after="180"/>
        <w:ind w:left="1080"/>
        <w:sectPr w:rsidR="00E470C1" w:rsidRPr="00B70F82" w:rsidSect="00310954">
          <w:headerReference w:type="even" r:id="rId15"/>
          <w:headerReference w:type="default" r:id="rId16"/>
          <w:footerReference w:type="even" r:id="rId17"/>
          <w:footerReference w:type="default" r:id="rId18"/>
          <w:headerReference w:type="first" r:id="rId19"/>
          <w:footerReference w:type="first" r:id="rId20"/>
          <w:pgSz w:w="12240" w:h="15840" w:code="1"/>
          <w:pgMar w:top="1656" w:right="1469" w:bottom="1440" w:left="1469" w:header="0" w:footer="720" w:gutter="0"/>
          <w:cols w:space="720"/>
          <w:titlePg/>
          <w:docGrid w:type="lines" w:linePitch="360"/>
        </w:sectPr>
      </w:pPr>
      <w:r w:rsidRPr="00F94BDF">
        <w:t xml:space="preserve">A well-articulated strategy to improve competitiveness is critical for </w:t>
      </w:r>
      <w:r>
        <w:t xml:space="preserve">medium-term growth. </w:t>
      </w:r>
      <w:r w:rsidR="00BB4CA0">
        <w:t xml:space="preserve">A review of the </w:t>
      </w:r>
      <w:r w:rsidR="00B3598E">
        <w:t xml:space="preserve">Canadian </w:t>
      </w:r>
      <w:r w:rsidR="00E61467">
        <w:t xml:space="preserve">tax system is necessary to assess the scope for improving efficiency and preserving </w:t>
      </w:r>
      <w:r w:rsidR="00E61467" w:rsidRPr="00E61467">
        <w:rPr>
          <w:iCs/>
        </w:rPr>
        <w:t>Canada’s tax position globally</w:t>
      </w:r>
      <w:r w:rsidR="00E61467">
        <w:rPr>
          <w:iCs/>
        </w:rPr>
        <w:t>.</w:t>
      </w:r>
      <w:r w:rsidRPr="00F94BDF">
        <w:t xml:space="preserve"> </w:t>
      </w:r>
      <w:r>
        <w:t xml:space="preserve">More can </w:t>
      </w:r>
      <w:r w:rsidR="00E61467">
        <w:t xml:space="preserve">also </w:t>
      </w:r>
      <w:r>
        <w:t>be done to</w:t>
      </w:r>
      <w:r w:rsidR="001E7EBB" w:rsidRPr="00F94BDF">
        <w:t xml:space="preserve"> reduce</w:t>
      </w:r>
      <w:r>
        <w:t xml:space="preserve"> </w:t>
      </w:r>
      <w:r w:rsidR="000B3091">
        <w:t>domestic</w:t>
      </w:r>
      <w:r>
        <w:t xml:space="preserve"> </w:t>
      </w:r>
      <w:r w:rsidR="001E7EBB" w:rsidRPr="00F94BDF">
        <w:t>barriers to trade</w:t>
      </w:r>
      <w:r>
        <w:t>, regulatory red-tape,</w:t>
      </w:r>
      <w:r w:rsidR="001E7EBB" w:rsidRPr="00F94BDF">
        <w:t xml:space="preserve"> and </w:t>
      </w:r>
      <w:r>
        <w:t xml:space="preserve">restrictions to </w:t>
      </w:r>
      <w:r w:rsidR="001E7EBB" w:rsidRPr="00F94BDF">
        <w:t>foreign direct investment</w:t>
      </w:r>
      <w:r w:rsidR="00E61467">
        <w:t xml:space="preserve">. </w:t>
      </w:r>
      <w:r w:rsidR="000B3091">
        <w:t>I</w:t>
      </w:r>
      <w:r w:rsidR="00E61467">
        <w:t>nvestment</w:t>
      </w:r>
      <w:r w:rsidR="000B3091">
        <w:t xml:space="preserve"> </w:t>
      </w:r>
      <w:r w:rsidR="008A0AEC">
        <w:t xml:space="preserve">in </w:t>
      </w:r>
      <w:r w:rsidR="000B3091">
        <w:t>infrastructure</w:t>
      </w:r>
      <w:r w:rsidR="00993D6D">
        <w:t xml:space="preserve"> and immigration, a</w:t>
      </w:r>
      <w:r w:rsidR="000B3091">
        <w:t xml:space="preserve"> successful NAFTA agreement</w:t>
      </w:r>
      <w:r w:rsidR="00993D6D">
        <w:t>,</w:t>
      </w:r>
      <w:r w:rsidR="000B3091">
        <w:t xml:space="preserve"> and </w:t>
      </w:r>
      <w:r w:rsidR="00993D6D">
        <w:t xml:space="preserve">rapid </w:t>
      </w:r>
      <w:r w:rsidR="000B3091">
        <w:t xml:space="preserve">CPTPP </w:t>
      </w:r>
      <w:r w:rsidR="00993D6D">
        <w:t xml:space="preserve">ratification </w:t>
      </w:r>
      <w:r w:rsidR="000B3091">
        <w:t xml:space="preserve">would </w:t>
      </w:r>
      <w:r w:rsidR="000B3091" w:rsidRPr="000B3091">
        <w:t>enhance Canada’s ability to seize the potential benefits offered by greater market access and export diversification</w:t>
      </w:r>
      <w:r w:rsidR="000B3091">
        <w:t xml:space="preserve">. </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0"/>
        <w:gridCol w:w="6580"/>
      </w:tblGrid>
      <w:tr w:rsidR="00E470C1" w:rsidRPr="00B70F82" w14:paraId="1E96BA7C" w14:textId="77777777" w:rsidTr="00E470C1">
        <w:tc>
          <w:tcPr>
            <w:tcW w:w="2453" w:type="dxa"/>
          </w:tcPr>
          <w:p w14:paraId="2380A4AD" w14:textId="77777777" w:rsidR="00E470C1" w:rsidRPr="00B70F82" w:rsidRDefault="00E470C1" w:rsidP="00E470C1">
            <w:pPr>
              <w:spacing w:line="240" w:lineRule="auto"/>
              <w:rPr>
                <w:rFonts w:cs="Segoe UI"/>
                <w:sz w:val="28"/>
                <w:szCs w:val="28"/>
              </w:rPr>
            </w:pPr>
            <w:r w:rsidRPr="00B70F82">
              <w:rPr>
                <w:rFonts w:cs="Segoe UI"/>
                <w:sz w:val="28"/>
                <w:szCs w:val="28"/>
              </w:rPr>
              <w:lastRenderedPageBreak/>
              <w:t>Approved By</w:t>
            </w:r>
          </w:p>
          <w:p w14:paraId="193A38D2" w14:textId="77777777" w:rsidR="00E470C1" w:rsidRPr="00B70F82" w:rsidRDefault="000403E8" w:rsidP="003839F6">
            <w:pPr>
              <w:spacing w:line="240" w:lineRule="auto"/>
              <w:rPr>
                <w:rFonts w:cs="Segoe UI"/>
                <w:b/>
                <w:color w:val="4982AD"/>
              </w:rPr>
            </w:pPr>
            <w:bookmarkStart w:id="3" w:name="ApproversName"/>
            <w:bookmarkEnd w:id="3"/>
            <w:r>
              <w:rPr>
                <w:rFonts w:cs="Segoe UI"/>
                <w:b/>
                <w:color w:val="4982AD"/>
              </w:rPr>
              <w:t xml:space="preserve">Krishna Srinivasan (WHD) and </w:t>
            </w:r>
            <w:r w:rsidR="00CC52EC">
              <w:rPr>
                <w:rFonts w:cs="Segoe UI"/>
                <w:b/>
                <w:color w:val="4982AD"/>
              </w:rPr>
              <w:t>Vitaliy Kramarenko</w:t>
            </w:r>
            <w:r w:rsidR="00024564">
              <w:rPr>
                <w:rFonts w:cs="Segoe UI"/>
                <w:b/>
                <w:color w:val="4982AD"/>
              </w:rPr>
              <w:t xml:space="preserve"> (SPR)</w:t>
            </w:r>
          </w:p>
        </w:tc>
        <w:tc>
          <w:tcPr>
            <w:tcW w:w="6745" w:type="dxa"/>
            <w:shd w:val="clear" w:color="auto" w:fill="DBE5F1" w:themeFill="accent1" w:themeFillTint="33"/>
          </w:tcPr>
          <w:p w14:paraId="69A29E10" w14:textId="5217C38E" w:rsidR="00C3232A" w:rsidRPr="00FB3376" w:rsidRDefault="00024564" w:rsidP="003839F6">
            <w:pPr>
              <w:spacing w:after="120" w:line="240" w:lineRule="auto"/>
              <w:rPr>
                <w:rFonts w:cs="Segoe UI"/>
                <w:color w:val="000000"/>
                <w:szCs w:val="20"/>
              </w:rPr>
            </w:pPr>
            <w:bookmarkStart w:id="4" w:name="Details"/>
            <w:bookmarkEnd w:id="4"/>
            <w:r w:rsidRPr="003839F6">
              <w:rPr>
                <w:rFonts w:cs="Segoe UI"/>
                <w:color w:val="000000"/>
                <w:szCs w:val="20"/>
              </w:rPr>
              <w:t xml:space="preserve">Discussions took place in </w:t>
            </w:r>
            <w:r w:rsidR="00B0727C">
              <w:rPr>
                <w:rFonts w:cs="Segoe UI"/>
                <w:color w:val="000000"/>
                <w:szCs w:val="20"/>
              </w:rPr>
              <w:t xml:space="preserve">Vancouver and Montreal during April 30-May; and </w:t>
            </w:r>
            <w:r w:rsidR="005D728D" w:rsidRPr="003839F6">
              <w:rPr>
                <w:rFonts w:cs="Segoe UI"/>
                <w:szCs w:val="21"/>
              </w:rPr>
              <w:t xml:space="preserve">Toronto and Ottawa during </w:t>
            </w:r>
            <w:r w:rsidR="00746188">
              <w:rPr>
                <w:rFonts w:cs="Segoe UI"/>
                <w:szCs w:val="21"/>
              </w:rPr>
              <w:t>May</w:t>
            </w:r>
            <w:r w:rsidR="00CF735E">
              <w:rPr>
                <w:rFonts w:cs="Segoe UI"/>
                <w:szCs w:val="21"/>
              </w:rPr>
              <w:t xml:space="preserve"> 15</w:t>
            </w:r>
            <w:r w:rsidR="00CF735E">
              <w:rPr>
                <w:rFonts w:cs="Segoe UI"/>
                <w:color w:val="000000"/>
                <w:szCs w:val="20"/>
              </w:rPr>
              <w:t>-</w:t>
            </w:r>
            <w:r w:rsidR="0052750E">
              <w:rPr>
                <w:rFonts w:cs="Segoe UI"/>
                <w:szCs w:val="21"/>
              </w:rPr>
              <w:t>25</w:t>
            </w:r>
            <w:r w:rsidR="00746188">
              <w:rPr>
                <w:rFonts w:cs="Segoe UI"/>
                <w:szCs w:val="21"/>
              </w:rPr>
              <w:t xml:space="preserve"> and </w:t>
            </w:r>
            <w:r w:rsidR="00B0727C">
              <w:rPr>
                <w:rFonts w:cs="Segoe UI"/>
                <w:szCs w:val="21"/>
              </w:rPr>
              <w:t>June</w:t>
            </w:r>
            <w:r w:rsidR="005D728D" w:rsidRPr="003839F6">
              <w:rPr>
                <w:rFonts w:cs="Segoe UI"/>
                <w:szCs w:val="21"/>
              </w:rPr>
              <w:t xml:space="preserve"> </w:t>
            </w:r>
            <w:r w:rsidR="00B0727C">
              <w:rPr>
                <w:rFonts w:cs="Segoe UI"/>
                <w:szCs w:val="21"/>
              </w:rPr>
              <w:t>4,</w:t>
            </w:r>
            <w:r w:rsidR="003839F6" w:rsidRPr="003839F6">
              <w:rPr>
                <w:rFonts w:cs="Segoe UI"/>
                <w:szCs w:val="21"/>
              </w:rPr>
              <w:t xml:space="preserve"> </w:t>
            </w:r>
            <w:r w:rsidR="005D728D" w:rsidRPr="003839F6">
              <w:rPr>
                <w:rFonts w:cs="Segoe UI"/>
                <w:szCs w:val="21"/>
              </w:rPr>
              <w:t>201</w:t>
            </w:r>
            <w:r w:rsidR="00B0727C">
              <w:rPr>
                <w:rFonts w:cs="Segoe UI"/>
                <w:szCs w:val="21"/>
              </w:rPr>
              <w:t>8</w:t>
            </w:r>
            <w:r w:rsidRPr="003839F6">
              <w:rPr>
                <w:rFonts w:cs="Segoe UI"/>
                <w:color w:val="000000"/>
                <w:szCs w:val="20"/>
              </w:rPr>
              <w:t xml:space="preserve">. The team comprised </w:t>
            </w:r>
            <w:r w:rsidR="00AA7D8D">
              <w:rPr>
                <w:rFonts w:cs="Segoe UI"/>
                <w:color w:val="000000"/>
                <w:szCs w:val="20"/>
              </w:rPr>
              <w:t xml:space="preserve">Ms. </w:t>
            </w:r>
            <w:r w:rsidRPr="003839F6">
              <w:rPr>
                <w:rFonts w:cs="Segoe UI"/>
                <w:color w:val="000000"/>
                <w:szCs w:val="20"/>
              </w:rPr>
              <w:t xml:space="preserve">Lim (head), </w:t>
            </w:r>
            <w:r w:rsidR="00AA7D8D">
              <w:rPr>
                <w:rFonts w:cs="Segoe UI"/>
                <w:color w:val="000000"/>
                <w:szCs w:val="20"/>
              </w:rPr>
              <w:t xml:space="preserve">Messrs. </w:t>
            </w:r>
            <w:r w:rsidRPr="003839F6">
              <w:rPr>
                <w:rFonts w:cs="Segoe UI"/>
                <w:color w:val="000000"/>
                <w:szCs w:val="20"/>
              </w:rPr>
              <w:t xml:space="preserve">Ishi, </w:t>
            </w:r>
            <w:r w:rsidR="00B0727C">
              <w:rPr>
                <w:rFonts w:cs="Segoe UI"/>
                <w:color w:val="000000"/>
                <w:szCs w:val="20"/>
              </w:rPr>
              <w:t>Matheson, and Alvarez</w:t>
            </w:r>
            <w:r w:rsidR="003839F6" w:rsidRPr="003839F6">
              <w:rPr>
                <w:rFonts w:cs="Segoe UI"/>
                <w:color w:val="000000"/>
                <w:szCs w:val="20"/>
              </w:rPr>
              <w:t xml:space="preserve"> </w:t>
            </w:r>
            <w:r w:rsidRPr="003839F6">
              <w:rPr>
                <w:rFonts w:cs="Segoe UI"/>
                <w:color w:val="000000"/>
                <w:szCs w:val="20"/>
              </w:rPr>
              <w:t>(all WHD),</w:t>
            </w:r>
            <w:r w:rsidR="005D728D" w:rsidRPr="003839F6">
              <w:rPr>
                <w:rFonts w:cs="Segoe UI"/>
                <w:color w:val="000000"/>
                <w:szCs w:val="20"/>
              </w:rPr>
              <w:t xml:space="preserve"> </w:t>
            </w:r>
            <w:r w:rsidR="00AA7D8D">
              <w:rPr>
                <w:rFonts w:cs="Segoe UI"/>
                <w:color w:val="000000"/>
                <w:szCs w:val="20"/>
              </w:rPr>
              <w:t>Ms.</w:t>
            </w:r>
            <w:r w:rsidR="003839F6" w:rsidRPr="003839F6">
              <w:rPr>
                <w:rFonts w:cs="Segoe UI"/>
                <w:color w:val="000000"/>
                <w:szCs w:val="20"/>
              </w:rPr>
              <w:t xml:space="preserve"> Arvai</w:t>
            </w:r>
            <w:r w:rsidR="005D728D" w:rsidRPr="003839F6">
              <w:rPr>
                <w:rFonts w:cs="Segoe UI"/>
                <w:szCs w:val="21"/>
              </w:rPr>
              <w:t xml:space="preserve"> (</w:t>
            </w:r>
            <w:r w:rsidR="003839F6" w:rsidRPr="003839F6">
              <w:rPr>
                <w:rFonts w:cs="Segoe UI"/>
                <w:szCs w:val="21"/>
              </w:rPr>
              <w:t>MCM</w:t>
            </w:r>
            <w:r w:rsidR="005D728D" w:rsidRPr="003839F6">
              <w:rPr>
                <w:rFonts w:cs="Segoe UI"/>
                <w:szCs w:val="21"/>
              </w:rPr>
              <w:t xml:space="preserve">), </w:t>
            </w:r>
            <w:r w:rsidR="00AA7D8D">
              <w:rPr>
                <w:rFonts w:cs="Segoe UI"/>
                <w:szCs w:val="21"/>
              </w:rPr>
              <w:t>Mr.</w:t>
            </w:r>
            <w:r w:rsidR="00B0727C">
              <w:rPr>
                <w:rFonts w:cs="Segoe UI"/>
                <w:szCs w:val="21"/>
              </w:rPr>
              <w:t xml:space="preserve"> Keen and </w:t>
            </w:r>
            <w:r w:rsidR="00162183">
              <w:rPr>
                <w:rFonts w:cs="Segoe UI"/>
                <w:szCs w:val="21"/>
              </w:rPr>
              <w:t>Ms.</w:t>
            </w:r>
            <w:r w:rsidR="00750532">
              <w:rPr>
                <w:rFonts w:cs="Segoe UI"/>
                <w:szCs w:val="21"/>
              </w:rPr>
              <w:t xml:space="preserve"> </w:t>
            </w:r>
            <w:r w:rsidR="00B0727C">
              <w:rPr>
                <w:rFonts w:cs="Segoe UI"/>
                <w:szCs w:val="21"/>
              </w:rPr>
              <w:t>Liu</w:t>
            </w:r>
            <w:r w:rsidR="003839F6" w:rsidRPr="003839F6">
              <w:rPr>
                <w:rFonts w:cs="Segoe UI"/>
                <w:szCs w:val="21"/>
              </w:rPr>
              <w:t xml:space="preserve"> </w:t>
            </w:r>
            <w:r w:rsidR="005D728D" w:rsidRPr="003839F6">
              <w:rPr>
                <w:rFonts w:cs="Segoe UI"/>
                <w:szCs w:val="21"/>
              </w:rPr>
              <w:t xml:space="preserve">(FAD). </w:t>
            </w:r>
            <w:r w:rsidR="00750532">
              <w:rPr>
                <w:rFonts w:cs="Segoe UI"/>
                <w:szCs w:val="21"/>
              </w:rPr>
              <w:br/>
            </w:r>
            <w:r w:rsidR="00AA7D8D">
              <w:rPr>
                <w:rFonts w:cs="Segoe UI"/>
                <w:szCs w:val="21"/>
              </w:rPr>
              <w:t>Ms.</w:t>
            </w:r>
            <w:r w:rsidR="005B2414">
              <w:rPr>
                <w:rFonts w:cs="Segoe UI"/>
                <w:szCs w:val="21"/>
              </w:rPr>
              <w:t xml:space="preserve"> Arias </w:t>
            </w:r>
            <w:r w:rsidR="00927B25">
              <w:rPr>
                <w:rFonts w:cs="Segoe UI"/>
                <w:szCs w:val="21"/>
              </w:rPr>
              <w:t xml:space="preserve">Granada </w:t>
            </w:r>
            <w:r w:rsidR="005B2414">
              <w:rPr>
                <w:rFonts w:cs="Segoe UI"/>
                <w:szCs w:val="21"/>
              </w:rPr>
              <w:t xml:space="preserve">and </w:t>
            </w:r>
            <w:r w:rsidR="00AA7D8D">
              <w:rPr>
                <w:rFonts w:cs="Segoe UI"/>
                <w:szCs w:val="21"/>
              </w:rPr>
              <w:t>Mr.</w:t>
            </w:r>
            <w:r w:rsidR="005B2414">
              <w:rPr>
                <w:rFonts w:cs="Segoe UI"/>
                <w:szCs w:val="21"/>
              </w:rPr>
              <w:t xml:space="preserve"> Ochoa (WHD) provided valuable assistance. </w:t>
            </w:r>
            <w:r w:rsidR="005D728D" w:rsidRPr="003839F6">
              <w:rPr>
                <w:rFonts w:cs="Segoe UI"/>
                <w:szCs w:val="21"/>
              </w:rPr>
              <w:t xml:space="preserve">Messrs. Werner and Srinivasan (both WHD) joined the mission for </w:t>
            </w:r>
            <w:r w:rsidR="00B0727C">
              <w:rPr>
                <w:rFonts w:cs="Segoe UI"/>
                <w:szCs w:val="21"/>
              </w:rPr>
              <w:t xml:space="preserve">the </w:t>
            </w:r>
            <w:r w:rsidR="005D728D" w:rsidRPr="003839F6">
              <w:rPr>
                <w:rFonts w:cs="Segoe UI"/>
                <w:szCs w:val="21"/>
              </w:rPr>
              <w:t>concluding meeting in Ottawa.</w:t>
            </w:r>
            <w:r w:rsidR="00CF735E">
              <w:rPr>
                <w:rFonts w:cs="Segoe UI"/>
                <w:szCs w:val="21"/>
              </w:rPr>
              <w:t xml:space="preserve"> Ms.</w:t>
            </w:r>
            <w:r w:rsidR="00CF735E">
              <w:t> </w:t>
            </w:r>
            <w:r w:rsidR="003D1890">
              <w:t xml:space="preserve">Young </w:t>
            </w:r>
            <w:r w:rsidR="0052750E">
              <w:rPr>
                <w:rFonts w:cs="Segoe UI"/>
                <w:szCs w:val="21"/>
              </w:rPr>
              <w:t>(</w:t>
            </w:r>
            <w:r w:rsidR="003D1890">
              <w:rPr>
                <w:rFonts w:cs="Segoe UI"/>
                <w:szCs w:val="21"/>
              </w:rPr>
              <w:t>OED</w:t>
            </w:r>
            <w:r w:rsidR="0052750E">
              <w:rPr>
                <w:rFonts w:cs="Segoe UI"/>
                <w:szCs w:val="21"/>
              </w:rPr>
              <w:t>) and Ms.</w:t>
            </w:r>
            <w:r w:rsidR="003D1890">
              <w:rPr>
                <w:rFonts w:cs="Segoe UI"/>
                <w:szCs w:val="21"/>
              </w:rPr>
              <w:t xml:space="preserve"> Zorn</w:t>
            </w:r>
            <w:r w:rsidR="00A22B88" w:rsidRPr="003839F6">
              <w:rPr>
                <w:rFonts w:cs="Segoe UI"/>
                <w:szCs w:val="21"/>
              </w:rPr>
              <w:t xml:space="preserve"> (OED) accompanied the mission</w:t>
            </w:r>
            <w:r w:rsidR="0052750E">
              <w:rPr>
                <w:rFonts w:cs="Segoe UI"/>
                <w:szCs w:val="21"/>
              </w:rPr>
              <w:t xml:space="preserve"> for parts of the trip</w:t>
            </w:r>
            <w:r w:rsidR="00A22B88" w:rsidRPr="003839F6">
              <w:rPr>
                <w:rFonts w:cs="Segoe UI"/>
                <w:szCs w:val="21"/>
              </w:rPr>
              <w:t>, and M</w:t>
            </w:r>
            <w:r w:rsidR="003839F6" w:rsidRPr="003839F6">
              <w:rPr>
                <w:rFonts w:cs="Segoe UI"/>
                <w:szCs w:val="21"/>
              </w:rPr>
              <w:t>s</w:t>
            </w:r>
            <w:r w:rsidR="00A22B88" w:rsidRPr="003839F6">
              <w:rPr>
                <w:rFonts w:cs="Segoe UI"/>
                <w:szCs w:val="21"/>
              </w:rPr>
              <w:t xml:space="preserve">. </w:t>
            </w:r>
            <w:r w:rsidR="00CF735E">
              <w:rPr>
                <w:rFonts w:cs="Segoe UI"/>
                <w:szCs w:val="21"/>
              </w:rPr>
              <w:t>Hors</w:t>
            </w:r>
            <w:r w:rsidR="003839F6" w:rsidRPr="003839F6">
              <w:rPr>
                <w:rFonts w:cs="Segoe UI"/>
                <w:szCs w:val="21"/>
              </w:rPr>
              <w:t>man</w:t>
            </w:r>
            <w:r w:rsidR="0052750E">
              <w:rPr>
                <w:rFonts w:cs="Segoe UI"/>
                <w:szCs w:val="21"/>
              </w:rPr>
              <w:t xml:space="preserve"> </w:t>
            </w:r>
            <w:r w:rsidR="00A22B88" w:rsidRPr="003839F6">
              <w:rPr>
                <w:rFonts w:cs="Segoe UI"/>
                <w:szCs w:val="21"/>
              </w:rPr>
              <w:t xml:space="preserve">(ED) attended the </w:t>
            </w:r>
            <w:r w:rsidR="0052750E">
              <w:rPr>
                <w:rFonts w:cs="Segoe UI"/>
                <w:szCs w:val="21"/>
              </w:rPr>
              <w:t>concluding meeting</w:t>
            </w:r>
            <w:r w:rsidR="00A22B88" w:rsidRPr="003839F6">
              <w:rPr>
                <w:rFonts w:cs="Segoe UI"/>
                <w:szCs w:val="21"/>
              </w:rPr>
              <w:t>. The mission met with Finance Minister Morneau, Governor Poloz, Superintendent Rudin, Deputy Minister Rochon</w:t>
            </w:r>
            <w:r w:rsidR="00931B6B" w:rsidRPr="003839F6">
              <w:rPr>
                <w:rFonts w:cs="Segoe UI"/>
                <w:szCs w:val="21"/>
              </w:rPr>
              <w:t>,</w:t>
            </w:r>
            <w:r w:rsidR="00A22B88" w:rsidRPr="003839F6">
              <w:rPr>
                <w:rFonts w:cs="Segoe UI"/>
                <w:szCs w:val="21"/>
              </w:rPr>
              <w:t xml:space="preserve"> </w:t>
            </w:r>
            <w:r w:rsidR="0052750E">
              <w:rPr>
                <w:rFonts w:cs="Segoe UI"/>
                <w:szCs w:val="21"/>
              </w:rPr>
              <w:t xml:space="preserve">Deputy Governors Lane, Leduc, </w:t>
            </w:r>
            <w:r w:rsidR="003D1890">
              <w:rPr>
                <w:rFonts w:cs="Segoe UI"/>
                <w:szCs w:val="21"/>
              </w:rPr>
              <w:t xml:space="preserve">and </w:t>
            </w:r>
            <w:r w:rsidR="0052750E">
              <w:rPr>
                <w:rFonts w:cs="Segoe UI"/>
                <w:szCs w:val="21"/>
              </w:rPr>
              <w:t xml:space="preserve">Patterson, </w:t>
            </w:r>
            <w:r w:rsidR="00A22B88" w:rsidRPr="003839F6">
              <w:rPr>
                <w:rFonts w:cs="Segoe UI"/>
                <w:szCs w:val="21"/>
              </w:rPr>
              <w:t>other senior officials, regulators, provincial governments, representatives from the financial and business sector, academics, and think tanks. The p</w:t>
            </w:r>
            <w:r w:rsidR="0052750E">
              <w:rPr>
                <w:rFonts w:cs="Segoe UI"/>
                <w:szCs w:val="21"/>
              </w:rPr>
              <w:t>ress conference was held on June</w:t>
            </w:r>
            <w:r w:rsidR="00C01276">
              <w:t> </w:t>
            </w:r>
            <w:r w:rsidR="0052750E">
              <w:rPr>
                <w:rFonts w:cs="Segoe UI"/>
                <w:szCs w:val="21"/>
              </w:rPr>
              <w:t>4</w:t>
            </w:r>
            <w:r w:rsidR="00A22B88" w:rsidRPr="003839F6">
              <w:rPr>
                <w:rFonts w:cs="Segoe UI"/>
                <w:szCs w:val="21"/>
              </w:rPr>
              <w:t>, 201</w:t>
            </w:r>
            <w:r w:rsidR="0052750E">
              <w:rPr>
                <w:rFonts w:cs="Segoe UI"/>
                <w:szCs w:val="21"/>
              </w:rPr>
              <w:t xml:space="preserve">8 </w:t>
            </w:r>
            <w:r w:rsidR="00A22B88" w:rsidRPr="003839F6">
              <w:rPr>
                <w:rFonts w:cs="Segoe UI"/>
                <w:szCs w:val="21"/>
              </w:rPr>
              <w:t xml:space="preserve">in </w:t>
            </w:r>
            <w:r w:rsidR="003839F6" w:rsidRPr="003839F6">
              <w:rPr>
                <w:rFonts w:cs="Segoe UI"/>
                <w:szCs w:val="21"/>
              </w:rPr>
              <w:t>Ottawa.</w:t>
            </w:r>
          </w:p>
        </w:tc>
      </w:tr>
    </w:tbl>
    <w:p w14:paraId="177CE564" w14:textId="77777777" w:rsidR="00E470C1" w:rsidRDefault="00E470C1" w:rsidP="00E470C1">
      <w:pPr>
        <w:rPr>
          <w:rFonts w:cs="Segoe UI"/>
          <w:b/>
          <w:bCs/>
        </w:rPr>
      </w:pPr>
    </w:p>
    <w:p w14:paraId="2D78E59A" w14:textId="77777777" w:rsidR="00E470C1" w:rsidRDefault="00E470C1" w:rsidP="00E470C1">
      <w:pPr>
        <w:rPr>
          <w:rFonts w:cs="Segoe UI"/>
          <w:b/>
          <w:bCs/>
        </w:rPr>
        <w:sectPr w:rsidR="00E470C1" w:rsidSect="00C41DDB">
          <w:headerReference w:type="even" r:id="rId21"/>
          <w:footerReference w:type="even" r:id="rId22"/>
          <w:headerReference w:type="first" r:id="rId23"/>
          <w:pgSz w:w="12240" w:h="15840" w:code="1"/>
          <w:pgMar w:top="1440" w:right="1440" w:bottom="1440" w:left="1800" w:header="720" w:footer="720" w:gutter="0"/>
          <w:cols w:space="720"/>
          <w:docGrid w:type="lines" w:linePitch="360"/>
        </w:sectPr>
      </w:pPr>
    </w:p>
    <w:p w14:paraId="120D083C" w14:textId="77777777" w:rsidR="00E470C1" w:rsidRDefault="00E470C1" w:rsidP="00E470C1">
      <w:pPr>
        <w:rPr>
          <w:rFonts w:cs="Segoe UI"/>
          <w:b/>
          <w:bCs/>
        </w:rPr>
      </w:pPr>
    </w:p>
    <w:tbl>
      <w:tblPr>
        <w:tblStyle w:val="TableGrid"/>
        <w:tblW w:w="908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B82AD"/>
        <w:tblCellMar>
          <w:left w:w="0" w:type="dxa"/>
          <w:right w:w="0" w:type="dxa"/>
        </w:tblCellMar>
        <w:tblLook w:val="04A0" w:firstRow="1" w:lastRow="0" w:firstColumn="1" w:lastColumn="0" w:noHBand="0" w:noVBand="1"/>
      </w:tblPr>
      <w:tblGrid>
        <w:gridCol w:w="9086"/>
      </w:tblGrid>
      <w:tr w:rsidR="00E470C1" w:rsidRPr="00B70F82" w14:paraId="6E089C99" w14:textId="77777777" w:rsidTr="00E470C1">
        <w:trPr>
          <w:cantSplit/>
          <w:trHeight w:val="468"/>
        </w:trPr>
        <w:tc>
          <w:tcPr>
            <w:tcW w:w="9086" w:type="dxa"/>
            <w:shd w:val="clear" w:color="auto" w:fill="4B82AD"/>
            <w:vAlign w:val="center"/>
          </w:tcPr>
          <w:p w14:paraId="19019D9F" w14:textId="77777777" w:rsidR="00E470C1" w:rsidRPr="00B70F82" w:rsidRDefault="00E470C1" w:rsidP="00E470C1">
            <w:pPr>
              <w:tabs>
                <w:tab w:val="center" w:pos="-1080"/>
                <w:tab w:val="left" w:pos="-360"/>
                <w:tab w:val="center" w:pos="4320"/>
                <w:tab w:val="right" w:pos="9000"/>
              </w:tabs>
              <w:spacing w:line="240" w:lineRule="auto"/>
              <w:ind w:left="274"/>
              <w:rPr>
                <w:rFonts w:cs="Segoe UI"/>
                <w:b/>
                <w:color w:val="F2F2F2" w:themeColor="background1" w:themeShade="F2"/>
                <w:sz w:val="32"/>
                <w:szCs w:val="32"/>
              </w:rPr>
            </w:pPr>
            <w:r w:rsidRPr="00B70F82">
              <w:rPr>
                <w:rFonts w:cs="Segoe UI"/>
                <w:b/>
                <w:color w:val="F2F2F2" w:themeColor="background1" w:themeShade="F2"/>
                <w:sz w:val="32"/>
                <w:szCs w:val="32"/>
              </w:rPr>
              <w:t>CONTENTS</w:t>
            </w:r>
          </w:p>
        </w:tc>
      </w:tr>
    </w:tbl>
    <w:bookmarkStart w:id="5" w:name="AddContents"/>
    <w:bookmarkStart w:id="6" w:name="toc1"/>
    <w:bookmarkEnd w:id="5"/>
    <w:p w14:paraId="7D890068" w14:textId="1A269DF2" w:rsidR="008840E5" w:rsidRDefault="00C47EE6">
      <w:pPr>
        <w:pStyle w:val="TOC1"/>
        <w:rPr>
          <w:rFonts w:asciiTheme="minorHAnsi" w:eastAsiaTheme="minorEastAsia" w:hAnsiTheme="minorHAnsi" w:cstheme="minorBidi"/>
          <w:b w:val="0"/>
          <w:caps w:val="0"/>
          <w:noProof/>
          <w:color w:val="auto"/>
          <w:sz w:val="22"/>
          <w:szCs w:val="22"/>
        </w:rPr>
      </w:pPr>
      <w:r>
        <w:fldChar w:fldCharType="begin"/>
      </w:r>
      <w:r>
        <w:instrText xml:space="preserve"> TOC \o "1-2" </w:instrText>
      </w:r>
      <w:r>
        <w:fldChar w:fldCharType="separate"/>
      </w:r>
      <w:r w:rsidR="008840E5">
        <w:rPr>
          <w:noProof/>
        </w:rPr>
        <w:t>political context: Turning risk into opportunity</w:t>
      </w:r>
      <w:r w:rsidR="008840E5">
        <w:rPr>
          <w:noProof/>
        </w:rPr>
        <w:tab/>
      </w:r>
      <w:r w:rsidR="008840E5">
        <w:rPr>
          <w:noProof/>
        </w:rPr>
        <w:fldChar w:fldCharType="begin"/>
      </w:r>
      <w:r w:rsidR="008840E5">
        <w:rPr>
          <w:noProof/>
        </w:rPr>
        <w:instrText xml:space="preserve"> PAGEREF _Toc516239203 \h </w:instrText>
      </w:r>
      <w:r w:rsidR="008840E5">
        <w:rPr>
          <w:noProof/>
        </w:rPr>
      </w:r>
      <w:r w:rsidR="008840E5">
        <w:rPr>
          <w:noProof/>
        </w:rPr>
        <w:fldChar w:fldCharType="separate"/>
      </w:r>
      <w:r w:rsidR="008840E5">
        <w:rPr>
          <w:noProof/>
        </w:rPr>
        <w:t>4</w:t>
      </w:r>
      <w:r w:rsidR="008840E5">
        <w:rPr>
          <w:noProof/>
        </w:rPr>
        <w:fldChar w:fldCharType="end"/>
      </w:r>
    </w:p>
    <w:p w14:paraId="0BE18A99" w14:textId="3A417777" w:rsidR="008840E5" w:rsidRDefault="008840E5">
      <w:pPr>
        <w:pStyle w:val="TOC1"/>
        <w:rPr>
          <w:rFonts w:asciiTheme="minorHAnsi" w:eastAsiaTheme="minorEastAsia" w:hAnsiTheme="minorHAnsi" w:cstheme="minorBidi"/>
          <w:b w:val="0"/>
          <w:caps w:val="0"/>
          <w:noProof/>
          <w:color w:val="auto"/>
          <w:sz w:val="22"/>
          <w:szCs w:val="22"/>
        </w:rPr>
      </w:pPr>
      <w:r>
        <w:rPr>
          <w:noProof/>
        </w:rPr>
        <w:t>recent developments</w:t>
      </w:r>
      <w:r>
        <w:rPr>
          <w:noProof/>
        </w:rPr>
        <w:tab/>
      </w:r>
      <w:r>
        <w:rPr>
          <w:noProof/>
        </w:rPr>
        <w:fldChar w:fldCharType="begin"/>
      </w:r>
      <w:r>
        <w:rPr>
          <w:noProof/>
        </w:rPr>
        <w:instrText xml:space="preserve"> PAGEREF _Toc516239204 \h </w:instrText>
      </w:r>
      <w:r>
        <w:rPr>
          <w:noProof/>
        </w:rPr>
      </w:r>
      <w:r>
        <w:rPr>
          <w:noProof/>
        </w:rPr>
        <w:fldChar w:fldCharType="separate"/>
      </w:r>
      <w:r>
        <w:rPr>
          <w:noProof/>
        </w:rPr>
        <w:t>4</w:t>
      </w:r>
      <w:r>
        <w:rPr>
          <w:noProof/>
        </w:rPr>
        <w:fldChar w:fldCharType="end"/>
      </w:r>
    </w:p>
    <w:p w14:paraId="668EC9F3" w14:textId="0A967C28" w:rsidR="008840E5" w:rsidRDefault="008840E5">
      <w:pPr>
        <w:pStyle w:val="TOC2"/>
        <w:rPr>
          <w:rFonts w:asciiTheme="minorHAnsi" w:eastAsiaTheme="minorEastAsia" w:hAnsiTheme="minorHAnsi" w:cstheme="minorBidi"/>
          <w:noProof/>
          <w:color w:val="auto"/>
          <w:sz w:val="22"/>
          <w:szCs w:val="22"/>
        </w:rPr>
      </w:pPr>
      <w:r>
        <w:rPr>
          <w:noProof/>
        </w:rPr>
        <w:t>A. A Solid Recovery but Investment and Exports are Still Lagging</w:t>
      </w:r>
      <w:r>
        <w:rPr>
          <w:noProof/>
        </w:rPr>
        <w:tab/>
      </w:r>
      <w:r>
        <w:rPr>
          <w:noProof/>
        </w:rPr>
        <w:fldChar w:fldCharType="begin"/>
      </w:r>
      <w:r>
        <w:rPr>
          <w:noProof/>
        </w:rPr>
        <w:instrText xml:space="preserve"> PAGEREF _Toc516239205 \h </w:instrText>
      </w:r>
      <w:r>
        <w:rPr>
          <w:noProof/>
        </w:rPr>
      </w:r>
      <w:r>
        <w:rPr>
          <w:noProof/>
        </w:rPr>
        <w:fldChar w:fldCharType="separate"/>
      </w:r>
      <w:r>
        <w:rPr>
          <w:noProof/>
        </w:rPr>
        <w:t>4</w:t>
      </w:r>
      <w:r>
        <w:rPr>
          <w:noProof/>
        </w:rPr>
        <w:fldChar w:fldCharType="end"/>
      </w:r>
    </w:p>
    <w:p w14:paraId="0EE65C3A" w14:textId="39C5C330" w:rsidR="008840E5" w:rsidRDefault="008840E5">
      <w:pPr>
        <w:pStyle w:val="TOC2"/>
        <w:rPr>
          <w:rFonts w:asciiTheme="minorHAnsi" w:eastAsiaTheme="minorEastAsia" w:hAnsiTheme="minorHAnsi" w:cstheme="minorBidi"/>
          <w:noProof/>
          <w:color w:val="auto"/>
          <w:sz w:val="22"/>
          <w:szCs w:val="22"/>
        </w:rPr>
      </w:pPr>
      <w:r>
        <w:rPr>
          <w:noProof/>
        </w:rPr>
        <w:t>B. Policy Levers Begin to Adjust as the Output Gap Closes</w:t>
      </w:r>
      <w:r>
        <w:rPr>
          <w:noProof/>
        </w:rPr>
        <w:tab/>
      </w:r>
      <w:r>
        <w:rPr>
          <w:noProof/>
        </w:rPr>
        <w:fldChar w:fldCharType="begin"/>
      </w:r>
      <w:r>
        <w:rPr>
          <w:noProof/>
        </w:rPr>
        <w:instrText xml:space="preserve"> PAGEREF _Toc516239206 \h </w:instrText>
      </w:r>
      <w:r>
        <w:rPr>
          <w:noProof/>
        </w:rPr>
      </w:r>
      <w:r>
        <w:rPr>
          <w:noProof/>
        </w:rPr>
        <w:fldChar w:fldCharType="separate"/>
      </w:r>
      <w:r>
        <w:rPr>
          <w:noProof/>
        </w:rPr>
        <w:t>6</w:t>
      </w:r>
      <w:r>
        <w:rPr>
          <w:noProof/>
        </w:rPr>
        <w:fldChar w:fldCharType="end"/>
      </w:r>
    </w:p>
    <w:p w14:paraId="366CD498" w14:textId="3578B465" w:rsidR="008840E5" w:rsidRDefault="008840E5">
      <w:pPr>
        <w:pStyle w:val="TOC2"/>
        <w:rPr>
          <w:rFonts w:asciiTheme="minorHAnsi" w:eastAsiaTheme="minorEastAsia" w:hAnsiTheme="minorHAnsi" w:cstheme="minorBidi"/>
          <w:noProof/>
          <w:color w:val="auto"/>
          <w:sz w:val="22"/>
          <w:szCs w:val="22"/>
        </w:rPr>
      </w:pPr>
      <w:r>
        <w:rPr>
          <w:noProof/>
        </w:rPr>
        <w:t>C. Housing Market Cools but Household Debt Remains High</w:t>
      </w:r>
      <w:r>
        <w:rPr>
          <w:noProof/>
        </w:rPr>
        <w:tab/>
      </w:r>
      <w:r>
        <w:rPr>
          <w:noProof/>
        </w:rPr>
        <w:fldChar w:fldCharType="begin"/>
      </w:r>
      <w:r>
        <w:rPr>
          <w:noProof/>
        </w:rPr>
        <w:instrText xml:space="preserve"> PAGEREF _Toc516239207 \h </w:instrText>
      </w:r>
      <w:r>
        <w:rPr>
          <w:noProof/>
        </w:rPr>
      </w:r>
      <w:r>
        <w:rPr>
          <w:noProof/>
        </w:rPr>
        <w:fldChar w:fldCharType="separate"/>
      </w:r>
      <w:r>
        <w:rPr>
          <w:noProof/>
        </w:rPr>
        <w:t>7</w:t>
      </w:r>
      <w:r>
        <w:rPr>
          <w:noProof/>
        </w:rPr>
        <w:fldChar w:fldCharType="end"/>
      </w:r>
    </w:p>
    <w:p w14:paraId="0824958D" w14:textId="3736EF76" w:rsidR="008840E5" w:rsidRDefault="008840E5">
      <w:pPr>
        <w:pStyle w:val="TOC2"/>
        <w:rPr>
          <w:rFonts w:asciiTheme="minorHAnsi" w:eastAsiaTheme="minorEastAsia" w:hAnsiTheme="minorHAnsi" w:cstheme="minorBidi"/>
          <w:noProof/>
          <w:color w:val="auto"/>
          <w:sz w:val="22"/>
          <w:szCs w:val="22"/>
        </w:rPr>
      </w:pPr>
      <w:r>
        <w:rPr>
          <w:noProof/>
        </w:rPr>
        <w:t>D. Another Banner Year for the Large Banks with Some New Risks</w:t>
      </w:r>
      <w:r>
        <w:rPr>
          <w:noProof/>
        </w:rPr>
        <w:tab/>
      </w:r>
      <w:r>
        <w:rPr>
          <w:noProof/>
        </w:rPr>
        <w:fldChar w:fldCharType="begin"/>
      </w:r>
      <w:r>
        <w:rPr>
          <w:noProof/>
        </w:rPr>
        <w:instrText xml:space="preserve"> PAGEREF _Toc516239208 \h </w:instrText>
      </w:r>
      <w:r>
        <w:rPr>
          <w:noProof/>
        </w:rPr>
      </w:r>
      <w:r>
        <w:rPr>
          <w:noProof/>
        </w:rPr>
        <w:fldChar w:fldCharType="separate"/>
      </w:r>
      <w:r>
        <w:rPr>
          <w:noProof/>
        </w:rPr>
        <w:t>8</w:t>
      </w:r>
      <w:r>
        <w:rPr>
          <w:noProof/>
        </w:rPr>
        <w:fldChar w:fldCharType="end"/>
      </w:r>
    </w:p>
    <w:p w14:paraId="7E89FCE3" w14:textId="4537AA55" w:rsidR="008840E5" w:rsidRDefault="008840E5">
      <w:pPr>
        <w:pStyle w:val="TOC1"/>
        <w:rPr>
          <w:rFonts w:asciiTheme="minorHAnsi" w:eastAsiaTheme="minorEastAsia" w:hAnsiTheme="minorHAnsi" w:cstheme="minorBidi"/>
          <w:b w:val="0"/>
          <w:caps w:val="0"/>
          <w:noProof/>
          <w:color w:val="auto"/>
          <w:sz w:val="22"/>
          <w:szCs w:val="22"/>
        </w:rPr>
      </w:pPr>
      <w:r>
        <w:rPr>
          <w:noProof/>
        </w:rPr>
        <w:t>Outlook and Risks: Uncertain times</w:t>
      </w:r>
      <w:r>
        <w:rPr>
          <w:noProof/>
        </w:rPr>
        <w:tab/>
      </w:r>
      <w:r>
        <w:rPr>
          <w:noProof/>
        </w:rPr>
        <w:fldChar w:fldCharType="begin"/>
      </w:r>
      <w:r>
        <w:rPr>
          <w:noProof/>
        </w:rPr>
        <w:instrText xml:space="preserve"> PAGEREF _Toc516239209 \h </w:instrText>
      </w:r>
      <w:r>
        <w:rPr>
          <w:noProof/>
        </w:rPr>
      </w:r>
      <w:r>
        <w:rPr>
          <w:noProof/>
        </w:rPr>
        <w:fldChar w:fldCharType="separate"/>
      </w:r>
      <w:r>
        <w:rPr>
          <w:noProof/>
        </w:rPr>
        <w:t>8</w:t>
      </w:r>
      <w:r>
        <w:rPr>
          <w:noProof/>
        </w:rPr>
        <w:fldChar w:fldCharType="end"/>
      </w:r>
    </w:p>
    <w:p w14:paraId="0EB7994A" w14:textId="28FE5903" w:rsidR="008840E5" w:rsidRDefault="008840E5">
      <w:pPr>
        <w:pStyle w:val="TOC1"/>
        <w:rPr>
          <w:rFonts w:asciiTheme="minorHAnsi" w:eastAsiaTheme="minorEastAsia" w:hAnsiTheme="minorHAnsi" w:cstheme="minorBidi"/>
          <w:b w:val="0"/>
          <w:caps w:val="0"/>
          <w:noProof/>
          <w:color w:val="auto"/>
          <w:sz w:val="22"/>
          <w:szCs w:val="22"/>
        </w:rPr>
      </w:pPr>
      <w:r>
        <w:rPr>
          <w:noProof/>
        </w:rPr>
        <w:t>Policies for sustainable and inclusive growth</w:t>
      </w:r>
      <w:r>
        <w:rPr>
          <w:noProof/>
        </w:rPr>
        <w:tab/>
      </w:r>
      <w:r>
        <w:rPr>
          <w:noProof/>
        </w:rPr>
        <w:fldChar w:fldCharType="begin"/>
      </w:r>
      <w:r>
        <w:rPr>
          <w:noProof/>
        </w:rPr>
        <w:instrText xml:space="preserve"> PAGEREF _Toc516239210 \h </w:instrText>
      </w:r>
      <w:r>
        <w:rPr>
          <w:noProof/>
        </w:rPr>
      </w:r>
      <w:r>
        <w:rPr>
          <w:noProof/>
        </w:rPr>
        <w:fldChar w:fldCharType="separate"/>
      </w:r>
      <w:r>
        <w:rPr>
          <w:noProof/>
        </w:rPr>
        <w:t>13</w:t>
      </w:r>
      <w:r>
        <w:rPr>
          <w:noProof/>
        </w:rPr>
        <w:fldChar w:fldCharType="end"/>
      </w:r>
    </w:p>
    <w:p w14:paraId="34805312" w14:textId="5C6C8C0B" w:rsidR="008840E5" w:rsidRDefault="008840E5">
      <w:pPr>
        <w:pStyle w:val="TOC2"/>
        <w:rPr>
          <w:rFonts w:asciiTheme="minorHAnsi" w:eastAsiaTheme="minorEastAsia" w:hAnsiTheme="minorHAnsi" w:cstheme="minorBidi"/>
          <w:noProof/>
          <w:color w:val="auto"/>
          <w:sz w:val="22"/>
          <w:szCs w:val="22"/>
        </w:rPr>
      </w:pPr>
      <w:r>
        <w:rPr>
          <w:noProof/>
        </w:rPr>
        <w:t>A. Fiscal Policy</w:t>
      </w:r>
      <w:r>
        <w:rPr>
          <w:noProof/>
        </w:rPr>
        <w:tab/>
      </w:r>
      <w:r>
        <w:rPr>
          <w:noProof/>
        </w:rPr>
        <w:fldChar w:fldCharType="begin"/>
      </w:r>
      <w:r>
        <w:rPr>
          <w:noProof/>
        </w:rPr>
        <w:instrText xml:space="preserve"> PAGEREF _Toc516239211 \h </w:instrText>
      </w:r>
      <w:r>
        <w:rPr>
          <w:noProof/>
        </w:rPr>
      </w:r>
      <w:r>
        <w:rPr>
          <w:noProof/>
        </w:rPr>
        <w:fldChar w:fldCharType="separate"/>
      </w:r>
      <w:r>
        <w:rPr>
          <w:noProof/>
        </w:rPr>
        <w:t>13</w:t>
      </w:r>
      <w:r>
        <w:rPr>
          <w:noProof/>
        </w:rPr>
        <w:fldChar w:fldCharType="end"/>
      </w:r>
    </w:p>
    <w:p w14:paraId="39FFB34E" w14:textId="00079B6B" w:rsidR="008840E5" w:rsidRDefault="008840E5">
      <w:pPr>
        <w:pStyle w:val="TOC2"/>
        <w:rPr>
          <w:rFonts w:asciiTheme="minorHAnsi" w:eastAsiaTheme="minorEastAsia" w:hAnsiTheme="minorHAnsi" w:cstheme="minorBidi"/>
          <w:noProof/>
          <w:color w:val="auto"/>
          <w:sz w:val="22"/>
          <w:szCs w:val="22"/>
        </w:rPr>
      </w:pPr>
      <w:r>
        <w:rPr>
          <w:noProof/>
        </w:rPr>
        <w:t>B. Rethinking Corporate Taxation in a Changing International Environment</w:t>
      </w:r>
      <w:r>
        <w:rPr>
          <w:noProof/>
        </w:rPr>
        <w:tab/>
      </w:r>
      <w:r>
        <w:rPr>
          <w:noProof/>
        </w:rPr>
        <w:fldChar w:fldCharType="begin"/>
      </w:r>
      <w:r>
        <w:rPr>
          <w:noProof/>
        </w:rPr>
        <w:instrText xml:space="preserve"> PAGEREF _Toc516239212 \h </w:instrText>
      </w:r>
      <w:r>
        <w:rPr>
          <w:noProof/>
        </w:rPr>
      </w:r>
      <w:r>
        <w:rPr>
          <w:noProof/>
        </w:rPr>
        <w:fldChar w:fldCharType="separate"/>
      </w:r>
      <w:r>
        <w:rPr>
          <w:noProof/>
        </w:rPr>
        <w:t>17</w:t>
      </w:r>
      <w:r>
        <w:rPr>
          <w:noProof/>
        </w:rPr>
        <w:fldChar w:fldCharType="end"/>
      </w:r>
    </w:p>
    <w:p w14:paraId="218E820B" w14:textId="55D7E6EC" w:rsidR="008840E5" w:rsidRDefault="008840E5">
      <w:pPr>
        <w:pStyle w:val="TOC2"/>
        <w:rPr>
          <w:rFonts w:asciiTheme="minorHAnsi" w:eastAsiaTheme="minorEastAsia" w:hAnsiTheme="minorHAnsi" w:cstheme="minorBidi"/>
          <w:noProof/>
          <w:color w:val="auto"/>
          <w:sz w:val="22"/>
          <w:szCs w:val="22"/>
        </w:rPr>
      </w:pPr>
      <w:r>
        <w:rPr>
          <w:noProof/>
        </w:rPr>
        <w:t>C. Monetary Policy</w:t>
      </w:r>
      <w:r>
        <w:rPr>
          <w:noProof/>
        </w:rPr>
        <w:tab/>
      </w:r>
      <w:r>
        <w:rPr>
          <w:noProof/>
        </w:rPr>
        <w:fldChar w:fldCharType="begin"/>
      </w:r>
      <w:r>
        <w:rPr>
          <w:noProof/>
        </w:rPr>
        <w:instrText xml:space="preserve"> PAGEREF _Toc516239213 \h </w:instrText>
      </w:r>
      <w:r>
        <w:rPr>
          <w:noProof/>
        </w:rPr>
      </w:r>
      <w:r>
        <w:rPr>
          <w:noProof/>
        </w:rPr>
        <w:fldChar w:fldCharType="separate"/>
      </w:r>
      <w:r>
        <w:rPr>
          <w:noProof/>
        </w:rPr>
        <w:t>21</w:t>
      </w:r>
      <w:r>
        <w:rPr>
          <w:noProof/>
        </w:rPr>
        <w:fldChar w:fldCharType="end"/>
      </w:r>
    </w:p>
    <w:p w14:paraId="731F9724" w14:textId="6265B4D6" w:rsidR="008840E5" w:rsidRDefault="008840E5">
      <w:pPr>
        <w:pStyle w:val="TOC2"/>
        <w:rPr>
          <w:rFonts w:asciiTheme="minorHAnsi" w:eastAsiaTheme="minorEastAsia" w:hAnsiTheme="minorHAnsi" w:cstheme="minorBidi"/>
          <w:noProof/>
          <w:color w:val="auto"/>
          <w:sz w:val="22"/>
          <w:szCs w:val="22"/>
        </w:rPr>
      </w:pPr>
      <w:r>
        <w:rPr>
          <w:noProof/>
        </w:rPr>
        <w:t>D. Financial Sector Policy</w:t>
      </w:r>
      <w:r>
        <w:rPr>
          <w:noProof/>
        </w:rPr>
        <w:tab/>
      </w:r>
      <w:r>
        <w:rPr>
          <w:noProof/>
        </w:rPr>
        <w:fldChar w:fldCharType="begin"/>
      </w:r>
      <w:r>
        <w:rPr>
          <w:noProof/>
        </w:rPr>
        <w:instrText xml:space="preserve"> PAGEREF _Toc516239214 \h </w:instrText>
      </w:r>
      <w:r>
        <w:rPr>
          <w:noProof/>
        </w:rPr>
      </w:r>
      <w:r>
        <w:rPr>
          <w:noProof/>
        </w:rPr>
        <w:fldChar w:fldCharType="separate"/>
      </w:r>
      <w:r>
        <w:rPr>
          <w:noProof/>
        </w:rPr>
        <w:t>21</w:t>
      </w:r>
      <w:r>
        <w:rPr>
          <w:noProof/>
        </w:rPr>
        <w:fldChar w:fldCharType="end"/>
      </w:r>
    </w:p>
    <w:p w14:paraId="1DF6344B" w14:textId="25BE34EF" w:rsidR="008840E5" w:rsidRDefault="008840E5">
      <w:pPr>
        <w:pStyle w:val="TOC2"/>
        <w:rPr>
          <w:rFonts w:asciiTheme="minorHAnsi" w:eastAsiaTheme="minorEastAsia" w:hAnsiTheme="minorHAnsi" w:cstheme="minorBidi"/>
          <w:noProof/>
          <w:color w:val="auto"/>
          <w:sz w:val="22"/>
          <w:szCs w:val="22"/>
        </w:rPr>
      </w:pPr>
      <w:r>
        <w:rPr>
          <w:noProof/>
        </w:rPr>
        <w:t>E. Trade Policy</w:t>
      </w:r>
      <w:r>
        <w:rPr>
          <w:noProof/>
        </w:rPr>
        <w:tab/>
      </w:r>
      <w:r>
        <w:rPr>
          <w:noProof/>
        </w:rPr>
        <w:fldChar w:fldCharType="begin"/>
      </w:r>
      <w:r>
        <w:rPr>
          <w:noProof/>
        </w:rPr>
        <w:instrText xml:space="preserve"> PAGEREF _Toc516239215 \h </w:instrText>
      </w:r>
      <w:r>
        <w:rPr>
          <w:noProof/>
        </w:rPr>
      </w:r>
      <w:r>
        <w:rPr>
          <w:noProof/>
        </w:rPr>
        <w:fldChar w:fldCharType="separate"/>
      </w:r>
      <w:r>
        <w:rPr>
          <w:noProof/>
        </w:rPr>
        <w:t>26</w:t>
      </w:r>
      <w:r>
        <w:rPr>
          <w:noProof/>
        </w:rPr>
        <w:fldChar w:fldCharType="end"/>
      </w:r>
    </w:p>
    <w:p w14:paraId="0940F099" w14:textId="175EEC0B" w:rsidR="008840E5" w:rsidRDefault="008840E5">
      <w:pPr>
        <w:pStyle w:val="TOC2"/>
        <w:rPr>
          <w:rFonts w:asciiTheme="minorHAnsi" w:eastAsiaTheme="minorEastAsia" w:hAnsiTheme="minorHAnsi" w:cstheme="minorBidi"/>
          <w:noProof/>
          <w:color w:val="auto"/>
          <w:sz w:val="22"/>
          <w:szCs w:val="22"/>
        </w:rPr>
      </w:pPr>
      <w:r>
        <w:rPr>
          <w:noProof/>
        </w:rPr>
        <w:t>F. Structural Reform: Infrastructure, Innovation, and Immigration</w:t>
      </w:r>
      <w:r>
        <w:rPr>
          <w:noProof/>
        </w:rPr>
        <w:tab/>
      </w:r>
      <w:r>
        <w:rPr>
          <w:noProof/>
        </w:rPr>
        <w:fldChar w:fldCharType="begin"/>
      </w:r>
      <w:r>
        <w:rPr>
          <w:noProof/>
        </w:rPr>
        <w:instrText xml:space="preserve"> PAGEREF _Toc516239216 \h </w:instrText>
      </w:r>
      <w:r>
        <w:rPr>
          <w:noProof/>
        </w:rPr>
      </w:r>
      <w:r>
        <w:rPr>
          <w:noProof/>
        </w:rPr>
        <w:fldChar w:fldCharType="separate"/>
      </w:r>
      <w:r>
        <w:rPr>
          <w:noProof/>
        </w:rPr>
        <w:t>29</w:t>
      </w:r>
      <w:r>
        <w:rPr>
          <w:noProof/>
        </w:rPr>
        <w:fldChar w:fldCharType="end"/>
      </w:r>
    </w:p>
    <w:p w14:paraId="1B5ADEC6" w14:textId="051D015A" w:rsidR="008840E5" w:rsidRDefault="008840E5">
      <w:pPr>
        <w:pStyle w:val="TOC1"/>
        <w:rPr>
          <w:rFonts w:asciiTheme="minorHAnsi" w:eastAsiaTheme="minorEastAsia" w:hAnsiTheme="minorHAnsi" w:cstheme="minorBidi"/>
          <w:b w:val="0"/>
          <w:caps w:val="0"/>
          <w:noProof/>
          <w:color w:val="auto"/>
          <w:sz w:val="22"/>
          <w:szCs w:val="22"/>
        </w:rPr>
      </w:pPr>
      <w:r>
        <w:rPr>
          <w:noProof/>
        </w:rPr>
        <w:t>authorities’ views</w:t>
      </w:r>
      <w:r>
        <w:rPr>
          <w:noProof/>
        </w:rPr>
        <w:tab/>
      </w:r>
      <w:r>
        <w:rPr>
          <w:noProof/>
        </w:rPr>
        <w:fldChar w:fldCharType="begin"/>
      </w:r>
      <w:r>
        <w:rPr>
          <w:noProof/>
        </w:rPr>
        <w:instrText xml:space="preserve"> PAGEREF _Toc516239217 \h </w:instrText>
      </w:r>
      <w:r>
        <w:rPr>
          <w:noProof/>
        </w:rPr>
      </w:r>
      <w:r>
        <w:rPr>
          <w:noProof/>
        </w:rPr>
        <w:fldChar w:fldCharType="separate"/>
      </w:r>
      <w:r>
        <w:rPr>
          <w:noProof/>
        </w:rPr>
        <w:t>32</w:t>
      </w:r>
      <w:r>
        <w:rPr>
          <w:noProof/>
        </w:rPr>
        <w:fldChar w:fldCharType="end"/>
      </w:r>
    </w:p>
    <w:p w14:paraId="08210675" w14:textId="0FC514BB" w:rsidR="008840E5" w:rsidRDefault="008840E5">
      <w:pPr>
        <w:pStyle w:val="TOC1"/>
        <w:rPr>
          <w:rFonts w:asciiTheme="minorHAnsi" w:eastAsiaTheme="minorEastAsia" w:hAnsiTheme="minorHAnsi" w:cstheme="minorBidi"/>
          <w:b w:val="0"/>
          <w:caps w:val="0"/>
          <w:noProof/>
          <w:color w:val="auto"/>
          <w:sz w:val="22"/>
          <w:szCs w:val="22"/>
        </w:rPr>
      </w:pPr>
      <w:r>
        <w:rPr>
          <w:noProof/>
        </w:rPr>
        <w:t>staff appraisal</w:t>
      </w:r>
      <w:r>
        <w:rPr>
          <w:noProof/>
        </w:rPr>
        <w:tab/>
      </w:r>
      <w:r>
        <w:rPr>
          <w:noProof/>
        </w:rPr>
        <w:fldChar w:fldCharType="begin"/>
      </w:r>
      <w:r>
        <w:rPr>
          <w:noProof/>
        </w:rPr>
        <w:instrText xml:space="preserve"> PAGEREF _Toc516239218 \h </w:instrText>
      </w:r>
      <w:r>
        <w:rPr>
          <w:noProof/>
        </w:rPr>
      </w:r>
      <w:r>
        <w:rPr>
          <w:noProof/>
        </w:rPr>
        <w:fldChar w:fldCharType="separate"/>
      </w:r>
      <w:r>
        <w:rPr>
          <w:noProof/>
        </w:rPr>
        <w:t>33</w:t>
      </w:r>
      <w:r>
        <w:rPr>
          <w:noProof/>
        </w:rPr>
        <w:fldChar w:fldCharType="end"/>
      </w:r>
    </w:p>
    <w:p w14:paraId="760176A4" w14:textId="256761C1" w:rsidR="008840E5" w:rsidRDefault="008840E5">
      <w:pPr>
        <w:pStyle w:val="TOC2"/>
        <w:rPr>
          <w:rFonts w:asciiTheme="minorHAnsi" w:eastAsiaTheme="minorEastAsia" w:hAnsiTheme="minorHAnsi" w:cstheme="minorBidi"/>
          <w:noProof/>
          <w:color w:val="auto"/>
          <w:sz w:val="22"/>
          <w:szCs w:val="22"/>
        </w:rPr>
      </w:pPr>
      <w:r>
        <w:rPr>
          <w:noProof/>
        </w:rPr>
        <w:t>A. Model</w:t>
      </w:r>
      <w:r>
        <w:rPr>
          <w:noProof/>
        </w:rPr>
        <w:tab/>
      </w:r>
      <w:r>
        <w:rPr>
          <w:noProof/>
        </w:rPr>
        <w:fldChar w:fldCharType="begin"/>
      </w:r>
      <w:r>
        <w:rPr>
          <w:noProof/>
        </w:rPr>
        <w:instrText xml:space="preserve"> PAGEREF _Toc516239219 \h </w:instrText>
      </w:r>
      <w:r>
        <w:rPr>
          <w:noProof/>
        </w:rPr>
      </w:r>
      <w:r>
        <w:rPr>
          <w:noProof/>
        </w:rPr>
        <w:fldChar w:fldCharType="separate"/>
      </w:r>
      <w:r>
        <w:rPr>
          <w:noProof/>
        </w:rPr>
        <w:t>64</w:t>
      </w:r>
      <w:r>
        <w:rPr>
          <w:noProof/>
        </w:rPr>
        <w:fldChar w:fldCharType="end"/>
      </w:r>
    </w:p>
    <w:p w14:paraId="31315E00" w14:textId="057C9F97" w:rsidR="008840E5" w:rsidRDefault="008840E5">
      <w:pPr>
        <w:pStyle w:val="TOC2"/>
        <w:rPr>
          <w:rFonts w:asciiTheme="minorHAnsi" w:eastAsiaTheme="minorEastAsia" w:hAnsiTheme="minorHAnsi" w:cstheme="minorBidi"/>
          <w:noProof/>
          <w:color w:val="auto"/>
          <w:sz w:val="22"/>
          <w:szCs w:val="22"/>
        </w:rPr>
      </w:pPr>
      <w:r>
        <w:rPr>
          <w:noProof/>
        </w:rPr>
        <w:lastRenderedPageBreak/>
        <w:t>B. Database Aggregation</w:t>
      </w:r>
      <w:r>
        <w:rPr>
          <w:noProof/>
        </w:rPr>
        <w:tab/>
      </w:r>
      <w:r>
        <w:rPr>
          <w:noProof/>
        </w:rPr>
        <w:fldChar w:fldCharType="begin"/>
      </w:r>
      <w:r>
        <w:rPr>
          <w:noProof/>
        </w:rPr>
        <w:instrText xml:space="preserve"> PAGEREF _Toc516239220 \h </w:instrText>
      </w:r>
      <w:r>
        <w:rPr>
          <w:noProof/>
        </w:rPr>
      </w:r>
      <w:r>
        <w:rPr>
          <w:noProof/>
        </w:rPr>
        <w:fldChar w:fldCharType="separate"/>
      </w:r>
      <w:r>
        <w:rPr>
          <w:noProof/>
        </w:rPr>
        <w:t>64</w:t>
      </w:r>
      <w:r>
        <w:rPr>
          <w:noProof/>
        </w:rPr>
        <w:fldChar w:fldCharType="end"/>
      </w:r>
    </w:p>
    <w:p w14:paraId="4DEFF98B" w14:textId="3D402445" w:rsidR="008840E5" w:rsidRDefault="008840E5">
      <w:pPr>
        <w:pStyle w:val="TOC2"/>
        <w:rPr>
          <w:rFonts w:asciiTheme="minorHAnsi" w:eastAsiaTheme="minorEastAsia" w:hAnsiTheme="minorHAnsi" w:cstheme="minorBidi"/>
          <w:noProof/>
          <w:color w:val="auto"/>
          <w:sz w:val="22"/>
          <w:szCs w:val="22"/>
        </w:rPr>
      </w:pPr>
      <w:r>
        <w:rPr>
          <w:noProof/>
        </w:rPr>
        <w:t>C. Split of Motor Vehicle Sector</w:t>
      </w:r>
      <w:r>
        <w:rPr>
          <w:noProof/>
        </w:rPr>
        <w:tab/>
      </w:r>
      <w:r>
        <w:rPr>
          <w:noProof/>
        </w:rPr>
        <w:fldChar w:fldCharType="begin"/>
      </w:r>
      <w:r>
        <w:rPr>
          <w:noProof/>
        </w:rPr>
        <w:instrText xml:space="preserve"> PAGEREF _Toc516239221 \h </w:instrText>
      </w:r>
      <w:r>
        <w:rPr>
          <w:noProof/>
        </w:rPr>
      </w:r>
      <w:r>
        <w:rPr>
          <w:noProof/>
        </w:rPr>
        <w:fldChar w:fldCharType="separate"/>
      </w:r>
      <w:r>
        <w:rPr>
          <w:noProof/>
        </w:rPr>
        <w:t>66</w:t>
      </w:r>
      <w:r>
        <w:rPr>
          <w:noProof/>
        </w:rPr>
        <w:fldChar w:fldCharType="end"/>
      </w:r>
    </w:p>
    <w:p w14:paraId="0A4537A5" w14:textId="08BB6943" w:rsidR="008840E5" w:rsidRDefault="008840E5">
      <w:pPr>
        <w:pStyle w:val="TOC2"/>
        <w:rPr>
          <w:rFonts w:asciiTheme="minorHAnsi" w:eastAsiaTheme="minorEastAsia" w:hAnsiTheme="minorHAnsi" w:cstheme="minorBidi"/>
          <w:noProof/>
          <w:color w:val="auto"/>
          <w:sz w:val="22"/>
          <w:szCs w:val="22"/>
        </w:rPr>
      </w:pPr>
      <w:r>
        <w:rPr>
          <w:noProof/>
        </w:rPr>
        <w:t>D. Scenarios</w:t>
      </w:r>
      <w:r>
        <w:rPr>
          <w:noProof/>
        </w:rPr>
        <w:tab/>
      </w:r>
      <w:r>
        <w:rPr>
          <w:noProof/>
        </w:rPr>
        <w:fldChar w:fldCharType="begin"/>
      </w:r>
      <w:r>
        <w:rPr>
          <w:noProof/>
        </w:rPr>
        <w:instrText xml:space="preserve"> PAGEREF _Toc516239222 \h </w:instrText>
      </w:r>
      <w:r>
        <w:rPr>
          <w:noProof/>
        </w:rPr>
      </w:r>
      <w:r>
        <w:rPr>
          <w:noProof/>
        </w:rPr>
        <w:fldChar w:fldCharType="separate"/>
      </w:r>
      <w:r>
        <w:rPr>
          <w:noProof/>
        </w:rPr>
        <w:t>67</w:t>
      </w:r>
      <w:r>
        <w:rPr>
          <w:noProof/>
        </w:rPr>
        <w:fldChar w:fldCharType="end"/>
      </w:r>
    </w:p>
    <w:p w14:paraId="1C7468DF" w14:textId="1A0BC619" w:rsidR="008840E5" w:rsidRDefault="008840E5">
      <w:pPr>
        <w:pStyle w:val="TOC2"/>
        <w:rPr>
          <w:rFonts w:asciiTheme="minorHAnsi" w:eastAsiaTheme="minorEastAsia" w:hAnsiTheme="minorHAnsi" w:cstheme="minorBidi"/>
          <w:noProof/>
          <w:color w:val="auto"/>
          <w:sz w:val="22"/>
          <w:szCs w:val="22"/>
        </w:rPr>
      </w:pPr>
      <w:r>
        <w:rPr>
          <w:noProof/>
        </w:rPr>
        <w:t>E. Bibliography</w:t>
      </w:r>
      <w:r>
        <w:rPr>
          <w:noProof/>
        </w:rPr>
        <w:tab/>
      </w:r>
      <w:r>
        <w:rPr>
          <w:noProof/>
        </w:rPr>
        <w:fldChar w:fldCharType="begin"/>
      </w:r>
      <w:r>
        <w:rPr>
          <w:noProof/>
        </w:rPr>
        <w:instrText xml:space="preserve"> PAGEREF _Toc516239223 \h </w:instrText>
      </w:r>
      <w:r>
        <w:rPr>
          <w:noProof/>
        </w:rPr>
      </w:r>
      <w:r>
        <w:rPr>
          <w:noProof/>
        </w:rPr>
        <w:fldChar w:fldCharType="separate"/>
      </w:r>
      <w:r>
        <w:rPr>
          <w:noProof/>
        </w:rPr>
        <w:t>69</w:t>
      </w:r>
      <w:r>
        <w:rPr>
          <w:noProof/>
        </w:rPr>
        <w:fldChar w:fldCharType="end"/>
      </w:r>
    </w:p>
    <w:p w14:paraId="3E28CDB7" w14:textId="4988755B" w:rsidR="00956321" w:rsidRDefault="00C47EE6" w:rsidP="00D527F6">
      <w:pPr>
        <w:rPr>
          <w:rFonts w:cs="Segoe UI"/>
        </w:rPr>
      </w:pPr>
      <w:r>
        <w:rPr>
          <w:rFonts w:cs="Segoe UI"/>
        </w:rPr>
        <w:fldChar w:fldCharType="end"/>
      </w:r>
      <w:bookmarkEnd w:id="6"/>
    </w:p>
    <w:p w14:paraId="47B60207" w14:textId="77777777" w:rsidR="00C47EE6" w:rsidRDefault="00C47EE6" w:rsidP="00D527F6">
      <w:pPr>
        <w:rPr>
          <w:rFonts w:cs="Segoe UI"/>
          <w:b/>
          <w:caps/>
          <w:color w:val="4B82AD"/>
        </w:rPr>
      </w:pPr>
      <w:bookmarkStart w:id="7" w:name="bkTOCTables"/>
      <w:r>
        <w:rPr>
          <w:rFonts w:cs="Segoe UI"/>
          <w:b/>
          <w:caps/>
          <w:color w:val="4B82AD"/>
        </w:rPr>
        <w:t>Boxes</w:t>
      </w:r>
    </w:p>
    <w:p w14:paraId="68F99B56" w14:textId="0ECA8C38" w:rsidR="00196396" w:rsidRDefault="00C47EE6">
      <w:pPr>
        <w:pStyle w:val="TableofFigures"/>
        <w:rPr>
          <w:rFonts w:asciiTheme="minorHAnsi" w:eastAsiaTheme="minorEastAsia" w:hAnsiTheme="minorHAnsi" w:cstheme="minorBidi"/>
          <w:noProof/>
          <w:color w:val="auto"/>
          <w:sz w:val="22"/>
          <w:szCs w:val="22"/>
        </w:rPr>
      </w:pPr>
      <w:r>
        <w:rPr>
          <w:rPrChange w:id="8" w:author="Ochoa, Javier" w:date="2018-06-08T15:24:00Z">
            <w:rPr>
              <w:b/>
              <w:caps/>
            </w:rPr>
          </w:rPrChange>
        </w:rPr>
        <w:fldChar w:fldCharType="begin"/>
      </w:r>
      <w:r>
        <w:instrText xml:space="preserve"> TOC \f D\c "Figures" \* MERGEFORMAT </w:instrText>
      </w:r>
      <w:r>
        <w:rPr>
          <w:rPrChange w:id="9" w:author="Ochoa, Javier" w:date="2018-06-08T15:24:00Z">
            <w:rPr>
              <w:rFonts w:cs="Times New Roman"/>
              <w:caps/>
            </w:rPr>
          </w:rPrChange>
        </w:rPr>
        <w:fldChar w:fldCharType="separate"/>
      </w:r>
      <w:r w:rsidR="00196396" w:rsidRPr="00CD70D0">
        <w:rPr>
          <w:noProof/>
        </w:rPr>
        <w:t>1. The First Feminist Budget?</w:t>
      </w:r>
      <w:r w:rsidR="00196396">
        <w:rPr>
          <w:noProof/>
        </w:rPr>
        <w:tab/>
      </w:r>
      <w:r w:rsidR="00196396">
        <w:rPr>
          <w:noProof/>
        </w:rPr>
        <w:fldChar w:fldCharType="begin"/>
      </w:r>
      <w:r w:rsidR="00196396">
        <w:rPr>
          <w:noProof/>
        </w:rPr>
        <w:instrText xml:space="preserve"> PAGEREF _Toc516222649 \h </w:instrText>
      </w:r>
      <w:r w:rsidR="00196396">
        <w:rPr>
          <w:noProof/>
        </w:rPr>
      </w:r>
      <w:r w:rsidR="00196396">
        <w:rPr>
          <w:noProof/>
        </w:rPr>
        <w:fldChar w:fldCharType="separate"/>
      </w:r>
      <w:r w:rsidR="00AA7D8D">
        <w:rPr>
          <w:noProof/>
        </w:rPr>
        <w:t>17</w:t>
      </w:r>
      <w:r w:rsidR="00196396">
        <w:rPr>
          <w:noProof/>
        </w:rPr>
        <w:fldChar w:fldCharType="end"/>
      </w:r>
    </w:p>
    <w:p w14:paraId="4AC91A8B" w14:textId="0C09859A" w:rsidR="00196396" w:rsidRDefault="00196396">
      <w:pPr>
        <w:pStyle w:val="TableofFigures"/>
        <w:rPr>
          <w:rFonts w:asciiTheme="minorHAnsi" w:eastAsiaTheme="minorEastAsia" w:hAnsiTheme="minorHAnsi" w:cstheme="minorBidi"/>
          <w:noProof/>
          <w:color w:val="auto"/>
          <w:sz w:val="22"/>
          <w:szCs w:val="22"/>
        </w:rPr>
      </w:pPr>
      <w:r w:rsidRPr="00CD70D0">
        <w:rPr>
          <w:noProof/>
        </w:rPr>
        <w:t>2. Measures to Increase Housing Supply</w:t>
      </w:r>
      <w:r>
        <w:rPr>
          <w:noProof/>
        </w:rPr>
        <w:tab/>
      </w:r>
      <w:r>
        <w:rPr>
          <w:noProof/>
        </w:rPr>
        <w:fldChar w:fldCharType="begin"/>
      </w:r>
      <w:r>
        <w:rPr>
          <w:noProof/>
        </w:rPr>
        <w:instrText xml:space="preserve"> PAGEREF _Toc516222650 \h </w:instrText>
      </w:r>
      <w:r>
        <w:rPr>
          <w:noProof/>
        </w:rPr>
      </w:r>
      <w:r>
        <w:rPr>
          <w:noProof/>
        </w:rPr>
        <w:fldChar w:fldCharType="separate"/>
      </w:r>
      <w:r w:rsidR="00AA7D8D">
        <w:rPr>
          <w:noProof/>
        </w:rPr>
        <w:t>24</w:t>
      </w:r>
      <w:r>
        <w:rPr>
          <w:noProof/>
        </w:rPr>
        <w:fldChar w:fldCharType="end"/>
      </w:r>
    </w:p>
    <w:p w14:paraId="571E3BBA" w14:textId="77777777" w:rsidR="00C47EE6" w:rsidRDefault="00C47EE6" w:rsidP="00D527F6">
      <w:pPr>
        <w:rPr>
          <w:rPrChange w:id="10" w:author="Ochoa, Javier" w:date="2018-06-08T15:24:00Z">
            <w:rPr>
              <w:caps/>
              <w:color w:val="4B82AD"/>
            </w:rPr>
          </w:rPrChange>
        </w:rPr>
      </w:pPr>
      <w:r>
        <w:rPr>
          <w:rPrChange w:id="11" w:author="Ochoa, Javier" w:date="2018-06-08T15:24:00Z">
            <w:rPr>
              <w:caps/>
              <w:color w:val="4B82AD"/>
            </w:rPr>
          </w:rPrChange>
        </w:rPr>
        <w:fldChar w:fldCharType="end"/>
      </w:r>
    </w:p>
    <w:p w14:paraId="5F28AB29" w14:textId="77777777" w:rsidR="00C47EE6" w:rsidRDefault="00C47EE6" w:rsidP="00D527F6">
      <w:pPr>
        <w:rPr>
          <w:rFonts w:cs="Segoe UI"/>
          <w:b/>
          <w:caps/>
          <w:color w:val="4B82AD"/>
        </w:rPr>
      </w:pPr>
      <w:r>
        <w:rPr>
          <w:rFonts w:cs="Segoe UI"/>
          <w:b/>
          <w:caps/>
          <w:color w:val="4B82AD"/>
        </w:rPr>
        <w:t>Figures</w:t>
      </w:r>
    </w:p>
    <w:p w14:paraId="2C488498" w14:textId="3B6EE93C" w:rsidR="00C47EE6" w:rsidRDefault="00C47EE6">
      <w:pPr>
        <w:pStyle w:val="TableofFigures"/>
        <w:rPr>
          <w:rFonts w:asciiTheme="minorHAnsi" w:eastAsiaTheme="minorEastAsia" w:hAnsiTheme="minorHAnsi" w:cstheme="minorBidi"/>
          <w:noProof/>
          <w:color w:val="auto"/>
          <w:sz w:val="22"/>
          <w:szCs w:val="22"/>
        </w:rPr>
      </w:pPr>
      <w:r>
        <w:rPr>
          <w:rPrChange w:id="12" w:author="Ochoa, Javier" w:date="2018-06-08T15:24:00Z">
            <w:rPr>
              <w:caps/>
            </w:rPr>
          </w:rPrChange>
        </w:rPr>
        <w:fldChar w:fldCharType="begin"/>
      </w:r>
      <w:r>
        <w:instrText xml:space="preserve"> TOC \f C\c "Figures" \* MERGEFORMAT </w:instrText>
      </w:r>
      <w:r>
        <w:rPr>
          <w:rPrChange w:id="13" w:author="Ochoa, Javier" w:date="2018-06-08T15:24:00Z">
            <w:rPr>
              <w:rFonts w:cs="Times New Roman"/>
              <w:caps/>
            </w:rPr>
          </w:rPrChange>
        </w:rPr>
        <w:fldChar w:fldCharType="separate"/>
      </w:r>
      <w:r w:rsidRPr="009E6736">
        <w:rPr>
          <w:noProof/>
        </w:rPr>
        <w:t>1. Solid Growth</w:t>
      </w:r>
      <w:r>
        <w:rPr>
          <w:noProof/>
        </w:rPr>
        <w:tab/>
      </w:r>
      <w:r>
        <w:rPr>
          <w:noProof/>
        </w:rPr>
        <w:fldChar w:fldCharType="begin"/>
      </w:r>
      <w:r>
        <w:rPr>
          <w:noProof/>
        </w:rPr>
        <w:instrText xml:space="preserve"> PAGEREF _Toc516218326 \h </w:instrText>
      </w:r>
      <w:r>
        <w:rPr>
          <w:noProof/>
        </w:rPr>
      </w:r>
      <w:r>
        <w:rPr>
          <w:noProof/>
        </w:rPr>
        <w:fldChar w:fldCharType="separate"/>
      </w:r>
      <w:r w:rsidR="00AA7D8D">
        <w:rPr>
          <w:noProof/>
        </w:rPr>
        <w:t>34</w:t>
      </w:r>
      <w:r>
        <w:rPr>
          <w:noProof/>
        </w:rPr>
        <w:fldChar w:fldCharType="end"/>
      </w:r>
    </w:p>
    <w:p w14:paraId="75139847" w14:textId="56727B36" w:rsidR="00C47EE6" w:rsidRDefault="00C47EE6">
      <w:pPr>
        <w:pStyle w:val="TableofFigures"/>
        <w:rPr>
          <w:rFonts w:asciiTheme="minorHAnsi" w:eastAsiaTheme="minorEastAsia" w:hAnsiTheme="minorHAnsi" w:cstheme="minorBidi"/>
          <w:noProof/>
          <w:color w:val="auto"/>
          <w:sz w:val="22"/>
          <w:szCs w:val="22"/>
        </w:rPr>
      </w:pPr>
      <w:r>
        <w:rPr>
          <w:noProof/>
        </w:rPr>
        <w:t>2. Gains in Employment</w:t>
      </w:r>
      <w:r>
        <w:rPr>
          <w:noProof/>
        </w:rPr>
        <w:tab/>
      </w:r>
      <w:r>
        <w:rPr>
          <w:noProof/>
        </w:rPr>
        <w:fldChar w:fldCharType="begin"/>
      </w:r>
      <w:r>
        <w:rPr>
          <w:noProof/>
        </w:rPr>
        <w:instrText xml:space="preserve"> PAGEREF _Toc516218327 \h </w:instrText>
      </w:r>
      <w:r>
        <w:rPr>
          <w:noProof/>
        </w:rPr>
      </w:r>
      <w:r>
        <w:rPr>
          <w:noProof/>
        </w:rPr>
        <w:fldChar w:fldCharType="separate"/>
      </w:r>
      <w:r w:rsidR="00AA7D8D">
        <w:rPr>
          <w:noProof/>
        </w:rPr>
        <w:t>35</w:t>
      </w:r>
      <w:r>
        <w:rPr>
          <w:noProof/>
        </w:rPr>
        <w:fldChar w:fldCharType="end"/>
      </w:r>
    </w:p>
    <w:p w14:paraId="0BC5CC90" w14:textId="2C01EC51" w:rsidR="00C47EE6" w:rsidRDefault="00C47EE6">
      <w:pPr>
        <w:pStyle w:val="TableofFigures"/>
        <w:rPr>
          <w:rFonts w:asciiTheme="minorHAnsi" w:eastAsiaTheme="minorEastAsia" w:hAnsiTheme="minorHAnsi" w:cstheme="minorBidi"/>
          <w:noProof/>
          <w:color w:val="auto"/>
          <w:sz w:val="22"/>
          <w:szCs w:val="22"/>
        </w:rPr>
      </w:pPr>
      <w:r w:rsidRPr="009E6736">
        <w:rPr>
          <w:bCs/>
          <w:noProof/>
        </w:rPr>
        <w:t>3. External Sector Faces Challenges</w:t>
      </w:r>
      <w:r>
        <w:rPr>
          <w:noProof/>
        </w:rPr>
        <w:tab/>
      </w:r>
      <w:r>
        <w:rPr>
          <w:noProof/>
        </w:rPr>
        <w:fldChar w:fldCharType="begin"/>
      </w:r>
      <w:r>
        <w:rPr>
          <w:noProof/>
        </w:rPr>
        <w:instrText xml:space="preserve"> PAGEREF _Toc516218328 \h </w:instrText>
      </w:r>
      <w:r>
        <w:rPr>
          <w:noProof/>
        </w:rPr>
      </w:r>
      <w:r>
        <w:rPr>
          <w:noProof/>
        </w:rPr>
        <w:fldChar w:fldCharType="separate"/>
      </w:r>
      <w:r w:rsidR="00AA7D8D">
        <w:rPr>
          <w:noProof/>
        </w:rPr>
        <w:t>36</w:t>
      </w:r>
      <w:r>
        <w:rPr>
          <w:noProof/>
        </w:rPr>
        <w:fldChar w:fldCharType="end"/>
      </w:r>
    </w:p>
    <w:p w14:paraId="3E457206" w14:textId="63FDC7C3" w:rsidR="00C47EE6" w:rsidRDefault="00C47EE6">
      <w:pPr>
        <w:pStyle w:val="TableofFigures"/>
        <w:rPr>
          <w:rFonts w:asciiTheme="minorHAnsi" w:eastAsiaTheme="minorEastAsia" w:hAnsiTheme="minorHAnsi" w:cstheme="minorBidi"/>
          <w:noProof/>
          <w:color w:val="auto"/>
          <w:sz w:val="22"/>
          <w:szCs w:val="22"/>
        </w:rPr>
      </w:pPr>
      <w:r w:rsidRPr="009E6736">
        <w:rPr>
          <w:noProof/>
        </w:rPr>
        <w:t>4. Monetary Conditions Have Tightened</w:t>
      </w:r>
      <w:r>
        <w:rPr>
          <w:noProof/>
        </w:rPr>
        <w:tab/>
      </w:r>
      <w:r>
        <w:rPr>
          <w:noProof/>
        </w:rPr>
        <w:fldChar w:fldCharType="begin"/>
      </w:r>
      <w:r>
        <w:rPr>
          <w:noProof/>
        </w:rPr>
        <w:instrText xml:space="preserve"> PAGEREF _Toc516218329 \h </w:instrText>
      </w:r>
      <w:r>
        <w:rPr>
          <w:noProof/>
        </w:rPr>
      </w:r>
      <w:r>
        <w:rPr>
          <w:noProof/>
        </w:rPr>
        <w:fldChar w:fldCharType="separate"/>
      </w:r>
      <w:r w:rsidR="00AA7D8D">
        <w:rPr>
          <w:noProof/>
        </w:rPr>
        <w:t>37</w:t>
      </w:r>
      <w:r>
        <w:rPr>
          <w:noProof/>
        </w:rPr>
        <w:fldChar w:fldCharType="end"/>
      </w:r>
    </w:p>
    <w:p w14:paraId="0934357D" w14:textId="2D983A67" w:rsidR="00C47EE6" w:rsidRDefault="00C47EE6">
      <w:pPr>
        <w:pStyle w:val="TableofFigures"/>
        <w:rPr>
          <w:rFonts w:asciiTheme="minorHAnsi" w:eastAsiaTheme="minorEastAsia" w:hAnsiTheme="minorHAnsi" w:cstheme="minorBidi"/>
          <w:noProof/>
          <w:color w:val="auto"/>
          <w:sz w:val="22"/>
          <w:szCs w:val="22"/>
        </w:rPr>
      </w:pPr>
      <w:r w:rsidRPr="009E6736">
        <w:rPr>
          <w:noProof/>
          <w:color w:val="4B82AF"/>
        </w:rPr>
        <w:t>5. Elevated Housing Sector Vulnerabilities</w:t>
      </w:r>
      <w:r>
        <w:rPr>
          <w:noProof/>
        </w:rPr>
        <w:tab/>
      </w:r>
      <w:r>
        <w:rPr>
          <w:noProof/>
        </w:rPr>
        <w:fldChar w:fldCharType="begin"/>
      </w:r>
      <w:r>
        <w:rPr>
          <w:noProof/>
        </w:rPr>
        <w:instrText xml:space="preserve"> PAGEREF _Toc516218330 \h </w:instrText>
      </w:r>
      <w:r>
        <w:rPr>
          <w:noProof/>
        </w:rPr>
      </w:r>
      <w:r>
        <w:rPr>
          <w:noProof/>
        </w:rPr>
        <w:fldChar w:fldCharType="separate"/>
      </w:r>
      <w:r w:rsidR="00AA7D8D">
        <w:rPr>
          <w:noProof/>
        </w:rPr>
        <w:t>38</w:t>
      </w:r>
      <w:r>
        <w:rPr>
          <w:noProof/>
        </w:rPr>
        <w:fldChar w:fldCharType="end"/>
      </w:r>
    </w:p>
    <w:p w14:paraId="32F49FB4" w14:textId="118C6F27" w:rsidR="00C47EE6" w:rsidRDefault="00C47EE6">
      <w:pPr>
        <w:pStyle w:val="TableofFigures"/>
        <w:rPr>
          <w:rFonts w:asciiTheme="minorHAnsi" w:eastAsiaTheme="minorEastAsia" w:hAnsiTheme="minorHAnsi" w:cstheme="minorBidi"/>
          <w:noProof/>
          <w:color w:val="auto"/>
          <w:sz w:val="22"/>
          <w:szCs w:val="22"/>
        </w:rPr>
      </w:pPr>
      <w:r w:rsidRPr="009E6736">
        <w:rPr>
          <w:noProof/>
        </w:rPr>
        <w:t>6. Comparing Performance of Canadian Big Six Banks and G-SIBS</w:t>
      </w:r>
      <w:r>
        <w:rPr>
          <w:noProof/>
        </w:rPr>
        <w:tab/>
      </w:r>
      <w:r>
        <w:rPr>
          <w:noProof/>
        </w:rPr>
        <w:fldChar w:fldCharType="begin"/>
      </w:r>
      <w:r>
        <w:rPr>
          <w:noProof/>
        </w:rPr>
        <w:instrText xml:space="preserve"> PAGEREF _Toc516218331 \h </w:instrText>
      </w:r>
      <w:r>
        <w:rPr>
          <w:noProof/>
        </w:rPr>
      </w:r>
      <w:r>
        <w:rPr>
          <w:noProof/>
        </w:rPr>
        <w:fldChar w:fldCharType="separate"/>
      </w:r>
      <w:r w:rsidR="00AA7D8D">
        <w:rPr>
          <w:noProof/>
        </w:rPr>
        <w:t>39</w:t>
      </w:r>
      <w:r>
        <w:rPr>
          <w:noProof/>
        </w:rPr>
        <w:fldChar w:fldCharType="end"/>
      </w:r>
    </w:p>
    <w:p w14:paraId="6D9F8512" w14:textId="5F08ACC2" w:rsidR="00C47EE6" w:rsidRDefault="00C47EE6">
      <w:pPr>
        <w:pStyle w:val="TableofFigures"/>
        <w:rPr>
          <w:rFonts w:asciiTheme="minorHAnsi" w:eastAsiaTheme="minorEastAsia" w:hAnsiTheme="minorHAnsi" w:cstheme="minorBidi"/>
          <w:noProof/>
          <w:color w:val="auto"/>
          <w:sz w:val="22"/>
          <w:szCs w:val="22"/>
        </w:rPr>
      </w:pPr>
      <w:r w:rsidRPr="009E6736">
        <w:rPr>
          <w:noProof/>
          <w:color w:val="4B82AF"/>
        </w:rPr>
        <w:t>7. Stronger Capital Market Performance and Rising Interest Rates</w:t>
      </w:r>
      <w:r>
        <w:rPr>
          <w:noProof/>
        </w:rPr>
        <w:tab/>
      </w:r>
      <w:r>
        <w:rPr>
          <w:noProof/>
        </w:rPr>
        <w:fldChar w:fldCharType="begin"/>
      </w:r>
      <w:r>
        <w:rPr>
          <w:noProof/>
        </w:rPr>
        <w:instrText xml:space="preserve"> PAGEREF _Toc516218332 \h </w:instrText>
      </w:r>
      <w:r>
        <w:rPr>
          <w:noProof/>
        </w:rPr>
      </w:r>
      <w:r>
        <w:rPr>
          <w:noProof/>
        </w:rPr>
        <w:fldChar w:fldCharType="separate"/>
      </w:r>
      <w:r w:rsidR="00AA7D8D">
        <w:rPr>
          <w:noProof/>
        </w:rPr>
        <w:t>40</w:t>
      </w:r>
      <w:r>
        <w:rPr>
          <w:noProof/>
        </w:rPr>
        <w:fldChar w:fldCharType="end"/>
      </w:r>
    </w:p>
    <w:p w14:paraId="1BC0E4B9" w14:textId="7365972A" w:rsidR="00C47EE6" w:rsidRDefault="00C47EE6">
      <w:pPr>
        <w:pStyle w:val="TableofFigures"/>
        <w:rPr>
          <w:rFonts w:asciiTheme="minorHAnsi" w:eastAsiaTheme="minorEastAsia" w:hAnsiTheme="minorHAnsi" w:cstheme="minorBidi"/>
          <w:noProof/>
          <w:color w:val="auto"/>
          <w:sz w:val="22"/>
          <w:szCs w:val="22"/>
        </w:rPr>
      </w:pPr>
      <w:r w:rsidRPr="009E6736">
        <w:rPr>
          <w:rFonts w:eastAsia="Segoe UI" w:cs="Arial"/>
          <w:bCs/>
          <w:iCs/>
          <w:noProof/>
        </w:rPr>
        <w:t>8. Balance Sheet Composition, December 2017</w:t>
      </w:r>
      <w:r>
        <w:rPr>
          <w:noProof/>
        </w:rPr>
        <w:tab/>
      </w:r>
      <w:r>
        <w:rPr>
          <w:noProof/>
        </w:rPr>
        <w:fldChar w:fldCharType="begin"/>
      </w:r>
      <w:r>
        <w:rPr>
          <w:noProof/>
        </w:rPr>
        <w:instrText xml:space="preserve"> PAGEREF _Toc516218333 \h </w:instrText>
      </w:r>
      <w:r>
        <w:rPr>
          <w:noProof/>
        </w:rPr>
      </w:r>
      <w:r>
        <w:rPr>
          <w:noProof/>
        </w:rPr>
        <w:fldChar w:fldCharType="separate"/>
      </w:r>
      <w:r w:rsidR="00AA7D8D">
        <w:rPr>
          <w:noProof/>
        </w:rPr>
        <w:t>41</w:t>
      </w:r>
      <w:r>
        <w:rPr>
          <w:noProof/>
        </w:rPr>
        <w:fldChar w:fldCharType="end"/>
      </w:r>
    </w:p>
    <w:p w14:paraId="5213574F" w14:textId="23FC5B69" w:rsidR="00C47EE6" w:rsidRDefault="00C47EE6">
      <w:pPr>
        <w:pStyle w:val="TableofFigures"/>
        <w:rPr>
          <w:rFonts w:asciiTheme="minorHAnsi" w:eastAsiaTheme="minorEastAsia" w:hAnsiTheme="minorHAnsi" w:cstheme="minorBidi"/>
          <w:noProof/>
          <w:color w:val="auto"/>
          <w:sz w:val="22"/>
          <w:szCs w:val="22"/>
        </w:rPr>
      </w:pPr>
      <w:r w:rsidRPr="009E6736">
        <w:rPr>
          <w:bCs/>
          <w:noProof/>
        </w:rPr>
        <w:t>9. Productivity Growth and Business Investment</w:t>
      </w:r>
      <w:r>
        <w:rPr>
          <w:noProof/>
        </w:rPr>
        <w:tab/>
      </w:r>
      <w:r>
        <w:rPr>
          <w:noProof/>
        </w:rPr>
        <w:fldChar w:fldCharType="begin"/>
      </w:r>
      <w:r>
        <w:rPr>
          <w:noProof/>
        </w:rPr>
        <w:instrText xml:space="preserve"> PAGEREF _Toc516218334 \h </w:instrText>
      </w:r>
      <w:r>
        <w:rPr>
          <w:noProof/>
        </w:rPr>
      </w:r>
      <w:r>
        <w:rPr>
          <w:noProof/>
        </w:rPr>
        <w:fldChar w:fldCharType="separate"/>
      </w:r>
      <w:r w:rsidR="00AA7D8D">
        <w:rPr>
          <w:noProof/>
        </w:rPr>
        <w:t>42</w:t>
      </w:r>
      <w:r>
        <w:rPr>
          <w:noProof/>
        </w:rPr>
        <w:fldChar w:fldCharType="end"/>
      </w:r>
    </w:p>
    <w:p w14:paraId="7814838C" w14:textId="77777777" w:rsidR="00C47EE6" w:rsidRDefault="00C47EE6" w:rsidP="00D527F6">
      <w:pPr>
        <w:rPr>
          <w:rPrChange w:id="14" w:author="Ochoa, Javier" w:date="2018-06-08T15:24:00Z">
            <w:rPr>
              <w:b/>
              <w:caps/>
              <w:color w:val="4B82AD"/>
            </w:rPr>
          </w:rPrChange>
        </w:rPr>
      </w:pPr>
      <w:r>
        <w:rPr>
          <w:rPrChange w:id="15" w:author="Ochoa, Javier" w:date="2018-06-08T15:24:00Z">
            <w:rPr>
              <w:caps/>
              <w:color w:val="4B82AD"/>
            </w:rPr>
          </w:rPrChange>
        </w:rPr>
        <w:fldChar w:fldCharType="end"/>
      </w:r>
    </w:p>
    <w:p w14:paraId="27D4253D" w14:textId="77777777" w:rsidR="00C47EE6" w:rsidRDefault="00C47EE6" w:rsidP="00D527F6">
      <w:pPr>
        <w:rPr>
          <w:rFonts w:cs="Segoe UI"/>
          <w:b/>
          <w:caps/>
          <w:color w:val="4B82AD"/>
        </w:rPr>
      </w:pPr>
      <w:r>
        <w:rPr>
          <w:rFonts w:cs="Segoe UI"/>
          <w:b/>
          <w:caps/>
          <w:color w:val="4B82AD"/>
        </w:rPr>
        <w:t>Tables</w:t>
      </w:r>
    </w:p>
    <w:p w14:paraId="5DD6E4E8" w14:textId="4AC2A712" w:rsidR="00196396" w:rsidRDefault="00C47EE6">
      <w:pPr>
        <w:pStyle w:val="TableofFigures"/>
        <w:rPr>
          <w:rFonts w:asciiTheme="minorHAnsi" w:eastAsiaTheme="minorEastAsia" w:hAnsiTheme="minorHAnsi" w:cstheme="minorBidi"/>
          <w:noProof/>
          <w:color w:val="auto"/>
          <w:sz w:val="22"/>
          <w:szCs w:val="22"/>
        </w:rPr>
      </w:pPr>
      <w:r>
        <w:rPr>
          <w:rPrChange w:id="16" w:author="Ochoa, Javier" w:date="2018-06-08T15:24:00Z">
            <w:rPr>
              <w:b/>
              <w:caps/>
            </w:rPr>
          </w:rPrChange>
        </w:rPr>
        <w:fldChar w:fldCharType="begin"/>
      </w:r>
      <w:r>
        <w:instrText xml:space="preserve"> TOC \f B\c "Figures" </w:instrText>
      </w:r>
      <w:r>
        <w:rPr>
          <w:rPrChange w:id="17" w:author="Ochoa, Javier" w:date="2018-06-08T15:24:00Z">
            <w:rPr>
              <w:rFonts w:cs="Times New Roman"/>
              <w:b/>
              <w:caps/>
            </w:rPr>
          </w:rPrChange>
        </w:rPr>
        <w:fldChar w:fldCharType="separate"/>
      </w:r>
      <w:r w:rsidR="00196396" w:rsidRPr="00D9465B">
        <w:rPr>
          <w:noProof/>
        </w:rPr>
        <w:t>1. Selected Economic Indicators, 2014–19</w:t>
      </w:r>
      <w:r w:rsidR="00196396">
        <w:rPr>
          <w:noProof/>
        </w:rPr>
        <w:tab/>
      </w:r>
      <w:r w:rsidR="00196396">
        <w:rPr>
          <w:noProof/>
        </w:rPr>
        <w:fldChar w:fldCharType="begin"/>
      </w:r>
      <w:r w:rsidR="00196396">
        <w:rPr>
          <w:noProof/>
        </w:rPr>
        <w:instrText xml:space="preserve"> PAGEREF _Toc516222651 \h </w:instrText>
      </w:r>
      <w:r w:rsidR="00196396">
        <w:rPr>
          <w:noProof/>
        </w:rPr>
      </w:r>
      <w:r w:rsidR="00196396">
        <w:rPr>
          <w:noProof/>
        </w:rPr>
        <w:fldChar w:fldCharType="separate"/>
      </w:r>
      <w:r w:rsidR="00AA7D8D">
        <w:rPr>
          <w:noProof/>
        </w:rPr>
        <w:t>43</w:t>
      </w:r>
      <w:r w:rsidR="00196396">
        <w:rPr>
          <w:noProof/>
        </w:rPr>
        <w:fldChar w:fldCharType="end"/>
      </w:r>
    </w:p>
    <w:p w14:paraId="181891BE" w14:textId="015D90DF" w:rsidR="00196396" w:rsidRDefault="00196396">
      <w:pPr>
        <w:pStyle w:val="TableofFigures"/>
        <w:rPr>
          <w:rFonts w:asciiTheme="minorHAnsi" w:eastAsiaTheme="minorEastAsia" w:hAnsiTheme="minorHAnsi" w:cstheme="minorBidi"/>
          <w:noProof/>
          <w:color w:val="auto"/>
          <w:sz w:val="22"/>
          <w:szCs w:val="22"/>
        </w:rPr>
      </w:pPr>
      <w:r w:rsidRPr="00D9465B">
        <w:rPr>
          <w:noProof/>
        </w:rPr>
        <w:t>2. Balance of Payments, 2016–23</w:t>
      </w:r>
      <w:r>
        <w:rPr>
          <w:noProof/>
        </w:rPr>
        <w:tab/>
      </w:r>
      <w:r>
        <w:rPr>
          <w:noProof/>
        </w:rPr>
        <w:fldChar w:fldCharType="begin"/>
      </w:r>
      <w:r>
        <w:rPr>
          <w:noProof/>
        </w:rPr>
        <w:instrText xml:space="preserve"> PAGEREF _Toc516222652 \h </w:instrText>
      </w:r>
      <w:r>
        <w:rPr>
          <w:noProof/>
        </w:rPr>
      </w:r>
      <w:r>
        <w:rPr>
          <w:noProof/>
        </w:rPr>
        <w:fldChar w:fldCharType="separate"/>
      </w:r>
      <w:r w:rsidR="00AA7D8D">
        <w:rPr>
          <w:noProof/>
        </w:rPr>
        <w:t>44</w:t>
      </w:r>
      <w:r>
        <w:rPr>
          <w:noProof/>
        </w:rPr>
        <w:fldChar w:fldCharType="end"/>
      </w:r>
    </w:p>
    <w:p w14:paraId="019BEA5D" w14:textId="19BEC4F9" w:rsidR="00196396" w:rsidRDefault="00196396">
      <w:pPr>
        <w:pStyle w:val="TableofFigures"/>
        <w:rPr>
          <w:rFonts w:asciiTheme="minorHAnsi" w:eastAsiaTheme="minorEastAsia" w:hAnsiTheme="minorHAnsi" w:cstheme="minorBidi"/>
          <w:noProof/>
          <w:color w:val="auto"/>
          <w:sz w:val="22"/>
          <w:szCs w:val="22"/>
        </w:rPr>
      </w:pPr>
      <w:r w:rsidRPr="00D9465B">
        <w:rPr>
          <w:noProof/>
        </w:rPr>
        <w:t>3. General Government Fiscal Indicators, 2015–23</w:t>
      </w:r>
      <w:r>
        <w:rPr>
          <w:noProof/>
        </w:rPr>
        <w:tab/>
      </w:r>
      <w:r>
        <w:rPr>
          <w:noProof/>
        </w:rPr>
        <w:fldChar w:fldCharType="begin"/>
      </w:r>
      <w:r>
        <w:rPr>
          <w:noProof/>
        </w:rPr>
        <w:instrText xml:space="preserve"> PAGEREF _Toc516222653 \h </w:instrText>
      </w:r>
      <w:r>
        <w:rPr>
          <w:noProof/>
        </w:rPr>
      </w:r>
      <w:r>
        <w:rPr>
          <w:noProof/>
        </w:rPr>
        <w:fldChar w:fldCharType="separate"/>
      </w:r>
      <w:r w:rsidR="00AA7D8D">
        <w:rPr>
          <w:noProof/>
        </w:rPr>
        <w:t>45</w:t>
      </w:r>
      <w:r>
        <w:rPr>
          <w:noProof/>
        </w:rPr>
        <w:fldChar w:fldCharType="end"/>
      </w:r>
    </w:p>
    <w:p w14:paraId="557A9813" w14:textId="731EDA42" w:rsidR="00196396" w:rsidRDefault="00196396">
      <w:pPr>
        <w:pStyle w:val="TableofFigures"/>
        <w:rPr>
          <w:rFonts w:asciiTheme="minorHAnsi" w:eastAsiaTheme="minorEastAsia" w:hAnsiTheme="minorHAnsi" w:cstheme="minorBidi"/>
          <w:noProof/>
          <w:color w:val="auto"/>
          <w:sz w:val="22"/>
          <w:szCs w:val="22"/>
        </w:rPr>
      </w:pPr>
      <w:r w:rsidRPr="00D9465B">
        <w:rPr>
          <w:noProof/>
        </w:rPr>
        <w:t>4. Statement of General Government Operations and Balance Sheet, 2010</w:t>
      </w:r>
      <w:r>
        <w:rPr>
          <w:noProof/>
        </w:rPr>
        <w:tab/>
      </w:r>
      <w:r>
        <w:rPr>
          <w:noProof/>
        </w:rPr>
        <w:fldChar w:fldCharType="begin"/>
      </w:r>
      <w:r>
        <w:rPr>
          <w:noProof/>
        </w:rPr>
        <w:instrText xml:space="preserve"> PAGEREF _Toc516222654 \h </w:instrText>
      </w:r>
      <w:r>
        <w:rPr>
          <w:noProof/>
        </w:rPr>
      </w:r>
      <w:r>
        <w:rPr>
          <w:noProof/>
        </w:rPr>
        <w:fldChar w:fldCharType="separate"/>
      </w:r>
      <w:r w:rsidR="00AA7D8D">
        <w:rPr>
          <w:noProof/>
        </w:rPr>
        <w:t>46</w:t>
      </w:r>
      <w:r>
        <w:rPr>
          <w:noProof/>
        </w:rPr>
        <w:fldChar w:fldCharType="end"/>
      </w:r>
    </w:p>
    <w:p w14:paraId="5B28E3C6" w14:textId="406F954E" w:rsidR="00196396" w:rsidRDefault="00196396">
      <w:pPr>
        <w:pStyle w:val="TableofFigures"/>
        <w:rPr>
          <w:rFonts w:asciiTheme="minorHAnsi" w:eastAsiaTheme="minorEastAsia" w:hAnsiTheme="minorHAnsi" w:cstheme="minorBidi"/>
          <w:noProof/>
          <w:color w:val="auto"/>
          <w:sz w:val="22"/>
          <w:szCs w:val="22"/>
        </w:rPr>
      </w:pPr>
      <w:r w:rsidRPr="00D9465B">
        <w:rPr>
          <w:noProof/>
        </w:rPr>
        <w:t>5. Financial Soundness Indicators, 2012–17</w:t>
      </w:r>
      <w:r>
        <w:rPr>
          <w:noProof/>
        </w:rPr>
        <w:tab/>
      </w:r>
      <w:r>
        <w:rPr>
          <w:noProof/>
        </w:rPr>
        <w:fldChar w:fldCharType="begin"/>
      </w:r>
      <w:r>
        <w:rPr>
          <w:noProof/>
        </w:rPr>
        <w:instrText xml:space="preserve"> PAGEREF _Toc516222655 \h </w:instrText>
      </w:r>
      <w:r>
        <w:rPr>
          <w:noProof/>
        </w:rPr>
      </w:r>
      <w:r>
        <w:rPr>
          <w:noProof/>
        </w:rPr>
        <w:fldChar w:fldCharType="separate"/>
      </w:r>
      <w:r w:rsidR="00AA7D8D">
        <w:rPr>
          <w:noProof/>
        </w:rPr>
        <w:t>47</w:t>
      </w:r>
      <w:r>
        <w:rPr>
          <w:noProof/>
        </w:rPr>
        <w:fldChar w:fldCharType="end"/>
      </w:r>
    </w:p>
    <w:p w14:paraId="4AB70430" w14:textId="006C72B9" w:rsidR="00196396" w:rsidRDefault="00196396">
      <w:pPr>
        <w:pStyle w:val="TableofFigures"/>
        <w:rPr>
          <w:rFonts w:asciiTheme="minorHAnsi" w:eastAsiaTheme="minorEastAsia" w:hAnsiTheme="minorHAnsi" w:cstheme="minorBidi"/>
          <w:noProof/>
          <w:color w:val="auto"/>
          <w:sz w:val="22"/>
          <w:szCs w:val="22"/>
        </w:rPr>
      </w:pPr>
      <w:r w:rsidRPr="00D9465B">
        <w:rPr>
          <w:noProof/>
        </w:rPr>
        <w:t>6. Chartered Banks Loans to Individuals, 2012–2017</w:t>
      </w:r>
      <w:r>
        <w:rPr>
          <w:noProof/>
        </w:rPr>
        <w:tab/>
      </w:r>
      <w:r>
        <w:rPr>
          <w:noProof/>
        </w:rPr>
        <w:fldChar w:fldCharType="begin"/>
      </w:r>
      <w:r>
        <w:rPr>
          <w:noProof/>
        </w:rPr>
        <w:instrText xml:space="preserve"> PAGEREF _Toc516222656 \h </w:instrText>
      </w:r>
      <w:r>
        <w:rPr>
          <w:noProof/>
        </w:rPr>
      </w:r>
      <w:r>
        <w:rPr>
          <w:noProof/>
        </w:rPr>
        <w:fldChar w:fldCharType="separate"/>
      </w:r>
      <w:r w:rsidR="00AA7D8D">
        <w:rPr>
          <w:noProof/>
        </w:rPr>
        <w:t>48</w:t>
      </w:r>
      <w:r>
        <w:rPr>
          <w:noProof/>
        </w:rPr>
        <w:fldChar w:fldCharType="end"/>
      </w:r>
    </w:p>
    <w:p w14:paraId="6A28766F" w14:textId="55078BFB" w:rsidR="00196396" w:rsidRDefault="00196396">
      <w:pPr>
        <w:pStyle w:val="TableofFigures"/>
        <w:rPr>
          <w:rFonts w:asciiTheme="minorHAnsi" w:eastAsiaTheme="minorEastAsia" w:hAnsiTheme="minorHAnsi" w:cstheme="minorBidi"/>
          <w:noProof/>
          <w:color w:val="auto"/>
          <w:sz w:val="22"/>
          <w:szCs w:val="22"/>
        </w:rPr>
      </w:pPr>
      <w:r w:rsidRPr="00D9465B">
        <w:rPr>
          <w:noProof/>
        </w:rPr>
        <w:t>7. External Debt 2007–17</w:t>
      </w:r>
      <w:r>
        <w:rPr>
          <w:noProof/>
        </w:rPr>
        <w:tab/>
      </w:r>
      <w:r>
        <w:rPr>
          <w:noProof/>
        </w:rPr>
        <w:fldChar w:fldCharType="begin"/>
      </w:r>
      <w:r>
        <w:rPr>
          <w:noProof/>
        </w:rPr>
        <w:instrText xml:space="preserve"> PAGEREF _Toc516222657 \h </w:instrText>
      </w:r>
      <w:r>
        <w:rPr>
          <w:noProof/>
        </w:rPr>
      </w:r>
      <w:r>
        <w:rPr>
          <w:noProof/>
        </w:rPr>
        <w:fldChar w:fldCharType="separate"/>
      </w:r>
      <w:r w:rsidR="00AA7D8D">
        <w:rPr>
          <w:noProof/>
        </w:rPr>
        <w:t>49</w:t>
      </w:r>
      <w:r>
        <w:rPr>
          <w:noProof/>
        </w:rPr>
        <w:fldChar w:fldCharType="end"/>
      </w:r>
    </w:p>
    <w:p w14:paraId="2D5467BA" w14:textId="4068117B" w:rsidR="00196396" w:rsidRDefault="00196396">
      <w:pPr>
        <w:pStyle w:val="TableofFigures"/>
        <w:rPr>
          <w:rFonts w:asciiTheme="minorHAnsi" w:eastAsiaTheme="minorEastAsia" w:hAnsiTheme="minorHAnsi" w:cstheme="minorBidi"/>
          <w:noProof/>
          <w:color w:val="auto"/>
          <w:sz w:val="22"/>
          <w:szCs w:val="22"/>
        </w:rPr>
      </w:pPr>
      <w:r w:rsidRPr="00D9465B">
        <w:rPr>
          <w:noProof/>
        </w:rPr>
        <w:t>8. Medium-Term Scenario 2015–23</w:t>
      </w:r>
      <w:r>
        <w:rPr>
          <w:noProof/>
        </w:rPr>
        <w:tab/>
      </w:r>
      <w:r>
        <w:rPr>
          <w:noProof/>
        </w:rPr>
        <w:fldChar w:fldCharType="begin"/>
      </w:r>
      <w:r>
        <w:rPr>
          <w:noProof/>
        </w:rPr>
        <w:instrText xml:space="preserve"> PAGEREF _Toc516222658 \h </w:instrText>
      </w:r>
      <w:r>
        <w:rPr>
          <w:noProof/>
        </w:rPr>
      </w:r>
      <w:r>
        <w:rPr>
          <w:noProof/>
        </w:rPr>
        <w:fldChar w:fldCharType="separate"/>
      </w:r>
      <w:r w:rsidR="00AA7D8D">
        <w:rPr>
          <w:noProof/>
        </w:rPr>
        <w:t>50</w:t>
      </w:r>
      <w:r>
        <w:rPr>
          <w:noProof/>
        </w:rPr>
        <w:fldChar w:fldCharType="end"/>
      </w:r>
    </w:p>
    <w:p w14:paraId="0619B4F0" w14:textId="77777777" w:rsidR="00C47EE6" w:rsidRDefault="00C47EE6" w:rsidP="00D527F6">
      <w:pPr>
        <w:rPr>
          <w:rFonts w:cs="Segoe UI"/>
        </w:rPr>
      </w:pPr>
      <w:r>
        <w:rPr>
          <w:rPrChange w:id="18" w:author="Ochoa, Javier" w:date="2018-06-08T15:24:00Z">
            <w:rPr>
              <w:b/>
              <w:caps/>
              <w:color w:val="4B82AD"/>
            </w:rPr>
          </w:rPrChange>
        </w:rPr>
        <w:fldChar w:fldCharType="end"/>
      </w:r>
    </w:p>
    <w:p w14:paraId="6E2BAF53" w14:textId="77777777" w:rsidR="00C47EE6" w:rsidRDefault="00C47EE6" w:rsidP="00D527F6">
      <w:pPr>
        <w:rPr>
          <w:rFonts w:cs="Segoe UI"/>
          <w:b/>
          <w:caps/>
          <w:color w:val="4B82AD"/>
        </w:rPr>
      </w:pPr>
      <w:r>
        <w:rPr>
          <w:rFonts w:cs="Segoe UI"/>
          <w:b/>
          <w:caps/>
          <w:color w:val="4B82AD"/>
        </w:rPr>
        <w:t>Appendices</w:t>
      </w:r>
    </w:p>
    <w:p w14:paraId="6DDB444E" w14:textId="5893E3E0" w:rsidR="00196396" w:rsidRDefault="00C47EE6">
      <w:pPr>
        <w:pStyle w:val="TableofFigures"/>
        <w:rPr>
          <w:rFonts w:asciiTheme="minorHAnsi" w:eastAsiaTheme="minorEastAsia" w:hAnsiTheme="minorHAnsi" w:cstheme="minorBidi"/>
          <w:noProof/>
          <w:color w:val="auto"/>
          <w:sz w:val="22"/>
          <w:szCs w:val="22"/>
        </w:rPr>
      </w:pPr>
      <w:r>
        <w:fldChar w:fldCharType="begin"/>
      </w:r>
      <w:r>
        <w:instrText xml:space="preserve"> TOC \f E\c "Figures" \* MERGEFORMAT </w:instrText>
      </w:r>
      <w:r>
        <w:fldChar w:fldCharType="separate"/>
      </w:r>
      <w:r w:rsidR="00196396" w:rsidRPr="00AF45F8">
        <w:rPr>
          <w:noProof/>
        </w:rPr>
        <w:t>I. CPTPP and NAFTA Scenarios: The Model, Data, and Assumptions</w:t>
      </w:r>
      <w:r w:rsidR="00196396">
        <w:rPr>
          <w:noProof/>
        </w:rPr>
        <w:tab/>
      </w:r>
      <w:r w:rsidR="00196396">
        <w:rPr>
          <w:noProof/>
        </w:rPr>
        <w:fldChar w:fldCharType="begin"/>
      </w:r>
      <w:r w:rsidR="00196396">
        <w:rPr>
          <w:noProof/>
        </w:rPr>
        <w:instrText xml:space="preserve"> PAGEREF _Toc516222659 \h </w:instrText>
      </w:r>
      <w:r w:rsidR="00196396">
        <w:rPr>
          <w:noProof/>
        </w:rPr>
      </w:r>
      <w:r w:rsidR="00196396">
        <w:rPr>
          <w:noProof/>
        </w:rPr>
        <w:fldChar w:fldCharType="separate"/>
      </w:r>
      <w:r w:rsidR="00AA7D8D">
        <w:rPr>
          <w:noProof/>
        </w:rPr>
        <w:t>62</w:t>
      </w:r>
      <w:r w:rsidR="00196396">
        <w:rPr>
          <w:noProof/>
        </w:rPr>
        <w:fldChar w:fldCharType="end"/>
      </w:r>
    </w:p>
    <w:p w14:paraId="6395FC32" w14:textId="305B8595" w:rsidR="00C47EE6" w:rsidRDefault="00C47EE6" w:rsidP="00D527F6">
      <w:pPr>
        <w:rPr>
          <w:rPrChange w:id="19" w:author="Ochoa, Javier" w:date="2018-06-08T15:24:00Z">
            <w:rPr>
              <w:b/>
              <w:caps/>
              <w:color w:val="4B82AD"/>
            </w:rPr>
          </w:rPrChange>
        </w:rPr>
      </w:pPr>
      <w:r>
        <w:rPr>
          <w:rFonts w:cs="Segoe UI"/>
        </w:rPr>
        <w:fldChar w:fldCharType="end"/>
      </w:r>
    </w:p>
    <w:p w14:paraId="45CA3259" w14:textId="77777777" w:rsidR="00C47EE6" w:rsidRDefault="00C47EE6" w:rsidP="00D527F6">
      <w:pPr>
        <w:rPr>
          <w:rFonts w:cs="Segoe UI"/>
          <w:b/>
          <w:caps/>
          <w:color w:val="4B82AD"/>
        </w:rPr>
      </w:pPr>
      <w:r>
        <w:rPr>
          <w:rFonts w:cs="Segoe UI"/>
          <w:b/>
          <w:caps/>
          <w:color w:val="4B82AD"/>
        </w:rPr>
        <w:t>Annexes</w:t>
      </w:r>
    </w:p>
    <w:p w14:paraId="4817582A" w14:textId="2AB96059" w:rsidR="00196396" w:rsidRDefault="00C47EE6">
      <w:pPr>
        <w:pStyle w:val="TableofFigures"/>
        <w:rPr>
          <w:rFonts w:asciiTheme="minorHAnsi" w:eastAsiaTheme="minorEastAsia" w:hAnsiTheme="minorHAnsi" w:cstheme="minorBidi"/>
          <w:noProof/>
          <w:color w:val="auto"/>
          <w:sz w:val="22"/>
          <w:szCs w:val="22"/>
        </w:rPr>
      </w:pPr>
      <w:r>
        <w:rPr>
          <w:rPrChange w:id="20" w:author="Ochoa, Javier" w:date="2018-06-08T15:24:00Z">
            <w:rPr>
              <w:b/>
              <w:caps/>
            </w:rPr>
          </w:rPrChange>
        </w:rPr>
        <w:fldChar w:fldCharType="begin"/>
      </w:r>
      <w:r>
        <w:instrText xml:space="preserve"> TOC \f J\c "Figures" \* MERGEFORMAT </w:instrText>
      </w:r>
      <w:r>
        <w:rPr>
          <w:rPrChange w:id="21" w:author="Ochoa, Javier" w:date="2018-06-08T15:24:00Z">
            <w:rPr>
              <w:rFonts w:cs="Times New Roman"/>
              <w:b/>
              <w:caps/>
            </w:rPr>
          </w:rPrChange>
        </w:rPr>
        <w:fldChar w:fldCharType="separate"/>
      </w:r>
      <w:r w:rsidR="00196396">
        <w:rPr>
          <w:noProof/>
        </w:rPr>
        <w:t>I. External Balance Assessment</w:t>
      </w:r>
      <w:r w:rsidR="00196396">
        <w:rPr>
          <w:noProof/>
        </w:rPr>
        <w:tab/>
      </w:r>
      <w:r w:rsidR="00196396">
        <w:rPr>
          <w:noProof/>
        </w:rPr>
        <w:fldChar w:fldCharType="begin"/>
      </w:r>
      <w:r w:rsidR="00196396">
        <w:rPr>
          <w:noProof/>
        </w:rPr>
        <w:instrText xml:space="preserve"> PAGEREF _Toc516222660 \h </w:instrText>
      </w:r>
      <w:r w:rsidR="00196396">
        <w:rPr>
          <w:noProof/>
        </w:rPr>
      </w:r>
      <w:r w:rsidR="00196396">
        <w:rPr>
          <w:noProof/>
        </w:rPr>
        <w:fldChar w:fldCharType="separate"/>
      </w:r>
      <w:r w:rsidR="00AA7D8D">
        <w:rPr>
          <w:noProof/>
        </w:rPr>
        <w:t>51</w:t>
      </w:r>
      <w:r w:rsidR="00196396">
        <w:rPr>
          <w:noProof/>
        </w:rPr>
        <w:fldChar w:fldCharType="end"/>
      </w:r>
    </w:p>
    <w:p w14:paraId="429E0FE9" w14:textId="01245A48" w:rsidR="00196396" w:rsidRDefault="00196396">
      <w:pPr>
        <w:pStyle w:val="TableofFigures"/>
        <w:rPr>
          <w:rFonts w:asciiTheme="minorHAnsi" w:eastAsiaTheme="minorEastAsia" w:hAnsiTheme="minorHAnsi" w:cstheme="minorBidi"/>
          <w:noProof/>
          <w:color w:val="auto"/>
          <w:sz w:val="22"/>
          <w:szCs w:val="22"/>
        </w:rPr>
      </w:pPr>
      <w:r w:rsidRPr="00FB507F">
        <w:rPr>
          <w:noProof/>
        </w:rPr>
        <w:t>II. Public Debt Sustainability Analysis</w:t>
      </w:r>
      <w:r>
        <w:rPr>
          <w:noProof/>
        </w:rPr>
        <w:tab/>
      </w:r>
      <w:r>
        <w:rPr>
          <w:noProof/>
        </w:rPr>
        <w:fldChar w:fldCharType="begin"/>
      </w:r>
      <w:r>
        <w:rPr>
          <w:noProof/>
        </w:rPr>
        <w:instrText xml:space="preserve"> PAGEREF _Toc516222661 \h </w:instrText>
      </w:r>
      <w:r>
        <w:rPr>
          <w:noProof/>
        </w:rPr>
      </w:r>
      <w:r>
        <w:rPr>
          <w:noProof/>
        </w:rPr>
        <w:fldChar w:fldCharType="separate"/>
      </w:r>
      <w:r w:rsidR="00AA7D8D">
        <w:rPr>
          <w:noProof/>
        </w:rPr>
        <w:t>52</w:t>
      </w:r>
      <w:r>
        <w:rPr>
          <w:noProof/>
        </w:rPr>
        <w:fldChar w:fldCharType="end"/>
      </w:r>
    </w:p>
    <w:p w14:paraId="44D53084" w14:textId="0585CC6A" w:rsidR="00196396" w:rsidRDefault="00196396">
      <w:pPr>
        <w:pStyle w:val="TableofFigures"/>
        <w:rPr>
          <w:rFonts w:asciiTheme="minorHAnsi" w:eastAsiaTheme="minorEastAsia" w:hAnsiTheme="minorHAnsi" w:cstheme="minorBidi"/>
          <w:noProof/>
          <w:color w:val="auto"/>
          <w:sz w:val="22"/>
          <w:szCs w:val="22"/>
        </w:rPr>
      </w:pPr>
      <w:r w:rsidRPr="00FB507F">
        <w:rPr>
          <w:noProof/>
        </w:rPr>
        <w:t>III. Housing-Related Measures to Safeguard Financial Stability</w:t>
      </w:r>
      <w:r>
        <w:rPr>
          <w:noProof/>
        </w:rPr>
        <w:tab/>
      </w:r>
      <w:r>
        <w:rPr>
          <w:noProof/>
        </w:rPr>
        <w:fldChar w:fldCharType="begin"/>
      </w:r>
      <w:r>
        <w:rPr>
          <w:noProof/>
        </w:rPr>
        <w:instrText xml:space="preserve"> PAGEREF _Toc516222662 \h </w:instrText>
      </w:r>
      <w:r>
        <w:rPr>
          <w:noProof/>
        </w:rPr>
      </w:r>
      <w:r>
        <w:rPr>
          <w:noProof/>
        </w:rPr>
        <w:fldChar w:fldCharType="separate"/>
      </w:r>
      <w:r w:rsidR="00AA7D8D">
        <w:rPr>
          <w:noProof/>
        </w:rPr>
        <w:t>60</w:t>
      </w:r>
      <w:r>
        <w:rPr>
          <w:noProof/>
        </w:rPr>
        <w:fldChar w:fldCharType="end"/>
      </w:r>
    </w:p>
    <w:p w14:paraId="2BD6D0BF" w14:textId="77777777" w:rsidR="00C47EE6" w:rsidRDefault="00C47EE6" w:rsidP="00D527F6">
      <w:pPr>
        <w:rPr>
          <w:rPrChange w:id="22" w:author="Ochoa, Javier" w:date="2018-06-08T15:24:00Z">
            <w:rPr>
              <w:b/>
              <w:caps/>
              <w:color w:val="4B82AD"/>
            </w:rPr>
          </w:rPrChange>
        </w:rPr>
      </w:pPr>
      <w:r>
        <w:rPr>
          <w:rPrChange w:id="23" w:author="Ochoa, Javier" w:date="2018-06-08T15:24:00Z">
            <w:rPr>
              <w:b/>
              <w:caps/>
              <w:color w:val="4B82AD"/>
            </w:rPr>
          </w:rPrChange>
        </w:rPr>
        <w:fldChar w:fldCharType="end"/>
      </w:r>
    </w:p>
    <w:p w14:paraId="50982D91" w14:textId="43158687" w:rsidR="00223476" w:rsidRDefault="00C47EE6" w:rsidP="00D527F6">
      <w:pPr>
        <w:rPr>
          <w:rFonts w:cs="Segoe UI"/>
        </w:rPr>
      </w:pPr>
      <w:r>
        <w:rPr>
          <w:rFonts w:cs="Segoe UI"/>
        </w:rPr>
        <w:t xml:space="preserve"> </w:t>
      </w:r>
      <w:bookmarkEnd w:id="7"/>
    </w:p>
    <w:p w14:paraId="7918EA84" w14:textId="77777777" w:rsidR="0011205B" w:rsidRDefault="0011205B" w:rsidP="00D527F6">
      <w:pPr>
        <w:rPr>
          <w:rFonts w:cs="Segoe UI"/>
        </w:rPr>
        <w:sectPr w:rsidR="0011205B" w:rsidSect="005C4224">
          <w:headerReference w:type="even" r:id="rId24"/>
          <w:footerReference w:type="even" r:id="rId25"/>
          <w:headerReference w:type="first" r:id="rId26"/>
          <w:type w:val="continuous"/>
          <w:pgSz w:w="12240" w:h="15840" w:code="1"/>
          <w:pgMar w:top="1440" w:right="1440" w:bottom="1440" w:left="1800" w:header="720" w:footer="720" w:gutter="0"/>
          <w:cols w:space="720"/>
          <w:titlePg/>
          <w:docGrid w:type="lines" w:linePitch="360"/>
        </w:sectPr>
      </w:pPr>
    </w:p>
    <w:bookmarkStart w:id="24" w:name="bkMrkStart"/>
    <w:bookmarkStart w:id="25" w:name="_Toc516148752"/>
    <w:bookmarkStart w:id="26" w:name="_Toc516218257"/>
    <w:bookmarkStart w:id="27" w:name="_Toc512008973"/>
    <w:bookmarkStart w:id="28" w:name="_Toc516239203"/>
    <w:bookmarkStart w:id="29" w:name="_Hlk509323070"/>
    <w:bookmarkEnd w:id="24"/>
    <w:p w14:paraId="15A286B9" w14:textId="7B925C0B" w:rsidR="008005C3" w:rsidRPr="00C82C60" w:rsidRDefault="006376BD" w:rsidP="00235A06">
      <w:pPr>
        <w:pStyle w:val="Heading1"/>
      </w:pPr>
      <w:r w:rsidRPr="00C82C60">
        <w:rPr>
          <w:noProof/>
        </w:rPr>
        <mc:AlternateContent>
          <mc:Choice Requires="wps">
            <w:drawing>
              <wp:anchor distT="0" distB="0" distL="114300" distR="114300" simplePos="0" relativeHeight="251739136" behindDoc="0" locked="0" layoutInCell="1" allowOverlap="1" wp14:anchorId="04796E5A" wp14:editId="1558BD44">
                <wp:simplePos x="0" y="0"/>
                <wp:positionH relativeFrom="page">
                  <wp:posOffset>-200025</wp:posOffset>
                </wp:positionH>
                <wp:positionV relativeFrom="paragraph">
                  <wp:posOffset>88900</wp:posOffset>
                </wp:positionV>
                <wp:extent cx="1053465" cy="202565"/>
                <wp:effectExtent l="0" t="0" r="13335" b="26035"/>
                <wp:wrapNone/>
                <wp:docPr id="52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2025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D6095" id="Rectangle 52" o:spid="_x0000_s1026" style="position:absolute;margin-left:-15.75pt;margin-top:7pt;width:82.95pt;height:15.9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" fillcolor="#4f81bd [3204]">
                <v:stroke opacity="0"/>
                <v:textbox inset="5.85pt,.7pt,5.85pt,.7pt"/>
                <w10:wrap anchorx="page"/>
              </v:rect>
            </w:pict>
          </mc:Fallback>
        </mc:AlternateContent>
      </w:r>
      <w:bookmarkStart w:id="30" w:name="_Toc450312669"/>
      <w:r w:rsidR="00D9052A" w:rsidRPr="00C82C60">
        <w:t xml:space="preserve">political </w:t>
      </w:r>
      <w:r w:rsidR="00FA1314" w:rsidRPr="00C82C60">
        <w:t>contex</w:t>
      </w:r>
      <w:bookmarkEnd w:id="30"/>
      <w:r w:rsidR="00405C07" w:rsidRPr="00C82C60">
        <w:t>t</w:t>
      </w:r>
      <w:r w:rsidR="00DC038E" w:rsidRPr="00C82C60">
        <w:t xml:space="preserve">: </w:t>
      </w:r>
      <w:r w:rsidR="00DC038E" w:rsidRPr="00235A06">
        <w:t>Turning</w:t>
      </w:r>
      <w:r w:rsidR="00DC038E" w:rsidRPr="00C82C60">
        <w:t xml:space="preserve"> risk into opportunity</w:t>
      </w:r>
      <w:bookmarkEnd w:id="25"/>
      <w:bookmarkEnd w:id="26"/>
      <w:bookmarkEnd w:id="27"/>
      <w:bookmarkEnd w:id="28"/>
    </w:p>
    <w:p w14:paraId="78A5B80A" w14:textId="5B91E002" w:rsidR="003724AE" w:rsidRPr="007D6648" w:rsidRDefault="003724AE" w:rsidP="00384AF8">
      <w:pPr>
        <w:pStyle w:val="ParagraphNumbering"/>
        <w:ind w:left="0" w:firstLine="0"/>
        <w:rPr>
          <w:rPrChange w:id="31" w:author="Ochoa, Javier" w:date="2018-06-08T15:24:00Z">
            <w:rPr>
              <w:b/>
            </w:rPr>
          </w:rPrChange>
        </w:rPr>
      </w:pPr>
      <w:r>
        <w:rPr>
          <w:b/>
        </w:rPr>
        <w:t xml:space="preserve">Canada is facing a tectonic shift in the North American economic landscape. </w:t>
      </w:r>
      <w:r w:rsidRPr="003724AE">
        <w:t>NAFTA</w:t>
      </w:r>
      <w:r w:rsidR="00D9052A">
        <w:t xml:space="preserve">, which has facilitated trade in the region for </w:t>
      </w:r>
      <w:r w:rsidR="001D0072">
        <w:t xml:space="preserve">over </w:t>
      </w:r>
      <w:r w:rsidR="003F4B45">
        <w:t>2</w:t>
      </w:r>
      <w:r w:rsidR="00D9052A">
        <w:t xml:space="preserve">0 years, </w:t>
      </w:r>
      <w:r w:rsidR="00350356">
        <w:t>is under negotiation.</w:t>
      </w:r>
      <w:r w:rsidR="00D9052A">
        <w:t xml:space="preserve"> </w:t>
      </w:r>
      <w:r w:rsidR="00EC0CB7">
        <w:t>Contention over several key issues</w:t>
      </w:r>
      <w:r w:rsidR="00304D2C">
        <w:t xml:space="preserve"> </w:t>
      </w:r>
      <w:r w:rsidR="009B4235">
        <w:rPr>
          <w:rStyle w:val="Strong"/>
          <w:b w:val="0"/>
          <w:bCs w:val="0"/>
        </w:rPr>
        <w:t>ha</w:t>
      </w:r>
      <w:r w:rsidR="00304D2C">
        <w:rPr>
          <w:rStyle w:val="Strong"/>
          <w:b w:val="0"/>
          <w:bCs w:val="0"/>
        </w:rPr>
        <w:t>ve</w:t>
      </w:r>
      <w:r w:rsidR="009B4235">
        <w:rPr>
          <w:rStyle w:val="Strong"/>
          <w:b w:val="0"/>
          <w:bCs w:val="0"/>
        </w:rPr>
        <w:t xml:space="preserve"> </w:t>
      </w:r>
      <w:r w:rsidR="00350356">
        <w:rPr>
          <w:rStyle w:val="Strong"/>
          <w:b w:val="0"/>
          <w:bCs w:val="0"/>
        </w:rPr>
        <w:t xml:space="preserve">prolonged the </w:t>
      </w:r>
      <w:r w:rsidR="00EA21B1">
        <w:rPr>
          <w:rStyle w:val="Strong"/>
          <w:b w:val="0"/>
          <w:bCs w:val="0"/>
        </w:rPr>
        <w:t>process</w:t>
      </w:r>
      <w:r w:rsidR="00350356">
        <w:rPr>
          <w:rStyle w:val="Strong"/>
          <w:b w:val="0"/>
          <w:bCs w:val="0"/>
        </w:rPr>
        <w:t>, which started in August 2017</w:t>
      </w:r>
      <w:r w:rsidR="00350356" w:rsidRPr="007D6648">
        <w:t>.</w:t>
      </w:r>
      <w:r w:rsidR="00350356" w:rsidRPr="007D6648">
        <w:rPr>
          <w:rPrChange w:id="32" w:author="Ochoa, Javier" w:date="2018-06-08T15:24:00Z">
            <w:rPr>
              <w:rStyle w:val="Strong"/>
              <w:b w:val="0"/>
            </w:rPr>
          </w:rPrChange>
        </w:rPr>
        <w:t xml:space="preserve"> </w:t>
      </w:r>
      <w:r w:rsidR="002263DB" w:rsidRPr="00BA53A3">
        <w:t>A</w:t>
      </w:r>
      <w:r w:rsidR="002263DB" w:rsidRPr="007D6648">
        <w:rPr>
          <w:rPrChange w:id="33" w:author="Ochoa, Javier" w:date="2018-06-08T15:24:00Z">
            <w:rPr>
              <w:rFonts w:ascii="Arial" w:hAnsi="Arial"/>
              <w:color w:val="000000"/>
              <w:shd w:val="clear" w:color="auto" w:fill="FFFFFF"/>
            </w:rPr>
          </w:rPrChange>
        </w:rPr>
        <w:t xml:space="preserve">n escalation in trade tensions between the U.S. and its major trading partners could disrupt global supply chains. </w:t>
      </w:r>
      <w:r w:rsidR="00675F56" w:rsidRPr="007D6648">
        <w:rPr>
          <w:rPrChange w:id="34" w:author="Ochoa, Javier" w:date="2018-06-08T15:24:00Z">
            <w:rPr>
              <w:rStyle w:val="Strong"/>
              <w:b w:val="0"/>
            </w:rPr>
          </w:rPrChange>
        </w:rPr>
        <w:t xml:space="preserve">Furthermore, </w:t>
      </w:r>
      <w:r w:rsidR="00350356" w:rsidRPr="007D6648">
        <w:rPr>
          <w:rPrChange w:id="35" w:author="Ochoa, Javier" w:date="2018-06-08T15:24:00Z">
            <w:rPr>
              <w:rStyle w:val="Strong"/>
              <w:b w:val="0"/>
            </w:rPr>
          </w:rPrChange>
        </w:rPr>
        <w:t>t</w:t>
      </w:r>
      <w:r w:rsidR="00D9052A">
        <w:t xml:space="preserve">he 2018 </w:t>
      </w:r>
      <w:r w:rsidR="00350356">
        <w:t xml:space="preserve">U.S Tax Cuts and Jobs Act threatens to erode </w:t>
      </w:r>
      <w:r w:rsidR="00675F56">
        <w:t xml:space="preserve">Canada’s </w:t>
      </w:r>
      <w:r w:rsidR="0094124E">
        <w:t xml:space="preserve">relative </w:t>
      </w:r>
      <w:r w:rsidR="00C027B0">
        <w:t xml:space="preserve">tax </w:t>
      </w:r>
      <w:r w:rsidR="0094124E">
        <w:t>advantage</w:t>
      </w:r>
      <w:r w:rsidR="009703D5" w:rsidRPr="007D6648">
        <w:t>.</w:t>
      </w:r>
      <w:r w:rsidR="00304D2C" w:rsidRPr="007D6648">
        <w:rPr>
          <w:rPrChange w:id="36" w:author="Ochoa, Javier" w:date="2018-06-08T15:24:00Z">
            <w:rPr>
              <w:rStyle w:val="Strong"/>
              <w:b w:val="0"/>
            </w:rPr>
          </w:rPrChange>
        </w:rPr>
        <w:t xml:space="preserve"> </w:t>
      </w:r>
      <w:r w:rsidR="00BA53A3" w:rsidRPr="007D6648">
        <w:rPr>
          <w:rPrChange w:id="37" w:author="Ochoa, Javier" w:date="2018-06-08T15:24:00Z">
            <w:rPr>
              <w:rStyle w:val="Strong"/>
              <w:b w:val="0"/>
            </w:rPr>
          </w:rPrChange>
        </w:rPr>
        <w:t>E</w:t>
      </w:r>
      <w:r w:rsidR="009703D5" w:rsidRPr="007D6648">
        <w:rPr>
          <w:rPrChange w:id="38" w:author="Ochoa, Javier" w:date="2018-06-08T15:24:00Z">
            <w:rPr>
              <w:rStyle w:val="Strong"/>
              <w:b w:val="0"/>
            </w:rPr>
          </w:rPrChange>
        </w:rPr>
        <w:t>conomic</w:t>
      </w:r>
      <w:r w:rsidR="009703D5" w:rsidRPr="007D6648">
        <w:rPr>
          <w:rPrChange w:id="39" w:author="Ochoa, Javier" w:date="2018-06-08T15:24:00Z">
            <w:rPr>
              <w:b/>
            </w:rPr>
          </w:rPrChange>
        </w:rPr>
        <w:t xml:space="preserve"> </w:t>
      </w:r>
      <w:r w:rsidR="009703D5" w:rsidRPr="00BA53A3">
        <w:t>anxiety</w:t>
      </w:r>
      <w:r w:rsidR="009703D5">
        <w:t xml:space="preserve"> is high</w:t>
      </w:r>
      <w:r w:rsidR="00675F56">
        <w:t xml:space="preserve">. </w:t>
      </w:r>
    </w:p>
    <w:p w14:paraId="5F7E6737" w14:textId="1F080647" w:rsidR="0085084A" w:rsidRDefault="00EF5940" w:rsidP="00C027B0">
      <w:pPr>
        <w:pStyle w:val="ParagraphNumbering"/>
        <w:ind w:left="0" w:firstLine="0"/>
        <w:rPr>
          <w:b/>
        </w:rPr>
      </w:pPr>
      <w:bookmarkStart w:id="40" w:name="_Hlk509909625"/>
      <w:r w:rsidRPr="0085084A">
        <w:rPr>
          <w:b/>
        </w:rPr>
        <w:t>Developing a policy response to deal with the economic uncertainties being created</w:t>
      </w:r>
      <w:r w:rsidR="0085084A" w:rsidRPr="0085084A">
        <w:rPr>
          <w:b/>
        </w:rPr>
        <w:t xml:space="preserve"> will be an important challenge for the </w:t>
      </w:r>
      <w:r w:rsidR="00833FF6">
        <w:rPr>
          <w:b/>
        </w:rPr>
        <w:t xml:space="preserve">federal </w:t>
      </w:r>
      <w:r w:rsidR="0085084A" w:rsidRPr="0085084A">
        <w:rPr>
          <w:b/>
        </w:rPr>
        <w:t xml:space="preserve">government </w:t>
      </w:r>
      <w:r w:rsidR="0027761D">
        <w:rPr>
          <w:b/>
        </w:rPr>
        <w:t xml:space="preserve">heading </w:t>
      </w:r>
      <w:r w:rsidR="0085084A" w:rsidRPr="0085084A">
        <w:rPr>
          <w:b/>
        </w:rPr>
        <w:t>into an election year.</w:t>
      </w:r>
      <w:r w:rsidRPr="0085084A">
        <w:rPr>
          <w:b/>
        </w:rPr>
        <w:t xml:space="preserve"> </w:t>
      </w:r>
      <w:bookmarkEnd w:id="40"/>
      <w:r w:rsidR="005E090E" w:rsidRPr="0085084A">
        <w:t>The</w:t>
      </w:r>
      <w:r w:rsidR="00002226">
        <w:t> </w:t>
      </w:r>
      <w:r w:rsidR="000F3A5A">
        <w:t>government was prudent</w:t>
      </w:r>
      <w:r w:rsidR="0052750E">
        <w:t xml:space="preserve"> in resisting industry pressure </w:t>
      </w:r>
      <w:r w:rsidR="0085084A">
        <w:t xml:space="preserve">to cut taxes </w:t>
      </w:r>
      <w:r w:rsidR="00574CC1">
        <w:t xml:space="preserve">in the 2018 Federal Budget </w:t>
      </w:r>
      <w:r w:rsidR="0085084A">
        <w:t xml:space="preserve">to match the U.S. tax </w:t>
      </w:r>
      <w:r w:rsidR="00C42CA9">
        <w:t>cuts</w:t>
      </w:r>
      <w:r w:rsidR="0085084A">
        <w:t xml:space="preserve">. </w:t>
      </w:r>
      <w:r w:rsidR="00430D41">
        <w:t>Beyond the impact of the tax cuts on economic activity that are well captured in macro models, the</w:t>
      </w:r>
      <w:r w:rsidR="0085084A" w:rsidRPr="00F94BDF">
        <w:t xml:space="preserve"> U.S. tax reform </w:t>
      </w:r>
      <w:r w:rsidR="00430D41">
        <w:t xml:space="preserve">includes several innovative provisions whose likely </w:t>
      </w:r>
      <w:r w:rsidR="00430D41" w:rsidRPr="00F94BDF">
        <w:t>spillover effects</w:t>
      </w:r>
      <w:r w:rsidR="00430D41" w:rsidRPr="00F94BDF" w:rsidDel="00430D41">
        <w:t xml:space="preserve"> </w:t>
      </w:r>
      <w:r w:rsidR="00430D41">
        <w:t xml:space="preserve">require more </w:t>
      </w:r>
      <w:r w:rsidR="00E264AD">
        <w:t xml:space="preserve">time </w:t>
      </w:r>
      <w:r w:rsidR="002B17A4">
        <w:t>to assess. A rush to conclusion about its</w:t>
      </w:r>
      <w:r w:rsidR="0085084A" w:rsidRPr="00F94BDF">
        <w:t xml:space="preserve"> net effects would be </w:t>
      </w:r>
      <w:r w:rsidR="00430CC5">
        <w:t>premature</w:t>
      </w:r>
      <w:r w:rsidR="0085084A" w:rsidRPr="00F94BDF">
        <w:t xml:space="preserve">. In addition, Canada’s longstanding problems of low labor productivity growth, population aging, and weak </w:t>
      </w:r>
      <w:r w:rsidR="0085084A">
        <w:t>trade</w:t>
      </w:r>
      <w:r w:rsidR="0085084A" w:rsidRPr="00F94BDF">
        <w:t xml:space="preserve"> competitiveness need solutions that go beyond tax cuts. </w:t>
      </w:r>
      <w:r w:rsidR="0085084A">
        <w:t xml:space="preserve">The current </w:t>
      </w:r>
      <w:r w:rsidR="005E090E" w:rsidRPr="0085084A">
        <w:t xml:space="preserve">favorable economic environment presents an opportunity to </w:t>
      </w:r>
      <w:r w:rsidR="00DB5B6F">
        <w:t xml:space="preserve">rebuild policy buffers, assess </w:t>
      </w:r>
      <w:r w:rsidR="0085084A">
        <w:t xml:space="preserve">the implications of the </w:t>
      </w:r>
      <w:r w:rsidR="00DC038E">
        <w:t xml:space="preserve">U.S. </w:t>
      </w:r>
      <w:r w:rsidR="0085084A">
        <w:t>tax reform for Canada</w:t>
      </w:r>
      <w:r w:rsidR="00DB5B6F">
        <w:t>,</w:t>
      </w:r>
      <w:r w:rsidR="0085084A">
        <w:t xml:space="preserve"> and to </w:t>
      </w:r>
      <w:r w:rsidR="005E090E" w:rsidRPr="0085084A">
        <w:t xml:space="preserve">push forward with </w:t>
      </w:r>
      <w:r w:rsidR="00DB5B6F">
        <w:t xml:space="preserve">comprehensive </w:t>
      </w:r>
      <w:r w:rsidR="00C42CA9">
        <w:t xml:space="preserve">structural reforms </w:t>
      </w:r>
      <w:r w:rsidR="005E090E" w:rsidRPr="0085084A">
        <w:t xml:space="preserve">to keep Canada </w:t>
      </w:r>
      <w:r w:rsidR="00DC038E">
        <w:t xml:space="preserve">globally </w:t>
      </w:r>
      <w:r w:rsidR="005E090E" w:rsidRPr="0085084A">
        <w:t>competitive.</w:t>
      </w:r>
      <w:r w:rsidR="005E090E" w:rsidRPr="0085084A">
        <w:rPr>
          <w:b/>
        </w:rPr>
        <w:t xml:space="preserve"> </w:t>
      </w:r>
    </w:p>
    <w:p w14:paraId="2ACD4D5F" w14:textId="11E598AE" w:rsidR="00430CC5" w:rsidRPr="00304D2C" w:rsidRDefault="00430CC5" w:rsidP="00C027B0">
      <w:pPr>
        <w:pStyle w:val="ParagraphNumbering"/>
        <w:ind w:left="0" w:firstLine="0"/>
      </w:pPr>
      <w:r>
        <w:rPr>
          <w:b/>
        </w:rPr>
        <w:t>Traction of past advice</w:t>
      </w:r>
      <w:r w:rsidRPr="00304D2C">
        <w:t xml:space="preserve">. </w:t>
      </w:r>
      <w:r w:rsidR="00F516EA">
        <w:t>Staff and t</w:t>
      </w:r>
      <w:r w:rsidRPr="00304D2C">
        <w:t xml:space="preserve">he authorities </w:t>
      </w:r>
      <w:r w:rsidR="00304D2C">
        <w:t>have</w:t>
      </w:r>
      <w:r w:rsidR="00926276">
        <w:t xml:space="preserve"> shared the same views in many policy areas, including: (i) using </w:t>
      </w:r>
      <w:r w:rsidR="008E6045">
        <w:t xml:space="preserve">available </w:t>
      </w:r>
      <w:r w:rsidR="00304D2C">
        <w:t xml:space="preserve">fiscal space to support the economy </w:t>
      </w:r>
      <w:r w:rsidR="008E6045">
        <w:t>and to keep monetary policy accommodative until signs of durable growth and inflation pressures emerge</w:t>
      </w:r>
      <w:r w:rsidR="00926276">
        <w:t>; (ii)</w:t>
      </w:r>
      <w:r w:rsidR="001E1855">
        <w:t> </w:t>
      </w:r>
      <w:r w:rsidR="008E6045">
        <w:t>strengthen</w:t>
      </w:r>
      <w:r w:rsidR="00926276">
        <w:t>ing</w:t>
      </w:r>
      <w:r w:rsidR="00304D2C">
        <w:t xml:space="preserve"> macro</w:t>
      </w:r>
      <w:r w:rsidR="008E6045">
        <w:t>p</w:t>
      </w:r>
      <w:r w:rsidR="00304D2C">
        <w:t xml:space="preserve">rudential </w:t>
      </w:r>
      <w:r w:rsidR="008E6045">
        <w:t>policy and supervision to tackle housing sector vulnerabilities and mitigate financial stability risks</w:t>
      </w:r>
      <w:r w:rsidR="00926276">
        <w:t>; (iii)</w:t>
      </w:r>
      <w:r w:rsidR="008E6045">
        <w:t xml:space="preserve"> collecting more comprehensive and timely data on real estate transactions</w:t>
      </w:r>
      <w:r w:rsidR="00926276">
        <w:t xml:space="preserve">; and (iv) </w:t>
      </w:r>
      <w:r w:rsidR="008E6045">
        <w:t>invest</w:t>
      </w:r>
      <w:r w:rsidR="00926276">
        <w:t xml:space="preserve">ing </w:t>
      </w:r>
      <w:r w:rsidR="008E6045">
        <w:t xml:space="preserve">in infrastructure and structural reform to revitalize productivity and raise </w:t>
      </w:r>
      <w:r w:rsidR="006F648F">
        <w:t xml:space="preserve">potential </w:t>
      </w:r>
      <w:r w:rsidR="008E6045">
        <w:t xml:space="preserve">growth.  </w:t>
      </w:r>
    </w:p>
    <w:bookmarkStart w:id="41" w:name="_Toc516148753"/>
    <w:bookmarkStart w:id="42" w:name="_Toc516218258"/>
    <w:bookmarkStart w:id="43" w:name="_Toc512008974"/>
    <w:bookmarkStart w:id="44" w:name="_Toc516239204"/>
    <w:p w14:paraId="7947FE0A" w14:textId="69A4B3AA" w:rsidR="008005C3" w:rsidRPr="00C82C60" w:rsidRDefault="00F4653B" w:rsidP="00235A06">
      <w:pPr>
        <w:pStyle w:val="Heading1"/>
      </w:pPr>
      <w:r w:rsidRPr="00C82C60">
        <w:rPr>
          <w:noProof/>
        </w:rPr>
        <mc:AlternateContent>
          <mc:Choice Requires="wps">
            <w:drawing>
              <wp:anchor distT="0" distB="0" distL="114300" distR="114300" simplePos="0" relativeHeight="252455936" behindDoc="0" locked="0" layoutInCell="1" allowOverlap="1" wp14:anchorId="126F55B8" wp14:editId="50AB0354">
                <wp:simplePos x="0" y="0"/>
                <wp:positionH relativeFrom="page">
                  <wp:posOffset>-281305</wp:posOffset>
                </wp:positionH>
                <wp:positionV relativeFrom="paragraph">
                  <wp:posOffset>78105</wp:posOffset>
                </wp:positionV>
                <wp:extent cx="1097280" cy="182880"/>
                <wp:effectExtent l="0" t="0" r="26670" b="26670"/>
                <wp:wrapNone/>
                <wp:docPr id="28"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182880"/>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935BA" id="Rectangle 52" o:spid="_x0000_s1026" style="position:absolute;margin-left:-22.15pt;margin-top:6.15pt;width:86.4pt;height:14.4pt;z-index:25245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" fillcolor="#4f81bd [3204]">
                <v:stroke opacity="0"/>
                <v:textbox inset="5.85pt,.7pt,5.85pt,.7pt"/>
                <w10:wrap anchorx="page"/>
              </v:rect>
            </w:pict>
          </mc:Fallback>
        </mc:AlternateContent>
      </w:r>
      <w:r w:rsidR="00164CC0" w:rsidRPr="00C82C60">
        <w:t xml:space="preserve">recent </w:t>
      </w:r>
      <w:r w:rsidR="00164CC0" w:rsidRPr="00235A06">
        <w:t>developments</w:t>
      </w:r>
      <w:bookmarkEnd w:id="41"/>
      <w:bookmarkEnd w:id="42"/>
      <w:bookmarkEnd w:id="43"/>
      <w:bookmarkEnd w:id="44"/>
    </w:p>
    <w:p w14:paraId="5E42E612" w14:textId="634F05F7" w:rsidR="008320A9" w:rsidRPr="00414D06" w:rsidRDefault="00DC038E" w:rsidP="00426551">
      <w:pPr>
        <w:pStyle w:val="Heading2"/>
        <w:ind w:left="0"/>
        <w:rPr>
          <w:sz w:val="26"/>
          <w:rPrChange w:id="45" w:author="Ochoa, Javier" w:date="2018-06-08T15:24:00Z">
            <w:rPr/>
          </w:rPrChange>
        </w:rPr>
      </w:pPr>
      <w:bookmarkStart w:id="46" w:name="_Toc516148754"/>
      <w:bookmarkStart w:id="47" w:name="_Toc516218259"/>
      <w:bookmarkStart w:id="48" w:name="_Toc512008975"/>
      <w:bookmarkStart w:id="49" w:name="_Toc516239205"/>
      <w:r w:rsidRPr="00414D06">
        <w:rPr>
          <w:sz w:val="26"/>
          <w:rPrChange w:id="50" w:author="Ochoa, Javier" w:date="2018-06-08T15:24:00Z">
            <w:rPr/>
          </w:rPrChange>
        </w:rPr>
        <w:t xml:space="preserve">A </w:t>
      </w:r>
      <w:r w:rsidR="00B70E08" w:rsidRPr="00414D06">
        <w:rPr>
          <w:sz w:val="26"/>
          <w:rPrChange w:id="51" w:author="Ochoa, Javier" w:date="2018-06-08T15:24:00Z">
            <w:rPr/>
          </w:rPrChange>
        </w:rPr>
        <w:t>S</w:t>
      </w:r>
      <w:r w:rsidR="00C11497" w:rsidRPr="00414D06">
        <w:rPr>
          <w:sz w:val="26"/>
          <w:rPrChange w:id="52" w:author="Ochoa, Javier" w:date="2018-06-08T15:24:00Z">
            <w:rPr/>
          </w:rPrChange>
        </w:rPr>
        <w:t xml:space="preserve">olid </w:t>
      </w:r>
      <w:r w:rsidR="00B70E08" w:rsidRPr="00414D06">
        <w:rPr>
          <w:sz w:val="26"/>
          <w:rPrChange w:id="53" w:author="Ochoa, Javier" w:date="2018-06-08T15:24:00Z">
            <w:rPr/>
          </w:rPrChange>
        </w:rPr>
        <w:t>R</w:t>
      </w:r>
      <w:r w:rsidR="00C11497" w:rsidRPr="00414D06">
        <w:rPr>
          <w:sz w:val="26"/>
          <w:rPrChange w:id="54" w:author="Ochoa, Javier" w:date="2018-06-08T15:24:00Z">
            <w:rPr/>
          </w:rPrChange>
        </w:rPr>
        <w:t xml:space="preserve">ecovery </w:t>
      </w:r>
      <w:r w:rsidR="004746F2" w:rsidRPr="00414D06">
        <w:rPr>
          <w:sz w:val="26"/>
          <w:rPrChange w:id="55" w:author="Ochoa, Javier" w:date="2018-06-08T15:24:00Z">
            <w:rPr/>
          </w:rPrChange>
        </w:rPr>
        <w:t xml:space="preserve">but </w:t>
      </w:r>
      <w:r w:rsidR="00B70E08" w:rsidRPr="00414D06">
        <w:rPr>
          <w:sz w:val="26"/>
          <w:rPrChange w:id="56" w:author="Ochoa, Javier" w:date="2018-06-08T15:24:00Z">
            <w:rPr/>
          </w:rPrChange>
        </w:rPr>
        <w:t>I</w:t>
      </w:r>
      <w:r w:rsidR="004746F2" w:rsidRPr="00414D06">
        <w:rPr>
          <w:sz w:val="26"/>
          <w:rPrChange w:id="57" w:author="Ochoa, Javier" w:date="2018-06-08T15:24:00Z">
            <w:rPr/>
          </w:rPrChange>
        </w:rPr>
        <w:t xml:space="preserve">nvestment </w:t>
      </w:r>
      <w:r w:rsidR="008A5F2C" w:rsidRPr="00414D06">
        <w:rPr>
          <w:sz w:val="26"/>
          <w:rPrChange w:id="58" w:author="Ochoa, Javier" w:date="2018-06-08T15:24:00Z">
            <w:rPr/>
          </w:rPrChange>
        </w:rPr>
        <w:t xml:space="preserve">and </w:t>
      </w:r>
      <w:r w:rsidR="00B70E08" w:rsidRPr="00414D06">
        <w:rPr>
          <w:sz w:val="26"/>
          <w:rPrChange w:id="59" w:author="Ochoa, Javier" w:date="2018-06-08T15:24:00Z">
            <w:rPr/>
          </w:rPrChange>
        </w:rPr>
        <w:t>E</w:t>
      </w:r>
      <w:r w:rsidR="008A5F2C" w:rsidRPr="00414D06">
        <w:rPr>
          <w:sz w:val="26"/>
          <w:rPrChange w:id="60" w:author="Ochoa, Javier" w:date="2018-06-08T15:24:00Z">
            <w:rPr/>
          </w:rPrChange>
        </w:rPr>
        <w:t xml:space="preserve">xports </w:t>
      </w:r>
      <w:r w:rsidR="00B70E08" w:rsidRPr="00414D06">
        <w:rPr>
          <w:sz w:val="26"/>
          <w:rPrChange w:id="61" w:author="Ochoa, Javier" w:date="2018-06-08T15:24:00Z">
            <w:rPr/>
          </w:rPrChange>
        </w:rPr>
        <w:t>a</w:t>
      </w:r>
      <w:r w:rsidR="00B55F04" w:rsidRPr="00414D06">
        <w:rPr>
          <w:sz w:val="26"/>
          <w:rPrChange w:id="62" w:author="Ochoa, Javier" w:date="2018-06-08T15:24:00Z">
            <w:rPr/>
          </w:rPrChange>
        </w:rPr>
        <w:t xml:space="preserve">re </w:t>
      </w:r>
      <w:r w:rsidR="00B70E08" w:rsidRPr="00414D06">
        <w:rPr>
          <w:sz w:val="26"/>
          <w:rPrChange w:id="63" w:author="Ochoa, Javier" w:date="2018-06-08T15:24:00Z">
            <w:rPr/>
          </w:rPrChange>
        </w:rPr>
        <w:t>S</w:t>
      </w:r>
      <w:r w:rsidR="00FA39DB" w:rsidRPr="00414D06">
        <w:rPr>
          <w:sz w:val="26"/>
          <w:rPrChange w:id="64" w:author="Ochoa, Javier" w:date="2018-06-08T15:24:00Z">
            <w:rPr/>
          </w:rPrChange>
        </w:rPr>
        <w:t xml:space="preserve">till </w:t>
      </w:r>
      <w:r w:rsidR="00B70E08" w:rsidRPr="00414D06">
        <w:rPr>
          <w:sz w:val="26"/>
          <w:rPrChange w:id="65" w:author="Ochoa, Javier" w:date="2018-06-08T15:24:00Z">
            <w:rPr/>
          </w:rPrChange>
        </w:rPr>
        <w:t>L</w:t>
      </w:r>
      <w:r w:rsidR="00FA39DB" w:rsidRPr="00414D06">
        <w:rPr>
          <w:sz w:val="26"/>
          <w:rPrChange w:id="66" w:author="Ochoa, Javier" w:date="2018-06-08T15:24:00Z">
            <w:rPr/>
          </w:rPrChange>
        </w:rPr>
        <w:t>agging</w:t>
      </w:r>
      <w:bookmarkEnd w:id="46"/>
      <w:bookmarkEnd w:id="47"/>
      <w:bookmarkEnd w:id="48"/>
      <w:bookmarkEnd w:id="49"/>
    </w:p>
    <w:p w14:paraId="420A7ED9" w14:textId="492C6D00" w:rsidR="008E0266" w:rsidRPr="001C29A0" w:rsidRDefault="00B55F04" w:rsidP="001C29A0">
      <w:pPr>
        <w:pStyle w:val="ParagraphNumbering"/>
        <w:ind w:left="0" w:firstLine="0"/>
      </w:pPr>
      <w:r>
        <w:rPr>
          <w:b/>
        </w:rPr>
        <w:t xml:space="preserve">After two years of slow growth, the economy outperformed in 2017, posting the highest growth rate among G7 countries. </w:t>
      </w:r>
      <w:r w:rsidR="00395DD6">
        <w:t>T</w:t>
      </w:r>
      <w:r w:rsidR="008E0266" w:rsidRPr="001C29A0">
        <w:t>he economy grew by 3 percent</w:t>
      </w:r>
      <w:r w:rsidR="00BA23B7" w:rsidRPr="001C29A0">
        <w:t xml:space="preserve">, supported </w:t>
      </w:r>
      <w:r w:rsidR="008E0266" w:rsidRPr="001C29A0">
        <w:t>by accommodative fiscal and monetary policies, a strong U.S. economy, and higher oil prices</w:t>
      </w:r>
      <w:r w:rsidR="00B40FAF">
        <w:t xml:space="preserve"> (Figure 1, Table 1)</w:t>
      </w:r>
      <w:r w:rsidR="00C80B14">
        <w:t xml:space="preserve">. </w:t>
      </w:r>
      <w:r w:rsidR="00D71F4B">
        <w:t xml:space="preserve">The economic gains were broadly distributed across provinces. </w:t>
      </w:r>
      <w:r w:rsidR="008E0266" w:rsidRPr="001C29A0">
        <w:t xml:space="preserve">Private consumption has been the largest contributor to Canada’s </w:t>
      </w:r>
      <w:r w:rsidR="002615C8">
        <w:t xml:space="preserve">recent </w:t>
      </w:r>
      <w:r w:rsidR="009270C8" w:rsidRPr="001C29A0">
        <w:t>rapid growth</w:t>
      </w:r>
      <w:r w:rsidR="008A632D" w:rsidRPr="001C29A0">
        <w:t>:</w:t>
      </w:r>
    </w:p>
    <w:p w14:paraId="2776140A" w14:textId="301EF83F" w:rsidR="001D25FB" w:rsidRPr="00F84EAB" w:rsidRDefault="008E0266" w:rsidP="009F0F92">
      <w:pPr>
        <w:pStyle w:val="ListBullet"/>
      </w:pPr>
      <w:r w:rsidRPr="008A5F2C">
        <w:rPr>
          <w:i/>
        </w:rPr>
        <w:t>Private consumption has been supported by strong gains in disposable incomes, which started accelerating in late 2016</w:t>
      </w:r>
      <w:r w:rsidRPr="008A632D">
        <w:t xml:space="preserve">. Fiscal transfers contributed to the initial boost in incomes, but more recent increases have been the result of </w:t>
      </w:r>
      <w:r w:rsidR="008005C3">
        <w:t xml:space="preserve">rising wages and </w:t>
      </w:r>
      <w:r w:rsidRPr="008A632D">
        <w:t xml:space="preserve">a strengthening labor market. </w:t>
      </w:r>
      <w:r w:rsidR="00EA21B1">
        <w:t>The f</w:t>
      </w:r>
      <w:r w:rsidR="008005C3">
        <w:t xml:space="preserve">ull-time </w:t>
      </w:r>
      <w:r w:rsidRPr="008A632D">
        <w:t xml:space="preserve">employment rate has increased steadily, and the unemployment rate has fallen </w:t>
      </w:r>
      <w:r w:rsidR="00A61C92">
        <w:t>below 6</w:t>
      </w:r>
      <w:r w:rsidR="001E1855">
        <w:t> </w:t>
      </w:r>
      <w:r w:rsidR="00A61C92">
        <w:t xml:space="preserve">percent, </w:t>
      </w:r>
      <w:r w:rsidRPr="008A632D">
        <w:t>its lowest level in 40 years</w:t>
      </w:r>
      <w:r w:rsidR="00B40FAF">
        <w:t xml:space="preserve"> (Figure 2)</w:t>
      </w:r>
      <w:r w:rsidRPr="008A632D">
        <w:t>.</w:t>
      </w:r>
      <w:r w:rsidR="001D25FB">
        <w:t xml:space="preserve"> </w:t>
      </w:r>
    </w:p>
    <w:p w14:paraId="49C519FC" w14:textId="2197221E" w:rsidR="009270C8" w:rsidRDefault="00F82B76" w:rsidP="00F82B76">
      <w:pPr>
        <w:pStyle w:val="ListBullet"/>
      </w:pPr>
      <w:bookmarkStart w:id="67" w:name="_Hlk508291977"/>
      <w:r w:rsidRPr="00F82B76">
        <w:rPr>
          <w:i/>
          <w:noProof/>
        </w:rPr>
        <w:drawing>
          <wp:anchor distT="0" distB="0" distL="114300" distR="114300" simplePos="0" relativeHeight="252670976" behindDoc="0" locked="0" layoutInCell="1" allowOverlap="1" wp14:anchorId="47018E61" wp14:editId="52B540C0">
            <wp:simplePos x="0" y="0"/>
            <wp:positionH relativeFrom="margin">
              <wp:align>right</wp:align>
            </wp:positionH>
            <wp:positionV relativeFrom="paragraph">
              <wp:posOffset>9525</wp:posOffset>
            </wp:positionV>
            <wp:extent cx="3438525" cy="27146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85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1B1">
        <w:rPr>
          <w:i/>
        </w:rPr>
        <w:t>Business investment has</w:t>
      </w:r>
      <w:r w:rsidR="008E0266" w:rsidRPr="008A5F2C">
        <w:rPr>
          <w:i/>
        </w:rPr>
        <w:t xml:space="preserve"> remained </w:t>
      </w:r>
      <w:r w:rsidR="009D74BB">
        <w:rPr>
          <w:i/>
        </w:rPr>
        <w:t>subdued</w:t>
      </w:r>
      <w:r w:rsidR="008E0266" w:rsidRPr="008A5F2C">
        <w:rPr>
          <w:i/>
        </w:rPr>
        <w:t>.</w:t>
      </w:r>
      <w:r w:rsidR="008E0266" w:rsidRPr="008A632D">
        <w:t xml:space="preserve"> </w:t>
      </w:r>
      <w:bookmarkStart w:id="68" w:name="_Hlk511738547"/>
      <w:bookmarkStart w:id="69" w:name="_Hlk508813987"/>
      <w:r w:rsidR="008E0266" w:rsidRPr="008A632D">
        <w:t xml:space="preserve">Business investment </w:t>
      </w:r>
      <w:r w:rsidR="00F328B0">
        <w:t xml:space="preserve">grew </w:t>
      </w:r>
      <w:r w:rsidR="008E0266" w:rsidRPr="008A632D">
        <w:t xml:space="preserve">for the first time since 2014, but </w:t>
      </w:r>
      <w:r w:rsidR="0096775D">
        <w:t xml:space="preserve">the </w:t>
      </w:r>
      <w:r w:rsidR="008E0266" w:rsidRPr="008A632D">
        <w:t xml:space="preserve">recovery </w:t>
      </w:r>
      <w:r w:rsidR="00326D21">
        <w:t>is modest</w:t>
      </w:r>
      <w:r w:rsidR="009D74BB">
        <w:t xml:space="preserve"> from a historical standpoint</w:t>
      </w:r>
      <w:r w:rsidR="00B40FAF">
        <w:t xml:space="preserve">. </w:t>
      </w:r>
      <w:bookmarkEnd w:id="68"/>
      <w:r w:rsidR="00B40FAF">
        <w:t>I</w:t>
      </w:r>
      <w:r w:rsidR="000F3A5A">
        <w:t xml:space="preserve">nvestment in the </w:t>
      </w:r>
      <w:r w:rsidR="008E0266" w:rsidRPr="008A632D">
        <w:t>oil sector</w:t>
      </w:r>
      <w:r w:rsidR="008A5F2C">
        <w:t xml:space="preserve"> </w:t>
      </w:r>
      <w:r w:rsidR="00B40FAF">
        <w:t xml:space="preserve">has been </w:t>
      </w:r>
      <w:r w:rsidR="008A5F2C">
        <w:t>largely flat</w:t>
      </w:r>
      <w:r w:rsidR="00361735">
        <w:t xml:space="preserve"> </w:t>
      </w:r>
      <w:r w:rsidR="00253057">
        <w:t>because</w:t>
      </w:r>
      <w:r w:rsidR="00361735" w:rsidRPr="00FA3147">
        <w:t xml:space="preserve"> </w:t>
      </w:r>
      <w:r w:rsidR="0001564D" w:rsidRPr="0001564D">
        <w:t xml:space="preserve">oil prices </w:t>
      </w:r>
      <w:r w:rsidR="00253057">
        <w:t xml:space="preserve">have not </w:t>
      </w:r>
      <w:r w:rsidR="0001564D" w:rsidRPr="0001564D">
        <w:t>reached levels sufficient to spark renewed capital spending</w:t>
      </w:r>
      <w:r w:rsidR="00DB471C">
        <w:t>.</w:t>
      </w:r>
      <w:r w:rsidR="008E0266" w:rsidRPr="008A632D">
        <w:t xml:space="preserve"> </w:t>
      </w:r>
      <w:bookmarkEnd w:id="69"/>
      <w:r w:rsidR="00C00B99" w:rsidRPr="00C00B99">
        <w:t xml:space="preserve">While residential investment accelerated in </w:t>
      </w:r>
      <w:r w:rsidR="008A5F2C">
        <w:t>2017</w:t>
      </w:r>
      <w:r w:rsidR="00C00B99" w:rsidRPr="00C00B99">
        <w:t>Q4, the underlying trend has slowed, reflecting higher mortgage interest rates, tighter macroprudential policies, and new tax measures</w:t>
      </w:r>
      <w:r w:rsidR="00C00B99">
        <w:t xml:space="preserve">. </w:t>
      </w:r>
    </w:p>
    <w:p w14:paraId="6D3C2138" w14:textId="2E598C41" w:rsidR="005F3525" w:rsidRDefault="00F82B76" w:rsidP="00F82B76">
      <w:pPr>
        <w:pStyle w:val="ListBullet"/>
      </w:pPr>
      <w:r w:rsidRPr="00F82B76">
        <w:rPr>
          <w:i/>
          <w:noProof/>
        </w:rPr>
        <w:drawing>
          <wp:anchor distT="0" distB="0" distL="114300" distR="114300" simplePos="0" relativeHeight="252672000" behindDoc="0" locked="0" layoutInCell="1" allowOverlap="1" wp14:anchorId="71874B2A" wp14:editId="688B36AC">
            <wp:simplePos x="0" y="0"/>
            <wp:positionH relativeFrom="margin">
              <wp:posOffset>-323850</wp:posOffset>
            </wp:positionH>
            <wp:positionV relativeFrom="paragraph">
              <wp:posOffset>1057275</wp:posOffset>
            </wp:positionV>
            <wp:extent cx="6788150" cy="2933700"/>
            <wp:effectExtent l="0" t="0" r="0" b="0"/>
            <wp:wrapSquare wrapText="bothSides"/>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8815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52A" w:rsidRPr="008A5F2C">
        <w:rPr>
          <w:i/>
        </w:rPr>
        <w:t>Export growth picked up in the first half of 2017 but has since stalled</w:t>
      </w:r>
      <w:r w:rsidR="0097452A" w:rsidRPr="008A632D">
        <w:t>.</w:t>
      </w:r>
      <w:r w:rsidR="00BF29B7">
        <w:t xml:space="preserve"> </w:t>
      </w:r>
      <w:r w:rsidR="004E374A">
        <w:t>Growth in e</w:t>
      </w:r>
      <w:r w:rsidR="00BF29B7">
        <w:t xml:space="preserve">xports of oil and gas </w:t>
      </w:r>
      <w:r w:rsidR="004E374A">
        <w:t xml:space="preserve">increased </w:t>
      </w:r>
      <w:r w:rsidR="00BF29B7">
        <w:t xml:space="preserve">over 2017, in line </w:t>
      </w:r>
      <w:r w:rsidR="00166194">
        <w:t xml:space="preserve">with </w:t>
      </w:r>
      <w:r w:rsidR="00EA21B1">
        <w:t xml:space="preserve">a </w:t>
      </w:r>
      <w:r w:rsidR="00326D21">
        <w:t>rebound</w:t>
      </w:r>
      <w:r w:rsidR="004E374A">
        <w:t xml:space="preserve"> in prices</w:t>
      </w:r>
      <w:r w:rsidR="00907EDA">
        <w:t xml:space="preserve"> (Figure </w:t>
      </w:r>
      <w:r w:rsidR="008165ED">
        <w:t>3</w:t>
      </w:r>
      <w:r w:rsidR="00907EDA">
        <w:t>, Table 2)</w:t>
      </w:r>
      <w:r w:rsidR="00963F3B">
        <w:t xml:space="preserve">. </w:t>
      </w:r>
      <w:r w:rsidR="00EA1C53">
        <w:t>N</w:t>
      </w:r>
      <w:r w:rsidR="008A5F2C">
        <w:t xml:space="preserve">on-energy </w:t>
      </w:r>
      <w:r w:rsidR="00BF29B7">
        <w:t>goods exports</w:t>
      </w:r>
      <w:r w:rsidR="00EA1C53">
        <w:t>, however, ha</w:t>
      </w:r>
      <w:r w:rsidR="009D74BB">
        <w:t>ve</w:t>
      </w:r>
      <w:r w:rsidR="00EA1C53">
        <w:t xml:space="preserve"> disappointed</w:t>
      </w:r>
      <w:r w:rsidR="005F2EB8" w:rsidRPr="00F6794A">
        <w:t xml:space="preserve">, with declining exports of automobiles, aircraft, and consumer goods. </w:t>
      </w:r>
      <w:r w:rsidR="004E374A">
        <w:t xml:space="preserve">Services exports, in contrast, </w:t>
      </w:r>
      <w:r w:rsidR="002C2CB5">
        <w:t xml:space="preserve">have </w:t>
      </w:r>
      <w:r w:rsidR="004E374A">
        <w:t>continued to grow at a relatively steady pace</w:t>
      </w:r>
      <w:r w:rsidR="00D412EB">
        <w:t xml:space="preserve">, led by </w:t>
      </w:r>
      <w:r w:rsidR="006C5AA1">
        <w:t>commercial and transportation services</w:t>
      </w:r>
      <w:r w:rsidR="00EA21B1">
        <w:t>.</w:t>
      </w:r>
      <w:r w:rsidR="004E374A">
        <w:t xml:space="preserve"> </w:t>
      </w:r>
      <w:r w:rsidR="00963F3B">
        <w:t xml:space="preserve"> </w:t>
      </w:r>
      <w:r w:rsidR="00BF29B7">
        <w:t xml:space="preserve"> </w:t>
      </w:r>
      <w:bookmarkEnd w:id="67"/>
    </w:p>
    <w:p w14:paraId="1F2556A6" w14:textId="2107C390" w:rsidR="00836F1A" w:rsidRPr="00836F1A" w:rsidRDefault="00836F1A" w:rsidP="00836F1A">
      <w:pPr>
        <w:pStyle w:val="ParagraphNumbering"/>
        <w:numPr>
          <w:ilvl w:val="0"/>
          <w:numId w:val="0"/>
        </w:numPr>
      </w:pPr>
    </w:p>
    <w:p w14:paraId="461983F6" w14:textId="68381565" w:rsidR="003D39C4" w:rsidRPr="00D412EB" w:rsidRDefault="008A56ED" w:rsidP="008A56ED">
      <w:pPr>
        <w:pStyle w:val="ParagraphNumbering"/>
        <w:ind w:left="0" w:firstLine="0"/>
      </w:pPr>
      <w:r w:rsidRPr="008A56ED">
        <w:rPr>
          <w:b/>
          <w:noProof/>
        </w:rPr>
        <w:drawing>
          <wp:anchor distT="0" distB="0" distL="114300" distR="114300" simplePos="0" relativeHeight="252679168" behindDoc="0" locked="0" layoutInCell="1" allowOverlap="1" wp14:anchorId="5D8ADC58" wp14:editId="0A9986E6">
            <wp:simplePos x="0" y="0"/>
            <wp:positionH relativeFrom="column">
              <wp:posOffset>2667635</wp:posOffset>
            </wp:positionH>
            <wp:positionV relativeFrom="paragraph">
              <wp:posOffset>9525</wp:posOffset>
            </wp:positionV>
            <wp:extent cx="3418205" cy="27622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820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9C4" w:rsidRPr="008A56ED">
        <w:rPr>
          <w:b/>
        </w:rPr>
        <w:t>Despite the rebound in global oil prices, Canadian crude (WCS) has been trading at a steeper-than-usual discount relative to the West Texas Intermediate (WTI) benchmark.</w:t>
      </w:r>
      <w:r w:rsidR="003D39C4">
        <w:rPr>
          <w:rStyle w:val="FootnoteReference"/>
          <w:b/>
        </w:rPr>
        <w:footnoteReference w:id="2"/>
      </w:r>
      <w:r w:rsidR="003D39C4" w:rsidRPr="00D412EB">
        <w:t xml:space="preserve"> Typically, the discount is driven by quality differences and transport</w:t>
      </w:r>
      <w:r w:rsidR="003D39C4">
        <w:t>ation</w:t>
      </w:r>
      <w:r w:rsidR="003D39C4" w:rsidRPr="00D412EB">
        <w:t xml:space="preserve"> costs. </w:t>
      </w:r>
      <w:r w:rsidR="00D71F4B">
        <w:t>Recently</w:t>
      </w:r>
      <w:r w:rsidR="003D39C4" w:rsidRPr="00D412EB">
        <w:t xml:space="preserve">, </w:t>
      </w:r>
      <w:r w:rsidR="003D39C4">
        <w:t>higher production and pipeline closures have led to rising inventories in Western Canada that have outstripped pipeline capacity.</w:t>
      </w:r>
      <w:r w:rsidR="003D39C4">
        <w:rPr>
          <w:rStyle w:val="FootnoteReference"/>
        </w:rPr>
        <w:footnoteReference w:id="3"/>
      </w:r>
      <w:r w:rsidR="003D39C4">
        <w:t xml:space="preserve"> Producers have resorted to transport</w:t>
      </w:r>
      <w:r w:rsidR="00401325">
        <w:t>ing</w:t>
      </w:r>
      <w:r w:rsidR="003D39C4">
        <w:t xml:space="preserve"> </w:t>
      </w:r>
      <w:r w:rsidR="003D39C4" w:rsidRPr="00D412EB">
        <w:t xml:space="preserve">crude by rail, </w:t>
      </w:r>
      <w:r w:rsidR="003D39C4">
        <w:t xml:space="preserve">a less flexible and more expensive form of transportation (cost estimated at $20 per barrel), thus necessitating a </w:t>
      </w:r>
      <w:r w:rsidR="003D39C4" w:rsidRPr="00D412EB">
        <w:t>larger price discount</w:t>
      </w:r>
      <w:r w:rsidR="003D39C4">
        <w:t xml:space="preserve"> to make the economics work</w:t>
      </w:r>
      <w:r w:rsidR="003D39C4" w:rsidRPr="00D412EB">
        <w:t xml:space="preserve">. </w:t>
      </w:r>
      <w:r w:rsidR="003D39C4">
        <w:t>The WCS price differential affects the cash-flow of small- to mid-</w:t>
      </w:r>
      <w:r w:rsidR="0019046B">
        <w:t>sized</w:t>
      </w:r>
      <w:r w:rsidR="003D39C4">
        <w:t xml:space="preserve"> producers more </w:t>
      </w:r>
      <w:r w:rsidR="00B26326">
        <w:t xml:space="preserve">than </w:t>
      </w:r>
      <w:r w:rsidR="003D39C4">
        <w:t>large vertically-inte</w:t>
      </w:r>
      <w:r w:rsidR="00401DC5">
        <w:t>grated producers that refine</w:t>
      </w:r>
      <w:r w:rsidR="003D39C4">
        <w:t xml:space="preserve"> </w:t>
      </w:r>
      <w:r w:rsidR="00401DC5">
        <w:t xml:space="preserve">their own </w:t>
      </w:r>
      <w:r w:rsidR="00D71F4B">
        <w:t>heavy crude.</w:t>
      </w:r>
      <w:r w:rsidR="003D39C4">
        <w:t xml:space="preserve"> </w:t>
      </w:r>
    </w:p>
    <w:p w14:paraId="4F4F6071" w14:textId="2F2642BC" w:rsidR="00882235" w:rsidRPr="008B564E" w:rsidRDefault="008B564E" w:rsidP="008B564E">
      <w:pPr>
        <w:pStyle w:val="ParagraphNumbering"/>
        <w:ind w:left="0" w:firstLine="0"/>
        <w:rPr>
          <w:rFonts w:ascii="Calibri" w:hAnsi="Calibri"/>
          <w:sz w:val="22"/>
          <w:szCs w:val="22"/>
        </w:rPr>
      </w:pPr>
      <w:r w:rsidRPr="008B564E">
        <w:rPr>
          <w:b/>
        </w:rPr>
        <w:t>The</w:t>
      </w:r>
      <w:r>
        <w:t xml:space="preserve"> </w:t>
      </w:r>
      <w:r w:rsidRPr="008B564E">
        <w:rPr>
          <w:b/>
        </w:rPr>
        <w:t xml:space="preserve">external position has improved but remains </w:t>
      </w:r>
      <w:r w:rsidR="00354DAB">
        <w:rPr>
          <w:b/>
        </w:rPr>
        <w:t xml:space="preserve">moderately </w:t>
      </w:r>
      <w:r w:rsidR="00516EFE">
        <w:rPr>
          <w:b/>
        </w:rPr>
        <w:t>weaker</w:t>
      </w:r>
      <w:r w:rsidR="00F96254">
        <w:rPr>
          <w:b/>
        </w:rPr>
        <w:t xml:space="preserve"> </w:t>
      </w:r>
      <w:r w:rsidRPr="008B564E">
        <w:rPr>
          <w:b/>
        </w:rPr>
        <w:t xml:space="preserve">than justified by fundamentals and desirable policies, and the Canadian dollar is </w:t>
      </w:r>
      <w:r w:rsidR="00354DAB">
        <w:rPr>
          <w:b/>
        </w:rPr>
        <w:t>slightly</w:t>
      </w:r>
      <w:r w:rsidRPr="008B564E">
        <w:rPr>
          <w:b/>
        </w:rPr>
        <w:t xml:space="preserve"> overvalued</w:t>
      </w:r>
      <w:r w:rsidR="00F3194E">
        <w:rPr>
          <w:b/>
        </w:rPr>
        <w:t xml:space="preserve"> </w:t>
      </w:r>
      <w:r w:rsidR="00F3194E" w:rsidRPr="00F3194E">
        <w:t>(Annex 1)</w:t>
      </w:r>
      <w:r w:rsidRPr="00F3194E">
        <w:t>.</w:t>
      </w:r>
      <w:r>
        <w:t xml:space="preserve"> The current account balance narrowed to </w:t>
      </w:r>
      <w:r w:rsidR="0056214B">
        <w:t>2.9</w:t>
      </w:r>
      <w:r>
        <w:t xml:space="preserve"> percent of GDP in 2017 (from 3.2 percent of GDP in 2016), driven by an improvement in the energy trade balance. The current account deficit has been largel</w:t>
      </w:r>
      <w:r w:rsidR="005222D4">
        <w:t>y financed by portfolio inflows</w:t>
      </w:r>
      <w:r>
        <w:t>. Overall, despite its current account deficit and rising external debt, Canada remains a net creditor to the rest of the world. The market value of the net interna</w:t>
      </w:r>
      <w:r w:rsidR="002F221E">
        <w:t xml:space="preserve">tional investment position </w:t>
      </w:r>
      <w:r w:rsidR="002E4077">
        <w:t xml:space="preserve">was </w:t>
      </w:r>
      <w:r>
        <w:t>$400 billion</w:t>
      </w:r>
      <w:r w:rsidR="002E4077">
        <w:t xml:space="preserve"> at the end of 2017</w:t>
      </w:r>
      <w:r>
        <w:t>, almost doubling over the year as external assets showed significant valuation gains.</w:t>
      </w:r>
      <w:r w:rsidR="004E374A">
        <w:t xml:space="preserve"> </w:t>
      </w:r>
    </w:p>
    <w:p w14:paraId="34533FF5" w14:textId="6E7EAED6" w:rsidR="00882235" w:rsidRPr="00414D06" w:rsidRDefault="00C027B0" w:rsidP="00426551">
      <w:pPr>
        <w:pStyle w:val="Heading2"/>
        <w:ind w:left="0"/>
        <w:rPr>
          <w:sz w:val="26"/>
          <w:rPrChange w:id="70" w:author="Ochoa, Javier" w:date="2018-06-08T15:24:00Z">
            <w:rPr/>
          </w:rPrChange>
        </w:rPr>
      </w:pPr>
      <w:bookmarkStart w:id="71" w:name="_Toc516148755"/>
      <w:bookmarkStart w:id="72" w:name="_Toc516218260"/>
      <w:bookmarkStart w:id="73" w:name="_Toc512008976"/>
      <w:bookmarkStart w:id="74" w:name="_Toc516239206"/>
      <w:r w:rsidRPr="00414D06">
        <w:rPr>
          <w:sz w:val="26"/>
          <w:rPrChange w:id="75" w:author="Ochoa, Javier" w:date="2018-06-08T15:24:00Z">
            <w:rPr/>
          </w:rPrChange>
        </w:rPr>
        <w:t>Pol</w:t>
      </w:r>
      <w:r w:rsidR="00426551" w:rsidRPr="00414D06">
        <w:rPr>
          <w:sz w:val="26"/>
          <w:rPrChange w:id="76" w:author="Ochoa, Javier" w:date="2018-06-08T15:24:00Z">
            <w:rPr/>
          </w:rPrChange>
        </w:rPr>
        <w:t>icy L</w:t>
      </w:r>
      <w:r w:rsidRPr="00414D06">
        <w:rPr>
          <w:sz w:val="26"/>
          <w:rPrChange w:id="77" w:author="Ochoa, Javier" w:date="2018-06-08T15:24:00Z">
            <w:rPr/>
          </w:rPrChange>
        </w:rPr>
        <w:t xml:space="preserve">evers </w:t>
      </w:r>
      <w:r w:rsidR="00426551" w:rsidRPr="00414D06">
        <w:rPr>
          <w:sz w:val="26"/>
          <w:rPrChange w:id="78" w:author="Ochoa, Javier" w:date="2018-06-08T15:24:00Z">
            <w:rPr/>
          </w:rPrChange>
        </w:rPr>
        <w:t>B</w:t>
      </w:r>
      <w:r w:rsidR="00C24399" w:rsidRPr="00414D06">
        <w:rPr>
          <w:sz w:val="26"/>
          <w:rPrChange w:id="79" w:author="Ochoa, Javier" w:date="2018-06-08T15:24:00Z">
            <w:rPr/>
          </w:rPrChange>
        </w:rPr>
        <w:t xml:space="preserve">egin to </w:t>
      </w:r>
      <w:r w:rsidR="00426551" w:rsidRPr="00414D06">
        <w:rPr>
          <w:sz w:val="26"/>
          <w:rPrChange w:id="80" w:author="Ochoa, Javier" w:date="2018-06-08T15:24:00Z">
            <w:rPr/>
          </w:rPrChange>
        </w:rPr>
        <w:t xml:space="preserve">Adjust as </w:t>
      </w:r>
      <w:r w:rsidR="0019046B" w:rsidRPr="00414D06">
        <w:rPr>
          <w:sz w:val="26"/>
          <w:rPrChange w:id="81" w:author="Ochoa, Javier" w:date="2018-06-08T15:24:00Z">
            <w:rPr/>
          </w:rPrChange>
        </w:rPr>
        <w:t xml:space="preserve">the </w:t>
      </w:r>
      <w:r w:rsidR="00426551" w:rsidRPr="00414D06">
        <w:rPr>
          <w:sz w:val="26"/>
          <w:rPrChange w:id="82" w:author="Ochoa, Javier" w:date="2018-06-08T15:24:00Z">
            <w:rPr/>
          </w:rPrChange>
        </w:rPr>
        <w:t>O</w:t>
      </w:r>
      <w:r w:rsidRPr="00414D06">
        <w:rPr>
          <w:sz w:val="26"/>
          <w:rPrChange w:id="83" w:author="Ochoa, Javier" w:date="2018-06-08T15:24:00Z">
            <w:rPr/>
          </w:rPrChange>
        </w:rPr>
        <w:t xml:space="preserve">utput </w:t>
      </w:r>
      <w:r w:rsidR="00426551" w:rsidRPr="00414D06">
        <w:rPr>
          <w:sz w:val="26"/>
          <w:rPrChange w:id="84" w:author="Ochoa, Javier" w:date="2018-06-08T15:24:00Z">
            <w:rPr/>
          </w:rPrChange>
        </w:rPr>
        <w:t>Gap C</w:t>
      </w:r>
      <w:r w:rsidRPr="00414D06">
        <w:rPr>
          <w:sz w:val="26"/>
          <w:rPrChange w:id="85" w:author="Ochoa, Javier" w:date="2018-06-08T15:24:00Z">
            <w:rPr/>
          </w:rPrChange>
        </w:rPr>
        <w:t>loses</w:t>
      </w:r>
      <w:bookmarkEnd w:id="71"/>
      <w:bookmarkEnd w:id="72"/>
      <w:bookmarkEnd w:id="73"/>
      <w:bookmarkEnd w:id="74"/>
    </w:p>
    <w:p w14:paraId="28643EED" w14:textId="0D2EC39A" w:rsidR="001E4F02" w:rsidRDefault="005E6608" w:rsidP="001E4F02">
      <w:pPr>
        <w:pStyle w:val="ParagraphNumbering"/>
        <w:ind w:left="0" w:firstLine="0"/>
        <w:rPr>
          <w:rFonts w:ascii="Calibri" w:hAnsi="Calibri"/>
          <w:sz w:val="22"/>
          <w:szCs w:val="22"/>
        </w:rPr>
      </w:pPr>
      <w:bookmarkStart w:id="86" w:name="_Hlk509327216"/>
      <w:bookmarkStart w:id="87" w:name="_Hlk509153078"/>
      <w:r>
        <w:rPr>
          <w:noProof/>
        </w:rPr>
        <w:drawing>
          <wp:anchor distT="0" distB="0" distL="114300" distR="114300" simplePos="0" relativeHeight="252551168" behindDoc="1" locked="0" layoutInCell="1" allowOverlap="1" wp14:anchorId="130E5C19" wp14:editId="43A7E093">
            <wp:simplePos x="0" y="0"/>
            <wp:positionH relativeFrom="margin">
              <wp:align>right</wp:align>
            </wp:positionH>
            <wp:positionV relativeFrom="paragraph">
              <wp:posOffset>3175</wp:posOffset>
            </wp:positionV>
            <wp:extent cx="2167890" cy="1574165"/>
            <wp:effectExtent l="0" t="0" r="0" b="6985"/>
            <wp:wrapTight wrapText="bothSides">
              <wp:wrapPolygon edited="0">
                <wp:start x="0" y="0"/>
                <wp:lineTo x="380" y="21434"/>
                <wp:lineTo x="8921" y="21434"/>
                <wp:lineTo x="18032" y="21173"/>
                <wp:lineTo x="21258" y="20127"/>
                <wp:lineTo x="21258" y="2614"/>
                <wp:lineTo x="17842" y="1568"/>
                <wp:lineTo x="8351" y="0"/>
                <wp:lineTo x="0" y="0"/>
              </wp:wrapPolygon>
            </wp:wrapTight>
            <wp:docPr id="25" name="Picture 25" descr="cid:image003.png@01D3C90A.4B53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C90A.4B534280"/>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216789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E93" w:rsidRPr="007A39E7">
        <w:rPr>
          <w:b/>
          <w:color w:val="000000" w:themeColor="text1"/>
        </w:rPr>
        <w:t xml:space="preserve">The fiscal stance </w:t>
      </w:r>
      <w:r w:rsidR="00081E93">
        <w:rPr>
          <w:b/>
          <w:color w:val="000000" w:themeColor="text1"/>
        </w:rPr>
        <w:t xml:space="preserve">has been supportive of </w:t>
      </w:r>
      <w:r w:rsidR="00081E93" w:rsidRPr="007A39E7">
        <w:rPr>
          <w:b/>
          <w:color w:val="000000" w:themeColor="text1"/>
        </w:rPr>
        <w:t>growth</w:t>
      </w:r>
      <w:r w:rsidR="008677F9">
        <w:rPr>
          <w:b/>
          <w:color w:val="000000" w:themeColor="text1"/>
        </w:rPr>
        <w:t xml:space="preserve"> </w:t>
      </w:r>
      <w:r w:rsidR="0019046B">
        <w:rPr>
          <w:b/>
          <w:color w:val="000000" w:themeColor="text1"/>
        </w:rPr>
        <w:t>over</w:t>
      </w:r>
      <w:r w:rsidR="008677F9">
        <w:rPr>
          <w:b/>
          <w:color w:val="000000" w:themeColor="text1"/>
        </w:rPr>
        <w:t xml:space="preserve"> the past two years</w:t>
      </w:r>
      <w:bookmarkEnd w:id="86"/>
      <w:r w:rsidR="00081E93" w:rsidRPr="007A39E7">
        <w:rPr>
          <w:b/>
          <w:color w:val="000000" w:themeColor="text1"/>
        </w:rPr>
        <w:t>.</w:t>
      </w:r>
      <w:r w:rsidR="00B26326">
        <w:rPr>
          <w:color w:val="000000" w:themeColor="text1"/>
        </w:rPr>
        <w:t xml:space="preserve"> </w:t>
      </w:r>
      <w:bookmarkStart w:id="88" w:name="_Hlk510091350"/>
      <w:r w:rsidR="00B26326" w:rsidRPr="00C53B89">
        <w:rPr>
          <w:color w:val="000000" w:themeColor="text1"/>
        </w:rPr>
        <w:t>T</w:t>
      </w:r>
      <w:r w:rsidR="00081E93" w:rsidRPr="00C53B89">
        <w:rPr>
          <w:color w:val="000000" w:themeColor="text1"/>
        </w:rPr>
        <w:t xml:space="preserve">he </w:t>
      </w:r>
      <w:r w:rsidR="001E4F02">
        <w:rPr>
          <w:color w:val="000000" w:themeColor="text1"/>
        </w:rPr>
        <w:t xml:space="preserve">federal </w:t>
      </w:r>
      <w:r w:rsidR="00081E93" w:rsidRPr="00C53B89">
        <w:rPr>
          <w:color w:val="000000" w:themeColor="text1"/>
        </w:rPr>
        <w:t>government cyclically</w:t>
      </w:r>
      <w:r w:rsidR="0019046B">
        <w:rPr>
          <w:color w:val="000000" w:themeColor="text1"/>
        </w:rPr>
        <w:t>-</w:t>
      </w:r>
      <w:r w:rsidR="00081E93" w:rsidRPr="00C53B89">
        <w:rPr>
          <w:color w:val="000000" w:themeColor="text1"/>
        </w:rPr>
        <w:t xml:space="preserve">adjusted </w:t>
      </w:r>
      <w:r w:rsidR="001E4F02">
        <w:rPr>
          <w:color w:val="000000" w:themeColor="text1"/>
        </w:rPr>
        <w:t>balance swung from a surplus of</w:t>
      </w:r>
      <w:r w:rsidR="00081E93" w:rsidRPr="00C53B89">
        <w:rPr>
          <w:color w:val="000000" w:themeColor="text1"/>
        </w:rPr>
        <w:t xml:space="preserve"> 0.</w:t>
      </w:r>
      <w:r w:rsidR="001E4F02">
        <w:rPr>
          <w:color w:val="000000" w:themeColor="text1"/>
        </w:rPr>
        <w:t>3</w:t>
      </w:r>
      <w:r w:rsidR="00081E93" w:rsidRPr="00C53B89">
        <w:rPr>
          <w:color w:val="000000" w:themeColor="text1"/>
        </w:rPr>
        <w:t xml:space="preserve"> percent of potential GDP in 2015 to </w:t>
      </w:r>
      <w:r w:rsidR="001E4F02">
        <w:rPr>
          <w:color w:val="000000" w:themeColor="text1"/>
        </w:rPr>
        <w:t xml:space="preserve">a deficit of </w:t>
      </w:r>
      <w:r w:rsidR="00081E93" w:rsidRPr="00C53B89">
        <w:rPr>
          <w:color w:val="000000" w:themeColor="text1"/>
        </w:rPr>
        <w:t>0.</w:t>
      </w:r>
      <w:r w:rsidR="001E4F02">
        <w:rPr>
          <w:color w:val="000000" w:themeColor="text1"/>
        </w:rPr>
        <w:t>3</w:t>
      </w:r>
      <w:r w:rsidR="00081E93" w:rsidRPr="00C53B89">
        <w:rPr>
          <w:color w:val="000000" w:themeColor="text1"/>
        </w:rPr>
        <w:t xml:space="preserve"> percent in 2016, and </w:t>
      </w:r>
      <w:r w:rsidR="001E4F02">
        <w:rPr>
          <w:color w:val="000000" w:themeColor="text1"/>
        </w:rPr>
        <w:t xml:space="preserve">rose </w:t>
      </w:r>
      <w:r w:rsidR="00081E93" w:rsidRPr="00C53B89">
        <w:rPr>
          <w:color w:val="000000" w:themeColor="text1"/>
        </w:rPr>
        <w:t xml:space="preserve">further to </w:t>
      </w:r>
      <w:r w:rsidR="001E4F02">
        <w:rPr>
          <w:color w:val="000000" w:themeColor="text1"/>
        </w:rPr>
        <w:t>0</w:t>
      </w:r>
      <w:r w:rsidR="00081E93" w:rsidRPr="00C53B89">
        <w:rPr>
          <w:color w:val="000000" w:themeColor="text1"/>
        </w:rPr>
        <w:t>.</w:t>
      </w:r>
      <w:r w:rsidR="001E4F02">
        <w:rPr>
          <w:color w:val="000000" w:themeColor="text1"/>
        </w:rPr>
        <w:t>5</w:t>
      </w:r>
      <w:r w:rsidR="00081E93" w:rsidRPr="00C53B89">
        <w:rPr>
          <w:color w:val="000000" w:themeColor="text1"/>
        </w:rPr>
        <w:t xml:space="preserve"> percent in 2017</w:t>
      </w:r>
      <w:r w:rsidR="00F3194E">
        <w:rPr>
          <w:color w:val="000000" w:themeColor="text1"/>
        </w:rPr>
        <w:t xml:space="preserve"> (Table</w:t>
      </w:r>
      <w:r w:rsidR="00C609AF">
        <w:rPr>
          <w:color w:val="000000" w:themeColor="text1"/>
        </w:rPr>
        <w:t>s</w:t>
      </w:r>
      <w:r w:rsidR="000C390F">
        <w:rPr>
          <w:color w:val="000000" w:themeColor="text1"/>
        </w:rPr>
        <w:t xml:space="preserve"> 3</w:t>
      </w:r>
      <w:r w:rsidR="00C609AF">
        <w:rPr>
          <w:color w:val="000000" w:themeColor="text1"/>
        </w:rPr>
        <w:t xml:space="preserve"> and 4</w:t>
      </w:r>
      <w:r w:rsidR="000C390F">
        <w:rPr>
          <w:color w:val="000000" w:themeColor="text1"/>
        </w:rPr>
        <w:t>)</w:t>
      </w:r>
      <w:r w:rsidR="00B112D2" w:rsidRPr="00C53B89">
        <w:rPr>
          <w:color w:val="000000" w:themeColor="text1"/>
        </w:rPr>
        <w:t>.</w:t>
      </w:r>
      <w:bookmarkEnd w:id="88"/>
      <w:r w:rsidR="00B112D2">
        <w:rPr>
          <w:color w:val="000000" w:themeColor="text1"/>
          <w:szCs w:val="21"/>
        </w:rPr>
        <w:t xml:space="preserve"> </w:t>
      </w:r>
      <w:r w:rsidR="003E255D">
        <w:rPr>
          <w:color w:val="000000" w:themeColor="text1"/>
          <w:szCs w:val="21"/>
        </w:rPr>
        <w:t xml:space="preserve">The bulk of government spending was </w:t>
      </w:r>
      <w:r>
        <w:rPr>
          <w:color w:val="000000" w:themeColor="text1"/>
          <w:szCs w:val="21"/>
        </w:rPr>
        <w:t xml:space="preserve">used to </w:t>
      </w:r>
      <w:r w:rsidR="003E255D">
        <w:rPr>
          <w:color w:val="000000" w:themeColor="text1"/>
          <w:szCs w:val="21"/>
        </w:rPr>
        <w:t>rais</w:t>
      </w:r>
      <w:r>
        <w:rPr>
          <w:color w:val="000000" w:themeColor="text1"/>
          <w:szCs w:val="21"/>
        </w:rPr>
        <w:t>e</w:t>
      </w:r>
      <w:r w:rsidR="003E255D">
        <w:rPr>
          <w:color w:val="000000" w:themeColor="text1"/>
          <w:szCs w:val="21"/>
        </w:rPr>
        <w:t xml:space="preserve"> household disposable income (e.g. through higher child care benefits and tax cuts for the middle class) and infrastructure investment. </w:t>
      </w:r>
      <w:r w:rsidR="009D4E81">
        <w:rPr>
          <w:color w:val="000000" w:themeColor="text1"/>
          <w:szCs w:val="21"/>
        </w:rPr>
        <w:t xml:space="preserve">With </w:t>
      </w:r>
      <w:r w:rsidR="001E4F02" w:rsidRPr="001E4F02">
        <w:rPr>
          <w:color w:val="000000" w:themeColor="text1"/>
        </w:rPr>
        <w:t>overall pr</w:t>
      </w:r>
      <w:r w:rsidR="009D4E81">
        <w:rPr>
          <w:color w:val="000000" w:themeColor="text1"/>
        </w:rPr>
        <w:t xml:space="preserve">ovincial fiscal positions equally supportive </w:t>
      </w:r>
      <w:r w:rsidR="00496326">
        <w:rPr>
          <w:color w:val="000000" w:themeColor="text1"/>
        </w:rPr>
        <w:t>of</w:t>
      </w:r>
      <w:r w:rsidR="009D4E81">
        <w:rPr>
          <w:color w:val="000000" w:themeColor="text1"/>
        </w:rPr>
        <w:t xml:space="preserve"> growth</w:t>
      </w:r>
      <w:r w:rsidR="001E4F02" w:rsidRPr="001E4F02">
        <w:rPr>
          <w:color w:val="000000" w:themeColor="text1"/>
        </w:rPr>
        <w:t xml:space="preserve">, the </w:t>
      </w:r>
      <w:r w:rsidR="009D4E81">
        <w:rPr>
          <w:color w:val="000000" w:themeColor="text1"/>
        </w:rPr>
        <w:t>cyclically</w:t>
      </w:r>
      <w:r w:rsidR="00496326">
        <w:rPr>
          <w:color w:val="000000" w:themeColor="text1"/>
        </w:rPr>
        <w:t>-</w:t>
      </w:r>
      <w:r w:rsidR="009D4E81">
        <w:rPr>
          <w:color w:val="000000" w:themeColor="text1"/>
        </w:rPr>
        <w:t xml:space="preserve">adjusted </w:t>
      </w:r>
      <w:r w:rsidR="001E4F02" w:rsidRPr="001E4F02">
        <w:rPr>
          <w:color w:val="000000" w:themeColor="text1"/>
        </w:rPr>
        <w:t xml:space="preserve">general government deficit </w:t>
      </w:r>
      <w:r w:rsidR="009D4E81">
        <w:rPr>
          <w:color w:val="000000" w:themeColor="text1"/>
        </w:rPr>
        <w:t>increased</w:t>
      </w:r>
      <w:r w:rsidR="001E4F02" w:rsidRPr="001E4F02">
        <w:rPr>
          <w:color w:val="000000" w:themeColor="text1"/>
        </w:rPr>
        <w:t xml:space="preserve"> from </w:t>
      </w:r>
      <w:r w:rsidR="009D4E81">
        <w:rPr>
          <w:color w:val="000000" w:themeColor="text1"/>
        </w:rPr>
        <w:t>0</w:t>
      </w:r>
      <w:r w:rsidR="001E4F02" w:rsidRPr="001E4F02">
        <w:rPr>
          <w:color w:val="000000" w:themeColor="text1"/>
        </w:rPr>
        <w:t>.</w:t>
      </w:r>
      <w:r w:rsidR="009D4E81">
        <w:rPr>
          <w:color w:val="000000" w:themeColor="text1"/>
        </w:rPr>
        <w:t>9</w:t>
      </w:r>
      <w:r w:rsidR="001E4F02" w:rsidRPr="001E4F02">
        <w:rPr>
          <w:color w:val="000000" w:themeColor="text1"/>
        </w:rPr>
        <w:t xml:space="preserve"> percent of GDP in 2016 to 1</w:t>
      </w:r>
      <w:r w:rsidR="009D4E81">
        <w:rPr>
          <w:color w:val="000000" w:themeColor="text1"/>
        </w:rPr>
        <w:t>.</w:t>
      </w:r>
      <w:r w:rsidR="009E4004">
        <w:rPr>
          <w:color w:val="000000" w:themeColor="text1"/>
        </w:rPr>
        <w:t>3</w:t>
      </w:r>
      <w:r w:rsidR="001E4F02" w:rsidRPr="001E4F02">
        <w:rPr>
          <w:color w:val="000000" w:themeColor="text1"/>
        </w:rPr>
        <w:t xml:space="preserve"> percent of GDP in 2017.</w:t>
      </w:r>
      <w:r w:rsidR="001E4F02">
        <w:rPr>
          <w:rFonts w:cs="Segoe UI"/>
          <w:color w:val="FF0000"/>
          <w:szCs w:val="21"/>
        </w:rPr>
        <w:t xml:space="preserve"> </w:t>
      </w:r>
    </w:p>
    <w:p w14:paraId="4E1520B3" w14:textId="3B27DA9D" w:rsidR="005F2EB8" w:rsidRPr="00861A65" w:rsidRDefault="005F7770" w:rsidP="005F2EB8">
      <w:pPr>
        <w:pStyle w:val="ParagraphNumbering"/>
        <w:ind w:left="0" w:firstLine="0"/>
        <w:rPr>
          <w:sz w:val="22"/>
          <w:szCs w:val="22"/>
        </w:rPr>
      </w:pPr>
      <w:bookmarkStart w:id="89" w:name="_Hlk509324671"/>
      <w:bookmarkEnd w:id="87"/>
      <w:r>
        <w:rPr>
          <w:b/>
        </w:rPr>
        <w:t>With the output gap closing and i</w:t>
      </w:r>
      <w:r w:rsidR="00E75485" w:rsidRPr="00B824B0">
        <w:rPr>
          <w:b/>
        </w:rPr>
        <w:t>nf</w:t>
      </w:r>
      <w:bookmarkEnd w:id="89"/>
      <w:r w:rsidR="00E75485" w:rsidRPr="00B824B0">
        <w:rPr>
          <w:b/>
        </w:rPr>
        <w:t>lation rising toward the target</w:t>
      </w:r>
      <w:r>
        <w:rPr>
          <w:b/>
        </w:rPr>
        <w:t xml:space="preserve">, the </w:t>
      </w:r>
      <w:r w:rsidR="00E75485" w:rsidRPr="00B824B0">
        <w:rPr>
          <w:b/>
        </w:rPr>
        <w:t xml:space="preserve">central bank </w:t>
      </w:r>
      <w:r>
        <w:rPr>
          <w:b/>
        </w:rPr>
        <w:t>has begu</w:t>
      </w:r>
      <w:r w:rsidR="00E75485" w:rsidRPr="00B824B0">
        <w:rPr>
          <w:b/>
        </w:rPr>
        <w:t>n a tightening cycle.</w:t>
      </w:r>
      <w:r w:rsidR="00E75485" w:rsidRPr="005F2EB8">
        <w:t xml:space="preserve"> </w:t>
      </w:r>
      <w:r w:rsidR="00E75485" w:rsidRPr="009270C8">
        <w:t>After decelerating toward the lower bound of the Bank of Canada’s target range (1-3 percent) in mid-2017, all three core inflation measures (CPI-trim, CPI-median, and CPI-common) and headline inflation have been edging up and currently hover around the mid-point of the range</w:t>
      </w:r>
      <w:r w:rsidR="00F3194E">
        <w:t xml:space="preserve"> (Figure </w:t>
      </w:r>
      <w:r w:rsidR="00C51BB4">
        <w:t>4</w:t>
      </w:r>
      <w:r w:rsidR="00F3194E">
        <w:t>)</w:t>
      </w:r>
      <w:r w:rsidR="00E75485" w:rsidRPr="009270C8">
        <w:t>.</w:t>
      </w:r>
      <w:r w:rsidR="00496326">
        <w:t xml:space="preserve"> </w:t>
      </w:r>
      <w:r w:rsidR="00E75485" w:rsidRPr="009270C8">
        <w:t>After being fixed at 50 basis points for two years, the policy</w:t>
      </w:r>
      <w:r w:rsidR="001D0072">
        <w:t xml:space="preserve"> interest rate has been raised </w:t>
      </w:r>
      <w:r w:rsidR="00E75485" w:rsidRPr="009270C8">
        <w:t xml:space="preserve">3 times since July 2017 </w:t>
      </w:r>
      <w:r w:rsidR="00DF2A94">
        <w:t>to</w:t>
      </w:r>
      <w:r w:rsidR="00E75485" w:rsidRPr="009270C8">
        <w:t xml:space="preserve"> 1.25 percent.</w:t>
      </w:r>
      <w:r w:rsidR="00E75485" w:rsidRPr="00E75485">
        <w:t xml:space="preserve"> </w:t>
      </w:r>
      <w:r w:rsidR="00E75485" w:rsidRPr="008E6A37">
        <w:t>Since June 2017, Canadian 10-year government bond yields have increased</w:t>
      </w:r>
      <w:r w:rsidR="00E75485">
        <w:t xml:space="preserve"> by </w:t>
      </w:r>
      <w:r w:rsidR="001D0072">
        <w:t>5</w:t>
      </w:r>
      <w:r w:rsidR="00E75485">
        <w:t>0 basis points to 2.</w:t>
      </w:r>
      <w:r w:rsidR="001D0072">
        <w:t>1</w:t>
      </w:r>
      <w:r w:rsidR="00E75485">
        <w:t xml:space="preserve"> percent in line with </w:t>
      </w:r>
      <w:r w:rsidR="006E3714">
        <w:t xml:space="preserve">rising U.S. treasury yields, and the </w:t>
      </w:r>
      <w:r w:rsidR="00496326">
        <w:t xml:space="preserve">5-year </w:t>
      </w:r>
      <w:r w:rsidR="006E3714">
        <w:t xml:space="preserve">mortgage rate </w:t>
      </w:r>
      <w:r w:rsidR="00496326">
        <w:t xml:space="preserve">has increased </w:t>
      </w:r>
      <w:r w:rsidR="006E3714">
        <w:t xml:space="preserve">by </w:t>
      </w:r>
      <w:r w:rsidR="00496326">
        <w:t>70</w:t>
      </w:r>
      <w:r w:rsidR="006E3714">
        <w:t xml:space="preserve"> basis points to </w:t>
      </w:r>
      <w:r w:rsidR="00496326">
        <w:t>4</w:t>
      </w:r>
      <w:r w:rsidR="006E3714">
        <w:t>.</w:t>
      </w:r>
      <w:r w:rsidR="00496326">
        <w:t>3</w:t>
      </w:r>
      <w:r w:rsidR="006E3714">
        <w:t xml:space="preserve"> percent.</w:t>
      </w:r>
      <w:r w:rsidR="005F2EB8" w:rsidRPr="00513945">
        <w:rPr>
          <w:sz w:val="22"/>
          <w:szCs w:val="22"/>
          <w:shd w:val="clear" w:color="auto" w:fill="FFFF00"/>
        </w:rPr>
        <w:t xml:space="preserve"> </w:t>
      </w:r>
    </w:p>
    <w:p w14:paraId="6FCC7B4F" w14:textId="5B0DB7B8" w:rsidR="00E75485" w:rsidRPr="00414D06" w:rsidRDefault="00927344" w:rsidP="00426551">
      <w:pPr>
        <w:pStyle w:val="Heading2"/>
        <w:ind w:left="0"/>
        <w:rPr>
          <w:sz w:val="26"/>
          <w:rPrChange w:id="90" w:author="Ochoa, Javier" w:date="2018-06-08T15:24:00Z">
            <w:rPr/>
          </w:rPrChange>
        </w:rPr>
      </w:pPr>
      <w:bookmarkStart w:id="91" w:name="_Toc516148756"/>
      <w:bookmarkStart w:id="92" w:name="_Toc516218261"/>
      <w:bookmarkStart w:id="93" w:name="_Toc512008977"/>
      <w:bookmarkStart w:id="94" w:name="_Toc516239207"/>
      <w:r w:rsidRPr="00414D06">
        <w:rPr>
          <w:sz w:val="26"/>
          <w:rPrChange w:id="95" w:author="Ochoa, Javier" w:date="2018-06-08T15:24:00Z">
            <w:rPr/>
          </w:rPrChange>
        </w:rPr>
        <w:t>H</w:t>
      </w:r>
      <w:r w:rsidR="00E75485" w:rsidRPr="00414D06">
        <w:rPr>
          <w:sz w:val="26"/>
          <w:rPrChange w:id="96" w:author="Ochoa, Javier" w:date="2018-06-08T15:24:00Z">
            <w:rPr/>
          </w:rPrChange>
        </w:rPr>
        <w:t xml:space="preserve">ousing </w:t>
      </w:r>
      <w:r w:rsidR="00426551" w:rsidRPr="00414D06">
        <w:rPr>
          <w:sz w:val="26"/>
          <w:rPrChange w:id="97" w:author="Ochoa, Javier" w:date="2018-06-08T15:24:00Z">
            <w:rPr/>
          </w:rPrChange>
        </w:rPr>
        <w:t>M</w:t>
      </w:r>
      <w:r w:rsidR="00E75485" w:rsidRPr="00414D06">
        <w:rPr>
          <w:sz w:val="26"/>
          <w:rPrChange w:id="98" w:author="Ochoa, Javier" w:date="2018-06-08T15:24:00Z">
            <w:rPr/>
          </w:rPrChange>
        </w:rPr>
        <w:t xml:space="preserve">arket </w:t>
      </w:r>
      <w:r w:rsidR="0025151E" w:rsidRPr="00414D06">
        <w:rPr>
          <w:sz w:val="26"/>
          <w:rPrChange w:id="99" w:author="Ochoa, Javier" w:date="2018-06-08T15:24:00Z">
            <w:rPr/>
          </w:rPrChange>
        </w:rPr>
        <w:t xml:space="preserve">Cools </w:t>
      </w:r>
      <w:r w:rsidR="00B619EF" w:rsidRPr="00414D06">
        <w:rPr>
          <w:sz w:val="26"/>
          <w:rPrChange w:id="100" w:author="Ochoa, Javier" w:date="2018-06-08T15:24:00Z">
            <w:rPr/>
          </w:rPrChange>
        </w:rPr>
        <w:t>b</w:t>
      </w:r>
      <w:r w:rsidR="00426551" w:rsidRPr="00414D06">
        <w:rPr>
          <w:sz w:val="26"/>
          <w:rPrChange w:id="101" w:author="Ochoa, Javier" w:date="2018-06-08T15:24:00Z">
            <w:rPr/>
          </w:rPrChange>
        </w:rPr>
        <w:t xml:space="preserve">ut Household Debt </w:t>
      </w:r>
      <w:r w:rsidR="0025151E" w:rsidRPr="00414D06">
        <w:rPr>
          <w:sz w:val="26"/>
          <w:rPrChange w:id="102" w:author="Ochoa, Javier" w:date="2018-06-08T15:24:00Z">
            <w:rPr/>
          </w:rPrChange>
        </w:rPr>
        <w:t>Remains High</w:t>
      </w:r>
      <w:bookmarkEnd w:id="91"/>
      <w:bookmarkEnd w:id="92"/>
      <w:bookmarkEnd w:id="93"/>
      <w:bookmarkEnd w:id="94"/>
    </w:p>
    <w:p w14:paraId="6919DDC7" w14:textId="1BAA727D" w:rsidR="00623979" w:rsidRDefault="00C157C4" w:rsidP="00DB350D">
      <w:pPr>
        <w:pStyle w:val="ParagraphNumbering"/>
        <w:ind w:left="0" w:firstLine="0"/>
      </w:pPr>
      <w:bookmarkStart w:id="103" w:name="_Hlk509913705"/>
      <w:bookmarkStart w:id="104" w:name="_Hlk508293254"/>
      <w:r w:rsidRPr="00AE0811">
        <w:rPr>
          <w:b/>
        </w:rPr>
        <w:t>Ho</w:t>
      </w:r>
      <w:r w:rsidR="00F0066D">
        <w:rPr>
          <w:b/>
        </w:rPr>
        <w:t xml:space="preserve">use </w:t>
      </w:r>
      <w:r w:rsidR="00C027B0">
        <w:rPr>
          <w:b/>
        </w:rPr>
        <w:t xml:space="preserve">prices in the </w:t>
      </w:r>
      <w:r w:rsidR="00E82F60" w:rsidRPr="00AE0811">
        <w:rPr>
          <w:b/>
        </w:rPr>
        <w:t>major</w:t>
      </w:r>
      <w:r w:rsidR="004A35BE" w:rsidRPr="00AE0811">
        <w:rPr>
          <w:b/>
        </w:rPr>
        <w:t xml:space="preserve"> cities are growing at </w:t>
      </w:r>
      <w:r w:rsidR="00E82F60" w:rsidRPr="00AE0811">
        <w:rPr>
          <w:b/>
        </w:rPr>
        <w:t xml:space="preserve">a </w:t>
      </w:r>
      <w:r w:rsidRPr="00AE0811">
        <w:rPr>
          <w:b/>
        </w:rPr>
        <w:t>more moderate</w:t>
      </w:r>
      <w:r w:rsidR="00E82F60" w:rsidRPr="00AE0811">
        <w:rPr>
          <w:b/>
        </w:rPr>
        <w:t xml:space="preserve"> pace</w:t>
      </w:r>
      <w:r w:rsidRPr="00AE0811">
        <w:rPr>
          <w:b/>
        </w:rPr>
        <w:t xml:space="preserve"> after the latest round of macroprudential and tax measures</w:t>
      </w:r>
      <w:r w:rsidR="00E75485" w:rsidRPr="00AE0811">
        <w:rPr>
          <w:b/>
        </w:rPr>
        <w:t xml:space="preserve">. </w:t>
      </w:r>
      <w:bookmarkEnd w:id="103"/>
      <w:r w:rsidR="009245EA" w:rsidRPr="009245EA">
        <w:t xml:space="preserve">Since the beginning of this year, </w:t>
      </w:r>
      <w:r w:rsidR="00496326">
        <w:t xml:space="preserve">annual house price inflation </w:t>
      </w:r>
      <w:r w:rsidR="00702D88" w:rsidRPr="009245EA">
        <w:t xml:space="preserve">has fallen from </w:t>
      </w:r>
      <w:r w:rsidR="00623979" w:rsidRPr="009245EA">
        <w:t>over 30 percent at the peak to a</w:t>
      </w:r>
      <w:r w:rsidR="007F787F" w:rsidRPr="009245EA">
        <w:t xml:space="preserve">bout </w:t>
      </w:r>
      <w:r w:rsidR="00702D88" w:rsidRPr="009245EA">
        <w:t>16</w:t>
      </w:r>
      <w:r w:rsidR="007F787F" w:rsidRPr="009245EA">
        <w:t xml:space="preserve"> percent i</w:t>
      </w:r>
      <w:r w:rsidR="00882235" w:rsidRPr="009245EA">
        <w:t xml:space="preserve">n </w:t>
      </w:r>
      <w:r w:rsidR="007F787F" w:rsidRPr="009245EA">
        <w:t>Vancouver and</w:t>
      </w:r>
      <w:r w:rsidR="00702D88" w:rsidRPr="009245EA">
        <w:t xml:space="preserve"> </w:t>
      </w:r>
      <w:r w:rsidR="009245EA">
        <w:t xml:space="preserve">has turned negative </w:t>
      </w:r>
      <w:r w:rsidR="00702D88" w:rsidRPr="009245EA">
        <w:t>in</w:t>
      </w:r>
      <w:r w:rsidR="00702D88" w:rsidRPr="009245EA">
        <w:rPr>
          <w:b/>
        </w:rPr>
        <w:t xml:space="preserve"> </w:t>
      </w:r>
      <w:r w:rsidR="00E75485" w:rsidRPr="009245EA">
        <w:t>Toronto</w:t>
      </w:r>
      <w:r w:rsidR="00896517" w:rsidRPr="009245EA">
        <w:t>,</w:t>
      </w:r>
      <w:r w:rsidR="00DB350D">
        <w:t xml:space="preserve"> </w:t>
      </w:r>
      <w:r w:rsidR="00623979">
        <w:t xml:space="preserve">and home sales have been the </w:t>
      </w:r>
      <w:r w:rsidR="008F50A7">
        <w:t>s</w:t>
      </w:r>
      <w:r w:rsidR="00623979">
        <w:t>lowest in more than a decade</w:t>
      </w:r>
      <w:r w:rsidR="00F3194E">
        <w:t xml:space="preserve"> (Figure </w:t>
      </w:r>
      <w:r w:rsidR="009825C6">
        <w:t>5</w:t>
      </w:r>
      <w:r w:rsidR="00F3194E">
        <w:t>)</w:t>
      </w:r>
      <w:r w:rsidR="008F50A7">
        <w:t xml:space="preserve">. </w:t>
      </w:r>
      <w:r w:rsidR="00DB350D">
        <w:t xml:space="preserve">In other regions, </w:t>
      </w:r>
      <w:r w:rsidR="00554FAF">
        <w:t>house</w:t>
      </w:r>
      <w:r w:rsidR="00496326">
        <w:t xml:space="preserve"> </w:t>
      </w:r>
      <w:r w:rsidR="00554FAF">
        <w:t xml:space="preserve">price </w:t>
      </w:r>
      <w:r w:rsidR="00496326">
        <w:t>inflation</w:t>
      </w:r>
      <w:r w:rsidR="00554FAF">
        <w:t xml:space="preserve"> </w:t>
      </w:r>
      <w:r w:rsidR="00511A32">
        <w:t>is</w:t>
      </w:r>
      <w:r w:rsidR="00554FAF">
        <w:t xml:space="preserve"> in </w:t>
      </w:r>
      <w:r w:rsidR="00511A32">
        <w:t xml:space="preserve">the </w:t>
      </w:r>
      <w:r w:rsidR="00554FAF">
        <w:t>low single digits</w:t>
      </w:r>
      <w:r w:rsidR="00DB350D">
        <w:t xml:space="preserve">, while in Calgary, prices </w:t>
      </w:r>
      <w:r w:rsidR="00554FAF">
        <w:t>remain</w:t>
      </w:r>
      <w:r w:rsidR="00DB350D">
        <w:t xml:space="preserve"> depressed four years after the oil shock.</w:t>
      </w:r>
      <w:r w:rsidR="00DB350D" w:rsidRPr="003B36A4">
        <w:t xml:space="preserve"> </w:t>
      </w:r>
      <w:bookmarkStart w:id="105" w:name="_Hlk509913753"/>
      <w:r w:rsidR="008F50A7">
        <w:t>The</w:t>
      </w:r>
      <w:r w:rsidR="00DB350D">
        <w:t xml:space="preserve"> general</w:t>
      </w:r>
      <w:r w:rsidR="008F50A7">
        <w:t xml:space="preserve"> slowdown reflects </w:t>
      </w:r>
      <w:r w:rsidR="00F3194E">
        <w:t xml:space="preserve">the use of </w:t>
      </w:r>
      <w:r w:rsidR="003B4621">
        <w:t>macroprudential</w:t>
      </w:r>
      <w:r w:rsidR="00526947">
        <w:t xml:space="preserve"> measures to</w:t>
      </w:r>
      <w:r w:rsidR="00833FF6">
        <w:t xml:space="preserve"> </w:t>
      </w:r>
      <w:r w:rsidR="00DB471C">
        <w:t xml:space="preserve">safeguard financial stability and </w:t>
      </w:r>
      <w:r w:rsidR="003B4621">
        <w:t xml:space="preserve">provincial tax measures </w:t>
      </w:r>
      <w:r w:rsidR="00DB471C">
        <w:t xml:space="preserve">to </w:t>
      </w:r>
      <w:r w:rsidR="00526947">
        <w:t>mitigat</w:t>
      </w:r>
      <w:r w:rsidR="00DB471C">
        <w:t>e</w:t>
      </w:r>
      <w:r w:rsidR="00526947">
        <w:t xml:space="preserve"> </w:t>
      </w:r>
      <w:r w:rsidR="00AE0811">
        <w:t>speculative activity</w:t>
      </w:r>
      <w:r w:rsidR="00623979">
        <w:t xml:space="preserve"> </w:t>
      </w:r>
      <w:r w:rsidR="003B4621">
        <w:t xml:space="preserve">and improve affordability </w:t>
      </w:r>
      <w:r w:rsidR="00DB471C">
        <w:t>in regional markets</w:t>
      </w:r>
      <w:bookmarkEnd w:id="105"/>
      <w:r w:rsidR="00D74C4B">
        <w:t>.</w:t>
      </w:r>
    </w:p>
    <w:bookmarkEnd w:id="104"/>
    <w:p w14:paraId="42EEFBB9" w14:textId="17220B23" w:rsidR="00C157C4" w:rsidRDefault="0025151E" w:rsidP="00623979">
      <w:pPr>
        <w:pStyle w:val="ParagraphNumbering"/>
        <w:ind w:left="0" w:firstLine="0"/>
      </w:pPr>
      <w:r>
        <w:rPr>
          <w:b/>
        </w:rPr>
        <w:t>H</w:t>
      </w:r>
      <w:r w:rsidR="00CC4A20" w:rsidRPr="00494B96">
        <w:rPr>
          <w:b/>
        </w:rPr>
        <w:t>ousehold debt</w:t>
      </w:r>
      <w:r w:rsidR="00B863D1">
        <w:rPr>
          <w:b/>
        </w:rPr>
        <w:t xml:space="preserve"> </w:t>
      </w:r>
      <w:r w:rsidR="00CC4A20" w:rsidRPr="00494B96">
        <w:rPr>
          <w:b/>
        </w:rPr>
        <w:t xml:space="preserve">remains </w:t>
      </w:r>
      <w:r w:rsidR="00AE1A17">
        <w:rPr>
          <w:b/>
        </w:rPr>
        <w:t>a</w:t>
      </w:r>
      <w:r w:rsidR="00CC4A20" w:rsidRPr="00494B96">
        <w:rPr>
          <w:b/>
        </w:rPr>
        <w:t xml:space="preserve"> ke</w:t>
      </w:r>
      <w:r w:rsidR="00494B96" w:rsidRPr="00494B96">
        <w:rPr>
          <w:b/>
        </w:rPr>
        <w:t>y macro-financial vulnerability</w:t>
      </w:r>
      <w:r w:rsidR="00494B96">
        <w:t>.</w:t>
      </w:r>
      <w:r w:rsidR="00CC4A20">
        <w:t xml:space="preserve"> </w:t>
      </w:r>
      <w:r>
        <w:t xml:space="preserve">Household debt </w:t>
      </w:r>
      <w:r w:rsidRPr="0025151E">
        <w:t>is 173 percent of disposable income</w:t>
      </w:r>
      <w:r>
        <w:t>, of which</w:t>
      </w:r>
      <w:r w:rsidRPr="0025151E">
        <w:t xml:space="preserve"> </w:t>
      </w:r>
      <w:r w:rsidR="00DD6E74">
        <w:t>80</w:t>
      </w:r>
      <w:r w:rsidR="00E82F60">
        <w:t xml:space="preserve"> percent </w:t>
      </w:r>
      <w:r>
        <w:t>is</w:t>
      </w:r>
      <w:r w:rsidR="00E82F60">
        <w:t xml:space="preserve"> mortgage debt and home equity lines of credit (HELOC).</w:t>
      </w:r>
      <w:r w:rsidR="007162AD">
        <w:rPr>
          <w:rStyle w:val="FootnoteReference"/>
        </w:rPr>
        <w:footnoteReference w:id="4"/>
      </w:r>
      <w:r w:rsidR="00B02DC6">
        <w:t xml:space="preserve"> </w:t>
      </w:r>
      <w:r w:rsidR="00511A32">
        <w:t xml:space="preserve">Because of </w:t>
      </w:r>
      <w:r w:rsidR="00E673C4">
        <w:t>changes in housing finance policy</w:t>
      </w:r>
      <w:r w:rsidR="00554FAF">
        <w:t>, v</w:t>
      </w:r>
      <w:r w:rsidR="00493BE8">
        <w:t xml:space="preserve">ulnerabilities in the mortgage market have shifted over time. </w:t>
      </w:r>
      <w:r w:rsidR="00B86D15">
        <w:t>Low-ratio mortgages</w:t>
      </w:r>
      <w:r w:rsidR="00E673C4">
        <w:t xml:space="preserve">, which tend to be larger </w:t>
      </w:r>
      <w:r w:rsidR="00511A32">
        <w:t>in value</w:t>
      </w:r>
      <w:r w:rsidR="00E673C4">
        <w:t>,</w:t>
      </w:r>
      <w:r w:rsidR="00B86D15">
        <w:t xml:space="preserve"> have become more prevalent</w:t>
      </w:r>
      <w:r w:rsidR="00493BE8">
        <w:t>, accounting</w:t>
      </w:r>
      <w:r w:rsidR="00E673C4">
        <w:t xml:space="preserve"> </w:t>
      </w:r>
      <w:r w:rsidR="00493BE8">
        <w:t>for 7</w:t>
      </w:r>
      <w:r w:rsidR="00FD50D8">
        <w:t>5</w:t>
      </w:r>
      <w:r w:rsidR="00493BE8">
        <w:t xml:space="preserve"> percent of </w:t>
      </w:r>
      <w:r w:rsidR="00FD50D8">
        <w:t xml:space="preserve">new lending </w:t>
      </w:r>
      <w:r w:rsidR="00E673C4">
        <w:t>nation</w:t>
      </w:r>
      <w:r w:rsidR="00511A32">
        <w:t>wide</w:t>
      </w:r>
      <w:r w:rsidR="00E673C4">
        <w:t xml:space="preserve"> </w:t>
      </w:r>
      <w:r w:rsidR="00FD50D8">
        <w:t xml:space="preserve">and </w:t>
      </w:r>
      <w:r w:rsidR="00E673C4">
        <w:t xml:space="preserve">for </w:t>
      </w:r>
      <w:r w:rsidR="00FD50D8">
        <w:t>90 percent in Toronto and Vancouver</w:t>
      </w:r>
      <w:r w:rsidR="00F05FA8">
        <w:t xml:space="preserve"> in 2017</w:t>
      </w:r>
      <w:r w:rsidR="00493BE8">
        <w:t>.</w:t>
      </w:r>
      <w:r w:rsidR="0035601F" w:rsidRPr="0035601F">
        <w:rPr>
          <w:rStyle w:val="FootnoteReference"/>
        </w:rPr>
        <w:t xml:space="preserve"> </w:t>
      </w:r>
      <w:r w:rsidR="0035601F">
        <w:rPr>
          <w:rStyle w:val="FootnoteReference"/>
        </w:rPr>
        <w:footnoteReference w:id="5"/>
      </w:r>
      <w:r w:rsidR="0035601F">
        <w:t xml:space="preserve"> </w:t>
      </w:r>
      <w:r w:rsidR="00DB350D">
        <w:t xml:space="preserve">Although </w:t>
      </w:r>
      <w:r w:rsidR="00722423">
        <w:t xml:space="preserve">low-ratio mortgages </w:t>
      </w:r>
      <w:r w:rsidR="003924CE">
        <w:t xml:space="preserve">in principle </w:t>
      </w:r>
      <w:r w:rsidR="00722423">
        <w:t xml:space="preserve">create fewer vulnerabilities because of their large equity cushion, several indicators suggest </w:t>
      </w:r>
      <w:r w:rsidR="00541DE7" w:rsidRPr="00C83B29">
        <w:t xml:space="preserve">vulnerabilities among </w:t>
      </w:r>
      <w:r w:rsidR="00F05FA8">
        <w:t>these</w:t>
      </w:r>
      <w:r w:rsidR="00541DE7" w:rsidRPr="00C83B29">
        <w:t xml:space="preserve"> borrowers have increased</w:t>
      </w:r>
      <w:r w:rsidR="00541DE7">
        <w:t xml:space="preserve">. </w:t>
      </w:r>
      <w:r w:rsidR="003924CE">
        <w:t>Notably, t</w:t>
      </w:r>
      <w:r w:rsidR="00850065">
        <w:t>he</w:t>
      </w:r>
      <w:r w:rsidR="00E673C4">
        <w:t xml:space="preserve"> share of low-ratio mortgage borrowers who are </w:t>
      </w:r>
      <w:r w:rsidR="00C83B29" w:rsidRPr="00C83B29">
        <w:t xml:space="preserve">highly indebted </w:t>
      </w:r>
      <w:r w:rsidR="001F5422">
        <w:t xml:space="preserve">(LTI greater than 450 percent) </w:t>
      </w:r>
      <w:r w:rsidR="00E673C4">
        <w:t xml:space="preserve">has </w:t>
      </w:r>
      <w:r w:rsidR="00C83B29" w:rsidRPr="00C83B29">
        <w:t xml:space="preserve">increased from 23 percent in 2014 to 32 percent in 2016. The increase is more pronounced among younger borrowers </w:t>
      </w:r>
      <w:r w:rsidR="001F5422">
        <w:t xml:space="preserve">(less than 35 years of age), </w:t>
      </w:r>
      <w:r w:rsidR="00511A32">
        <w:t xml:space="preserve">borrowers </w:t>
      </w:r>
      <w:r w:rsidR="00D90777">
        <w:t>in the lowest income quintile,</w:t>
      </w:r>
      <w:r w:rsidR="001F5422">
        <w:t xml:space="preserve"> </w:t>
      </w:r>
      <w:r w:rsidR="00C83B29" w:rsidRPr="00C83B29">
        <w:t xml:space="preserve">and </w:t>
      </w:r>
      <w:r w:rsidR="00D90777">
        <w:t xml:space="preserve">borrowers </w:t>
      </w:r>
      <w:r w:rsidR="00C83B29" w:rsidRPr="00C83B29">
        <w:t>in markets with strong house price growth.</w:t>
      </w:r>
    </w:p>
    <w:p w14:paraId="3BA3439C" w14:textId="6F03AE72" w:rsidR="00E75485" w:rsidRPr="00414D06" w:rsidRDefault="00426551" w:rsidP="00426551">
      <w:pPr>
        <w:pStyle w:val="Heading2"/>
        <w:ind w:left="0"/>
        <w:rPr>
          <w:sz w:val="26"/>
          <w:rPrChange w:id="106" w:author="Ochoa, Javier" w:date="2018-06-08T15:24:00Z">
            <w:rPr/>
          </w:rPrChange>
        </w:rPr>
      </w:pPr>
      <w:bookmarkStart w:id="107" w:name="_Toc516148757"/>
      <w:bookmarkStart w:id="108" w:name="_Toc516218262"/>
      <w:bookmarkStart w:id="109" w:name="_Toc512008978"/>
      <w:bookmarkStart w:id="110" w:name="_Toc516239208"/>
      <w:r w:rsidRPr="00414D06">
        <w:rPr>
          <w:sz w:val="26"/>
          <w:rPrChange w:id="111" w:author="Ochoa, Javier" w:date="2018-06-08T15:24:00Z">
            <w:rPr/>
          </w:rPrChange>
        </w:rPr>
        <w:t>Another Banner Y</w:t>
      </w:r>
      <w:r w:rsidR="00465D10" w:rsidRPr="00414D06">
        <w:rPr>
          <w:sz w:val="26"/>
          <w:rPrChange w:id="112" w:author="Ochoa, Javier" w:date="2018-06-08T15:24:00Z">
            <w:rPr/>
          </w:rPrChange>
        </w:rPr>
        <w:t xml:space="preserve">ear for </w:t>
      </w:r>
      <w:r w:rsidRPr="00414D06">
        <w:rPr>
          <w:sz w:val="26"/>
          <w:rPrChange w:id="113" w:author="Ochoa, Javier" w:date="2018-06-08T15:24:00Z">
            <w:rPr/>
          </w:rPrChange>
        </w:rPr>
        <w:t>the Large B</w:t>
      </w:r>
      <w:r w:rsidR="00263968" w:rsidRPr="00414D06">
        <w:rPr>
          <w:sz w:val="26"/>
          <w:rPrChange w:id="114" w:author="Ochoa, Javier" w:date="2018-06-08T15:24:00Z">
            <w:rPr/>
          </w:rPrChange>
        </w:rPr>
        <w:t xml:space="preserve">anks </w:t>
      </w:r>
      <w:r w:rsidRPr="00414D06">
        <w:rPr>
          <w:sz w:val="26"/>
          <w:rPrChange w:id="115" w:author="Ochoa, Javier" w:date="2018-06-08T15:24:00Z">
            <w:rPr/>
          </w:rPrChange>
        </w:rPr>
        <w:t>with Some New R</w:t>
      </w:r>
      <w:r w:rsidR="00465D10" w:rsidRPr="00414D06">
        <w:rPr>
          <w:sz w:val="26"/>
          <w:rPrChange w:id="116" w:author="Ochoa, Javier" w:date="2018-06-08T15:24:00Z">
            <w:rPr/>
          </w:rPrChange>
        </w:rPr>
        <w:t>isks</w:t>
      </w:r>
      <w:bookmarkEnd w:id="107"/>
      <w:bookmarkEnd w:id="108"/>
      <w:bookmarkEnd w:id="109"/>
      <w:bookmarkEnd w:id="110"/>
    </w:p>
    <w:p w14:paraId="19078834" w14:textId="265C83FD" w:rsidR="007A2443" w:rsidRDefault="00CE3252" w:rsidP="00CF735E">
      <w:pPr>
        <w:pStyle w:val="ParagraphNumbering"/>
        <w:autoSpaceDE w:val="0"/>
        <w:autoSpaceDN w:val="0"/>
        <w:adjustRightInd w:val="0"/>
        <w:ind w:left="0" w:firstLine="0"/>
      </w:pPr>
      <w:bookmarkStart w:id="117" w:name="_Hlk511138261"/>
      <w:bookmarkStart w:id="118" w:name="_Hlk511812909"/>
      <w:bookmarkStart w:id="119" w:name="_Hlk509067802"/>
      <w:r w:rsidRPr="00470DFA">
        <w:rPr>
          <w:b/>
        </w:rPr>
        <w:t xml:space="preserve">The </w:t>
      </w:r>
      <w:r w:rsidR="00902EC4">
        <w:rPr>
          <w:b/>
        </w:rPr>
        <w:t>financial indicators</w:t>
      </w:r>
      <w:r w:rsidR="00B7420F" w:rsidRPr="00470DFA">
        <w:rPr>
          <w:b/>
        </w:rPr>
        <w:t xml:space="preserve"> </w:t>
      </w:r>
      <w:r w:rsidR="00902EC4">
        <w:rPr>
          <w:b/>
        </w:rPr>
        <w:t xml:space="preserve">of the </w:t>
      </w:r>
      <w:r w:rsidR="00945128" w:rsidRPr="00470DFA">
        <w:rPr>
          <w:b/>
        </w:rPr>
        <w:t xml:space="preserve">six </w:t>
      </w:r>
      <w:r w:rsidRPr="00470DFA">
        <w:rPr>
          <w:b/>
        </w:rPr>
        <w:t>largest banks (D-SIBS)</w:t>
      </w:r>
      <w:r w:rsidR="00806F6A">
        <w:rPr>
          <w:b/>
        </w:rPr>
        <w:t>,</w:t>
      </w:r>
      <w:r w:rsidRPr="00470DFA">
        <w:rPr>
          <w:b/>
        </w:rPr>
        <w:t xml:space="preserve"> accounting for 93 percent of banking system assets</w:t>
      </w:r>
      <w:r w:rsidR="00806F6A">
        <w:rPr>
          <w:b/>
        </w:rPr>
        <w:t>,</w:t>
      </w:r>
      <w:r w:rsidR="009C2955">
        <w:t xml:space="preserve"> </w:t>
      </w:r>
      <w:r w:rsidR="00470DFA">
        <w:rPr>
          <w:b/>
        </w:rPr>
        <w:t>appear</w:t>
      </w:r>
      <w:r w:rsidR="00B7420F" w:rsidRPr="00470DFA">
        <w:rPr>
          <w:b/>
        </w:rPr>
        <w:t xml:space="preserve"> strong</w:t>
      </w:r>
      <w:bookmarkEnd w:id="117"/>
      <w:r w:rsidR="00465D10" w:rsidRPr="00470DFA">
        <w:rPr>
          <w:b/>
        </w:rPr>
        <w:t>.</w:t>
      </w:r>
      <w:bookmarkEnd w:id="118"/>
      <w:r w:rsidR="00465D10">
        <w:t xml:space="preserve"> </w:t>
      </w:r>
      <w:r w:rsidR="00945128">
        <w:t xml:space="preserve">The D-SIBs </w:t>
      </w:r>
      <w:r w:rsidR="00945128" w:rsidRPr="00945128">
        <w:t>have employed different strategies to support earnings growth, including acquisitions abroad and expansion in wealth management and capital markets businesses.</w:t>
      </w:r>
      <w:r w:rsidR="00BB3B3C" w:rsidRPr="00BB3B3C">
        <w:rPr>
          <w:rStyle w:val="FootnoteReference"/>
        </w:rPr>
        <w:t xml:space="preserve"> </w:t>
      </w:r>
      <w:r w:rsidR="00BB3B3C">
        <w:rPr>
          <w:rStyle w:val="FootnoteReference"/>
        </w:rPr>
        <w:footnoteReference w:id="6"/>
      </w:r>
      <w:r w:rsidR="00945128" w:rsidRPr="00945128">
        <w:t xml:space="preserve"> </w:t>
      </w:r>
      <w:r w:rsidR="00B7420F" w:rsidRPr="00945128">
        <w:t>Their</w:t>
      </w:r>
      <w:r w:rsidR="00465D10" w:rsidRPr="00945128">
        <w:t xml:space="preserve"> </w:t>
      </w:r>
      <w:r w:rsidR="00B7420F">
        <w:t>return on equity of</w:t>
      </w:r>
      <w:r w:rsidR="0037511E">
        <w:t xml:space="preserve"> around 15 percent remains well above the average of G-SIBS, and net interest margins compare favorably as well</w:t>
      </w:r>
      <w:r w:rsidR="00F340A0">
        <w:t xml:space="preserve"> (Figure </w:t>
      </w:r>
      <w:r w:rsidR="009825C6">
        <w:t>6</w:t>
      </w:r>
      <w:r w:rsidR="00F340A0">
        <w:t xml:space="preserve">, Tables </w:t>
      </w:r>
      <w:r w:rsidR="00C609AF">
        <w:t>5</w:t>
      </w:r>
      <w:r w:rsidR="000C390F">
        <w:t xml:space="preserve"> and </w:t>
      </w:r>
      <w:r w:rsidR="00C609AF">
        <w:t>6</w:t>
      </w:r>
      <w:r w:rsidR="00F340A0">
        <w:t>)</w:t>
      </w:r>
      <w:r w:rsidR="0037511E">
        <w:t xml:space="preserve">. </w:t>
      </w:r>
      <w:r w:rsidR="00B00B26">
        <w:t xml:space="preserve">The </w:t>
      </w:r>
      <w:r w:rsidR="0037511E">
        <w:t xml:space="preserve">NPL ratio </w:t>
      </w:r>
      <w:r w:rsidR="00B00B26">
        <w:t xml:space="preserve">is </w:t>
      </w:r>
      <w:r w:rsidR="003C1436">
        <w:t xml:space="preserve">low </w:t>
      </w:r>
      <w:r w:rsidR="0037511E">
        <w:t xml:space="preserve">at 0.5 percent of total loans in </w:t>
      </w:r>
      <w:r w:rsidR="003C1436">
        <w:t>2018Q1</w:t>
      </w:r>
      <w:r w:rsidR="0037511E">
        <w:t xml:space="preserve">. </w:t>
      </w:r>
      <w:r w:rsidR="003C1436">
        <w:t xml:space="preserve">The D-SIBs </w:t>
      </w:r>
      <w:r w:rsidR="00470DFA">
        <w:t xml:space="preserve">draw about </w:t>
      </w:r>
      <w:r w:rsidR="003C1436">
        <w:t xml:space="preserve">50 percent of </w:t>
      </w:r>
      <w:r w:rsidR="00470DFA">
        <w:t xml:space="preserve">their </w:t>
      </w:r>
      <w:r w:rsidR="003C1436">
        <w:t>t</w:t>
      </w:r>
      <w:r w:rsidR="00945128">
        <w:t>otal</w:t>
      </w:r>
      <w:r w:rsidR="003C1436">
        <w:t xml:space="preserve"> funding </w:t>
      </w:r>
      <w:r w:rsidR="00470DFA">
        <w:t>from wholesale sources</w:t>
      </w:r>
      <w:r w:rsidR="001F2862">
        <w:t xml:space="preserve">, </w:t>
      </w:r>
      <w:r w:rsidR="00470DFA">
        <w:t xml:space="preserve">but their </w:t>
      </w:r>
      <w:r w:rsidR="00182AEA" w:rsidRPr="00945128">
        <w:t xml:space="preserve">overall net liquidity </w:t>
      </w:r>
      <w:r w:rsidR="00182AEA" w:rsidRPr="00470DFA">
        <w:t>compares well with</w:t>
      </w:r>
      <w:r w:rsidR="00470DFA" w:rsidRPr="00470DFA">
        <w:t xml:space="preserve"> </w:t>
      </w:r>
      <w:r w:rsidR="00182AEA" w:rsidRPr="00470DFA">
        <w:t>global peers</w:t>
      </w:r>
      <w:r w:rsidR="00470DFA" w:rsidRPr="00470DFA">
        <w:t xml:space="preserve"> because of their </w:t>
      </w:r>
      <w:r w:rsidR="00182AEA" w:rsidRPr="00470DFA">
        <w:t>large holdings of high</w:t>
      </w:r>
      <w:r w:rsidR="00470DFA" w:rsidRPr="00470DFA">
        <w:t xml:space="preserve"> </w:t>
      </w:r>
      <w:r w:rsidR="00182AEA" w:rsidRPr="00470DFA">
        <w:t>quality</w:t>
      </w:r>
      <w:r w:rsidR="00470DFA" w:rsidRPr="00470DFA">
        <w:t xml:space="preserve"> </w:t>
      </w:r>
      <w:r w:rsidR="00182AEA" w:rsidRPr="00470DFA">
        <w:t>liquid assets</w:t>
      </w:r>
      <w:r w:rsidR="009245EA">
        <w:t xml:space="preserve"> and strong liquidity coverage ratios</w:t>
      </w:r>
      <w:r w:rsidR="0037511E">
        <w:t xml:space="preserve">. </w:t>
      </w:r>
      <w:r w:rsidR="00A369ED">
        <w:t>T</w:t>
      </w:r>
      <w:r>
        <w:t xml:space="preserve">he average </w:t>
      </w:r>
      <w:r w:rsidR="00A369ED">
        <w:t xml:space="preserve">Core Tier 1 capital ratio </w:t>
      </w:r>
      <w:r w:rsidR="001F2862">
        <w:t xml:space="preserve">rose to </w:t>
      </w:r>
      <w:r w:rsidR="00A369ED">
        <w:t xml:space="preserve">[12.9] percent </w:t>
      </w:r>
      <w:r w:rsidR="001F2862">
        <w:t>in 2018Q1</w:t>
      </w:r>
      <w:r w:rsidR="00902EC4">
        <w:t xml:space="preserve"> with a leverage ratio of 4.2 percent</w:t>
      </w:r>
      <w:r w:rsidR="00287E75">
        <w:t>.</w:t>
      </w:r>
      <w:r w:rsidR="00287E75">
        <w:rPr>
          <w:rStyle w:val="FootnoteReference"/>
        </w:rPr>
        <w:footnoteReference w:id="7"/>
      </w:r>
      <w:r w:rsidR="00A369ED">
        <w:t xml:space="preserve"> </w:t>
      </w:r>
      <w:r>
        <w:t>In Novembe</w:t>
      </w:r>
      <w:r w:rsidR="009C2955">
        <w:t>r 2017, Royal Bank of Canada became</w:t>
      </w:r>
      <w:r>
        <w:t xml:space="preserve"> the first C</w:t>
      </w:r>
      <w:r w:rsidR="0019289D">
        <w:t>anadian b</w:t>
      </w:r>
      <w:r>
        <w:t>ank</w:t>
      </w:r>
      <w:r w:rsidR="009C2955">
        <w:t xml:space="preserve"> to be </w:t>
      </w:r>
      <w:r>
        <w:t xml:space="preserve">added to </w:t>
      </w:r>
      <w:r w:rsidRPr="00470DFA">
        <w:t xml:space="preserve">the list of global systemically important banks (G-SIBs). </w:t>
      </w:r>
      <w:r w:rsidR="00A369ED" w:rsidRPr="00470DFA">
        <w:t xml:space="preserve">Bank stocks </w:t>
      </w:r>
      <w:r w:rsidR="00A13F36">
        <w:t>have consistently been</w:t>
      </w:r>
      <w:r w:rsidR="00E32896" w:rsidRPr="00470DFA">
        <w:t xml:space="preserve"> the best performing </w:t>
      </w:r>
      <w:r w:rsidR="00A369ED" w:rsidRPr="00470DFA">
        <w:t>in the</w:t>
      </w:r>
      <w:r w:rsidR="00E32896" w:rsidRPr="00470DFA">
        <w:t xml:space="preserve"> </w:t>
      </w:r>
      <w:r w:rsidR="00E32896" w:rsidRPr="00C609AF">
        <w:t>TSX</w:t>
      </w:r>
      <w:r w:rsidR="009825C6" w:rsidRPr="00C609AF">
        <w:t xml:space="preserve"> (Figure 7</w:t>
      </w:r>
      <w:r w:rsidR="000C390F" w:rsidRPr="00C609AF">
        <w:t>)</w:t>
      </w:r>
      <w:r w:rsidR="00E32896" w:rsidRPr="00C609AF">
        <w:t>.</w:t>
      </w:r>
      <w:r w:rsidR="00A369ED" w:rsidRPr="00470DFA">
        <w:t xml:space="preserve"> </w:t>
      </w:r>
      <w:bookmarkStart w:id="120" w:name="_Hlk509066357"/>
    </w:p>
    <w:p w14:paraId="231797E0" w14:textId="7744EA85" w:rsidR="000E257F" w:rsidRDefault="00C9636D" w:rsidP="00CF735E">
      <w:pPr>
        <w:pStyle w:val="ParagraphNumbering"/>
        <w:autoSpaceDE w:val="0"/>
        <w:autoSpaceDN w:val="0"/>
        <w:adjustRightInd w:val="0"/>
        <w:ind w:left="0" w:firstLine="0"/>
      </w:pPr>
      <w:bookmarkStart w:id="121" w:name="_Hlk512595515"/>
      <w:bookmarkEnd w:id="119"/>
      <w:r>
        <w:rPr>
          <w:b/>
          <w:bCs/>
        </w:rPr>
        <w:t>The banking system has a large exposure to household debt</w:t>
      </w:r>
      <w:r w:rsidR="004172F5">
        <w:rPr>
          <w:b/>
          <w:bCs/>
        </w:rPr>
        <w:t xml:space="preserve"> and is vulnerable to a sharp reversal in house price</w:t>
      </w:r>
      <w:r w:rsidR="00F21000">
        <w:rPr>
          <w:b/>
          <w:bCs/>
        </w:rPr>
        <w:t>s</w:t>
      </w:r>
      <w:r>
        <w:rPr>
          <w:b/>
          <w:bCs/>
        </w:rPr>
        <w:t>, but other exposures also merit attention</w:t>
      </w:r>
      <w:r w:rsidR="009309F8">
        <w:rPr>
          <w:b/>
          <w:bCs/>
        </w:rPr>
        <w:t xml:space="preserve"> in a low interest rate environment</w:t>
      </w:r>
      <w:r>
        <w:rPr>
          <w:b/>
          <w:bCs/>
        </w:rPr>
        <w:t>.</w:t>
      </w:r>
      <w:bookmarkEnd w:id="121"/>
      <w:r>
        <w:rPr>
          <w:b/>
          <w:bCs/>
        </w:rPr>
        <w:t xml:space="preserve"> </w:t>
      </w:r>
      <w:r>
        <w:t xml:space="preserve">The </w:t>
      </w:r>
      <w:r w:rsidR="00577B35">
        <w:t xml:space="preserve">share of mortgage loans has increased by 3 percentage points to 25 percent of total assets, with low-ratio mortgages accounting for all the </w:t>
      </w:r>
      <w:r w:rsidR="00577B35" w:rsidRPr="00C609AF">
        <w:t>increase</w:t>
      </w:r>
      <w:r w:rsidR="00F340A0" w:rsidRPr="00C609AF">
        <w:t xml:space="preserve"> (Figure </w:t>
      </w:r>
      <w:r w:rsidR="00806F6A">
        <w:t>8</w:t>
      </w:r>
      <w:r w:rsidR="00F340A0" w:rsidRPr="00C609AF">
        <w:t>)</w:t>
      </w:r>
      <w:r w:rsidRPr="00C609AF">
        <w:t>.</w:t>
      </w:r>
      <w:r w:rsidR="003C26EB">
        <w:t xml:space="preserve"> </w:t>
      </w:r>
      <w:r w:rsidR="00692E92">
        <w:t xml:space="preserve">Some banks have exposures to monoline lenders that rely on brokered deposits to fund uninsured mortgage lending. While these institutions account for a small share of the banking system, a potential funding stress such as </w:t>
      </w:r>
      <w:r w:rsidR="003E2B1C">
        <w:t xml:space="preserve">the one experienced by </w:t>
      </w:r>
      <w:r w:rsidR="00692E92">
        <w:t>Home Capital Group in early 2017 can affect other lenders.</w:t>
      </w:r>
      <w:r w:rsidR="003E2B1C">
        <w:t xml:space="preserve"> </w:t>
      </w:r>
      <w:r>
        <w:t xml:space="preserve">Corporate indebtedness has been </w:t>
      </w:r>
      <w:r w:rsidR="00806F6A">
        <w:t>rising</w:t>
      </w:r>
      <w:r>
        <w:t xml:space="preserve"> and the corporate debt-to-GDP ratio is </w:t>
      </w:r>
      <w:r w:rsidR="00D40F88">
        <w:t xml:space="preserve">now </w:t>
      </w:r>
      <w:r>
        <w:t xml:space="preserve">at </w:t>
      </w:r>
      <w:r w:rsidR="00D90777">
        <w:t xml:space="preserve">a </w:t>
      </w:r>
      <w:r>
        <w:t>historic high</w:t>
      </w:r>
      <w:r w:rsidR="00D40F88">
        <w:t xml:space="preserve"> of </w:t>
      </w:r>
      <w:r w:rsidR="001F762D" w:rsidRPr="00F61063">
        <w:t>70</w:t>
      </w:r>
      <w:r w:rsidR="001F762D">
        <w:t xml:space="preserve"> </w:t>
      </w:r>
      <w:r w:rsidR="00D40F88">
        <w:t>percent</w:t>
      </w:r>
      <w:r w:rsidR="00FE3D99">
        <w:t>; corporate debt makes up 13 percent of total bank assets and 21 percent of total bank loans</w:t>
      </w:r>
      <w:r>
        <w:t xml:space="preserve">. The </w:t>
      </w:r>
      <w:r w:rsidR="00577B35">
        <w:t xml:space="preserve">rapid </w:t>
      </w:r>
      <w:r>
        <w:t xml:space="preserve">growth of </w:t>
      </w:r>
      <w:r w:rsidR="004C3B7B">
        <w:t xml:space="preserve">external debt </w:t>
      </w:r>
      <w:r>
        <w:t xml:space="preserve">of </w:t>
      </w:r>
      <w:r w:rsidR="004C3B7B">
        <w:t>financial institu</w:t>
      </w:r>
      <w:r w:rsidR="00F340A0">
        <w:t xml:space="preserve">tions over the past five years </w:t>
      </w:r>
      <w:r w:rsidR="00806F6A">
        <w:t>(</w:t>
      </w:r>
      <w:r w:rsidR="004C3B7B">
        <w:t>15 percentage points of GDP)</w:t>
      </w:r>
      <w:r w:rsidR="00F01E7A">
        <w:t xml:space="preserve"> </w:t>
      </w:r>
      <w:r w:rsidR="00577B35">
        <w:t xml:space="preserve">also exposes banks to </w:t>
      </w:r>
      <w:r w:rsidR="00F01E7A">
        <w:t>abrupt changes in global risk appetite</w:t>
      </w:r>
      <w:r w:rsidR="00720845">
        <w:t xml:space="preserve"> (Table 7)</w:t>
      </w:r>
      <w:r>
        <w:t xml:space="preserve">. </w:t>
      </w:r>
      <w:r w:rsidR="00D40F88">
        <w:t>Banks’ oil-sector related portfolios remain small at less than 3 percent of total assets.</w:t>
      </w:r>
    </w:p>
    <w:bookmarkStart w:id="122" w:name="_Toc478805428"/>
    <w:bookmarkStart w:id="123" w:name="_Toc516148758"/>
    <w:bookmarkStart w:id="124" w:name="_Toc516218263"/>
    <w:bookmarkStart w:id="125" w:name="_Toc512008979"/>
    <w:bookmarkStart w:id="126" w:name="_Toc516239209"/>
    <w:bookmarkEnd w:id="120"/>
    <w:bookmarkEnd w:id="122"/>
    <w:p w14:paraId="58A2C06C" w14:textId="4B2946A2" w:rsidR="003D3B98" w:rsidRPr="00C82C60" w:rsidRDefault="00235A06" w:rsidP="00F4653B">
      <w:pPr>
        <w:pStyle w:val="Heading1"/>
      </w:pPr>
      <w:r w:rsidRPr="00C82C60">
        <w:rPr>
          <w:noProof/>
        </w:rPr>
        <mc:AlternateContent>
          <mc:Choice Requires="wps">
            <w:drawing>
              <wp:anchor distT="0" distB="0" distL="114300" distR="114300" simplePos="0" relativeHeight="251740160" behindDoc="0" locked="0" layoutInCell="1" allowOverlap="1" wp14:anchorId="0B740D81" wp14:editId="6F9ACC5F">
                <wp:simplePos x="0" y="0"/>
                <wp:positionH relativeFrom="column">
                  <wp:posOffset>-1096010</wp:posOffset>
                </wp:positionH>
                <wp:positionV relativeFrom="paragraph">
                  <wp:posOffset>103505</wp:posOffset>
                </wp:positionV>
                <wp:extent cx="1053465" cy="164465"/>
                <wp:effectExtent l="0" t="0" r="13335" b="26035"/>
                <wp:wrapNone/>
                <wp:docPr id="70"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1644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C6E84" id="Rectangle 53" o:spid="_x0000_s1026" style="position:absolute;margin-left:-86.3pt;margin-top:8.15pt;width:82.95pt;height:12.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" fillcolor="#4f81bd [3204]">
                <v:stroke opacity="0"/>
                <v:textbox inset="5.85pt,.7pt,5.85pt,.7pt"/>
              </v:rect>
            </w:pict>
          </mc:Fallback>
        </mc:AlternateContent>
      </w:r>
      <w:bookmarkStart w:id="127" w:name="_Toc450312672"/>
      <w:r w:rsidR="003D3B98" w:rsidRPr="00C82C60">
        <w:t>Outlook</w:t>
      </w:r>
      <w:r w:rsidR="00715481" w:rsidRPr="00C82C60">
        <w:t xml:space="preserve"> and </w:t>
      </w:r>
      <w:r w:rsidR="003D3B98" w:rsidRPr="00C82C60">
        <w:t>Risks</w:t>
      </w:r>
      <w:bookmarkEnd w:id="127"/>
      <w:r w:rsidR="00942547">
        <w:t>: Uncertain times</w:t>
      </w:r>
      <w:bookmarkEnd w:id="123"/>
      <w:bookmarkEnd w:id="124"/>
      <w:bookmarkEnd w:id="125"/>
      <w:bookmarkEnd w:id="126"/>
      <w:r w:rsidR="00757885" w:rsidRPr="00C82C60">
        <w:t xml:space="preserve"> </w:t>
      </w:r>
    </w:p>
    <w:p w14:paraId="76BCE41F" w14:textId="46405A26" w:rsidR="00B57F4C" w:rsidRPr="00927344" w:rsidRDefault="006115EF" w:rsidP="00927344">
      <w:pPr>
        <w:pStyle w:val="ParagraphNumbering"/>
        <w:ind w:left="0" w:firstLine="0"/>
      </w:pPr>
      <w:bookmarkStart w:id="128" w:name="_Hlk509908272"/>
      <w:r>
        <w:rPr>
          <w:b/>
        </w:rPr>
        <w:t>G</w:t>
      </w:r>
      <w:r w:rsidR="00526D12" w:rsidRPr="006C1FD6">
        <w:rPr>
          <w:b/>
        </w:rPr>
        <w:t xml:space="preserve">rowth is expected </w:t>
      </w:r>
      <w:r>
        <w:rPr>
          <w:b/>
        </w:rPr>
        <w:t xml:space="preserve">to moderate to more sustainable levels as the </w:t>
      </w:r>
      <w:r w:rsidR="00526D12" w:rsidRPr="006C1FD6">
        <w:rPr>
          <w:b/>
        </w:rPr>
        <w:t>impact of policy tightening take</w:t>
      </w:r>
      <w:r w:rsidR="00B57F4C">
        <w:rPr>
          <w:b/>
        </w:rPr>
        <w:t>s</w:t>
      </w:r>
      <w:r w:rsidR="00526D12" w:rsidRPr="006C1FD6">
        <w:rPr>
          <w:b/>
        </w:rPr>
        <w:t xml:space="preserve"> effect.</w:t>
      </w:r>
      <w:r w:rsidR="00526D12" w:rsidRPr="00927344">
        <w:rPr>
          <w:b/>
        </w:rPr>
        <w:t xml:space="preserve"> </w:t>
      </w:r>
      <w:r w:rsidR="003C1436">
        <w:t>R</w:t>
      </w:r>
      <w:r w:rsidR="00526D12" w:rsidRPr="00927344">
        <w:t>eal GDP is projected to slow to 2.</w:t>
      </w:r>
      <w:r w:rsidR="006B54F3" w:rsidRPr="00927344">
        <w:t>1</w:t>
      </w:r>
      <w:r w:rsidR="00526D12" w:rsidRPr="00927344">
        <w:t xml:space="preserve"> percent in 2018 and 2.0 percent in 2019</w:t>
      </w:r>
      <w:bookmarkEnd w:id="128"/>
      <w:r w:rsidR="00526D12" w:rsidRPr="00927344">
        <w:t xml:space="preserve"> (Table </w:t>
      </w:r>
      <w:r w:rsidR="001D0072">
        <w:t>8</w:t>
      </w:r>
      <w:r w:rsidR="00526D12" w:rsidRPr="00927344">
        <w:t xml:space="preserve">). </w:t>
      </w:r>
      <w:r w:rsidRPr="00927344">
        <w:t xml:space="preserve">With </w:t>
      </w:r>
      <w:r w:rsidR="00B57F4C" w:rsidRPr="00927344">
        <w:t xml:space="preserve">the economy </w:t>
      </w:r>
      <w:r w:rsidRPr="00927344">
        <w:t xml:space="preserve">beginning to face capacity constraints, </w:t>
      </w:r>
      <w:bookmarkStart w:id="129" w:name="_Hlk509380661"/>
      <w:r w:rsidRPr="00927344">
        <w:t>the monetary policy tightening cycl</w:t>
      </w:r>
      <w:r w:rsidR="00942547">
        <w:t>e</w:t>
      </w:r>
      <w:r w:rsidRPr="00927344">
        <w:t xml:space="preserve"> is expected to continue</w:t>
      </w:r>
      <w:bookmarkEnd w:id="129"/>
      <w:r w:rsidRPr="00927344">
        <w:t xml:space="preserve">. </w:t>
      </w:r>
      <w:r w:rsidR="009703D5">
        <w:t>H</w:t>
      </w:r>
      <w:r w:rsidR="000B594D" w:rsidRPr="00927344">
        <w:t xml:space="preserve">igher interest rates and tighter macroprudential policies are expected to </w:t>
      </w:r>
      <w:r w:rsidR="00EB2AB7" w:rsidRPr="00927344">
        <w:t>weigh on</w:t>
      </w:r>
      <w:r w:rsidR="000B594D" w:rsidRPr="00927344">
        <w:t xml:space="preserve"> private consumption and </w:t>
      </w:r>
      <w:r w:rsidR="009703D5">
        <w:t xml:space="preserve">residential </w:t>
      </w:r>
      <w:r w:rsidR="000B594D" w:rsidRPr="00927344">
        <w:t xml:space="preserve">investment </w:t>
      </w:r>
      <w:r w:rsidR="009703D5">
        <w:t xml:space="preserve">activity </w:t>
      </w:r>
      <w:r w:rsidR="000B594D" w:rsidRPr="00927344">
        <w:t xml:space="preserve">as borrowing and </w:t>
      </w:r>
      <w:r w:rsidR="009B5B5E">
        <w:rPr>
          <w:noProof/>
        </w:rPr>
        <w:drawing>
          <wp:anchor distT="0" distB="0" distL="114300" distR="114300" simplePos="0" relativeHeight="252668928" behindDoc="0" locked="0" layoutInCell="1" allowOverlap="1" wp14:anchorId="4CF93F51" wp14:editId="0A8A45BF">
            <wp:simplePos x="0" y="0"/>
            <wp:positionH relativeFrom="margin">
              <wp:posOffset>2524760</wp:posOffset>
            </wp:positionH>
            <wp:positionV relativeFrom="paragraph">
              <wp:posOffset>0</wp:posOffset>
            </wp:positionV>
            <wp:extent cx="3135630" cy="2447925"/>
            <wp:effectExtent l="0" t="0" r="762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35630" cy="2447925"/>
                    </a:xfrm>
                    <a:prstGeom prst="rect">
                      <a:avLst/>
                    </a:prstGeom>
                    <a:noFill/>
                  </pic:spPr>
                </pic:pic>
              </a:graphicData>
            </a:graphic>
            <wp14:sizeRelH relativeFrom="margin">
              <wp14:pctWidth>0</wp14:pctWidth>
            </wp14:sizeRelH>
            <wp14:sizeRelV relativeFrom="margin">
              <wp14:pctHeight>0</wp14:pctHeight>
            </wp14:sizeRelV>
          </wp:anchor>
        </w:drawing>
      </w:r>
      <w:r w:rsidR="000B594D" w:rsidRPr="00927344">
        <w:t>debt service costs rise.</w:t>
      </w:r>
      <w:r w:rsidR="002B17A4" w:rsidRPr="002B17A4">
        <w:rPr>
          <w:rStyle w:val="FootnoteReference"/>
        </w:rPr>
        <w:t xml:space="preserve"> </w:t>
      </w:r>
      <w:r w:rsidR="002B17A4" w:rsidRPr="00F01E7A">
        <w:rPr>
          <w:rStyle w:val="FootnoteReference"/>
        </w:rPr>
        <w:footnoteReference w:id="8"/>
      </w:r>
      <w:r w:rsidR="000B594D" w:rsidRPr="00927344">
        <w:t xml:space="preserve"> </w:t>
      </w:r>
      <w:bookmarkStart w:id="130" w:name="_Hlk509392813"/>
      <w:r w:rsidR="00DB4A44">
        <w:t>The fiscal stance</w:t>
      </w:r>
      <w:r w:rsidR="006E3714">
        <w:t>, which</w:t>
      </w:r>
      <w:r w:rsidR="00DB4A44">
        <w:t xml:space="preserve"> is expected to gradually tighten </w:t>
      </w:r>
      <w:r w:rsidR="006E3714">
        <w:t xml:space="preserve">by </w:t>
      </w:r>
      <w:r w:rsidR="00DB4A44">
        <w:t xml:space="preserve">about 0.1 percent of GDP </w:t>
      </w:r>
      <w:r w:rsidR="00F90CB1">
        <w:t xml:space="preserve">per year </w:t>
      </w:r>
      <w:r w:rsidR="006E3714">
        <w:t xml:space="preserve">from 2018 through the projection horizon, will </w:t>
      </w:r>
      <w:r w:rsidR="006B705B">
        <w:t>have negligible impact on growth</w:t>
      </w:r>
      <w:r w:rsidR="002B17A4">
        <w:t xml:space="preserve"> </w:t>
      </w:r>
      <w:r w:rsidR="000C390F">
        <w:t>(Table 8)</w:t>
      </w:r>
      <w:r w:rsidR="006E3714">
        <w:t xml:space="preserve">. </w:t>
      </w:r>
      <w:bookmarkStart w:id="131" w:name="_Hlk510426463"/>
      <w:bookmarkEnd w:id="130"/>
      <w:r w:rsidR="009703D5">
        <w:t xml:space="preserve">On the other hand, </w:t>
      </w:r>
      <w:bookmarkStart w:id="132" w:name="_Hlk507513840"/>
      <w:r w:rsidR="000B594D" w:rsidRPr="00927344">
        <w:t xml:space="preserve">tax cuts and stronger government spending in the U.S. </w:t>
      </w:r>
      <w:r w:rsidR="00B57F4C" w:rsidRPr="00927344">
        <w:t>a</w:t>
      </w:r>
      <w:r w:rsidR="000B594D" w:rsidRPr="00927344">
        <w:t>re expecte</w:t>
      </w:r>
      <w:r w:rsidR="009703D5">
        <w:t>d to support demand for Canadian</w:t>
      </w:r>
      <w:r w:rsidR="000B594D" w:rsidRPr="00927344">
        <w:t xml:space="preserve"> exports</w:t>
      </w:r>
      <w:r w:rsidR="00F96254">
        <w:t xml:space="preserve"> in the near term</w:t>
      </w:r>
      <w:r w:rsidR="000B594D" w:rsidRPr="00927344">
        <w:t xml:space="preserve"> </w:t>
      </w:r>
      <w:r w:rsidR="006C1FD6" w:rsidRPr="00927344">
        <w:t>and contribute to a narrowing of the current account deficit</w:t>
      </w:r>
      <w:r w:rsidR="006C1FD6" w:rsidRPr="00F01E7A">
        <w:t>.</w:t>
      </w:r>
      <w:bookmarkStart w:id="133" w:name="_Hlk509148900"/>
      <w:r w:rsidR="00F01E7A" w:rsidRPr="00F01E7A">
        <w:t xml:space="preserve"> </w:t>
      </w:r>
      <w:bookmarkEnd w:id="131"/>
      <w:bookmarkEnd w:id="132"/>
      <w:bookmarkEnd w:id="133"/>
      <w:r w:rsidR="00880B96">
        <w:t xml:space="preserve">The </w:t>
      </w:r>
      <w:r w:rsidR="00880B96" w:rsidRPr="004B4B27">
        <w:t xml:space="preserve">U.S. tax reform is </w:t>
      </w:r>
      <w:r w:rsidR="00880B96">
        <w:t xml:space="preserve">projected to </w:t>
      </w:r>
      <w:r w:rsidR="00F96254">
        <w:t>increase U.S. growth over 2018-20 and reduce it over 2022-23, when temporary measures are set to expire (full expensing of capital expenditures and personal income tax cuts).</w:t>
      </w:r>
      <w:r w:rsidR="00F96254">
        <w:rPr>
          <w:rStyle w:val="FootnoteReference"/>
        </w:rPr>
        <w:footnoteReference w:id="9"/>
      </w:r>
      <w:r w:rsidR="00F96254">
        <w:t xml:space="preserve"> </w:t>
      </w:r>
      <w:bookmarkStart w:id="134" w:name="_Hlk509381335"/>
      <w:r w:rsidR="00B00443">
        <w:t xml:space="preserve">This is expected to </w:t>
      </w:r>
      <w:r w:rsidR="00B00443" w:rsidRPr="004B4B27">
        <w:t xml:space="preserve">boost Canada’s </w:t>
      </w:r>
      <w:r w:rsidR="00B00443">
        <w:t>growth by 0.2</w:t>
      </w:r>
      <w:r w:rsidR="00621121">
        <w:t xml:space="preserve">-0.3 </w:t>
      </w:r>
      <w:r w:rsidR="00B00443">
        <w:t xml:space="preserve">percentage points </w:t>
      </w:r>
      <w:r w:rsidR="00621121">
        <w:t xml:space="preserve">between </w:t>
      </w:r>
      <w:r w:rsidR="00B00443">
        <w:t>2018</w:t>
      </w:r>
      <w:r w:rsidR="00621121">
        <w:t>-20</w:t>
      </w:r>
      <w:r w:rsidR="006B705B" w:rsidRPr="006B705B">
        <w:rPr>
          <w:rFonts w:eastAsia="Times New Roman" w:cs="Segoe UI"/>
          <w:szCs w:val="21"/>
        </w:rPr>
        <w:t>, and reduce growth by around 0.1 percent</w:t>
      </w:r>
      <w:r w:rsidR="00621121">
        <w:rPr>
          <w:rFonts w:eastAsia="Times New Roman" w:cs="Segoe UI"/>
          <w:szCs w:val="21"/>
        </w:rPr>
        <w:t>age points</w:t>
      </w:r>
      <w:r w:rsidR="006B705B" w:rsidRPr="006B705B">
        <w:rPr>
          <w:rFonts w:eastAsia="Times New Roman" w:cs="Segoe UI"/>
          <w:szCs w:val="21"/>
        </w:rPr>
        <w:t xml:space="preserve"> </w:t>
      </w:r>
      <w:r w:rsidR="00621121">
        <w:rPr>
          <w:rFonts w:eastAsia="Times New Roman" w:cs="Segoe UI"/>
          <w:szCs w:val="21"/>
        </w:rPr>
        <w:t xml:space="preserve">between </w:t>
      </w:r>
      <w:r w:rsidR="006B705B" w:rsidRPr="006B705B">
        <w:rPr>
          <w:rFonts w:eastAsia="Times New Roman" w:cs="Segoe UI"/>
          <w:szCs w:val="21"/>
        </w:rPr>
        <w:t>2021</w:t>
      </w:r>
      <w:r w:rsidR="00621121">
        <w:rPr>
          <w:rFonts w:eastAsia="Times New Roman" w:cs="Segoe UI"/>
          <w:szCs w:val="21"/>
        </w:rPr>
        <w:t>-</w:t>
      </w:r>
      <w:r w:rsidR="006B705B" w:rsidRPr="006B705B">
        <w:rPr>
          <w:rFonts w:eastAsia="Times New Roman" w:cs="Segoe UI"/>
          <w:szCs w:val="21"/>
        </w:rPr>
        <w:t>22</w:t>
      </w:r>
      <w:r w:rsidR="00B00443" w:rsidRPr="006B705B">
        <w:t>.</w:t>
      </w:r>
      <w:r w:rsidR="00B00443">
        <w:t xml:space="preserve"> </w:t>
      </w:r>
      <w:r w:rsidR="00880B96" w:rsidRPr="002E6E8B">
        <w:t>Credit to households and c</w:t>
      </w:r>
      <w:r w:rsidR="00F01E7A" w:rsidRPr="002E6E8B">
        <w:t xml:space="preserve">orporates </w:t>
      </w:r>
      <w:r w:rsidR="00E30654" w:rsidRPr="002E6E8B">
        <w:t>is</w:t>
      </w:r>
      <w:r w:rsidR="00F01E7A" w:rsidRPr="002E6E8B">
        <w:t xml:space="preserve"> projected to</w:t>
      </w:r>
      <w:r w:rsidR="002E6E8B">
        <w:t xml:space="preserve"> slow </w:t>
      </w:r>
      <w:r w:rsidR="00E30654" w:rsidRPr="002E6E8B">
        <w:t>in line with economic activity</w:t>
      </w:r>
      <w:r w:rsidR="00E30654">
        <w:t>.</w:t>
      </w:r>
      <w:bookmarkEnd w:id="134"/>
      <w:r w:rsidR="00E30654">
        <w:t xml:space="preserve"> </w:t>
      </w:r>
      <w:bookmarkStart w:id="135" w:name="_Hlk509908554"/>
      <w:r w:rsidR="00B57F4C" w:rsidRPr="00927344">
        <w:t>Over the medium-term, weak external competitiveness, sluggish labor productivity growth, and population aging are expected to limit potential growth to about 1</w:t>
      </w:r>
      <w:r w:rsidR="009703D5">
        <w:t xml:space="preserve">¾ </w:t>
      </w:r>
      <w:r w:rsidR="00B57F4C" w:rsidRPr="00927344">
        <w:t>percent</w:t>
      </w:r>
      <w:r w:rsidR="00F21000">
        <w:t>.</w:t>
      </w:r>
      <w:r w:rsidR="00B57F4C" w:rsidRPr="00927344">
        <w:t xml:space="preserve"> </w:t>
      </w:r>
      <w:r w:rsidR="00FD50D8">
        <w:t xml:space="preserve"> </w:t>
      </w:r>
      <w:bookmarkEnd w:id="135"/>
    </w:p>
    <w:p w14:paraId="478860E3" w14:textId="1757C0F5" w:rsidR="004B4B27" w:rsidRPr="008A632D" w:rsidRDefault="000265D4" w:rsidP="00F6794A">
      <w:pPr>
        <w:pStyle w:val="ParagraphNumbering"/>
        <w:ind w:left="0" w:firstLine="0"/>
        <w:rPr>
          <w:b/>
        </w:rPr>
      </w:pPr>
      <w:r>
        <w:rPr>
          <w:noProof/>
        </w:rPr>
        <w:drawing>
          <wp:anchor distT="0" distB="0" distL="114300" distR="114300" simplePos="0" relativeHeight="252710912" behindDoc="0" locked="0" layoutInCell="1" allowOverlap="1" wp14:anchorId="1E4D1E69" wp14:editId="64F43D4C">
            <wp:simplePos x="0" y="0"/>
            <wp:positionH relativeFrom="column">
              <wp:posOffset>2839085</wp:posOffset>
            </wp:positionH>
            <wp:positionV relativeFrom="paragraph">
              <wp:posOffset>266700</wp:posOffset>
            </wp:positionV>
            <wp:extent cx="2912110" cy="2333625"/>
            <wp:effectExtent l="0" t="0" r="254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2110" cy="2333625"/>
                    </a:xfrm>
                    <a:prstGeom prst="rect">
                      <a:avLst/>
                    </a:prstGeom>
                    <a:noFill/>
                  </pic:spPr>
                </pic:pic>
              </a:graphicData>
            </a:graphic>
            <wp14:sizeRelH relativeFrom="margin">
              <wp14:pctWidth>0</wp14:pctWidth>
            </wp14:sizeRelH>
            <wp14:sizeRelV relativeFrom="margin">
              <wp14:pctHeight>0</wp14:pctHeight>
            </wp14:sizeRelV>
          </wp:anchor>
        </w:drawing>
      </w:r>
      <w:r w:rsidR="00B57F4C" w:rsidRPr="008A632D">
        <w:rPr>
          <w:b/>
        </w:rPr>
        <w:t>The outlook is subject to significant risks</w:t>
      </w:r>
      <w:r w:rsidR="004B4B27" w:rsidRPr="008A632D">
        <w:rPr>
          <w:b/>
        </w:rPr>
        <w:t>, both domestic and external</w:t>
      </w:r>
      <w:r w:rsidR="00B57F4C" w:rsidRPr="008A632D">
        <w:rPr>
          <w:b/>
        </w:rPr>
        <w:t>.</w:t>
      </w:r>
      <w:r w:rsidR="0086137B" w:rsidRPr="0086137B">
        <w:t xml:space="preserve"> </w:t>
      </w:r>
      <w:r w:rsidR="0086137B">
        <w:t>Estimates from a growth-at-risk model for Canada suggest downside risks to the growth outlook have been building.</w:t>
      </w:r>
      <w:r w:rsidR="0094124E" w:rsidRPr="0094124E">
        <w:rPr>
          <w:noProof/>
        </w:rPr>
        <w:t xml:space="preserve"> </w:t>
      </w:r>
    </w:p>
    <w:p w14:paraId="55F9C665" w14:textId="48CE409F" w:rsidR="00B57F4C" w:rsidRDefault="004B4B27" w:rsidP="004B4B27">
      <w:pPr>
        <w:pStyle w:val="ListBullet"/>
      </w:pPr>
      <w:r w:rsidRPr="0040658A">
        <w:rPr>
          <w:i/>
        </w:rPr>
        <w:t>A key domestic risk is a sharp correction in the housing market</w:t>
      </w:r>
      <w:r>
        <w:t>.</w:t>
      </w:r>
      <w:r w:rsidR="000834C0">
        <w:t xml:space="preserve"> </w:t>
      </w:r>
      <w:r w:rsidRPr="004B4B27">
        <w:t xml:space="preserve">A sharp correction in domestic housing markets could be triggered by </w:t>
      </w:r>
      <w:r w:rsidR="003F0066" w:rsidRPr="004B4B27">
        <w:t xml:space="preserve">a sudden shift in price expectations </w:t>
      </w:r>
      <w:r w:rsidR="003F0066">
        <w:t xml:space="preserve">or </w:t>
      </w:r>
      <w:r w:rsidRPr="004B4B27">
        <w:t xml:space="preserve">a </w:t>
      </w:r>
      <w:r w:rsidR="00A248E8">
        <w:t>faster</w:t>
      </w:r>
      <w:r w:rsidRPr="004B4B27">
        <w:t>-than-expected increase in mortgage interest rates</w:t>
      </w:r>
      <w:r w:rsidR="003F0066">
        <w:t>.</w:t>
      </w:r>
      <w:r w:rsidRPr="004B4B27">
        <w:t xml:space="preserve"> While </w:t>
      </w:r>
      <w:r w:rsidR="00FE2C51">
        <w:t xml:space="preserve">the banking system has </w:t>
      </w:r>
      <w:r w:rsidRPr="004B4B27">
        <w:t xml:space="preserve">high profitability, </w:t>
      </w:r>
      <w:r w:rsidR="003F0066">
        <w:t xml:space="preserve">it is heavily exposed to </w:t>
      </w:r>
      <w:r w:rsidR="0054211B">
        <w:t>household and corporate debt</w:t>
      </w:r>
      <w:r w:rsidRPr="004B4B27">
        <w:t xml:space="preserve">. Thus, in this scenario, </w:t>
      </w:r>
      <w:r w:rsidR="00A248E8">
        <w:t xml:space="preserve">risks to </w:t>
      </w:r>
      <w:r w:rsidRPr="004B4B27">
        <w:t>financial stability</w:t>
      </w:r>
      <w:r w:rsidR="00A248E8">
        <w:t xml:space="preserve"> and growth </w:t>
      </w:r>
      <w:r w:rsidRPr="004B4B27">
        <w:t xml:space="preserve">could emerge, if </w:t>
      </w:r>
      <w:r w:rsidR="00506B14">
        <w:t xml:space="preserve">the house price correction is </w:t>
      </w:r>
      <w:r w:rsidRPr="004B4B27">
        <w:t xml:space="preserve">accompanied by </w:t>
      </w:r>
      <w:r w:rsidR="003F0066">
        <w:t xml:space="preserve">a </w:t>
      </w:r>
      <w:r w:rsidR="003F0066" w:rsidRPr="004B4B27">
        <w:t xml:space="preserve">rise in unemployment </w:t>
      </w:r>
      <w:r w:rsidR="003F0066">
        <w:t xml:space="preserve">and </w:t>
      </w:r>
      <w:r w:rsidRPr="004B4B27">
        <w:t xml:space="preserve">a </w:t>
      </w:r>
      <w:r w:rsidR="0003635C">
        <w:t>sharp contraction in private consumption</w:t>
      </w:r>
      <w:r w:rsidR="003F0066">
        <w:t>.</w:t>
      </w:r>
      <w:r w:rsidR="0003635C">
        <w:t xml:space="preserve"> </w:t>
      </w:r>
      <w:r w:rsidR="00B57F4C" w:rsidRPr="00B57F4C">
        <w:t xml:space="preserve">  </w:t>
      </w:r>
    </w:p>
    <w:p w14:paraId="45159166" w14:textId="55F3F71C" w:rsidR="009C67B3" w:rsidRDefault="00D36216" w:rsidP="00F6794A">
      <w:pPr>
        <w:pStyle w:val="ListBullet"/>
      </w:pPr>
      <w:r w:rsidRPr="009B43B3">
        <w:rPr>
          <w:i/>
        </w:rPr>
        <w:t xml:space="preserve">External risks </w:t>
      </w:r>
      <w:r w:rsidR="00942547">
        <w:rPr>
          <w:i/>
        </w:rPr>
        <w:t xml:space="preserve">are more acute than in </w:t>
      </w:r>
      <w:r w:rsidR="000775FB">
        <w:rPr>
          <w:i/>
        </w:rPr>
        <w:t xml:space="preserve">the </w:t>
      </w:r>
      <w:r w:rsidR="00942547">
        <w:rPr>
          <w:i/>
        </w:rPr>
        <w:t xml:space="preserve">recent past and </w:t>
      </w:r>
      <w:r w:rsidRPr="009B43B3">
        <w:rPr>
          <w:i/>
        </w:rPr>
        <w:t>relate to t</w:t>
      </w:r>
      <w:r w:rsidR="005860E1" w:rsidRPr="009B43B3">
        <w:rPr>
          <w:i/>
        </w:rPr>
        <w:t xml:space="preserve">he </w:t>
      </w:r>
      <w:r w:rsidR="00037F89" w:rsidRPr="009B43B3">
        <w:rPr>
          <w:i/>
        </w:rPr>
        <w:t xml:space="preserve">impact of </w:t>
      </w:r>
      <w:r w:rsidR="0040658A" w:rsidRPr="009B43B3">
        <w:rPr>
          <w:i/>
        </w:rPr>
        <w:t xml:space="preserve">policy </w:t>
      </w:r>
      <w:r w:rsidR="00037F89" w:rsidRPr="009B43B3">
        <w:rPr>
          <w:i/>
        </w:rPr>
        <w:t xml:space="preserve">changes in the </w:t>
      </w:r>
      <w:r w:rsidR="0040658A" w:rsidRPr="009B43B3">
        <w:rPr>
          <w:i/>
        </w:rPr>
        <w:t>U.S.</w:t>
      </w:r>
      <w:r w:rsidR="005860E1" w:rsidRPr="009B43B3">
        <w:rPr>
          <w:i/>
        </w:rPr>
        <w:t xml:space="preserve"> </w:t>
      </w:r>
      <w:r w:rsidR="009B43B3" w:rsidRPr="009B43B3">
        <w:rPr>
          <w:i/>
        </w:rPr>
        <w:t>and NAFTA</w:t>
      </w:r>
      <w:r w:rsidR="005860E1" w:rsidRPr="009B43B3">
        <w:rPr>
          <w:i/>
        </w:rPr>
        <w:t>.</w:t>
      </w:r>
      <w:r w:rsidR="0040658A">
        <w:t xml:space="preserve"> </w:t>
      </w:r>
    </w:p>
    <w:p w14:paraId="678C7F89" w14:textId="376E68CC" w:rsidR="00880B96" w:rsidRPr="00133A06" w:rsidRDefault="00880B96" w:rsidP="005C7524">
      <w:pPr>
        <w:pStyle w:val="ListBullet"/>
        <w:numPr>
          <w:ilvl w:val="0"/>
          <w:numId w:val="16"/>
        </w:numPr>
      </w:pPr>
      <w:r>
        <w:t>T</w:t>
      </w:r>
      <w:r w:rsidR="0040658A">
        <w:t>he</w:t>
      </w:r>
      <w:r w:rsidR="004B4B27" w:rsidRPr="004B4B27">
        <w:t xml:space="preserve"> </w:t>
      </w:r>
      <w:r w:rsidR="00E433E9">
        <w:t>impact of the</w:t>
      </w:r>
      <w:r>
        <w:t xml:space="preserve"> U.S. tax</w:t>
      </w:r>
      <w:r w:rsidR="00E433E9">
        <w:t xml:space="preserve"> reform on near-term growth in the U.S. and the subsequent impact on Canada are subject to considerable uncertainty, with both economies currently operating near full capacity and some </w:t>
      </w:r>
      <w:r w:rsidR="003F0066">
        <w:t>tax provisions</w:t>
      </w:r>
      <w:r w:rsidR="00E433E9">
        <w:t xml:space="preserve"> (notably</w:t>
      </w:r>
      <w:r w:rsidR="003F0066">
        <w:t xml:space="preserve"> on the international aspects of the reform)</w:t>
      </w:r>
      <w:r w:rsidR="00E433E9">
        <w:t>) without historical preceden</w:t>
      </w:r>
      <w:r w:rsidR="003F0066">
        <w:t>t</w:t>
      </w:r>
      <w:r w:rsidR="00E433E9">
        <w:t xml:space="preserve">. Likewise, the impact of lower tax rates in the U.S. </w:t>
      </w:r>
      <w:r w:rsidR="00037F89">
        <w:t>could make</w:t>
      </w:r>
      <w:r w:rsidR="00E433E9">
        <w:t xml:space="preserve"> Canada a less attractive destination for investment</w:t>
      </w:r>
      <w:r w:rsidR="00037F89">
        <w:t xml:space="preserve">, </w:t>
      </w:r>
      <w:r w:rsidR="004F01D3">
        <w:t xml:space="preserve">leading to heightened </w:t>
      </w:r>
      <w:r w:rsidR="00037F89">
        <w:t xml:space="preserve">uncertainty about Canada’s </w:t>
      </w:r>
      <w:r w:rsidR="00C94885">
        <w:t xml:space="preserve">medium-term </w:t>
      </w:r>
      <w:r w:rsidR="00037F89">
        <w:t>growth prospects</w:t>
      </w:r>
      <w:r w:rsidR="00FE3D99">
        <w:t>.</w:t>
      </w:r>
      <w:r w:rsidR="009B43B3" w:rsidRPr="00133A06">
        <w:t xml:space="preserve"> </w:t>
      </w:r>
    </w:p>
    <w:p w14:paraId="6A3CFA0A" w14:textId="4525B041" w:rsidR="00526D12" w:rsidRPr="005444E3" w:rsidRDefault="003567C8" w:rsidP="003567C8">
      <w:pPr>
        <w:pStyle w:val="ListBullet"/>
        <w:numPr>
          <w:ilvl w:val="0"/>
          <w:numId w:val="16"/>
        </w:numPr>
      </w:pPr>
      <w:r w:rsidRPr="003567C8">
        <w:rPr>
          <w:noProof/>
        </w:rPr>
        <w:drawing>
          <wp:anchor distT="0" distB="0" distL="114300" distR="114300" simplePos="0" relativeHeight="252697600" behindDoc="0" locked="0" layoutInCell="1" allowOverlap="1" wp14:anchorId="580110EA" wp14:editId="04A239D7">
            <wp:simplePos x="0" y="0"/>
            <wp:positionH relativeFrom="column">
              <wp:posOffset>3430905</wp:posOffset>
            </wp:positionH>
            <wp:positionV relativeFrom="paragraph">
              <wp:posOffset>2466975</wp:posOffset>
            </wp:positionV>
            <wp:extent cx="2341245" cy="1371600"/>
            <wp:effectExtent l="0" t="0" r="1905" b="0"/>
            <wp:wrapSquare wrapText="bothSides"/>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124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7734">
        <w:t xml:space="preserve">Delays in </w:t>
      </w:r>
      <w:r w:rsidR="00C94885" w:rsidRPr="005444E3">
        <w:t>forg</w:t>
      </w:r>
      <w:r w:rsidR="00E87734">
        <w:t xml:space="preserve">ing </w:t>
      </w:r>
      <w:r w:rsidR="00C94885" w:rsidRPr="005444E3">
        <w:t xml:space="preserve">a new </w:t>
      </w:r>
      <w:r w:rsidR="003F0066">
        <w:t xml:space="preserve">NAFTA </w:t>
      </w:r>
      <w:r w:rsidR="00C94885" w:rsidRPr="005444E3">
        <w:t xml:space="preserve">agreement could impact investment </w:t>
      </w:r>
      <w:r w:rsidR="004F01D3" w:rsidRPr="005444E3">
        <w:t xml:space="preserve">and growth </w:t>
      </w:r>
      <w:r w:rsidR="003D46FD" w:rsidRPr="005444E3">
        <w:t xml:space="preserve">for an extended </w:t>
      </w:r>
      <w:r w:rsidR="00C94885" w:rsidRPr="005444E3">
        <w:t xml:space="preserve">period. </w:t>
      </w:r>
      <w:r w:rsidR="0069449D" w:rsidRPr="005444E3">
        <w:t xml:space="preserve">CGE-based model estimates suggest that the failure of NAFTA </w:t>
      </w:r>
      <w:r w:rsidR="00F44F14" w:rsidRPr="008D01C5">
        <w:t>and a reversion to tariff rates that satisfy  WTO rules</w:t>
      </w:r>
      <w:r w:rsidR="00F44F14" w:rsidRPr="005444E3">
        <w:t xml:space="preserve"> </w:t>
      </w:r>
      <w:r w:rsidR="0069449D" w:rsidRPr="005444E3">
        <w:t>could reduce Canada’s real GDP by around 0.</w:t>
      </w:r>
      <w:r w:rsidR="00B51297" w:rsidRPr="005444E3">
        <w:t>4</w:t>
      </w:r>
      <w:r w:rsidR="0069449D" w:rsidRPr="005444E3">
        <w:t xml:space="preserve"> percent, with production of manufactured goods (notably, machinery and equipment, automobiles, and apparel and textiles) being particularly hard hit</w:t>
      </w:r>
      <w:r w:rsidR="0054660D">
        <w:t xml:space="preserve"> (Appendix </w:t>
      </w:r>
      <w:r w:rsidR="009650A1">
        <w:t>I</w:t>
      </w:r>
      <w:r w:rsidR="0054660D">
        <w:t>)</w:t>
      </w:r>
      <w:r w:rsidR="0069449D" w:rsidRPr="005444E3">
        <w:t>.</w:t>
      </w:r>
      <w:r w:rsidR="00B51297" w:rsidRPr="005444E3">
        <w:rPr>
          <w:rStyle w:val="FootnoteReference"/>
        </w:rPr>
        <w:footnoteReference w:id="10"/>
      </w:r>
      <w:r w:rsidR="0069449D" w:rsidRPr="005444E3">
        <w:t xml:space="preserve"> </w:t>
      </w:r>
      <w:r w:rsidR="00B87124" w:rsidRPr="008D01C5">
        <w:t>Even if WTO rules continue to apply, t</w:t>
      </w:r>
      <w:r w:rsidR="00F44F14" w:rsidRPr="008D01C5">
        <w:t xml:space="preserve">he negative effects </w:t>
      </w:r>
      <w:r w:rsidR="00B87124" w:rsidRPr="008D01C5">
        <w:t xml:space="preserve">of a failure of NAFTA negotiations </w:t>
      </w:r>
      <w:r w:rsidR="00F44F14" w:rsidRPr="008D01C5">
        <w:t xml:space="preserve">could be amplified </w:t>
      </w:r>
      <w:r w:rsidR="00B87124" w:rsidRPr="008D01C5">
        <w:t>if</w:t>
      </w:r>
      <w:r w:rsidR="00F44F14" w:rsidRPr="008D01C5">
        <w:t xml:space="preserve"> non-tariff trade costs (</w:t>
      </w:r>
      <w:r w:rsidR="00B87124" w:rsidRPr="008D01C5">
        <w:t xml:space="preserve">such as </w:t>
      </w:r>
      <w:r w:rsidR="00E87734">
        <w:t xml:space="preserve">the breakdown of supply chains, </w:t>
      </w:r>
      <w:r w:rsidR="00B87124" w:rsidRPr="008D01C5">
        <w:t xml:space="preserve">delays for </w:t>
      </w:r>
      <w:r w:rsidR="00F44F14" w:rsidRPr="008D01C5">
        <w:t xml:space="preserve">inspections and </w:t>
      </w:r>
      <w:r w:rsidR="00036945" w:rsidRPr="008D01C5">
        <w:t xml:space="preserve">other </w:t>
      </w:r>
      <w:r w:rsidR="00B87124" w:rsidRPr="008D01C5">
        <w:t>administrative costs</w:t>
      </w:r>
      <w:r w:rsidR="00D46F7D">
        <w:t xml:space="preserve"> at the border</w:t>
      </w:r>
      <w:r w:rsidR="00F44F14" w:rsidRPr="008D01C5">
        <w:t xml:space="preserve">) </w:t>
      </w:r>
      <w:r w:rsidR="00036945" w:rsidRPr="008D01C5">
        <w:t>rise</w:t>
      </w:r>
      <w:r w:rsidR="00FA3147" w:rsidRPr="008D01C5">
        <w:t>.</w:t>
      </w:r>
      <w:r w:rsidR="0049322C">
        <w:rPr>
          <w:rStyle w:val="FootnoteReference"/>
        </w:rPr>
        <w:footnoteReference w:id="11"/>
      </w:r>
      <w:r w:rsidR="00FA3147">
        <w:t xml:space="preserve"> A</w:t>
      </w:r>
      <w:r w:rsidR="00833FF6">
        <w:t xml:space="preserve"> 10 percent increase in non-tariff t</w:t>
      </w:r>
      <w:r w:rsidR="00FA3147">
        <w:t>rade costs</w:t>
      </w:r>
      <w:r w:rsidR="00116A48">
        <w:t>, for example,</w:t>
      </w:r>
      <w:r w:rsidR="00FA3147">
        <w:t xml:space="preserve"> could reduce real GDP by 1.9 percent. </w:t>
      </w:r>
      <w:r w:rsidR="00833FF6">
        <w:t xml:space="preserve">  </w:t>
      </w:r>
      <w:r w:rsidR="00B87124" w:rsidRPr="005444E3">
        <w:t xml:space="preserve"> </w:t>
      </w:r>
    </w:p>
    <w:p w14:paraId="40513A4F" w14:textId="66543E3F" w:rsidR="003569CB" w:rsidRDefault="005350B9" w:rsidP="00755C8E">
      <w:pPr>
        <w:pStyle w:val="ListBullet"/>
      </w:pPr>
      <w:r w:rsidRPr="004A7F2D">
        <w:rPr>
          <w:i/>
        </w:rPr>
        <w:t>Other risks include structurally weaker growth</w:t>
      </w:r>
      <w:r w:rsidRPr="007D6648">
        <w:rPr>
          <w:rPrChange w:id="136" w:author="Ochoa, Javier" w:date="2018-06-08T15:24:00Z">
            <w:rPr>
              <w:i/>
            </w:rPr>
          </w:rPrChange>
        </w:rPr>
        <w:t xml:space="preserve"> in </w:t>
      </w:r>
      <w:r w:rsidRPr="004A7F2D">
        <w:rPr>
          <w:i/>
        </w:rPr>
        <w:t>key advanced</w:t>
      </w:r>
      <w:r w:rsidR="00E373EE" w:rsidRPr="004A7F2D">
        <w:rPr>
          <w:i/>
        </w:rPr>
        <w:t xml:space="preserve"> economies</w:t>
      </w:r>
      <w:r w:rsidR="003569CB" w:rsidRPr="004A7F2D">
        <w:rPr>
          <w:i/>
        </w:rPr>
        <w:t>, a sharp slowdown in China,</w:t>
      </w:r>
      <w:r w:rsidRPr="004A7F2D">
        <w:rPr>
          <w:i/>
        </w:rPr>
        <w:t xml:space="preserve"> and tighter global financial conditions</w:t>
      </w:r>
      <w:r w:rsidRPr="007D6648">
        <w:rPr>
          <w:rPrChange w:id="137" w:author="Ochoa, Javier" w:date="2018-06-08T15:24:00Z">
            <w:rPr>
              <w:i/>
            </w:rPr>
          </w:rPrChange>
        </w:rPr>
        <w:t>.</w:t>
      </w:r>
      <w:r w:rsidRPr="005350B9">
        <w:t xml:space="preserve"> </w:t>
      </w:r>
    </w:p>
    <w:p w14:paraId="106D372C" w14:textId="5DD56A14" w:rsidR="00E87734" w:rsidRPr="007D6648" w:rsidRDefault="00E87734" w:rsidP="00755C8E">
      <w:pPr>
        <w:pStyle w:val="ListBullet"/>
        <w:rPr>
          <w:i/>
        </w:rPr>
      </w:pPr>
      <w:r w:rsidRPr="004A7F2D">
        <w:rPr>
          <w:i/>
        </w:rPr>
        <w:t>On the other hand, higher oil prices prompted by either rising global prices or an easing in domestic pipeline constraints</w:t>
      </w:r>
      <w:r w:rsidR="004923CC" w:rsidRPr="004A7F2D">
        <w:rPr>
          <w:i/>
        </w:rPr>
        <w:t xml:space="preserve"> that</w:t>
      </w:r>
      <w:r w:rsidRPr="004A7F2D">
        <w:rPr>
          <w:i/>
        </w:rPr>
        <w:t xml:space="preserve"> narrow</w:t>
      </w:r>
      <w:r w:rsidR="004923CC" w:rsidRPr="004A7F2D">
        <w:rPr>
          <w:i/>
        </w:rPr>
        <w:t>s</w:t>
      </w:r>
      <w:r w:rsidRPr="004A7F2D">
        <w:rPr>
          <w:i/>
        </w:rPr>
        <w:t xml:space="preserve"> the WTI-W</w:t>
      </w:r>
      <w:r w:rsidR="004923CC" w:rsidRPr="004A7F2D">
        <w:rPr>
          <w:i/>
        </w:rPr>
        <w:t>CS</w:t>
      </w:r>
      <w:r w:rsidRPr="004A7F2D">
        <w:rPr>
          <w:i/>
        </w:rPr>
        <w:t xml:space="preserve"> spread, could present upside risks to the outlook.</w:t>
      </w:r>
    </w:p>
    <w:bookmarkEnd w:id="29"/>
    <w:p w14:paraId="0736B907" w14:textId="29ADBD25" w:rsidR="0020064E" w:rsidRDefault="0020064E">
      <w:pPr>
        <w:spacing w:line="22" w:lineRule="auto"/>
      </w:pPr>
      <w:r>
        <w:br w:type="page"/>
      </w:r>
    </w:p>
    <w:p w14:paraId="49B75724" w14:textId="54C11AD1" w:rsidR="0020064E" w:rsidRDefault="0020064E" w:rsidP="0020064E">
      <w:pPr>
        <w:pStyle w:val="AnnexAppendixTitle"/>
        <w:spacing w:after="0" w:line="240" w:lineRule="auto"/>
        <w:rPr>
          <w:sz w:val="26"/>
          <w:szCs w:val="26"/>
        </w:rPr>
      </w:pPr>
      <w:bookmarkStart w:id="138" w:name="_Hlk509323218"/>
      <w:r w:rsidRPr="000E4AFD">
        <w:rPr>
          <w:sz w:val="26"/>
          <w:szCs w:val="26"/>
        </w:rPr>
        <w:t>Canada: Risk Assessment Matrix</w:t>
      </w:r>
      <w:r w:rsidR="007B583B">
        <w:rPr>
          <w:sz w:val="26"/>
          <w:szCs w:val="26"/>
        </w:rPr>
        <w:t xml:space="preserve"> </w:t>
      </w:r>
      <w:r w:rsidR="007B583B">
        <w:rPr>
          <w:sz w:val="26"/>
          <w:szCs w:val="26"/>
          <w:vertAlign w:val="superscript"/>
        </w:rPr>
        <w:t>1</w:t>
      </w:r>
      <w:r w:rsidR="00E350BA">
        <w:rPr>
          <w:sz w:val="26"/>
          <w:szCs w:val="26"/>
          <w:vertAlign w:val="superscript"/>
        </w:rPr>
        <w:t>/</w:t>
      </w:r>
    </w:p>
    <w:p w14:paraId="1996D9EB" w14:textId="77777777" w:rsidR="0020064E" w:rsidRPr="005C7524" w:rsidRDefault="0020064E" w:rsidP="0020064E">
      <w:pPr>
        <w:pStyle w:val="AnnexAppendixTitle"/>
        <w:spacing w:after="120" w:line="240" w:lineRule="auto"/>
        <w:rPr>
          <w:b w:val="0"/>
          <w:color w:val="4982AF"/>
          <w:sz w:val="21"/>
          <w:rPrChange w:id="139" w:author="Ochoa, Javier" w:date="2018-06-08T15:24:00Z">
            <w:rPr>
              <w:b w:val="0"/>
              <w:color w:val="000000" w:themeColor="text1"/>
              <w:sz w:val="21"/>
            </w:rPr>
          </w:rPrChange>
        </w:rPr>
      </w:pPr>
      <w:r w:rsidRPr="005C7524">
        <w:rPr>
          <w:b w:val="0"/>
          <w:color w:val="4982AF"/>
          <w:sz w:val="21"/>
          <w:rPrChange w:id="140" w:author="Ochoa, Javier" w:date="2018-06-08T15:24:00Z">
            <w:rPr>
              <w:b w:val="0"/>
              <w:color w:val="000000" w:themeColor="text1"/>
              <w:sz w:val="21"/>
            </w:rPr>
          </w:rPrChange>
        </w:rPr>
        <w:t>(Scale―low, medium, and high)</w:t>
      </w:r>
    </w:p>
    <w:tbl>
      <w:tblPr>
        <w:tblW w:w="10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84"/>
        <w:gridCol w:w="1091"/>
        <w:gridCol w:w="5130"/>
        <w:gridCol w:w="2430"/>
      </w:tblGrid>
      <w:tr w:rsidR="0020064E" w:rsidRPr="00100E22" w14:paraId="1EC64791" w14:textId="77777777" w:rsidTr="00A878E8">
        <w:trPr>
          <w:trHeight w:val="586"/>
          <w:jc w:val="center"/>
        </w:trPr>
        <w:tc>
          <w:tcPr>
            <w:tcW w:w="1784" w:type="dxa"/>
            <w:tcBorders>
              <w:top w:val="single" w:sz="4" w:space="0" w:color="auto"/>
              <w:left w:val="single" w:sz="4" w:space="0" w:color="auto"/>
            </w:tcBorders>
            <w:shd w:val="clear" w:color="auto" w:fill="A7C4D9"/>
            <w:vAlign w:val="center"/>
          </w:tcPr>
          <w:p w14:paraId="4B32DE0B" w14:textId="77777777" w:rsidR="0020064E" w:rsidRPr="00100E22" w:rsidRDefault="0020064E" w:rsidP="005327E2">
            <w:pPr>
              <w:spacing w:after="120" w:line="240" w:lineRule="exact"/>
              <w:jc w:val="center"/>
              <w:rPr>
                <w:rFonts w:cs="Segoe UI"/>
                <w:b/>
                <w:color w:val="000000" w:themeColor="text1"/>
                <w:sz w:val="16"/>
                <w:szCs w:val="16"/>
              </w:rPr>
            </w:pPr>
            <w:bookmarkStart w:id="141" w:name="_Hlk509323033"/>
            <w:bookmarkEnd w:id="138"/>
            <w:r w:rsidRPr="00100E22">
              <w:rPr>
                <w:rFonts w:cs="Segoe UI"/>
                <w:b/>
                <w:color w:val="000000" w:themeColor="text1"/>
                <w:sz w:val="16"/>
                <w:szCs w:val="16"/>
              </w:rPr>
              <w:t>Source of Risks</w:t>
            </w:r>
          </w:p>
        </w:tc>
        <w:tc>
          <w:tcPr>
            <w:tcW w:w="1091" w:type="dxa"/>
            <w:tcBorders>
              <w:top w:val="single" w:sz="4" w:space="0" w:color="auto"/>
            </w:tcBorders>
            <w:shd w:val="clear" w:color="auto" w:fill="A7C4D9"/>
            <w:vAlign w:val="center"/>
          </w:tcPr>
          <w:p w14:paraId="797D2562" w14:textId="77777777" w:rsidR="0020064E" w:rsidRPr="00100E22" w:rsidRDefault="0020064E" w:rsidP="005327E2">
            <w:pPr>
              <w:spacing w:after="120" w:line="240" w:lineRule="exact"/>
              <w:jc w:val="center"/>
              <w:rPr>
                <w:rFonts w:cs="Segoe UI"/>
                <w:b/>
                <w:color w:val="000000" w:themeColor="text1"/>
                <w:sz w:val="16"/>
                <w:szCs w:val="16"/>
              </w:rPr>
            </w:pPr>
            <w:r w:rsidRPr="00100E22">
              <w:rPr>
                <w:rFonts w:cs="Segoe UI"/>
                <w:b/>
                <w:color w:val="000000" w:themeColor="text1"/>
                <w:sz w:val="16"/>
                <w:szCs w:val="16"/>
              </w:rPr>
              <w:t>Relative Likelihood</w:t>
            </w:r>
          </w:p>
        </w:tc>
        <w:tc>
          <w:tcPr>
            <w:tcW w:w="5130" w:type="dxa"/>
            <w:tcBorders>
              <w:top w:val="single" w:sz="4" w:space="0" w:color="auto"/>
              <w:right w:val="single" w:sz="4" w:space="0" w:color="auto"/>
            </w:tcBorders>
            <w:shd w:val="clear" w:color="auto" w:fill="A7C4D9"/>
            <w:vAlign w:val="center"/>
          </w:tcPr>
          <w:p w14:paraId="51101530" w14:textId="77777777" w:rsidR="0020064E" w:rsidRPr="00100E22" w:rsidRDefault="0020064E" w:rsidP="005327E2">
            <w:pPr>
              <w:spacing w:after="120" w:line="240" w:lineRule="exact"/>
              <w:jc w:val="center"/>
              <w:rPr>
                <w:rFonts w:cs="Segoe UI"/>
                <w:b/>
                <w:color w:val="000000" w:themeColor="text1"/>
                <w:sz w:val="16"/>
                <w:szCs w:val="16"/>
              </w:rPr>
            </w:pPr>
            <w:r w:rsidRPr="00100E22">
              <w:rPr>
                <w:rFonts w:cs="Segoe UI"/>
                <w:b/>
                <w:color w:val="000000" w:themeColor="text1"/>
                <w:sz w:val="16"/>
                <w:szCs w:val="16"/>
              </w:rPr>
              <w:t>Impact</w:t>
            </w:r>
          </w:p>
        </w:tc>
        <w:tc>
          <w:tcPr>
            <w:tcW w:w="2430" w:type="dxa"/>
            <w:tcBorders>
              <w:top w:val="single" w:sz="4" w:space="0" w:color="auto"/>
              <w:left w:val="single" w:sz="4" w:space="0" w:color="auto"/>
              <w:right w:val="single" w:sz="4" w:space="0" w:color="auto"/>
            </w:tcBorders>
            <w:shd w:val="clear" w:color="auto" w:fill="A7C4D9"/>
            <w:vAlign w:val="center"/>
          </w:tcPr>
          <w:p w14:paraId="7109C48D" w14:textId="77777777" w:rsidR="0020064E" w:rsidRPr="00100E22" w:rsidRDefault="0020064E" w:rsidP="005327E2">
            <w:pPr>
              <w:spacing w:after="120" w:line="240" w:lineRule="exact"/>
              <w:jc w:val="center"/>
              <w:rPr>
                <w:rFonts w:cs="Segoe UI"/>
                <w:b/>
                <w:color w:val="000000" w:themeColor="text1"/>
                <w:sz w:val="16"/>
                <w:szCs w:val="16"/>
              </w:rPr>
            </w:pPr>
            <w:r w:rsidRPr="00100E22">
              <w:rPr>
                <w:rFonts w:cs="Segoe UI"/>
                <w:b/>
                <w:color w:val="000000" w:themeColor="text1"/>
                <w:sz w:val="16"/>
                <w:szCs w:val="16"/>
              </w:rPr>
              <w:t>Policy Response</w:t>
            </w:r>
          </w:p>
        </w:tc>
      </w:tr>
      <w:tr w:rsidR="0020064E" w:rsidRPr="00100E22" w14:paraId="6207ECFF" w14:textId="77777777" w:rsidTr="00A878E8">
        <w:trPr>
          <w:trHeight w:val="315"/>
          <w:jc w:val="center"/>
        </w:trPr>
        <w:tc>
          <w:tcPr>
            <w:tcW w:w="8005" w:type="dxa"/>
            <w:gridSpan w:val="3"/>
            <w:tcBorders>
              <w:left w:val="single" w:sz="4" w:space="0" w:color="auto"/>
              <w:right w:val="single" w:sz="4" w:space="0" w:color="auto"/>
            </w:tcBorders>
            <w:vAlign w:val="center"/>
          </w:tcPr>
          <w:p w14:paraId="37B44058" w14:textId="77777777" w:rsidR="0020064E" w:rsidRPr="00100E22" w:rsidRDefault="0020064E" w:rsidP="00C22FCA">
            <w:pPr>
              <w:pStyle w:val="ListParagraph"/>
              <w:spacing w:line="240" w:lineRule="exact"/>
              <w:ind w:left="0"/>
              <w:jc w:val="center"/>
              <w:rPr>
                <w:rFonts w:cs="Segoe UI"/>
                <w:b/>
                <w:color w:val="000000" w:themeColor="text1"/>
                <w:sz w:val="16"/>
                <w:szCs w:val="16"/>
              </w:rPr>
            </w:pPr>
            <w:r w:rsidRPr="00100E22">
              <w:rPr>
                <w:rFonts w:cs="Segoe UI"/>
                <w:b/>
                <w:i/>
                <w:color w:val="000000" w:themeColor="text1"/>
                <w:sz w:val="16"/>
                <w:szCs w:val="16"/>
              </w:rPr>
              <w:t>Globally-sourced risks</w:t>
            </w:r>
          </w:p>
        </w:tc>
        <w:tc>
          <w:tcPr>
            <w:tcW w:w="2430" w:type="dxa"/>
            <w:tcBorders>
              <w:left w:val="single" w:sz="4" w:space="0" w:color="auto"/>
              <w:right w:val="single" w:sz="4" w:space="0" w:color="auto"/>
            </w:tcBorders>
            <w:vAlign w:val="center"/>
          </w:tcPr>
          <w:p w14:paraId="1915526D" w14:textId="77777777" w:rsidR="0020064E" w:rsidRPr="00100E22" w:rsidRDefault="0020064E" w:rsidP="005327E2">
            <w:pPr>
              <w:pStyle w:val="ListParagraph"/>
              <w:spacing w:after="120" w:line="240" w:lineRule="exact"/>
              <w:ind w:left="0"/>
              <w:jc w:val="center"/>
              <w:rPr>
                <w:rFonts w:cs="Segoe UI"/>
                <w:b/>
                <w:color w:val="000000" w:themeColor="text1"/>
                <w:sz w:val="16"/>
                <w:szCs w:val="16"/>
              </w:rPr>
            </w:pPr>
          </w:p>
        </w:tc>
      </w:tr>
      <w:tr w:rsidR="0020064E" w:rsidRPr="00100E22" w14:paraId="37C7DD48" w14:textId="77777777" w:rsidTr="00A878E8">
        <w:trPr>
          <w:trHeight w:val="2312"/>
          <w:jc w:val="center"/>
        </w:trPr>
        <w:tc>
          <w:tcPr>
            <w:tcW w:w="1784" w:type="dxa"/>
            <w:tcBorders>
              <w:left w:val="single" w:sz="4" w:space="0" w:color="auto"/>
            </w:tcBorders>
            <w:vAlign w:val="center"/>
          </w:tcPr>
          <w:p w14:paraId="651BE4D3" w14:textId="7EF6F9A5" w:rsidR="0020064E" w:rsidRPr="00100E22" w:rsidRDefault="0020064E" w:rsidP="00637E67">
            <w:pPr>
              <w:pStyle w:val="ListParagraph"/>
              <w:numPr>
                <w:ilvl w:val="0"/>
                <w:numId w:val="15"/>
              </w:numPr>
              <w:spacing w:after="120" w:line="240" w:lineRule="exact"/>
              <w:ind w:left="155" w:hanging="155"/>
              <w:rPr>
                <w:rFonts w:cs="Segoe UI"/>
                <w:color w:val="000000" w:themeColor="text1"/>
                <w:sz w:val="16"/>
                <w:szCs w:val="16"/>
              </w:rPr>
            </w:pPr>
            <w:r w:rsidRPr="00100E22">
              <w:rPr>
                <w:rFonts w:cs="Segoe UI"/>
                <w:color w:val="000000" w:themeColor="text1"/>
                <w:sz w:val="16"/>
                <w:szCs w:val="16"/>
              </w:rPr>
              <w:t>Retreat from cross border integration</w:t>
            </w:r>
            <w:r w:rsidR="004301FF" w:rsidRPr="00100E22">
              <w:rPr>
                <w:rFonts w:cs="Segoe UI"/>
                <w:color w:val="000000" w:themeColor="text1"/>
                <w:sz w:val="16"/>
                <w:szCs w:val="16"/>
              </w:rPr>
              <w:t xml:space="preserve"> and </w:t>
            </w:r>
            <w:r w:rsidRPr="00100E22">
              <w:rPr>
                <w:rFonts w:cs="Segoe UI"/>
                <w:color w:val="000000" w:themeColor="text1"/>
                <w:sz w:val="16"/>
                <w:szCs w:val="16"/>
              </w:rPr>
              <w:t xml:space="preserve">policy </w:t>
            </w:r>
            <w:r w:rsidR="004301FF" w:rsidRPr="00100E22">
              <w:rPr>
                <w:rFonts w:cs="Segoe UI"/>
                <w:color w:val="000000" w:themeColor="text1"/>
                <w:sz w:val="16"/>
                <w:szCs w:val="16"/>
              </w:rPr>
              <w:t>uncertainty</w:t>
            </w:r>
          </w:p>
        </w:tc>
        <w:tc>
          <w:tcPr>
            <w:tcW w:w="1091" w:type="dxa"/>
            <w:shd w:val="clear" w:color="auto" w:fill="FFFF00"/>
            <w:vAlign w:val="center"/>
          </w:tcPr>
          <w:p w14:paraId="7A266BF5" w14:textId="7BE7DE61" w:rsidR="0020064E" w:rsidRPr="00100E22" w:rsidRDefault="004301FF" w:rsidP="005327E2">
            <w:pPr>
              <w:spacing w:after="120" w:line="240" w:lineRule="exact"/>
              <w:jc w:val="center"/>
              <w:rPr>
                <w:rFonts w:cs="Segoe UI"/>
                <w:b/>
                <w:color w:val="000000" w:themeColor="text1"/>
                <w:sz w:val="16"/>
                <w:szCs w:val="16"/>
              </w:rPr>
            </w:pPr>
            <w:r w:rsidRPr="00100E22">
              <w:rPr>
                <w:rFonts w:cs="Segoe UI"/>
                <w:b/>
                <w:color w:val="000000" w:themeColor="text1"/>
                <w:sz w:val="16"/>
                <w:szCs w:val="16"/>
              </w:rPr>
              <w:t>Medium</w:t>
            </w:r>
          </w:p>
        </w:tc>
        <w:tc>
          <w:tcPr>
            <w:tcW w:w="5130" w:type="dxa"/>
            <w:vAlign w:val="center"/>
          </w:tcPr>
          <w:p w14:paraId="2F089921" w14:textId="77777777" w:rsidR="0020064E" w:rsidRPr="00100E22" w:rsidRDefault="0020064E" w:rsidP="00100E22">
            <w:pPr>
              <w:spacing w:line="240" w:lineRule="exact"/>
              <w:jc w:val="center"/>
              <w:rPr>
                <w:rFonts w:cs="Segoe UI"/>
                <w:b/>
                <w:color w:val="FF0000"/>
                <w:sz w:val="16"/>
                <w:szCs w:val="16"/>
              </w:rPr>
            </w:pPr>
            <w:r w:rsidRPr="00100E22">
              <w:rPr>
                <w:rFonts w:cs="Segoe UI"/>
                <w:b/>
                <w:color w:val="FF0000"/>
                <w:sz w:val="16"/>
                <w:szCs w:val="16"/>
              </w:rPr>
              <w:t>High</w:t>
            </w:r>
          </w:p>
          <w:p w14:paraId="77E75C07" w14:textId="73D69962" w:rsidR="0020064E" w:rsidRPr="00100E22" w:rsidRDefault="0020064E" w:rsidP="00C22FCA">
            <w:pPr>
              <w:pStyle w:val="ListBullet"/>
              <w:numPr>
                <w:ilvl w:val="0"/>
                <w:numId w:val="0"/>
              </w:numPr>
              <w:spacing w:after="0" w:line="264" w:lineRule="auto"/>
              <w:rPr>
                <w:rFonts w:cs="Segoe UI"/>
                <w:color w:val="000000" w:themeColor="text1"/>
                <w:sz w:val="16"/>
                <w:szCs w:val="16"/>
                <w:highlight w:val="lightGray"/>
              </w:rPr>
            </w:pPr>
            <w:r w:rsidRPr="00100E22">
              <w:rPr>
                <w:rFonts w:cs="Segoe UI"/>
                <w:color w:val="000000" w:themeColor="text1"/>
                <w:sz w:val="16"/>
                <w:szCs w:val="16"/>
              </w:rPr>
              <w:t xml:space="preserve">Canada is a highly open economy with total trade accounting for over 60 percent of GDP. A shift toward protectionism </w:t>
            </w:r>
            <w:r w:rsidR="00C15BE2">
              <w:rPr>
                <w:rFonts w:cs="Segoe UI"/>
                <w:color w:val="000000" w:themeColor="text1"/>
                <w:sz w:val="16"/>
                <w:szCs w:val="16"/>
              </w:rPr>
              <w:t>and economic isol</w:t>
            </w:r>
            <w:r w:rsidR="00C22FCA">
              <w:rPr>
                <w:rFonts w:cs="Segoe UI"/>
                <w:color w:val="000000" w:themeColor="text1"/>
                <w:sz w:val="16"/>
                <w:szCs w:val="16"/>
              </w:rPr>
              <w:t xml:space="preserve">ationism </w:t>
            </w:r>
            <w:r w:rsidRPr="00100E22">
              <w:rPr>
                <w:rFonts w:cs="Segoe UI"/>
                <w:color w:val="000000" w:themeColor="text1"/>
                <w:sz w:val="16"/>
                <w:szCs w:val="16"/>
              </w:rPr>
              <w:t>would reduce global trade</w:t>
            </w:r>
            <w:r w:rsidR="00C22FCA">
              <w:rPr>
                <w:rFonts w:cs="Segoe UI"/>
                <w:color w:val="000000" w:themeColor="text1"/>
                <w:sz w:val="16"/>
                <w:szCs w:val="16"/>
              </w:rPr>
              <w:t>, capital and labor inflows</w:t>
            </w:r>
            <w:r w:rsidRPr="00100E22">
              <w:rPr>
                <w:rFonts w:cs="Segoe UI"/>
                <w:color w:val="000000" w:themeColor="text1"/>
                <w:sz w:val="16"/>
                <w:szCs w:val="16"/>
              </w:rPr>
              <w:t xml:space="preserve">, and global growth. </w:t>
            </w:r>
            <w:r w:rsidR="006317CC">
              <w:rPr>
                <w:rFonts w:cs="Segoe UI"/>
                <w:color w:val="000000" w:themeColor="text1"/>
                <w:sz w:val="16"/>
                <w:szCs w:val="16"/>
              </w:rPr>
              <w:t>Intensifying t</w:t>
            </w:r>
            <w:r w:rsidR="00C22FCA">
              <w:rPr>
                <w:rFonts w:cs="Segoe UI"/>
                <w:color w:val="000000" w:themeColor="text1"/>
                <w:sz w:val="16"/>
                <w:szCs w:val="16"/>
              </w:rPr>
              <w:t xml:space="preserve">rade tensions </w:t>
            </w:r>
            <w:r w:rsidR="006317CC">
              <w:rPr>
                <w:rFonts w:cs="Segoe UI"/>
                <w:color w:val="000000" w:themeColor="text1"/>
                <w:sz w:val="16"/>
                <w:szCs w:val="16"/>
              </w:rPr>
              <w:t xml:space="preserve">are casting a shadow over NAFTA negotiations. </w:t>
            </w:r>
            <w:r w:rsidR="00007121">
              <w:rPr>
                <w:rFonts w:cs="Segoe UI"/>
                <w:color w:val="000000" w:themeColor="text1"/>
                <w:sz w:val="16"/>
                <w:szCs w:val="16"/>
              </w:rPr>
              <w:t xml:space="preserve">A </w:t>
            </w:r>
            <w:r w:rsidR="00C22FCA">
              <w:rPr>
                <w:rFonts w:cs="Segoe UI"/>
                <w:color w:val="000000" w:themeColor="text1"/>
                <w:sz w:val="16"/>
                <w:szCs w:val="16"/>
              </w:rPr>
              <w:t>prolonged period</w:t>
            </w:r>
            <w:r w:rsidR="00007121">
              <w:rPr>
                <w:rFonts w:cs="Segoe UI"/>
                <w:color w:val="000000" w:themeColor="text1"/>
                <w:sz w:val="16"/>
                <w:szCs w:val="16"/>
              </w:rPr>
              <w:t xml:space="preserve"> of uncertainty or the repeal of NAFTA would negatively affect</w:t>
            </w:r>
            <w:r w:rsidR="00C22FCA">
              <w:rPr>
                <w:rFonts w:cs="Segoe UI"/>
                <w:color w:val="000000" w:themeColor="text1"/>
                <w:sz w:val="16"/>
                <w:szCs w:val="16"/>
              </w:rPr>
              <w:t xml:space="preserve"> </w:t>
            </w:r>
            <w:r w:rsidRPr="00100E22">
              <w:rPr>
                <w:rFonts w:cs="Segoe UI"/>
                <w:color w:val="000000" w:themeColor="text1"/>
                <w:sz w:val="16"/>
                <w:szCs w:val="16"/>
              </w:rPr>
              <w:t>Canada’s export</w:t>
            </w:r>
            <w:r w:rsidR="0008789A">
              <w:rPr>
                <w:rFonts w:cs="Segoe UI"/>
                <w:color w:val="000000" w:themeColor="text1"/>
                <w:sz w:val="16"/>
                <w:szCs w:val="16"/>
              </w:rPr>
              <w:t>s</w:t>
            </w:r>
            <w:r w:rsidRPr="00100E22">
              <w:rPr>
                <w:rFonts w:cs="Segoe UI"/>
                <w:color w:val="000000" w:themeColor="text1"/>
                <w:sz w:val="16"/>
                <w:szCs w:val="16"/>
              </w:rPr>
              <w:t xml:space="preserve"> and business investment. </w:t>
            </w:r>
            <w:r w:rsidR="00D32F98" w:rsidRPr="00D32F98">
              <w:rPr>
                <w:rFonts w:cs="Segoe UI"/>
                <w:color w:val="000000" w:themeColor="text1"/>
                <w:sz w:val="16"/>
                <w:szCs w:val="16"/>
              </w:rPr>
              <w:t xml:space="preserve">The U.S. tax reform will </w:t>
            </w:r>
            <w:r w:rsidR="00D32F98">
              <w:rPr>
                <w:rFonts w:cs="Segoe UI"/>
                <w:color w:val="000000" w:themeColor="text1"/>
                <w:sz w:val="16"/>
                <w:szCs w:val="16"/>
              </w:rPr>
              <w:t xml:space="preserve">also </w:t>
            </w:r>
            <w:r w:rsidR="00D32F98" w:rsidRPr="00D32F98">
              <w:rPr>
                <w:rFonts w:cs="Segoe UI"/>
                <w:color w:val="000000" w:themeColor="text1"/>
                <w:sz w:val="16"/>
                <w:szCs w:val="16"/>
              </w:rPr>
              <w:t>likely affect the relative attractiveness of Canada as a location for investment</w:t>
            </w:r>
            <w:r w:rsidR="00D32F98">
              <w:rPr>
                <w:rFonts w:cs="Segoe UI"/>
                <w:color w:val="000000" w:themeColor="text1"/>
                <w:sz w:val="16"/>
                <w:szCs w:val="16"/>
              </w:rPr>
              <w:t xml:space="preserve">. </w:t>
            </w:r>
          </w:p>
        </w:tc>
        <w:tc>
          <w:tcPr>
            <w:tcW w:w="2430" w:type="dxa"/>
            <w:vMerge w:val="restart"/>
            <w:tcBorders>
              <w:right w:val="single" w:sz="4" w:space="0" w:color="auto"/>
            </w:tcBorders>
          </w:tcPr>
          <w:p w14:paraId="01C27EF8" w14:textId="0BED8C82" w:rsidR="0020064E" w:rsidRPr="0082615E" w:rsidRDefault="0082615E" w:rsidP="005327E2">
            <w:pPr>
              <w:pStyle w:val="ListParagraph"/>
              <w:spacing w:after="120" w:line="240" w:lineRule="exact"/>
              <w:ind w:left="0"/>
              <w:rPr>
                <w:rFonts w:cs="Segoe UI"/>
                <w:color w:val="000000" w:themeColor="text1"/>
                <w:sz w:val="16"/>
                <w:szCs w:val="16"/>
                <w:u w:val="single"/>
              </w:rPr>
            </w:pPr>
            <w:r w:rsidRPr="0082615E">
              <w:rPr>
                <w:rFonts w:cs="Segoe UI"/>
                <w:color w:val="000000" w:themeColor="text1"/>
                <w:sz w:val="16"/>
                <w:szCs w:val="16"/>
                <w:u w:val="single"/>
              </w:rPr>
              <w:t>Short-term policy response</w:t>
            </w:r>
          </w:p>
          <w:p w14:paraId="1D8D9E7A" w14:textId="3C18F096" w:rsidR="0020064E" w:rsidRPr="00100E22" w:rsidRDefault="0020064E" w:rsidP="005327E2">
            <w:pPr>
              <w:pStyle w:val="ListParagraph"/>
              <w:spacing w:after="120" w:line="240" w:lineRule="exact"/>
              <w:ind w:left="0"/>
              <w:rPr>
                <w:rFonts w:cs="Segoe UI"/>
                <w:color w:val="000000" w:themeColor="text1"/>
                <w:sz w:val="16"/>
                <w:szCs w:val="16"/>
              </w:rPr>
            </w:pPr>
            <w:r w:rsidRPr="00100E22">
              <w:rPr>
                <w:rFonts w:cs="Segoe UI"/>
                <w:color w:val="000000" w:themeColor="text1"/>
                <w:sz w:val="16"/>
                <w:szCs w:val="16"/>
              </w:rPr>
              <w:t xml:space="preserve">The BOC should </w:t>
            </w:r>
            <w:r w:rsidR="0082615E">
              <w:rPr>
                <w:rFonts w:cs="Segoe UI"/>
                <w:color w:val="000000" w:themeColor="text1"/>
                <w:sz w:val="16"/>
                <w:szCs w:val="16"/>
              </w:rPr>
              <w:t>cut the policy rate and</w:t>
            </w:r>
            <w:r w:rsidR="00A878E8">
              <w:rPr>
                <w:rFonts w:cs="Segoe UI"/>
                <w:color w:val="000000" w:themeColor="text1"/>
                <w:sz w:val="16"/>
                <w:szCs w:val="16"/>
              </w:rPr>
              <w:t>,</w:t>
            </w:r>
            <w:r w:rsidR="0082615E">
              <w:rPr>
                <w:rFonts w:cs="Segoe UI"/>
                <w:color w:val="000000" w:themeColor="text1"/>
                <w:sz w:val="16"/>
                <w:szCs w:val="16"/>
              </w:rPr>
              <w:t xml:space="preserve"> i</w:t>
            </w:r>
            <w:r w:rsidR="00A878E8">
              <w:rPr>
                <w:rFonts w:cs="Segoe UI"/>
                <w:color w:val="000000" w:themeColor="text1"/>
                <w:sz w:val="16"/>
                <w:szCs w:val="16"/>
              </w:rPr>
              <w:t>f necessary,</w:t>
            </w:r>
            <w:r w:rsidR="0082615E">
              <w:rPr>
                <w:rFonts w:cs="Segoe UI"/>
                <w:color w:val="000000" w:themeColor="text1"/>
                <w:sz w:val="16"/>
                <w:szCs w:val="16"/>
              </w:rPr>
              <w:t xml:space="preserve"> resort to unconventional </w:t>
            </w:r>
            <w:r w:rsidR="00CB5A42" w:rsidRPr="00100E22">
              <w:rPr>
                <w:rFonts w:cs="Segoe UI"/>
                <w:color w:val="000000" w:themeColor="text1"/>
                <w:sz w:val="16"/>
                <w:szCs w:val="16"/>
              </w:rPr>
              <w:t xml:space="preserve">monetary policy </w:t>
            </w:r>
            <w:r w:rsidR="0082615E">
              <w:rPr>
                <w:rFonts w:cs="Segoe UI"/>
                <w:color w:val="000000" w:themeColor="text1"/>
                <w:sz w:val="16"/>
                <w:szCs w:val="16"/>
              </w:rPr>
              <w:t>measures</w:t>
            </w:r>
            <w:r w:rsidRPr="00100E22">
              <w:rPr>
                <w:rFonts w:cs="Segoe UI"/>
                <w:color w:val="000000" w:themeColor="text1"/>
                <w:sz w:val="16"/>
                <w:szCs w:val="16"/>
              </w:rPr>
              <w:t xml:space="preserve">. </w:t>
            </w:r>
          </w:p>
          <w:p w14:paraId="3506BAF2" w14:textId="2165ED8E" w:rsidR="0020064E" w:rsidRPr="00100E22" w:rsidRDefault="0020064E" w:rsidP="005327E2">
            <w:pPr>
              <w:pStyle w:val="ListParagraph"/>
              <w:spacing w:after="120" w:line="240" w:lineRule="exact"/>
              <w:ind w:left="0"/>
              <w:rPr>
                <w:rFonts w:cs="Segoe UI"/>
                <w:color w:val="000000" w:themeColor="text1"/>
                <w:sz w:val="16"/>
                <w:szCs w:val="16"/>
              </w:rPr>
            </w:pPr>
            <w:r w:rsidRPr="00100E22">
              <w:rPr>
                <w:rFonts w:cs="Segoe UI"/>
                <w:color w:val="000000" w:themeColor="text1"/>
                <w:sz w:val="16"/>
                <w:szCs w:val="16"/>
              </w:rPr>
              <w:t>The federal government</w:t>
            </w:r>
            <w:r w:rsidR="0082615E">
              <w:rPr>
                <w:rFonts w:cs="Segoe UI"/>
                <w:color w:val="000000" w:themeColor="text1"/>
                <w:sz w:val="16"/>
                <w:szCs w:val="16"/>
              </w:rPr>
              <w:t xml:space="preserve">, as well as </w:t>
            </w:r>
            <w:r w:rsidR="00A878E8">
              <w:rPr>
                <w:rFonts w:cs="Segoe UI"/>
                <w:color w:val="000000" w:themeColor="text1"/>
                <w:sz w:val="16"/>
                <w:szCs w:val="16"/>
              </w:rPr>
              <w:t>provinces with fiscal space,</w:t>
            </w:r>
            <w:r w:rsidRPr="00100E22">
              <w:rPr>
                <w:rFonts w:cs="Segoe UI"/>
                <w:color w:val="000000" w:themeColor="text1"/>
                <w:sz w:val="16"/>
                <w:szCs w:val="16"/>
              </w:rPr>
              <w:t xml:space="preserve"> should </w:t>
            </w:r>
            <w:r w:rsidR="00A878E8">
              <w:rPr>
                <w:rFonts w:cs="Segoe UI"/>
                <w:color w:val="000000" w:themeColor="text1"/>
                <w:sz w:val="16"/>
                <w:szCs w:val="16"/>
              </w:rPr>
              <w:t xml:space="preserve">ease fiscal policy and </w:t>
            </w:r>
            <w:r w:rsidRPr="00100E22">
              <w:rPr>
                <w:rFonts w:cs="Segoe UI"/>
                <w:color w:val="000000" w:themeColor="text1"/>
                <w:sz w:val="16"/>
                <w:szCs w:val="16"/>
              </w:rPr>
              <w:t xml:space="preserve">introduce discretionary measures, including bringing forward the </w:t>
            </w:r>
            <w:r w:rsidR="00A878E8">
              <w:rPr>
                <w:rFonts w:cs="Segoe UI"/>
                <w:color w:val="000000" w:themeColor="text1"/>
                <w:sz w:val="16"/>
                <w:szCs w:val="16"/>
              </w:rPr>
              <w:t>infrastructure program and cutting personal income taxes which have a relatively high multiplier</w:t>
            </w:r>
            <w:r w:rsidRPr="00100E22">
              <w:rPr>
                <w:rFonts w:cs="Segoe UI"/>
                <w:color w:val="000000" w:themeColor="text1"/>
                <w:sz w:val="16"/>
                <w:szCs w:val="16"/>
              </w:rPr>
              <w:t xml:space="preserve">. </w:t>
            </w:r>
          </w:p>
          <w:p w14:paraId="679EF7B8" w14:textId="77777777" w:rsidR="00A878E8" w:rsidRDefault="00A878E8" w:rsidP="005327E2">
            <w:pPr>
              <w:pStyle w:val="ListParagraph"/>
              <w:spacing w:after="120" w:line="240" w:lineRule="exact"/>
              <w:ind w:left="0"/>
              <w:rPr>
                <w:rFonts w:cs="Segoe UI"/>
                <w:color w:val="000000" w:themeColor="text1"/>
                <w:sz w:val="16"/>
                <w:szCs w:val="16"/>
                <w:u w:val="single"/>
              </w:rPr>
            </w:pPr>
          </w:p>
          <w:p w14:paraId="5E3EA7F6" w14:textId="6445DF93" w:rsidR="0020064E" w:rsidRPr="00A878E8" w:rsidRDefault="00A878E8" w:rsidP="005327E2">
            <w:pPr>
              <w:pStyle w:val="ListParagraph"/>
              <w:spacing w:after="120" w:line="240" w:lineRule="exact"/>
              <w:ind w:left="0"/>
              <w:rPr>
                <w:rFonts w:cs="Segoe UI"/>
                <w:color w:val="000000" w:themeColor="text1"/>
                <w:sz w:val="16"/>
                <w:szCs w:val="16"/>
                <w:u w:val="single"/>
              </w:rPr>
            </w:pPr>
            <w:r w:rsidRPr="00A878E8">
              <w:rPr>
                <w:rFonts w:cs="Segoe UI"/>
                <w:color w:val="000000" w:themeColor="text1"/>
                <w:sz w:val="16"/>
                <w:szCs w:val="16"/>
                <w:u w:val="single"/>
              </w:rPr>
              <w:t>Medium-term policy response</w:t>
            </w:r>
          </w:p>
          <w:p w14:paraId="24BE5E3D" w14:textId="791DEA64" w:rsidR="0020064E" w:rsidRDefault="0020064E" w:rsidP="005327E2">
            <w:pPr>
              <w:pStyle w:val="ListParagraph"/>
              <w:spacing w:after="120" w:line="240" w:lineRule="exact"/>
              <w:ind w:left="0"/>
              <w:rPr>
                <w:rFonts w:cs="Segoe UI"/>
                <w:color w:val="000000" w:themeColor="text1"/>
                <w:sz w:val="16"/>
                <w:szCs w:val="16"/>
              </w:rPr>
            </w:pPr>
            <w:r w:rsidRPr="00100E22">
              <w:rPr>
                <w:rFonts w:cs="Segoe UI"/>
                <w:color w:val="000000" w:themeColor="text1"/>
                <w:sz w:val="16"/>
                <w:szCs w:val="16"/>
              </w:rPr>
              <w:t>Structural reform policies should be accelerated to raise productivity, which would im</w:t>
            </w:r>
            <w:r w:rsidR="00A878E8">
              <w:rPr>
                <w:rFonts w:cs="Segoe UI"/>
                <w:color w:val="000000" w:themeColor="text1"/>
                <w:sz w:val="16"/>
                <w:szCs w:val="16"/>
              </w:rPr>
              <w:t xml:space="preserve">prove external competitiveness, </w:t>
            </w:r>
            <w:r w:rsidR="00D73D8A">
              <w:rPr>
                <w:rFonts w:cs="Segoe UI"/>
                <w:color w:val="000000" w:themeColor="text1"/>
                <w:sz w:val="16"/>
                <w:szCs w:val="16"/>
              </w:rPr>
              <w:t>foster</w:t>
            </w:r>
            <w:r w:rsidR="00A878E8">
              <w:rPr>
                <w:rFonts w:cs="Segoe UI"/>
                <w:color w:val="000000" w:themeColor="text1"/>
                <w:sz w:val="16"/>
                <w:szCs w:val="16"/>
              </w:rPr>
              <w:t xml:space="preserve"> </w:t>
            </w:r>
            <w:r w:rsidRPr="00100E22">
              <w:rPr>
                <w:rFonts w:cs="Segoe UI"/>
                <w:color w:val="000000" w:themeColor="text1"/>
                <w:sz w:val="16"/>
                <w:szCs w:val="16"/>
              </w:rPr>
              <w:t xml:space="preserve">trade, and boost potential growth. </w:t>
            </w:r>
          </w:p>
          <w:p w14:paraId="363203C8" w14:textId="45BD95B3" w:rsidR="0020064E" w:rsidRPr="00100E22" w:rsidRDefault="00A878E8" w:rsidP="005327E2">
            <w:pPr>
              <w:pStyle w:val="ListParagraph"/>
              <w:spacing w:after="120" w:line="240" w:lineRule="exact"/>
              <w:ind w:left="0"/>
              <w:rPr>
                <w:rFonts w:cs="Segoe UI"/>
                <w:color w:val="000000" w:themeColor="text1"/>
                <w:sz w:val="16"/>
                <w:szCs w:val="16"/>
              </w:rPr>
            </w:pPr>
            <w:bookmarkStart w:id="142" w:name="_Hlk512593167"/>
            <w:r>
              <w:rPr>
                <w:rFonts w:cs="Segoe UI"/>
                <w:color w:val="000000" w:themeColor="text1"/>
                <w:sz w:val="16"/>
                <w:szCs w:val="16"/>
              </w:rPr>
              <w:t xml:space="preserve">Reduce the marginal effective corporate tax rate, while </w:t>
            </w:r>
            <w:r w:rsidR="00430D41">
              <w:rPr>
                <w:rFonts w:cs="Segoe UI"/>
                <w:color w:val="000000" w:themeColor="text1"/>
                <w:sz w:val="16"/>
                <w:szCs w:val="16"/>
              </w:rPr>
              <w:t xml:space="preserve">adjusting indirect taxes </w:t>
            </w:r>
            <w:r>
              <w:rPr>
                <w:rFonts w:cs="Segoe UI"/>
                <w:color w:val="000000" w:themeColor="text1"/>
                <w:sz w:val="16"/>
                <w:szCs w:val="16"/>
              </w:rPr>
              <w:t>to ensure revenue neutrality</w:t>
            </w:r>
            <w:r w:rsidRPr="00DE2F93">
              <w:rPr>
                <w:rFonts w:cs="Segoe UI"/>
                <w:color w:val="000000" w:themeColor="text1"/>
                <w:sz w:val="16"/>
                <w:szCs w:val="16"/>
              </w:rPr>
              <w:t>.</w:t>
            </w:r>
            <w:bookmarkEnd w:id="142"/>
          </w:p>
        </w:tc>
      </w:tr>
      <w:tr w:rsidR="0020064E" w:rsidRPr="00100E22" w14:paraId="30D4AC79" w14:textId="77777777" w:rsidTr="00D73D8A">
        <w:trPr>
          <w:trHeight w:val="2330"/>
          <w:jc w:val="center"/>
        </w:trPr>
        <w:tc>
          <w:tcPr>
            <w:tcW w:w="1784" w:type="dxa"/>
            <w:tcBorders>
              <w:left w:val="single" w:sz="4" w:space="0" w:color="auto"/>
            </w:tcBorders>
            <w:vAlign w:val="center"/>
          </w:tcPr>
          <w:p w14:paraId="0980F3E4" w14:textId="13057517" w:rsidR="0020064E" w:rsidRPr="00100E22" w:rsidRDefault="004301FF" w:rsidP="00637E67">
            <w:pPr>
              <w:pStyle w:val="ListParagraph"/>
              <w:numPr>
                <w:ilvl w:val="0"/>
                <w:numId w:val="15"/>
              </w:numPr>
              <w:spacing w:after="120" w:line="240" w:lineRule="exact"/>
              <w:ind w:left="180" w:hanging="180"/>
              <w:rPr>
                <w:rFonts w:cs="Segoe UI"/>
                <w:color w:val="000000" w:themeColor="text1"/>
                <w:sz w:val="16"/>
                <w:szCs w:val="16"/>
              </w:rPr>
            </w:pPr>
            <w:r w:rsidRPr="00100E22">
              <w:rPr>
                <w:rFonts w:cs="Segoe UI"/>
                <w:color w:val="000000" w:themeColor="text1"/>
                <w:sz w:val="16"/>
                <w:szCs w:val="16"/>
              </w:rPr>
              <w:t>Tighter global financial conditions</w:t>
            </w:r>
          </w:p>
        </w:tc>
        <w:tc>
          <w:tcPr>
            <w:tcW w:w="1091" w:type="dxa"/>
            <w:shd w:val="clear" w:color="auto" w:fill="FF0000"/>
            <w:vAlign w:val="center"/>
          </w:tcPr>
          <w:p w14:paraId="33193869" w14:textId="77777777" w:rsidR="0020064E" w:rsidRPr="00100E22" w:rsidRDefault="0020064E" w:rsidP="005327E2">
            <w:pPr>
              <w:spacing w:after="120" w:line="240" w:lineRule="exact"/>
              <w:jc w:val="center"/>
              <w:rPr>
                <w:rFonts w:cs="Segoe UI"/>
                <w:b/>
                <w:color w:val="000000" w:themeColor="text1"/>
                <w:sz w:val="16"/>
                <w:szCs w:val="16"/>
              </w:rPr>
            </w:pPr>
            <w:r w:rsidRPr="00100E22">
              <w:rPr>
                <w:rFonts w:cs="Segoe UI"/>
                <w:b/>
                <w:color w:val="000000" w:themeColor="text1"/>
                <w:sz w:val="16"/>
                <w:szCs w:val="16"/>
              </w:rPr>
              <w:t>High</w:t>
            </w:r>
          </w:p>
        </w:tc>
        <w:tc>
          <w:tcPr>
            <w:tcW w:w="5130" w:type="dxa"/>
            <w:vAlign w:val="center"/>
          </w:tcPr>
          <w:p w14:paraId="6995F207" w14:textId="20390477" w:rsidR="0020064E" w:rsidRPr="00100E22" w:rsidRDefault="004C5BED" w:rsidP="00100E22">
            <w:pPr>
              <w:spacing w:line="240" w:lineRule="exact"/>
              <w:jc w:val="center"/>
              <w:rPr>
                <w:rFonts w:cs="Segoe UI"/>
                <w:b/>
                <w:color w:val="FFC000"/>
                <w:sz w:val="16"/>
                <w:szCs w:val="16"/>
              </w:rPr>
            </w:pPr>
            <w:r w:rsidRPr="004C5BED">
              <w:rPr>
                <w:rFonts w:cs="Segoe UI"/>
                <w:b/>
                <w:color w:val="00B050"/>
                <w:sz w:val="16"/>
                <w:szCs w:val="16"/>
              </w:rPr>
              <w:t>Low/</w:t>
            </w:r>
            <w:r w:rsidR="0020064E" w:rsidRPr="00100E22">
              <w:rPr>
                <w:rFonts w:cs="Segoe UI"/>
                <w:b/>
                <w:color w:val="FFC000"/>
                <w:sz w:val="16"/>
                <w:szCs w:val="16"/>
              </w:rPr>
              <w:t>Medium</w:t>
            </w:r>
          </w:p>
          <w:p w14:paraId="3872E73C" w14:textId="4A2C60F4" w:rsidR="0020064E" w:rsidRPr="00100E22" w:rsidRDefault="00D32F98" w:rsidP="00106EDC">
            <w:pPr>
              <w:pStyle w:val="ListBullet"/>
              <w:numPr>
                <w:ilvl w:val="0"/>
                <w:numId w:val="0"/>
              </w:numPr>
              <w:spacing w:after="0" w:line="264" w:lineRule="auto"/>
              <w:rPr>
                <w:rFonts w:cs="Segoe UI"/>
                <w:color w:val="000000" w:themeColor="text1"/>
                <w:sz w:val="16"/>
                <w:szCs w:val="16"/>
              </w:rPr>
            </w:pPr>
            <w:r>
              <w:rPr>
                <w:rFonts w:cs="Segoe UI"/>
                <w:color w:val="000000" w:themeColor="text1"/>
                <w:sz w:val="16"/>
                <w:szCs w:val="16"/>
              </w:rPr>
              <w:t>Against the backdrop of continued monetary policy normalization and increasingly stretched valuations across asset classes, a</w:t>
            </w:r>
            <w:r w:rsidR="00106EDC" w:rsidRPr="00106EDC">
              <w:rPr>
                <w:rFonts w:cs="Segoe UI"/>
                <w:color w:val="000000" w:themeColor="text1"/>
                <w:sz w:val="16"/>
                <w:szCs w:val="16"/>
              </w:rPr>
              <w:t xml:space="preserve">n abrupt change in global risk appetite (e.g., due to higher-than-expected </w:t>
            </w:r>
            <w:r>
              <w:rPr>
                <w:rFonts w:cs="Segoe UI"/>
                <w:color w:val="000000" w:themeColor="text1"/>
                <w:sz w:val="16"/>
                <w:szCs w:val="16"/>
              </w:rPr>
              <w:t xml:space="preserve">growth and </w:t>
            </w:r>
            <w:r w:rsidR="00106EDC" w:rsidRPr="00106EDC">
              <w:rPr>
                <w:rFonts w:cs="Segoe UI"/>
                <w:color w:val="000000" w:themeColor="text1"/>
                <w:sz w:val="16"/>
                <w:szCs w:val="16"/>
              </w:rPr>
              <w:t>inflation in the U.S) could lead to sudden, sharp increases in interest rates and associated tightening of financial conditions</w:t>
            </w:r>
            <w:r w:rsidR="00106EDC">
              <w:rPr>
                <w:rFonts w:cs="Segoe UI"/>
                <w:color w:val="000000" w:themeColor="text1"/>
                <w:sz w:val="16"/>
                <w:szCs w:val="16"/>
              </w:rPr>
              <w:t xml:space="preserve">. This could </w:t>
            </w:r>
            <w:r w:rsidR="00C22FCA">
              <w:rPr>
                <w:rFonts w:cs="Segoe UI"/>
                <w:color w:val="000000" w:themeColor="text1"/>
                <w:sz w:val="16"/>
                <w:szCs w:val="16"/>
              </w:rPr>
              <w:t xml:space="preserve">lead to higher </w:t>
            </w:r>
            <w:r w:rsidR="0020064E" w:rsidRPr="00100E22">
              <w:rPr>
                <w:rFonts w:cs="Segoe UI"/>
                <w:color w:val="000000" w:themeColor="text1"/>
                <w:sz w:val="16"/>
                <w:szCs w:val="16"/>
              </w:rPr>
              <w:t>long-term rates</w:t>
            </w:r>
            <w:r w:rsidR="00106EDC">
              <w:rPr>
                <w:rFonts w:cs="Segoe UI"/>
                <w:color w:val="000000" w:themeColor="text1"/>
                <w:sz w:val="16"/>
                <w:szCs w:val="16"/>
              </w:rPr>
              <w:t xml:space="preserve">, raising </w:t>
            </w:r>
            <w:r w:rsidR="0020064E" w:rsidRPr="00100E22">
              <w:rPr>
                <w:rFonts w:cs="Segoe UI"/>
                <w:color w:val="000000" w:themeColor="text1"/>
                <w:sz w:val="16"/>
                <w:szCs w:val="16"/>
              </w:rPr>
              <w:t xml:space="preserve">the funding cost for </w:t>
            </w:r>
            <w:r>
              <w:rPr>
                <w:rFonts w:cs="Segoe UI"/>
                <w:color w:val="000000" w:themeColor="text1"/>
                <w:sz w:val="16"/>
                <w:szCs w:val="16"/>
              </w:rPr>
              <w:t xml:space="preserve">indebted </w:t>
            </w:r>
            <w:r w:rsidR="00C22FCA">
              <w:rPr>
                <w:rFonts w:cs="Segoe UI"/>
                <w:color w:val="000000" w:themeColor="text1"/>
                <w:sz w:val="16"/>
                <w:szCs w:val="16"/>
              </w:rPr>
              <w:t xml:space="preserve">Canadian </w:t>
            </w:r>
            <w:r w:rsidR="0020064E" w:rsidRPr="00100E22">
              <w:rPr>
                <w:rFonts w:cs="Segoe UI"/>
                <w:color w:val="000000" w:themeColor="text1"/>
                <w:sz w:val="16"/>
                <w:szCs w:val="16"/>
              </w:rPr>
              <w:t>businesses and households</w:t>
            </w:r>
            <w:r w:rsidR="004C5BED">
              <w:rPr>
                <w:rFonts w:cs="Segoe UI"/>
                <w:color w:val="000000" w:themeColor="text1"/>
                <w:sz w:val="16"/>
                <w:szCs w:val="16"/>
              </w:rPr>
              <w:t xml:space="preserve">. Growth </w:t>
            </w:r>
            <w:r>
              <w:rPr>
                <w:rFonts w:cs="Segoe UI"/>
                <w:color w:val="000000" w:themeColor="text1"/>
                <w:sz w:val="16"/>
                <w:szCs w:val="16"/>
              </w:rPr>
              <w:t>would slow</w:t>
            </w:r>
            <w:r w:rsidR="004C5BED">
              <w:rPr>
                <w:rFonts w:cs="Segoe UI"/>
                <w:color w:val="000000" w:themeColor="text1"/>
                <w:sz w:val="16"/>
                <w:szCs w:val="16"/>
              </w:rPr>
              <w:t xml:space="preserve"> and </w:t>
            </w:r>
            <w:r w:rsidR="0020064E" w:rsidRPr="00100E22">
              <w:rPr>
                <w:rFonts w:cs="Segoe UI"/>
                <w:color w:val="000000" w:themeColor="text1"/>
                <w:sz w:val="16"/>
                <w:szCs w:val="16"/>
              </w:rPr>
              <w:t>defaults on mortgage and consumer loans</w:t>
            </w:r>
            <w:r w:rsidR="004C5BED">
              <w:rPr>
                <w:rFonts w:cs="Segoe UI"/>
                <w:color w:val="000000" w:themeColor="text1"/>
                <w:sz w:val="16"/>
                <w:szCs w:val="16"/>
              </w:rPr>
              <w:t xml:space="preserve"> </w:t>
            </w:r>
            <w:r>
              <w:rPr>
                <w:rFonts w:cs="Segoe UI"/>
                <w:color w:val="000000" w:themeColor="text1"/>
                <w:sz w:val="16"/>
                <w:szCs w:val="16"/>
              </w:rPr>
              <w:t>c</w:t>
            </w:r>
            <w:r w:rsidR="004C5BED">
              <w:rPr>
                <w:rFonts w:cs="Segoe UI"/>
                <w:color w:val="000000" w:themeColor="text1"/>
                <w:sz w:val="16"/>
                <w:szCs w:val="16"/>
              </w:rPr>
              <w:t>ould increase</w:t>
            </w:r>
            <w:r w:rsidR="0020064E" w:rsidRPr="00100E22">
              <w:rPr>
                <w:rFonts w:cs="Segoe UI"/>
                <w:color w:val="000000" w:themeColor="text1"/>
                <w:sz w:val="16"/>
                <w:szCs w:val="16"/>
              </w:rPr>
              <w:t xml:space="preserve">. </w:t>
            </w:r>
          </w:p>
        </w:tc>
        <w:tc>
          <w:tcPr>
            <w:tcW w:w="2430" w:type="dxa"/>
            <w:vMerge/>
            <w:tcBorders>
              <w:right w:val="single" w:sz="4" w:space="0" w:color="auto"/>
            </w:tcBorders>
          </w:tcPr>
          <w:p w14:paraId="2B1DC9D5" w14:textId="77777777" w:rsidR="0020064E" w:rsidRPr="00100E22" w:rsidRDefault="0020064E" w:rsidP="005327E2">
            <w:pPr>
              <w:spacing w:after="120" w:line="240" w:lineRule="exact"/>
              <w:rPr>
                <w:rFonts w:cs="Segoe UI"/>
                <w:color w:val="000000" w:themeColor="text1"/>
                <w:sz w:val="16"/>
                <w:szCs w:val="16"/>
              </w:rPr>
            </w:pPr>
          </w:p>
        </w:tc>
      </w:tr>
      <w:tr w:rsidR="0020064E" w:rsidRPr="00100E22" w14:paraId="327FC166" w14:textId="77777777" w:rsidTr="00D73D8A">
        <w:trPr>
          <w:trHeight w:val="1700"/>
          <w:jc w:val="center"/>
        </w:trPr>
        <w:tc>
          <w:tcPr>
            <w:tcW w:w="1784" w:type="dxa"/>
            <w:tcBorders>
              <w:left w:val="single" w:sz="4" w:space="0" w:color="auto"/>
            </w:tcBorders>
            <w:vAlign w:val="center"/>
          </w:tcPr>
          <w:p w14:paraId="69E96B5B" w14:textId="217F86F1" w:rsidR="0020064E" w:rsidRPr="00100E22" w:rsidRDefault="0020064E" w:rsidP="00637E67">
            <w:pPr>
              <w:pStyle w:val="ListParagraph"/>
              <w:numPr>
                <w:ilvl w:val="0"/>
                <w:numId w:val="15"/>
              </w:numPr>
              <w:spacing w:after="120" w:line="240" w:lineRule="exact"/>
              <w:ind w:left="180" w:hanging="180"/>
              <w:rPr>
                <w:rFonts w:cs="Segoe UI"/>
                <w:color w:val="000000" w:themeColor="text1"/>
                <w:sz w:val="16"/>
                <w:szCs w:val="16"/>
              </w:rPr>
            </w:pPr>
            <w:r w:rsidRPr="00100E22">
              <w:rPr>
                <w:rFonts w:cs="Segoe UI"/>
                <w:color w:val="000000" w:themeColor="text1"/>
                <w:sz w:val="16"/>
                <w:szCs w:val="16"/>
              </w:rPr>
              <w:t>Structurally weak growth in key advanced</w:t>
            </w:r>
            <w:r w:rsidR="0038097C">
              <w:rPr>
                <w:rFonts w:cs="Segoe UI"/>
                <w:color w:val="000000" w:themeColor="text1"/>
                <w:sz w:val="16"/>
                <w:szCs w:val="16"/>
              </w:rPr>
              <w:t xml:space="preserve"> economies</w:t>
            </w:r>
            <w:r w:rsidR="00106EDC">
              <w:rPr>
                <w:rFonts w:cs="Segoe UI"/>
                <w:color w:val="000000" w:themeColor="text1"/>
                <w:sz w:val="16"/>
                <w:szCs w:val="16"/>
              </w:rPr>
              <w:t xml:space="preserve"> </w:t>
            </w:r>
            <w:r w:rsidR="0038097C">
              <w:rPr>
                <w:rFonts w:cs="Segoe UI"/>
                <w:color w:val="000000" w:themeColor="text1"/>
                <w:sz w:val="16"/>
                <w:szCs w:val="16"/>
              </w:rPr>
              <w:t xml:space="preserve">/significant </w:t>
            </w:r>
            <w:r w:rsidR="00106EDC">
              <w:rPr>
                <w:rFonts w:cs="Segoe UI"/>
                <w:color w:val="000000" w:themeColor="text1"/>
                <w:sz w:val="16"/>
                <w:szCs w:val="16"/>
              </w:rPr>
              <w:t xml:space="preserve">U.S. </w:t>
            </w:r>
            <w:r w:rsidR="0038097C">
              <w:rPr>
                <w:rFonts w:cs="Segoe UI"/>
                <w:color w:val="000000" w:themeColor="text1"/>
                <w:sz w:val="16"/>
                <w:szCs w:val="16"/>
              </w:rPr>
              <w:t>slowdown</w:t>
            </w:r>
          </w:p>
        </w:tc>
        <w:tc>
          <w:tcPr>
            <w:tcW w:w="1091" w:type="dxa"/>
            <w:shd w:val="clear" w:color="auto" w:fill="FF9900"/>
            <w:vAlign w:val="center"/>
          </w:tcPr>
          <w:p w14:paraId="3AC87440" w14:textId="77777777" w:rsidR="0020064E" w:rsidRPr="00100E22" w:rsidRDefault="0020064E" w:rsidP="005327E2">
            <w:pPr>
              <w:spacing w:after="120" w:line="240" w:lineRule="exact"/>
              <w:jc w:val="center"/>
              <w:rPr>
                <w:rFonts w:cs="Segoe UI"/>
                <w:b/>
                <w:sz w:val="16"/>
                <w:szCs w:val="16"/>
              </w:rPr>
            </w:pPr>
            <w:r w:rsidRPr="00100E22">
              <w:rPr>
                <w:rFonts w:cs="Segoe UI"/>
                <w:b/>
                <w:sz w:val="16"/>
                <w:szCs w:val="16"/>
              </w:rPr>
              <w:t>High/</w:t>
            </w:r>
          </w:p>
          <w:p w14:paraId="37208E32" w14:textId="77777777" w:rsidR="0020064E" w:rsidRPr="00100E22" w:rsidRDefault="0020064E" w:rsidP="005327E2">
            <w:pPr>
              <w:spacing w:after="120" w:line="240" w:lineRule="exact"/>
              <w:jc w:val="center"/>
              <w:rPr>
                <w:rFonts w:cs="Segoe UI"/>
                <w:b/>
                <w:sz w:val="16"/>
                <w:szCs w:val="16"/>
              </w:rPr>
            </w:pPr>
            <w:r w:rsidRPr="00100E22">
              <w:rPr>
                <w:rFonts w:cs="Segoe UI"/>
                <w:b/>
                <w:sz w:val="16"/>
                <w:szCs w:val="16"/>
              </w:rPr>
              <w:t>Medium</w:t>
            </w:r>
          </w:p>
        </w:tc>
        <w:tc>
          <w:tcPr>
            <w:tcW w:w="5130" w:type="dxa"/>
            <w:vAlign w:val="center"/>
          </w:tcPr>
          <w:p w14:paraId="76FBF0EC" w14:textId="77777777" w:rsidR="0020064E" w:rsidRPr="00100E22" w:rsidRDefault="0020064E" w:rsidP="005327E2">
            <w:pPr>
              <w:spacing w:line="240" w:lineRule="exact"/>
              <w:jc w:val="center"/>
              <w:rPr>
                <w:rFonts w:cs="Segoe UI"/>
                <w:color w:val="000000" w:themeColor="text1"/>
                <w:sz w:val="16"/>
                <w:szCs w:val="16"/>
              </w:rPr>
            </w:pPr>
            <w:r w:rsidRPr="00100E22">
              <w:rPr>
                <w:rFonts w:cs="Segoe UI"/>
                <w:b/>
                <w:color w:val="FFC000"/>
                <w:sz w:val="16"/>
                <w:szCs w:val="16"/>
              </w:rPr>
              <w:t>Medium</w:t>
            </w:r>
            <w:r w:rsidRPr="00100E22">
              <w:rPr>
                <w:rFonts w:cs="Segoe UI"/>
                <w:color w:val="000000" w:themeColor="text1"/>
                <w:sz w:val="16"/>
                <w:szCs w:val="16"/>
              </w:rPr>
              <w:t>/</w:t>
            </w:r>
            <w:r w:rsidRPr="00100E22">
              <w:rPr>
                <w:rFonts w:cs="Segoe UI"/>
                <w:b/>
                <w:color w:val="FF0000"/>
                <w:sz w:val="16"/>
                <w:szCs w:val="16"/>
              </w:rPr>
              <w:t>High</w:t>
            </w:r>
          </w:p>
          <w:p w14:paraId="3A5688FE" w14:textId="23E244CF" w:rsidR="0020064E" w:rsidRPr="00100E22" w:rsidRDefault="0020064E" w:rsidP="005327E2">
            <w:pPr>
              <w:pStyle w:val="ListBullet"/>
              <w:numPr>
                <w:ilvl w:val="0"/>
                <w:numId w:val="0"/>
              </w:numPr>
              <w:spacing w:after="0" w:line="264" w:lineRule="auto"/>
              <w:rPr>
                <w:rFonts w:cs="Segoe UI"/>
                <w:color w:val="000000" w:themeColor="text1"/>
                <w:sz w:val="16"/>
                <w:szCs w:val="16"/>
              </w:rPr>
            </w:pPr>
            <w:r w:rsidRPr="00100E22">
              <w:rPr>
                <w:rFonts w:cs="Segoe UI"/>
                <w:color w:val="000000" w:themeColor="text1"/>
                <w:sz w:val="16"/>
                <w:szCs w:val="16"/>
              </w:rPr>
              <w:t>Weak demand</w:t>
            </w:r>
            <w:r w:rsidR="0038097C">
              <w:rPr>
                <w:rFonts w:cs="Segoe UI"/>
                <w:color w:val="000000" w:themeColor="text1"/>
                <w:sz w:val="16"/>
                <w:szCs w:val="16"/>
              </w:rPr>
              <w:t xml:space="preserve"> </w:t>
            </w:r>
            <w:r w:rsidRPr="00100E22">
              <w:rPr>
                <w:rFonts w:cs="Segoe UI"/>
                <w:color w:val="000000" w:themeColor="text1"/>
                <w:sz w:val="16"/>
                <w:szCs w:val="16"/>
              </w:rPr>
              <w:t xml:space="preserve">and anemic productivity growth in some advanced economies would reduce demand for Canadian exports and lower Canada’s potential growth. </w:t>
            </w:r>
            <w:r w:rsidR="00106EDC">
              <w:rPr>
                <w:rFonts w:cs="Segoe UI"/>
                <w:color w:val="000000" w:themeColor="text1"/>
                <w:sz w:val="16"/>
                <w:szCs w:val="16"/>
              </w:rPr>
              <w:t xml:space="preserve">Significant U.S. slowdown, </w:t>
            </w:r>
            <w:r w:rsidRPr="00100E22">
              <w:rPr>
                <w:rFonts w:cs="Segoe UI"/>
                <w:color w:val="000000" w:themeColor="text1"/>
                <w:sz w:val="16"/>
                <w:szCs w:val="16"/>
              </w:rPr>
              <w:t xml:space="preserve">possibly </w:t>
            </w:r>
            <w:r w:rsidR="00106EDC">
              <w:rPr>
                <w:rFonts w:cs="Segoe UI"/>
                <w:color w:val="000000" w:themeColor="text1"/>
                <w:sz w:val="16"/>
                <w:szCs w:val="16"/>
              </w:rPr>
              <w:t xml:space="preserve">associated with the eventual planned withdrawal of the tax stimulus, could create </w:t>
            </w:r>
            <w:r w:rsidR="003439FD">
              <w:rPr>
                <w:rFonts w:cs="Segoe UI"/>
                <w:color w:val="000000" w:themeColor="text1"/>
                <w:sz w:val="16"/>
                <w:szCs w:val="16"/>
              </w:rPr>
              <w:t xml:space="preserve">adverse </w:t>
            </w:r>
            <w:r w:rsidR="00106EDC">
              <w:rPr>
                <w:rFonts w:cs="Segoe UI"/>
                <w:color w:val="000000" w:themeColor="text1"/>
                <w:sz w:val="16"/>
                <w:szCs w:val="16"/>
              </w:rPr>
              <w:t xml:space="preserve">spillovers to Canada’s economy. </w:t>
            </w:r>
          </w:p>
        </w:tc>
        <w:tc>
          <w:tcPr>
            <w:tcW w:w="2430" w:type="dxa"/>
            <w:vMerge/>
            <w:tcBorders>
              <w:right w:val="single" w:sz="4" w:space="0" w:color="auto"/>
            </w:tcBorders>
          </w:tcPr>
          <w:p w14:paraId="24D24A79" w14:textId="77777777" w:rsidR="0020064E" w:rsidRPr="00100E22" w:rsidRDefault="0020064E" w:rsidP="005327E2">
            <w:pPr>
              <w:spacing w:after="120" w:line="240" w:lineRule="exact"/>
              <w:rPr>
                <w:rFonts w:cs="Segoe UI"/>
                <w:color w:val="000000" w:themeColor="text1"/>
                <w:sz w:val="16"/>
                <w:szCs w:val="16"/>
              </w:rPr>
            </w:pPr>
          </w:p>
        </w:tc>
      </w:tr>
      <w:tr w:rsidR="0020064E" w:rsidRPr="00100E22" w14:paraId="789B091A" w14:textId="77777777" w:rsidTr="00A878E8">
        <w:trPr>
          <w:trHeight w:val="385"/>
          <w:jc w:val="center"/>
        </w:trPr>
        <w:tc>
          <w:tcPr>
            <w:tcW w:w="8005" w:type="dxa"/>
            <w:gridSpan w:val="3"/>
            <w:tcBorders>
              <w:left w:val="single" w:sz="4" w:space="0" w:color="auto"/>
              <w:right w:val="single" w:sz="4" w:space="0" w:color="auto"/>
            </w:tcBorders>
            <w:vAlign w:val="center"/>
          </w:tcPr>
          <w:p w14:paraId="65AA5148" w14:textId="77777777" w:rsidR="0020064E" w:rsidRPr="00100E22" w:rsidRDefault="0020064E" w:rsidP="005327E2">
            <w:pPr>
              <w:pStyle w:val="ListParagraph"/>
              <w:spacing w:line="240" w:lineRule="exact"/>
              <w:ind w:left="0"/>
              <w:jc w:val="center"/>
              <w:rPr>
                <w:rFonts w:cs="Segoe UI"/>
                <w:b/>
                <w:color w:val="000000" w:themeColor="text1"/>
                <w:sz w:val="16"/>
                <w:szCs w:val="16"/>
              </w:rPr>
            </w:pPr>
            <w:r w:rsidRPr="00100E22">
              <w:rPr>
                <w:rFonts w:cs="Segoe UI"/>
                <w:b/>
                <w:i/>
                <w:color w:val="000000" w:themeColor="text1"/>
                <w:sz w:val="16"/>
                <w:szCs w:val="16"/>
              </w:rPr>
              <w:t>Domestically-sourced risks</w:t>
            </w:r>
          </w:p>
        </w:tc>
        <w:tc>
          <w:tcPr>
            <w:tcW w:w="2430" w:type="dxa"/>
            <w:tcBorders>
              <w:top w:val="single" w:sz="4" w:space="0" w:color="auto"/>
              <w:left w:val="single" w:sz="4" w:space="0" w:color="auto"/>
              <w:bottom w:val="single" w:sz="4" w:space="0" w:color="auto"/>
              <w:right w:val="single" w:sz="4" w:space="0" w:color="auto"/>
            </w:tcBorders>
            <w:vAlign w:val="center"/>
          </w:tcPr>
          <w:p w14:paraId="51FD2C58" w14:textId="77777777" w:rsidR="0020064E" w:rsidRPr="00100E22" w:rsidRDefault="0020064E" w:rsidP="005327E2">
            <w:pPr>
              <w:pStyle w:val="ListParagraph"/>
              <w:spacing w:after="120" w:line="240" w:lineRule="exact"/>
              <w:ind w:left="0"/>
              <w:jc w:val="center"/>
              <w:rPr>
                <w:rFonts w:cs="Segoe UI"/>
                <w:b/>
                <w:color w:val="000000" w:themeColor="text1"/>
                <w:sz w:val="16"/>
                <w:szCs w:val="16"/>
              </w:rPr>
            </w:pPr>
          </w:p>
        </w:tc>
      </w:tr>
      <w:tr w:rsidR="0020064E" w:rsidRPr="00100E22" w14:paraId="1858CF46" w14:textId="77777777" w:rsidTr="00A878E8">
        <w:trPr>
          <w:trHeight w:val="440"/>
          <w:jc w:val="center"/>
        </w:trPr>
        <w:tc>
          <w:tcPr>
            <w:tcW w:w="1784" w:type="dxa"/>
            <w:tcBorders>
              <w:left w:val="single" w:sz="4" w:space="0" w:color="auto"/>
              <w:bottom w:val="single" w:sz="4" w:space="0" w:color="auto"/>
            </w:tcBorders>
            <w:vAlign w:val="center"/>
          </w:tcPr>
          <w:p w14:paraId="6EB9222E" w14:textId="63257719" w:rsidR="0020064E" w:rsidRPr="00100E22" w:rsidRDefault="0020064E" w:rsidP="00637E67">
            <w:pPr>
              <w:pStyle w:val="ListParagraph"/>
              <w:numPr>
                <w:ilvl w:val="0"/>
                <w:numId w:val="15"/>
              </w:numPr>
              <w:spacing w:after="120" w:line="240" w:lineRule="exact"/>
              <w:ind w:left="180" w:hanging="180"/>
              <w:rPr>
                <w:rFonts w:cs="Segoe UI"/>
                <w:color w:val="000000" w:themeColor="text1"/>
                <w:sz w:val="16"/>
                <w:szCs w:val="16"/>
              </w:rPr>
            </w:pPr>
            <w:r w:rsidRPr="00100E22">
              <w:rPr>
                <w:rFonts w:cs="Segoe UI"/>
                <w:color w:val="000000" w:themeColor="text1"/>
                <w:sz w:val="16"/>
                <w:szCs w:val="16"/>
              </w:rPr>
              <w:t>Sharp house price correction, with a sharp and persistent rise in unemployment</w:t>
            </w:r>
          </w:p>
        </w:tc>
        <w:tc>
          <w:tcPr>
            <w:tcW w:w="1091" w:type="dxa"/>
            <w:tcBorders>
              <w:bottom w:val="single" w:sz="4" w:space="0" w:color="auto"/>
            </w:tcBorders>
            <w:shd w:val="clear" w:color="auto" w:fill="FFFF00"/>
            <w:vAlign w:val="center"/>
          </w:tcPr>
          <w:p w14:paraId="4F6122BD" w14:textId="4FF207F2" w:rsidR="0020064E" w:rsidRPr="00100E22" w:rsidRDefault="0020064E" w:rsidP="005327E2">
            <w:pPr>
              <w:spacing w:after="120" w:line="240" w:lineRule="exact"/>
              <w:jc w:val="center"/>
              <w:rPr>
                <w:rFonts w:cs="Segoe UI"/>
                <w:b/>
                <w:color w:val="000000" w:themeColor="text1"/>
                <w:sz w:val="16"/>
                <w:szCs w:val="16"/>
              </w:rPr>
            </w:pPr>
            <w:r w:rsidRPr="00100E22">
              <w:rPr>
                <w:rFonts w:cs="Segoe UI"/>
                <w:b/>
                <w:color w:val="000000" w:themeColor="text1"/>
                <w:sz w:val="16"/>
                <w:szCs w:val="16"/>
              </w:rPr>
              <w:t>Medium</w:t>
            </w:r>
          </w:p>
        </w:tc>
        <w:tc>
          <w:tcPr>
            <w:tcW w:w="5130" w:type="dxa"/>
            <w:tcBorders>
              <w:bottom w:val="single" w:sz="4" w:space="0" w:color="auto"/>
            </w:tcBorders>
            <w:vAlign w:val="center"/>
          </w:tcPr>
          <w:p w14:paraId="5C7E9961" w14:textId="77777777" w:rsidR="0020064E" w:rsidRPr="00100E22" w:rsidRDefault="0020064E" w:rsidP="005327E2">
            <w:pPr>
              <w:spacing w:line="240" w:lineRule="exact"/>
              <w:jc w:val="center"/>
              <w:rPr>
                <w:rFonts w:cs="Segoe UI"/>
                <w:b/>
                <w:color w:val="FF0000"/>
                <w:sz w:val="16"/>
                <w:szCs w:val="16"/>
              </w:rPr>
            </w:pPr>
            <w:r w:rsidRPr="00100E22">
              <w:rPr>
                <w:rFonts w:cs="Segoe UI"/>
                <w:b/>
                <w:color w:val="FF0000"/>
                <w:sz w:val="16"/>
                <w:szCs w:val="16"/>
              </w:rPr>
              <w:t>High</w:t>
            </w:r>
          </w:p>
          <w:p w14:paraId="7FCF0D94" w14:textId="6ED0BC90" w:rsidR="0020064E" w:rsidRPr="00100E22" w:rsidRDefault="0020064E" w:rsidP="00C22FCA">
            <w:pPr>
              <w:spacing w:line="240" w:lineRule="exact"/>
              <w:rPr>
                <w:rFonts w:cs="Segoe UI"/>
                <w:b/>
                <w:color w:val="000000" w:themeColor="text1"/>
                <w:sz w:val="16"/>
                <w:szCs w:val="16"/>
              </w:rPr>
            </w:pPr>
            <w:r w:rsidRPr="00100E22">
              <w:rPr>
                <w:rFonts w:cs="Segoe UI"/>
                <w:color w:val="000000" w:themeColor="text1"/>
                <w:sz w:val="16"/>
                <w:szCs w:val="16"/>
              </w:rPr>
              <w:t>With households highly indebted</w:t>
            </w:r>
            <w:r w:rsidR="00CA407B">
              <w:rPr>
                <w:rFonts w:cs="Segoe UI"/>
                <w:color w:val="000000" w:themeColor="text1"/>
                <w:sz w:val="16"/>
                <w:szCs w:val="16"/>
              </w:rPr>
              <w:t xml:space="preserve">, housing markets could be destabilized, </w:t>
            </w:r>
            <w:r w:rsidRPr="00100E22">
              <w:rPr>
                <w:rFonts w:cs="Segoe UI"/>
                <w:color w:val="000000" w:themeColor="text1"/>
                <w:sz w:val="16"/>
                <w:szCs w:val="16"/>
              </w:rPr>
              <w:t>severely impair</w:t>
            </w:r>
            <w:r w:rsidR="00CA407B">
              <w:rPr>
                <w:rFonts w:cs="Segoe UI"/>
                <w:color w:val="000000" w:themeColor="text1"/>
                <w:sz w:val="16"/>
                <w:szCs w:val="16"/>
              </w:rPr>
              <w:t>ing</w:t>
            </w:r>
            <w:r w:rsidRPr="00100E22">
              <w:rPr>
                <w:rFonts w:cs="Segoe UI"/>
                <w:color w:val="000000" w:themeColor="text1"/>
                <w:sz w:val="16"/>
                <w:szCs w:val="16"/>
              </w:rPr>
              <w:t xml:space="preserve"> banks’ asset quality, and set</w:t>
            </w:r>
            <w:r w:rsidR="00CA407B">
              <w:rPr>
                <w:rFonts w:cs="Segoe UI"/>
                <w:color w:val="000000" w:themeColor="text1"/>
                <w:sz w:val="16"/>
                <w:szCs w:val="16"/>
              </w:rPr>
              <w:t>ting</w:t>
            </w:r>
            <w:r w:rsidRPr="00100E22">
              <w:rPr>
                <w:rFonts w:cs="Segoe UI"/>
                <w:color w:val="000000" w:themeColor="text1"/>
                <w:sz w:val="16"/>
                <w:szCs w:val="16"/>
              </w:rPr>
              <w:t xml:space="preserve"> off negative feedback l</w:t>
            </w:r>
            <w:r w:rsidR="00CA407B">
              <w:rPr>
                <w:rFonts w:cs="Segoe UI"/>
                <w:color w:val="000000" w:themeColor="text1"/>
                <w:sz w:val="16"/>
                <w:szCs w:val="16"/>
              </w:rPr>
              <w:t xml:space="preserve">oops in the economy, with a sharp slowdown in </w:t>
            </w:r>
            <w:r w:rsidR="00D32F98">
              <w:rPr>
                <w:rFonts w:cs="Segoe UI"/>
                <w:color w:val="000000" w:themeColor="text1"/>
                <w:sz w:val="16"/>
                <w:szCs w:val="16"/>
              </w:rPr>
              <w:t xml:space="preserve">private consumption and residential investment. </w:t>
            </w:r>
            <w:r w:rsidRPr="00100E22">
              <w:rPr>
                <w:rFonts w:cs="Segoe UI"/>
                <w:color w:val="000000" w:themeColor="text1"/>
                <w:sz w:val="16"/>
                <w:szCs w:val="16"/>
              </w:rPr>
              <w:t xml:space="preserve">The government balance sheet </w:t>
            </w:r>
            <w:r w:rsidR="00CA407B">
              <w:rPr>
                <w:rFonts w:cs="Segoe UI"/>
                <w:color w:val="000000" w:themeColor="text1"/>
                <w:sz w:val="16"/>
                <w:szCs w:val="16"/>
              </w:rPr>
              <w:t>c</w:t>
            </w:r>
            <w:r w:rsidRPr="00100E22">
              <w:rPr>
                <w:rFonts w:cs="Segoe UI"/>
                <w:color w:val="000000" w:themeColor="text1"/>
                <w:sz w:val="16"/>
                <w:szCs w:val="16"/>
              </w:rPr>
              <w:t>ould be hit by</w:t>
            </w:r>
            <w:r w:rsidR="00D32F98">
              <w:rPr>
                <w:rFonts w:cs="Segoe UI"/>
                <w:color w:val="000000" w:themeColor="text1"/>
                <w:sz w:val="16"/>
                <w:szCs w:val="16"/>
              </w:rPr>
              <w:t xml:space="preserve"> claims on mortgage insurance. Companies could face declining sales</w:t>
            </w:r>
            <w:r w:rsidR="007F2062">
              <w:rPr>
                <w:rFonts w:cs="Segoe UI"/>
                <w:color w:val="000000" w:themeColor="text1"/>
                <w:sz w:val="16"/>
                <w:szCs w:val="16"/>
              </w:rPr>
              <w:t xml:space="preserve"> and revenue</w:t>
            </w:r>
            <w:r w:rsidR="00D32F98">
              <w:rPr>
                <w:rFonts w:cs="Segoe UI"/>
                <w:color w:val="000000" w:themeColor="text1"/>
                <w:sz w:val="16"/>
                <w:szCs w:val="16"/>
              </w:rPr>
              <w:t xml:space="preserve">, compromising their ability to service debt. A generalized slowdown in growth </w:t>
            </w:r>
            <w:r w:rsidR="007F2062">
              <w:rPr>
                <w:rFonts w:cs="Segoe UI"/>
                <w:color w:val="000000" w:themeColor="text1"/>
                <w:sz w:val="16"/>
                <w:szCs w:val="16"/>
              </w:rPr>
              <w:t>w</w:t>
            </w:r>
            <w:r w:rsidR="00D32F98" w:rsidRPr="00100E22">
              <w:rPr>
                <w:rFonts w:cs="Segoe UI"/>
                <w:color w:val="000000" w:themeColor="text1"/>
                <w:sz w:val="16"/>
                <w:szCs w:val="16"/>
              </w:rPr>
              <w:t>ould threaten financial stability.</w:t>
            </w:r>
          </w:p>
        </w:tc>
        <w:tc>
          <w:tcPr>
            <w:tcW w:w="2430" w:type="dxa"/>
            <w:tcBorders>
              <w:top w:val="nil"/>
              <w:bottom w:val="single" w:sz="4" w:space="0" w:color="auto"/>
              <w:right w:val="single" w:sz="4" w:space="0" w:color="auto"/>
            </w:tcBorders>
          </w:tcPr>
          <w:p w14:paraId="4548E3D2" w14:textId="0D8E60A0" w:rsidR="0020064E" w:rsidRPr="00100E22" w:rsidRDefault="00C541A3" w:rsidP="005327E2">
            <w:pPr>
              <w:pStyle w:val="BoxBullet"/>
              <w:numPr>
                <w:ilvl w:val="0"/>
                <w:numId w:val="0"/>
              </w:numPr>
              <w:spacing w:line="240" w:lineRule="exact"/>
              <w:rPr>
                <w:color w:val="000000" w:themeColor="text1"/>
                <w:sz w:val="16"/>
                <w:szCs w:val="16"/>
              </w:rPr>
            </w:pPr>
            <w:bookmarkStart w:id="143" w:name="_Hlk510613223"/>
            <w:r>
              <w:rPr>
                <w:color w:val="000000" w:themeColor="text1"/>
                <w:sz w:val="16"/>
                <w:szCs w:val="16"/>
              </w:rPr>
              <w:t>Provide emergency liquidity as needed and e</w:t>
            </w:r>
            <w:r w:rsidR="0020064E" w:rsidRPr="00100E22">
              <w:rPr>
                <w:color w:val="000000" w:themeColor="text1"/>
                <w:sz w:val="16"/>
                <w:szCs w:val="16"/>
              </w:rPr>
              <w:t>nsure adequate loss absorbing buffers in the banking and insurance sectors</w:t>
            </w:r>
            <w:r>
              <w:rPr>
                <w:color w:val="000000" w:themeColor="text1"/>
                <w:sz w:val="16"/>
                <w:szCs w:val="16"/>
              </w:rPr>
              <w:t>.</w:t>
            </w:r>
            <w:r w:rsidR="0020064E" w:rsidRPr="00100E22">
              <w:rPr>
                <w:color w:val="000000" w:themeColor="text1"/>
                <w:sz w:val="16"/>
                <w:szCs w:val="16"/>
              </w:rPr>
              <w:t xml:space="preserve"> </w:t>
            </w:r>
            <w:bookmarkEnd w:id="143"/>
            <w:r w:rsidRPr="00C541A3">
              <w:rPr>
                <w:color w:val="000000" w:themeColor="text1"/>
                <w:sz w:val="16"/>
                <w:szCs w:val="16"/>
              </w:rPr>
              <w:t xml:space="preserve">Ensure that an effective framework </w:t>
            </w:r>
            <w:r w:rsidR="002A0994">
              <w:rPr>
                <w:color w:val="000000" w:themeColor="text1"/>
                <w:sz w:val="16"/>
                <w:szCs w:val="16"/>
              </w:rPr>
              <w:t>is</w:t>
            </w:r>
            <w:r w:rsidRPr="00C541A3">
              <w:rPr>
                <w:color w:val="000000" w:themeColor="text1"/>
                <w:sz w:val="16"/>
                <w:szCs w:val="16"/>
              </w:rPr>
              <w:t xml:space="preserve"> in place for cooperation between federal and provincial authorities in both ongoing</w:t>
            </w:r>
            <w:r w:rsidRPr="002A0994">
              <w:rPr>
                <w:color w:val="000000" w:themeColor="text1"/>
                <w:sz w:val="16"/>
                <w:szCs w:val="16"/>
              </w:rPr>
              <w:t xml:space="preserve"> supervision and crisis preparedness.</w:t>
            </w:r>
          </w:p>
        </w:tc>
      </w:tr>
    </w:tbl>
    <w:bookmarkEnd w:id="141"/>
    <w:p w14:paraId="6553D17B" w14:textId="6D2529DE" w:rsidR="007B583B" w:rsidRDefault="007B583B" w:rsidP="007B583B">
      <w:pPr>
        <w:ind w:left="-630"/>
        <w:rPr>
          <w:rFonts w:eastAsia="Segoe UI" w:cs="Frutiger LT Std 55 Roman"/>
          <w:b/>
          <w:bCs/>
          <w:caps/>
          <w:kern w:val="28"/>
          <w:sz w:val="36"/>
          <w:szCs w:val="36"/>
        </w:rPr>
      </w:pPr>
      <w:r w:rsidRPr="007B583B">
        <w:rPr>
          <w:sz w:val="16"/>
          <w:szCs w:val="20"/>
        </w:rPr>
        <w:t>1</w:t>
      </w:r>
      <w:r w:rsidR="00E350BA">
        <w:rPr>
          <w:sz w:val="16"/>
          <w:szCs w:val="20"/>
        </w:rPr>
        <w:t xml:space="preserve">/ </w:t>
      </w:r>
      <w:r w:rsidRPr="007B583B">
        <w:rPr>
          <w:sz w:val="16"/>
          <w:szCs w:val="20"/>
        </w:rPr>
        <w:t>The Risk Assessment Matrix (RAM) shows events that could materially alter the baseline path (the scenario most likely to materialize in the view of IMF staff). The relative likelihood is the staff’s subjective assessment of the risks surrounding the baseline (“low” is meant to indicate a probability below 10 percent, “medium” a probability between 10 and 30 percent, and “high” a probability between 30 and 50 percent). The RAM reflects staff views on the source of risks and overall level of concern as of the time of discussions with the authorities. Non-mutually exclusive risks may interact and materialize jointly. “Short term (ST)” and “medium term (MT)” are meant to indicate that the risk could materialize within 1 year and 3 years, respectively.</w:t>
      </w:r>
      <w:r>
        <w:br w:type="page"/>
      </w:r>
    </w:p>
    <w:bookmarkStart w:id="144" w:name="_Toc516148759"/>
    <w:bookmarkStart w:id="145" w:name="_Toc516218264"/>
    <w:bookmarkStart w:id="146" w:name="_Toc512008980"/>
    <w:bookmarkStart w:id="147" w:name="_Toc516239210"/>
    <w:p w14:paraId="1AFC35A6" w14:textId="2E48AC3D" w:rsidR="003D3B98" w:rsidRPr="00C82C60" w:rsidRDefault="006376BD" w:rsidP="00235A06">
      <w:pPr>
        <w:pStyle w:val="Heading1"/>
      </w:pPr>
      <w:r w:rsidRPr="00C82C60">
        <w:rPr>
          <w:noProof/>
        </w:rPr>
        <mc:AlternateContent>
          <mc:Choice Requires="wps">
            <w:drawing>
              <wp:anchor distT="0" distB="0" distL="114300" distR="114300" simplePos="0" relativeHeight="251741184" behindDoc="0" locked="0" layoutInCell="1" allowOverlap="1" wp14:anchorId="171C8757" wp14:editId="073F29E2">
                <wp:simplePos x="0" y="0"/>
                <wp:positionH relativeFrom="column">
                  <wp:posOffset>-1114425</wp:posOffset>
                </wp:positionH>
                <wp:positionV relativeFrom="paragraph">
                  <wp:posOffset>62865</wp:posOffset>
                </wp:positionV>
                <wp:extent cx="1053465" cy="227965"/>
                <wp:effectExtent l="0" t="0" r="0" b="635"/>
                <wp:wrapNone/>
                <wp:docPr id="3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2279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B343D" id="Rectangle 54" o:spid="_x0000_s1026" style="position:absolute;margin-left:-87.75pt;margin-top:4.95pt;width:82.95pt;height:17.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" fillcolor="#4f81bd [3204]">
                <v:stroke opacity="0"/>
                <v:textbox inset="5.85pt,.7pt,5.85pt,.7pt"/>
              </v:rect>
            </w:pict>
          </mc:Fallback>
        </mc:AlternateContent>
      </w:r>
      <w:bookmarkStart w:id="148" w:name="_Toc450312676"/>
      <w:r w:rsidR="003D3B98" w:rsidRPr="00C82C60">
        <w:t>Polic</w:t>
      </w:r>
      <w:r w:rsidR="00474F38" w:rsidRPr="00C82C60">
        <w:t>ies</w:t>
      </w:r>
      <w:r w:rsidR="008A77F1" w:rsidRPr="00C82C60">
        <w:t xml:space="preserve"> </w:t>
      </w:r>
      <w:bookmarkEnd w:id="148"/>
      <w:r w:rsidR="00A9272E" w:rsidRPr="00C82C60">
        <w:t xml:space="preserve">for </w:t>
      </w:r>
      <w:r w:rsidR="00A9272E" w:rsidRPr="00235A06">
        <w:t>sustainable</w:t>
      </w:r>
      <w:r w:rsidR="00A9272E" w:rsidRPr="00C82C60">
        <w:t xml:space="preserve"> </w:t>
      </w:r>
      <w:r w:rsidR="00D22EA1" w:rsidRPr="00C82C60">
        <w:t xml:space="preserve">and inclusive </w:t>
      </w:r>
      <w:r w:rsidR="00A9272E" w:rsidRPr="00C82C60">
        <w:t>growth</w:t>
      </w:r>
      <w:bookmarkEnd w:id="144"/>
      <w:bookmarkEnd w:id="145"/>
      <w:bookmarkEnd w:id="146"/>
      <w:bookmarkEnd w:id="147"/>
    </w:p>
    <w:p w14:paraId="58A2D41B" w14:textId="45F233A9" w:rsidR="00B23EA0" w:rsidRPr="00414D06" w:rsidRDefault="0007613C" w:rsidP="00843BF1">
      <w:pPr>
        <w:pStyle w:val="Heading2"/>
        <w:numPr>
          <w:ilvl w:val="1"/>
          <w:numId w:val="18"/>
        </w:numPr>
        <w:ind w:left="0"/>
        <w:rPr>
          <w:sz w:val="26"/>
          <w:rPrChange w:id="149" w:author="Ochoa, Javier" w:date="2018-06-08T15:24:00Z">
            <w:rPr/>
          </w:rPrChange>
        </w:rPr>
      </w:pPr>
      <w:bookmarkStart w:id="150" w:name="_Toc450312677"/>
      <w:bookmarkStart w:id="151" w:name="_Toc516148760"/>
      <w:bookmarkStart w:id="152" w:name="_Toc516218265"/>
      <w:bookmarkStart w:id="153" w:name="_Toc512008981"/>
      <w:bookmarkStart w:id="154" w:name="_Toc516239211"/>
      <w:r w:rsidRPr="00414D06">
        <w:rPr>
          <w:sz w:val="26"/>
          <w:rPrChange w:id="155" w:author="Ochoa, Javier" w:date="2018-06-08T15:24:00Z">
            <w:rPr/>
          </w:rPrChange>
        </w:rPr>
        <w:t>Fiscal</w:t>
      </w:r>
      <w:r w:rsidR="00166ADB" w:rsidRPr="00414D06">
        <w:rPr>
          <w:sz w:val="26"/>
          <w:rPrChange w:id="156" w:author="Ochoa, Javier" w:date="2018-06-08T15:24:00Z">
            <w:rPr/>
          </w:rPrChange>
        </w:rPr>
        <w:t xml:space="preserve"> </w:t>
      </w:r>
      <w:r w:rsidR="003D3B98" w:rsidRPr="00414D06">
        <w:rPr>
          <w:sz w:val="26"/>
          <w:rPrChange w:id="157" w:author="Ochoa, Javier" w:date="2018-06-08T15:24:00Z">
            <w:rPr/>
          </w:rPrChange>
        </w:rPr>
        <w:t>Policy</w:t>
      </w:r>
      <w:bookmarkEnd w:id="150"/>
      <w:bookmarkEnd w:id="151"/>
      <w:bookmarkEnd w:id="152"/>
      <w:bookmarkEnd w:id="153"/>
      <w:bookmarkEnd w:id="154"/>
    </w:p>
    <w:p w14:paraId="65BB5DB3" w14:textId="77BAE593" w:rsidR="00A76470" w:rsidRPr="00E53B41" w:rsidRDefault="00A76470" w:rsidP="00A76470">
      <w:pPr>
        <w:rPr>
          <w:i/>
        </w:rPr>
      </w:pPr>
      <w:bookmarkStart w:id="158" w:name="_Hlk510510142"/>
      <w:r>
        <w:rPr>
          <w:i/>
        </w:rPr>
        <w:t xml:space="preserve">The federal fiscal balance has improved </w:t>
      </w:r>
      <w:r w:rsidR="007E5A4F">
        <w:rPr>
          <w:i/>
        </w:rPr>
        <w:t>but</w:t>
      </w:r>
      <w:r w:rsidR="00942547">
        <w:rPr>
          <w:i/>
        </w:rPr>
        <w:t xml:space="preserve"> p</w:t>
      </w:r>
      <w:r>
        <w:rPr>
          <w:i/>
        </w:rPr>
        <w:t>rogress at the provincial level</w:t>
      </w:r>
      <w:r w:rsidR="002E318A">
        <w:rPr>
          <w:i/>
        </w:rPr>
        <w:t xml:space="preserve"> is more mixed</w:t>
      </w:r>
      <w:r>
        <w:rPr>
          <w:i/>
        </w:rPr>
        <w:t>.</w:t>
      </w:r>
      <w:bookmarkEnd w:id="158"/>
      <w:r>
        <w:rPr>
          <w:i/>
        </w:rPr>
        <w:t xml:space="preserve"> </w:t>
      </w:r>
      <w:r w:rsidR="002E318A">
        <w:rPr>
          <w:i/>
        </w:rPr>
        <w:t>With near-term growth on stronger footing, fisca</w:t>
      </w:r>
      <w:r w:rsidR="002E318A" w:rsidRPr="002E318A">
        <w:rPr>
          <w:i/>
        </w:rPr>
        <w:t xml:space="preserve">l stimulus </w:t>
      </w:r>
      <w:r w:rsidR="002B583D">
        <w:rPr>
          <w:i/>
        </w:rPr>
        <w:t>is no longer</w:t>
      </w:r>
      <w:r w:rsidR="00A51ED4">
        <w:rPr>
          <w:i/>
        </w:rPr>
        <w:t xml:space="preserve"> necessary</w:t>
      </w:r>
      <w:r w:rsidR="002E318A">
        <w:rPr>
          <w:i/>
        </w:rPr>
        <w:t xml:space="preserve">. Instead, the focus should be on rebuilding fiscal buffers </w:t>
      </w:r>
      <w:r w:rsidR="001D0072">
        <w:rPr>
          <w:i/>
        </w:rPr>
        <w:t xml:space="preserve">now </w:t>
      </w:r>
      <w:r>
        <w:rPr>
          <w:i/>
        </w:rPr>
        <w:t xml:space="preserve">to </w:t>
      </w:r>
      <w:r w:rsidR="002E318A">
        <w:rPr>
          <w:i/>
        </w:rPr>
        <w:t xml:space="preserve">create room for fiscal support in case of a downturn and to finance </w:t>
      </w:r>
      <w:r w:rsidR="00CC7FAA">
        <w:rPr>
          <w:i/>
        </w:rPr>
        <w:t xml:space="preserve">growth-friendly policies. </w:t>
      </w:r>
      <w:r w:rsidRPr="00A76470">
        <w:rPr>
          <w:i/>
        </w:rPr>
        <w:t>To bolster fiscal credibility and enhance co</w:t>
      </w:r>
      <w:r w:rsidR="00CC7FAA">
        <w:rPr>
          <w:i/>
        </w:rPr>
        <w:t xml:space="preserve">mmunication, </w:t>
      </w:r>
      <w:r w:rsidR="00263968">
        <w:rPr>
          <w:i/>
        </w:rPr>
        <w:t xml:space="preserve">the fiscal framework could explicitly incorporate a </w:t>
      </w:r>
      <w:r w:rsidR="00F330C0">
        <w:rPr>
          <w:i/>
        </w:rPr>
        <w:t xml:space="preserve">medium-term </w:t>
      </w:r>
      <w:r w:rsidR="00263968">
        <w:rPr>
          <w:i/>
        </w:rPr>
        <w:t>debt</w:t>
      </w:r>
      <w:r w:rsidR="00CC7FAA">
        <w:rPr>
          <w:i/>
        </w:rPr>
        <w:t xml:space="preserve"> </w:t>
      </w:r>
      <w:r w:rsidR="00F330C0">
        <w:rPr>
          <w:i/>
        </w:rPr>
        <w:t>objective</w:t>
      </w:r>
      <w:r w:rsidR="00CC7FAA">
        <w:rPr>
          <w:i/>
        </w:rPr>
        <w:t xml:space="preserve"> </w:t>
      </w:r>
      <w:r w:rsidR="00F330C0">
        <w:rPr>
          <w:i/>
        </w:rPr>
        <w:t xml:space="preserve">combined with a small number of </w:t>
      </w:r>
      <w:r w:rsidRPr="00A76470">
        <w:rPr>
          <w:i/>
        </w:rPr>
        <w:t>operational rules</w:t>
      </w:r>
      <w:r w:rsidR="00F330C0">
        <w:rPr>
          <w:i/>
        </w:rPr>
        <w:t xml:space="preserve"> to guide fiscal policy</w:t>
      </w:r>
      <w:r w:rsidRPr="00A76470">
        <w:rPr>
          <w:i/>
        </w:rPr>
        <w:t>.</w:t>
      </w:r>
      <w:r w:rsidR="00E53B41" w:rsidRPr="00E53B41">
        <w:rPr>
          <w:b/>
        </w:rPr>
        <w:t xml:space="preserve"> </w:t>
      </w:r>
    </w:p>
    <w:p w14:paraId="62B36A41" w14:textId="1FAA5E3A" w:rsidR="00A76470" w:rsidRPr="00A76470" w:rsidRDefault="00A76470" w:rsidP="00A76470"/>
    <w:p w14:paraId="0B17F65C" w14:textId="0D612AE5" w:rsidR="00D1784D" w:rsidRDefault="00607E5C" w:rsidP="0049322C">
      <w:pPr>
        <w:pStyle w:val="ParagraphNumbering"/>
        <w:ind w:left="0" w:firstLine="0"/>
        <w:rPr>
          <w:rFonts w:ascii="Calibri" w:hAnsi="Calibri"/>
          <w:sz w:val="22"/>
          <w:rPrChange w:id="159" w:author="Ochoa, Javier" w:date="2018-06-08T15:24:00Z">
            <w:rPr/>
          </w:rPrChange>
        </w:rPr>
      </w:pPr>
      <w:bookmarkStart w:id="160" w:name="_Hlk509324588"/>
      <w:r w:rsidRPr="0049322C">
        <w:rPr>
          <w:noProof/>
        </w:rPr>
        <w:drawing>
          <wp:anchor distT="0" distB="0" distL="114300" distR="114300" simplePos="0" relativeHeight="252666880" behindDoc="0" locked="0" layoutInCell="1" allowOverlap="1" wp14:anchorId="41634BCE" wp14:editId="7D737867">
            <wp:simplePos x="0" y="0"/>
            <wp:positionH relativeFrom="column">
              <wp:posOffset>3324860</wp:posOffset>
            </wp:positionH>
            <wp:positionV relativeFrom="paragraph">
              <wp:posOffset>48895</wp:posOffset>
            </wp:positionV>
            <wp:extent cx="2917190" cy="30429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7190" cy="304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109">
        <w:rPr>
          <w:b/>
        </w:rPr>
        <w:t>S</w:t>
      </w:r>
      <w:r w:rsidR="00F939EC" w:rsidRPr="009D4E81">
        <w:rPr>
          <w:b/>
        </w:rPr>
        <w:t xml:space="preserve">tronger-than-expected GDP growth </w:t>
      </w:r>
      <w:r w:rsidR="00A51ED4">
        <w:rPr>
          <w:b/>
        </w:rPr>
        <w:t xml:space="preserve">has </w:t>
      </w:r>
      <w:r w:rsidR="00F939EC">
        <w:rPr>
          <w:b/>
        </w:rPr>
        <w:t xml:space="preserve">improved the federal fiscal outlook. </w:t>
      </w:r>
      <w:r w:rsidR="00F939EC" w:rsidRPr="00F939EC">
        <w:t>With</w:t>
      </w:r>
      <w:r w:rsidR="00F939EC">
        <w:rPr>
          <w:b/>
        </w:rPr>
        <w:t xml:space="preserve"> </w:t>
      </w:r>
      <w:r w:rsidR="00F939EC" w:rsidRPr="00F939EC">
        <w:t>higher</w:t>
      </w:r>
      <w:r w:rsidR="00F939EC">
        <w:rPr>
          <w:b/>
        </w:rPr>
        <w:t xml:space="preserve"> </w:t>
      </w:r>
      <w:r w:rsidR="00F939EC">
        <w:t>r</w:t>
      </w:r>
      <w:r w:rsidR="00F939EC" w:rsidRPr="00F939EC">
        <w:t>evenue</w:t>
      </w:r>
      <w:r w:rsidR="00F939EC">
        <w:t xml:space="preserve"> collections</w:t>
      </w:r>
      <w:r w:rsidR="00C82EC9">
        <w:t xml:space="preserve"> and lower transfers to households</w:t>
      </w:r>
      <w:r w:rsidR="00F939EC">
        <w:t xml:space="preserve">, </w:t>
      </w:r>
      <w:r w:rsidR="00D1784D">
        <w:t>the federal government anticipate</w:t>
      </w:r>
      <w:r w:rsidR="00F06AF8">
        <w:t>s</w:t>
      </w:r>
      <w:r w:rsidR="00D1784D">
        <w:t xml:space="preserve"> a reduction in the </w:t>
      </w:r>
      <w:r w:rsidR="007A7007">
        <w:t xml:space="preserve">total </w:t>
      </w:r>
      <w:r w:rsidR="00D1784D">
        <w:t xml:space="preserve">fiscal deficit </w:t>
      </w:r>
      <w:r w:rsidR="007A7007">
        <w:t>over the next five years (FY2017/18 - FY2021/22)</w:t>
      </w:r>
      <w:r w:rsidR="007A7007" w:rsidRPr="007A7007">
        <w:t xml:space="preserve"> </w:t>
      </w:r>
      <w:r w:rsidR="007A7007">
        <w:t xml:space="preserve">from 5 percent </w:t>
      </w:r>
      <w:r w:rsidR="00F06AF8">
        <w:t>to 2¼ percent</w:t>
      </w:r>
      <w:r w:rsidR="007A7007">
        <w:t xml:space="preserve"> of GDP</w:t>
      </w:r>
      <w:r w:rsidR="00F06AF8">
        <w:t>. This</w:t>
      </w:r>
      <w:r w:rsidR="00D1784D">
        <w:t xml:space="preserve"> implies </w:t>
      </w:r>
      <w:r w:rsidR="005E419E">
        <w:t xml:space="preserve">a windfall gain </w:t>
      </w:r>
      <w:r w:rsidR="00D1784D">
        <w:t>of about 2¾ percent of GDP</w:t>
      </w:r>
      <w:r w:rsidR="00F06AF8">
        <w:t xml:space="preserve"> </w:t>
      </w:r>
      <w:r w:rsidR="005E419E">
        <w:t xml:space="preserve">that can be used </w:t>
      </w:r>
      <w:r w:rsidR="00F06AF8">
        <w:t>fo</w:t>
      </w:r>
      <w:r w:rsidR="008D4030">
        <w:t xml:space="preserve">r </w:t>
      </w:r>
      <w:r w:rsidR="005E419E">
        <w:t xml:space="preserve">new </w:t>
      </w:r>
      <w:r w:rsidR="008D4030">
        <w:t>discretionary</w:t>
      </w:r>
      <w:r w:rsidR="00F06AF8">
        <w:t xml:space="preserve"> measures</w:t>
      </w:r>
      <w:r w:rsidR="00D1784D">
        <w:t xml:space="preserve">. </w:t>
      </w:r>
      <w:r w:rsidR="00D1784D">
        <w:rPr>
          <w:color w:val="000000"/>
          <w:rPrChange w:id="161" w:author="Ochoa, Javier" w:date="2018-06-08T15:24:00Z">
            <w:rPr>
              <w:color w:val="000000" w:themeColor="text1"/>
            </w:rPr>
          </w:rPrChange>
        </w:rPr>
        <w:t xml:space="preserve">With </w:t>
      </w:r>
      <w:r w:rsidR="00D1784D">
        <w:t>the output gap clo</w:t>
      </w:r>
      <w:r w:rsidR="005E419E">
        <w:t>sing, the federal government has</w:t>
      </w:r>
      <w:r w:rsidR="00D1784D">
        <w:t xml:space="preserve"> decided not to spend </w:t>
      </w:r>
      <w:r w:rsidR="00E87734">
        <w:t>all</w:t>
      </w:r>
      <w:r w:rsidR="00AB19DA">
        <w:t xml:space="preserve"> the</w:t>
      </w:r>
      <w:r w:rsidR="009F7E5D">
        <w:t xml:space="preserve"> </w:t>
      </w:r>
      <w:bookmarkStart w:id="162" w:name="_Hlk511717446"/>
      <w:r w:rsidR="005E419E">
        <w:t>windfall gain</w:t>
      </w:r>
      <w:r w:rsidR="00BD2813">
        <w:t xml:space="preserve">, choosing instead to </w:t>
      </w:r>
      <w:r w:rsidR="00D1784D">
        <w:t>allocat</w:t>
      </w:r>
      <w:r w:rsidR="00F06AF8">
        <w:t>e</w:t>
      </w:r>
      <w:r w:rsidR="00F06AF8">
        <w:rPr>
          <w:rPrChange w:id="163" w:author="Ochoa, Javier" w:date="2018-06-08T15:24:00Z">
            <w:rPr>
              <w:b/>
            </w:rPr>
          </w:rPrChange>
        </w:rPr>
        <w:t xml:space="preserve"> </w:t>
      </w:r>
      <w:r w:rsidR="00F06AF8">
        <w:t xml:space="preserve">half </w:t>
      </w:r>
      <w:r w:rsidR="005E419E">
        <w:t xml:space="preserve">of the gain </w:t>
      </w:r>
      <w:r w:rsidR="00D1784D">
        <w:t>for new measures</w:t>
      </w:r>
      <w:bookmarkEnd w:id="162"/>
      <w:r w:rsidR="00F06AF8">
        <w:t xml:space="preserve"> and t</w:t>
      </w:r>
      <w:r w:rsidR="00BD2813">
        <w:t>he remainder to</w:t>
      </w:r>
      <w:r w:rsidR="00D1784D">
        <w:t xml:space="preserve"> </w:t>
      </w:r>
      <w:r w:rsidR="005E419E">
        <w:t xml:space="preserve">be used to </w:t>
      </w:r>
      <w:r w:rsidR="00D1784D">
        <w:t>gradually reduce</w:t>
      </w:r>
      <w:r w:rsidR="00D1784D">
        <w:rPr>
          <w:rPrChange w:id="164" w:author="Ochoa, Javier" w:date="2018-06-08T15:24:00Z">
            <w:rPr>
              <w:color w:val="000000" w:themeColor="text1"/>
            </w:rPr>
          </w:rPrChange>
        </w:rPr>
        <w:t xml:space="preserve"> </w:t>
      </w:r>
      <w:r w:rsidR="00D1784D">
        <w:rPr>
          <w:color w:val="000000"/>
          <w:rPrChange w:id="165" w:author="Ochoa, Javier" w:date="2018-06-08T15:24:00Z">
            <w:rPr>
              <w:color w:val="000000" w:themeColor="text1"/>
            </w:rPr>
          </w:rPrChange>
        </w:rPr>
        <w:t xml:space="preserve">the </w:t>
      </w:r>
      <w:r w:rsidR="00D1784D">
        <w:t>federal debt-to-GDP ratio from 30.4 percent of GDP in FY2017/18 to 28.4 percent of GDP in FY2022/23 (authorities’ definition).</w:t>
      </w:r>
    </w:p>
    <w:p w14:paraId="3BD1069A" w14:textId="4AA59323" w:rsidR="00F36F83" w:rsidRPr="00F36F83" w:rsidRDefault="00AD5BA7" w:rsidP="00F36F83">
      <w:pPr>
        <w:pStyle w:val="ParagraphNumbering"/>
        <w:ind w:left="0" w:firstLine="0"/>
      </w:pPr>
      <w:bookmarkStart w:id="166" w:name="_Hlk509325296"/>
      <w:bookmarkStart w:id="167" w:name="_Hlk509224617"/>
      <w:bookmarkEnd w:id="160"/>
      <w:r>
        <w:rPr>
          <w:b/>
        </w:rPr>
        <w:t xml:space="preserve">At the provincial level, progress </w:t>
      </w:r>
      <w:r w:rsidR="00B82AA8">
        <w:rPr>
          <w:b/>
        </w:rPr>
        <w:t>on</w:t>
      </w:r>
      <w:r>
        <w:rPr>
          <w:b/>
        </w:rPr>
        <w:t xml:space="preserve"> fiscal consolidation has been mix</w:t>
      </w:r>
      <w:r w:rsidR="00B82AA8">
        <w:rPr>
          <w:b/>
        </w:rPr>
        <w:t>ed</w:t>
      </w:r>
      <w:r w:rsidR="008573F1">
        <w:rPr>
          <w:b/>
        </w:rPr>
        <w:t xml:space="preserve"> and contingent liabilities loom </w:t>
      </w:r>
      <w:r w:rsidR="00E00109">
        <w:rPr>
          <w:b/>
        </w:rPr>
        <w:t>on</w:t>
      </w:r>
      <w:r w:rsidR="008573F1">
        <w:rPr>
          <w:b/>
        </w:rPr>
        <w:t xml:space="preserve"> the horizon</w:t>
      </w:r>
      <w:r w:rsidR="00474D4E">
        <w:rPr>
          <w:b/>
        </w:rPr>
        <w:t>.</w:t>
      </w:r>
      <w:r w:rsidR="00474D4E" w:rsidRPr="00D56FA7">
        <w:rPr>
          <w:b/>
        </w:rPr>
        <w:t xml:space="preserve"> </w:t>
      </w:r>
      <w:bookmarkEnd w:id="166"/>
    </w:p>
    <w:p w14:paraId="37871EB6" w14:textId="3BDFEEDB" w:rsidR="00637E67" w:rsidRPr="00F36F83" w:rsidRDefault="00BE3560" w:rsidP="00BE3560">
      <w:pPr>
        <w:pStyle w:val="ListBullet"/>
      </w:pPr>
      <w:r w:rsidRPr="00BE3560">
        <w:rPr>
          <w:noProof/>
        </w:rPr>
        <w:drawing>
          <wp:anchor distT="0" distB="0" distL="114300" distR="114300" simplePos="0" relativeHeight="252674048" behindDoc="0" locked="0" layoutInCell="1" allowOverlap="1" wp14:anchorId="6684C244" wp14:editId="3124B85E">
            <wp:simplePos x="0" y="0"/>
            <wp:positionH relativeFrom="margin">
              <wp:align>right</wp:align>
            </wp:positionH>
            <wp:positionV relativeFrom="paragraph">
              <wp:posOffset>5080</wp:posOffset>
            </wp:positionV>
            <wp:extent cx="2600325" cy="1885315"/>
            <wp:effectExtent l="0" t="0" r="9525" b="0"/>
            <wp:wrapSquare wrapText="bothSides"/>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0325"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337">
        <w:t xml:space="preserve">Quebec </w:t>
      </w:r>
      <w:r w:rsidR="00A27C48">
        <w:t xml:space="preserve">and </w:t>
      </w:r>
      <w:r w:rsidR="00A27C48" w:rsidRPr="00F36F83">
        <w:t>BC</w:t>
      </w:r>
      <w:r w:rsidR="00A27C48">
        <w:t xml:space="preserve"> have</w:t>
      </w:r>
      <w:r w:rsidR="00CF5337">
        <w:t xml:space="preserve"> made tangible</w:t>
      </w:r>
      <w:r w:rsidR="00D56FA7" w:rsidRPr="00D71F4B">
        <w:t xml:space="preserve"> </w:t>
      </w:r>
      <w:r w:rsidR="00637E67">
        <w:t xml:space="preserve">progress in </w:t>
      </w:r>
      <w:r w:rsidR="00CF5337">
        <w:t xml:space="preserve">generating a </w:t>
      </w:r>
      <w:r w:rsidR="00D56FA7" w:rsidRPr="00D71F4B">
        <w:t xml:space="preserve">surplus operating balance </w:t>
      </w:r>
      <w:r w:rsidR="00CF5337">
        <w:t>to reduce net debt</w:t>
      </w:r>
      <w:r w:rsidR="00A27C48">
        <w:t>.</w:t>
      </w:r>
      <w:r w:rsidR="00CF5337">
        <w:t xml:space="preserve"> </w:t>
      </w:r>
      <w:r w:rsidR="00A27C48">
        <w:t>Ontario recently</w:t>
      </w:r>
      <w:r w:rsidR="001D1E5E">
        <w:t xml:space="preserve"> </w:t>
      </w:r>
      <w:r w:rsidR="001C4FC6">
        <w:t xml:space="preserve">achieved </w:t>
      </w:r>
      <w:r w:rsidR="00B82AA8">
        <w:t>a</w:t>
      </w:r>
      <w:r w:rsidR="001C4FC6">
        <w:t xml:space="preserve"> balanced operating budget, but </w:t>
      </w:r>
      <w:r w:rsidR="0034563E">
        <w:t xml:space="preserve">announced in its 2018 Budget its intention to run a deficit of ¾ percent of </w:t>
      </w:r>
      <w:r w:rsidR="009E4004">
        <w:t xml:space="preserve">Ontario </w:t>
      </w:r>
      <w:r w:rsidR="0034563E">
        <w:t>GDP</w:t>
      </w:r>
      <w:r w:rsidR="001B576B">
        <w:t xml:space="preserve"> over the next</w:t>
      </w:r>
      <w:r w:rsidR="00EB5769">
        <w:t xml:space="preserve"> </w:t>
      </w:r>
      <w:r w:rsidR="001B7859" w:rsidRPr="00580E01">
        <w:t>three years</w:t>
      </w:r>
      <w:r w:rsidR="00B82AA8">
        <w:t>.</w:t>
      </w:r>
      <w:r w:rsidR="009E4004">
        <w:rPr>
          <w:rStyle w:val="FootnoteReference"/>
        </w:rPr>
        <w:footnoteReference w:id="12"/>
      </w:r>
      <w:r w:rsidR="00B82AA8">
        <w:t xml:space="preserve"> </w:t>
      </w:r>
      <w:r w:rsidR="001C4FC6" w:rsidRPr="00D71F4B">
        <w:t>Alberta</w:t>
      </w:r>
      <w:r w:rsidR="001C4FC6">
        <w:t xml:space="preserve"> </w:t>
      </w:r>
      <w:r w:rsidR="001C4FC6" w:rsidRPr="00D71F4B">
        <w:t xml:space="preserve">is running a sizable operating deficit (about 2¾ percent of </w:t>
      </w:r>
      <w:r w:rsidR="009E4004">
        <w:t xml:space="preserve">Alberta </w:t>
      </w:r>
      <w:r w:rsidR="001C4FC6">
        <w:t>GDP) and its net debt has increased rapidly, albeit from a very low base</w:t>
      </w:r>
      <w:r w:rsidR="001C4FC6" w:rsidRPr="00D71F4B">
        <w:t>.</w:t>
      </w:r>
      <w:r w:rsidR="00EA0A82" w:rsidRPr="00F36F83">
        <w:t xml:space="preserve"> </w:t>
      </w:r>
    </w:p>
    <w:p w14:paraId="78ABBDF1" w14:textId="10EE9C79" w:rsidR="00DC7096" w:rsidRDefault="00825B80" w:rsidP="00825B80">
      <w:pPr>
        <w:pStyle w:val="ListBullet"/>
      </w:pPr>
      <w:bookmarkStart w:id="168" w:name="_Hlk509383095"/>
      <w:r w:rsidRPr="00825B80">
        <w:rPr>
          <w:noProof/>
        </w:rPr>
        <w:drawing>
          <wp:anchor distT="0" distB="0" distL="114300" distR="114300" simplePos="0" relativeHeight="252680192" behindDoc="0" locked="0" layoutInCell="1" allowOverlap="1" wp14:anchorId="4D0B2374" wp14:editId="34117FE8">
            <wp:simplePos x="0" y="0"/>
            <wp:positionH relativeFrom="column">
              <wp:posOffset>3343275</wp:posOffset>
            </wp:positionH>
            <wp:positionV relativeFrom="paragraph">
              <wp:posOffset>66040</wp:posOffset>
            </wp:positionV>
            <wp:extent cx="2790825" cy="20599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0825" cy="205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A82">
        <w:t>Fiscal pressures are expected to mount over the long</w:t>
      </w:r>
      <w:r w:rsidR="00B82AA8">
        <w:t xml:space="preserve"> </w:t>
      </w:r>
      <w:r w:rsidR="00EA0A82">
        <w:t xml:space="preserve">term. </w:t>
      </w:r>
      <w:r w:rsidR="00E42072" w:rsidRPr="00E42072">
        <w:t xml:space="preserve">The Office of the Parliamentary Budget Officer </w:t>
      </w:r>
      <w:r w:rsidR="00BB254B">
        <w:t xml:space="preserve">(PBO) </w:t>
      </w:r>
      <w:r w:rsidR="00E42072" w:rsidRPr="00E42072">
        <w:t xml:space="preserve">expects annual growth of health care spending to accelerate from 3 percent to 4½ percent within a </w:t>
      </w:r>
      <w:r w:rsidR="00A27C48" w:rsidRPr="00E42072">
        <w:t>10-20-year</w:t>
      </w:r>
      <w:r w:rsidR="00E42072" w:rsidRPr="00E42072">
        <w:t xml:space="preserve"> </w:t>
      </w:r>
      <w:r w:rsidR="00A27C48">
        <w:t>time-frame</w:t>
      </w:r>
      <w:r w:rsidR="00E42072" w:rsidRPr="00E42072">
        <w:t xml:space="preserve">. </w:t>
      </w:r>
      <w:r w:rsidR="00EA0A82">
        <w:t xml:space="preserve">As a result, </w:t>
      </w:r>
      <w:r w:rsidR="00E42072" w:rsidRPr="00E42072">
        <w:t>net debt to GDP ratio</w:t>
      </w:r>
      <w:r w:rsidR="00BB254B">
        <w:t>s</w:t>
      </w:r>
      <w:r w:rsidR="00E42072" w:rsidRPr="00E42072">
        <w:t xml:space="preserve"> </w:t>
      </w:r>
      <w:r w:rsidR="00BB254B">
        <w:t>are</w:t>
      </w:r>
      <w:r w:rsidR="00EA0A82">
        <w:t xml:space="preserve"> expected to start </w:t>
      </w:r>
      <w:r w:rsidR="00E42072" w:rsidRPr="00E42072">
        <w:t>accelerat</w:t>
      </w:r>
      <w:r w:rsidR="00EA0A82">
        <w:t>ing by mid-2020s</w:t>
      </w:r>
      <w:r w:rsidR="00E42072" w:rsidRPr="00E42072">
        <w:t xml:space="preserve">. </w:t>
      </w:r>
      <w:bookmarkStart w:id="169" w:name="_Hlk510511602"/>
      <w:bookmarkStart w:id="170" w:name="_Hlk509327821"/>
      <w:bookmarkEnd w:id="167"/>
      <w:bookmarkEnd w:id="168"/>
    </w:p>
    <w:p w14:paraId="4CA84854" w14:textId="206AEF9D" w:rsidR="007E5A4F" w:rsidRDefault="000723B9" w:rsidP="00DC7096">
      <w:pPr>
        <w:pStyle w:val="ParagraphNumbering"/>
        <w:ind w:left="0" w:firstLine="0"/>
      </w:pPr>
      <w:r w:rsidRPr="000723B9">
        <w:rPr>
          <w:noProof/>
          <w:highlight w:val="yellow"/>
        </w:rPr>
        <w:drawing>
          <wp:anchor distT="0" distB="0" distL="114300" distR="114300" simplePos="0" relativeHeight="252682240" behindDoc="0" locked="0" layoutInCell="1" allowOverlap="1" wp14:anchorId="34F5A4AB" wp14:editId="5BD7F26F">
            <wp:simplePos x="0" y="0"/>
            <wp:positionH relativeFrom="column">
              <wp:posOffset>2915285</wp:posOffset>
            </wp:positionH>
            <wp:positionV relativeFrom="paragraph">
              <wp:posOffset>1621155</wp:posOffset>
            </wp:positionV>
            <wp:extent cx="2905760" cy="2566670"/>
            <wp:effectExtent l="0" t="0" r="889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760"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A4F">
        <w:rPr>
          <w:b/>
        </w:rPr>
        <w:t>The i</w:t>
      </w:r>
      <w:r w:rsidR="007E5A4F" w:rsidRPr="00685F99">
        <w:rPr>
          <w:b/>
        </w:rPr>
        <w:t xml:space="preserve">mprovement in the federal fiscal balance </w:t>
      </w:r>
      <w:r w:rsidR="00BD2813">
        <w:rPr>
          <w:b/>
        </w:rPr>
        <w:t xml:space="preserve">is welcome and </w:t>
      </w:r>
      <w:r w:rsidR="007E5A4F" w:rsidRPr="00685F99">
        <w:rPr>
          <w:b/>
        </w:rPr>
        <w:t xml:space="preserve">frees up room for the </w:t>
      </w:r>
      <w:r w:rsidR="001B576B">
        <w:rPr>
          <w:b/>
        </w:rPr>
        <w:t xml:space="preserve">federal </w:t>
      </w:r>
      <w:r w:rsidR="007E5A4F" w:rsidRPr="00685F99">
        <w:rPr>
          <w:b/>
        </w:rPr>
        <w:t xml:space="preserve">government to support </w:t>
      </w:r>
      <w:r w:rsidR="007E5A4F" w:rsidRPr="00C01EDC">
        <w:rPr>
          <w:b/>
        </w:rPr>
        <w:t>inclusive growth by promoting social and gender equity.</w:t>
      </w:r>
      <w:r w:rsidR="007E5A4F" w:rsidRPr="00F41FD8">
        <w:t xml:space="preserve"> </w:t>
      </w:r>
      <w:bookmarkStart w:id="171" w:name="_Hlk510082121"/>
      <w:r w:rsidR="007E5A4F">
        <w:t>Key measures amounting to about 0.</w:t>
      </w:r>
      <w:r w:rsidR="00FD29EC">
        <w:t>4</w:t>
      </w:r>
      <w:r w:rsidR="007E5A4F">
        <w:t xml:space="preserve"> percent of GDP</w:t>
      </w:r>
      <w:r w:rsidR="007E5A4F" w:rsidRPr="00D71F4B">
        <w:t xml:space="preserve"> </w:t>
      </w:r>
      <w:r w:rsidR="007E5A4F">
        <w:t>include</w:t>
      </w:r>
      <w:r w:rsidR="00E00109">
        <w:t>:</w:t>
      </w:r>
      <w:r w:rsidR="007E5A4F">
        <w:t xml:space="preserve"> </w:t>
      </w:r>
      <w:r w:rsidR="007E5A4F" w:rsidRPr="00D71F4B">
        <w:t xml:space="preserve">(i) </w:t>
      </w:r>
      <w:bookmarkEnd w:id="171"/>
      <w:r w:rsidR="007E5A4F">
        <w:t xml:space="preserve">making </w:t>
      </w:r>
      <w:r w:rsidR="007E5A4F" w:rsidRPr="000F2E6F">
        <w:t>tax benefits for low-income workers more genero</w:t>
      </w:r>
      <w:r w:rsidR="007E5A4F">
        <w:t xml:space="preserve">us by increasing </w:t>
      </w:r>
      <w:r w:rsidR="007E5A4F" w:rsidRPr="000F2E6F">
        <w:t>maximum benefits and raising the highest income eligibility threshold</w:t>
      </w:r>
      <w:r w:rsidR="007E5A4F">
        <w:t>;</w:t>
      </w:r>
      <w:r w:rsidR="007E5A4F" w:rsidRPr="000F2E6F">
        <w:t xml:space="preserve"> </w:t>
      </w:r>
      <w:r w:rsidR="007E5A4F" w:rsidRPr="00D71F4B">
        <w:t>(ii)</w:t>
      </w:r>
      <w:r w:rsidR="007E5A4F">
        <w:t xml:space="preserve"> encouraging greater women participation in the workforce (Box 1)</w:t>
      </w:r>
      <w:r w:rsidR="007E5A4F" w:rsidRPr="00D71F4B">
        <w:t xml:space="preserve">; </w:t>
      </w:r>
      <w:bookmarkStart w:id="172" w:name="_Hlk510767829"/>
      <w:r w:rsidR="007515E2">
        <w:t xml:space="preserve">and </w:t>
      </w:r>
      <w:r w:rsidR="007E5A4F" w:rsidRPr="00D71F4B">
        <w:t>(iii) support</w:t>
      </w:r>
      <w:r w:rsidR="007E5A4F">
        <w:t>ing</w:t>
      </w:r>
      <w:r w:rsidR="007E5A4F" w:rsidRPr="00D71F4B">
        <w:t xml:space="preserve"> indigenous communities</w:t>
      </w:r>
      <w:r w:rsidR="007E5A4F" w:rsidRPr="008D01C5">
        <w:t xml:space="preserve"> </w:t>
      </w:r>
      <w:r w:rsidR="007E5A4F">
        <w:t>(mostly in the areas of housing and health)</w:t>
      </w:r>
      <w:r w:rsidR="007E5A4F" w:rsidRPr="00D71F4B">
        <w:t>.</w:t>
      </w:r>
      <w:bookmarkEnd w:id="172"/>
      <w:r w:rsidR="007E5A4F">
        <w:rPr>
          <w:rStyle w:val="FootnoteReference"/>
        </w:rPr>
        <w:footnoteReference w:id="13"/>
      </w:r>
      <w:r w:rsidR="000C7431" w:rsidRPr="000C7431">
        <w:rPr>
          <w:noProof/>
        </w:rPr>
        <w:t xml:space="preserve"> </w:t>
      </w:r>
    </w:p>
    <w:p w14:paraId="34AE4D17" w14:textId="3CB93FA5" w:rsidR="00AD5BA7" w:rsidRPr="00DC7096" w:rsidRDefault="00C143B3" w:rsidP="000723B9">
      <w:pPr>
        <w:pStyle w:val="ParagraphNumbering"/>
        <w:ind w:left="0" w:firstLine="0"/>
      </w:pPr>
      <w:r w:rsidRPr="000723B9">
        <w:rPr>
          <w:b/>
        </w:rPr>
        <w:t>T</w:t>
      </w:r>
      <w:r w:rsidR="00036084" w:rsidRPr="000723B9">
        <w:rPr>
          <w:b/>
        </w:rPr>
        <w:t xml:space="preserve">he </w:t>
      </w:r>
      <w:r w:rsidRPr="000723B9">
        <w:rPr>
          <w:b/>
        </w:rPr>
        <w:t xml:space="preserve">cyclical upswing in economic activity </w:t>
      </w:r>
      <w:r w:rsidR="007515E2" w:rsidRPr="000723B9">
        <w:rPr>
          <w:b/>
        </w:rPr>
        <w:t>also</w:t>
      </w:r>
      <w:r w:rsidR="0060205C" w:rsidRPr="000723B9">
        <w:rPr>
          <w:b/>
        </w:rPr>
        <w:t xml:space="preserve"> </w:t>
      </w:r>
      <w:r w:rsidR="00CF579F" w:rsidRPr="000723B9">
        <w:rPr>
          <w:b/>
        </w:rPr>
        <w:t xml:space="preserve">presents an opportunity </w:t>
      </w:r>
      <w:r w:rsidR="00F43BD0" w:rsidRPr="000723B9">
        <w:rPr>
          <w:b/>
        </w:rPr>
        <w:t xml:space="preserve">to </w:t>
      </w:r>
      <w:r w:rsidR="00CF579F" w:rsidRPr="000723B9">
        <w:rPr>
          <w:b/>
        </w:rPr>
        <w:t>focus fiscal policy on re</w:t>
      </w:r>
      <w:r w:rsidR="00113EDD" w:rsidRPr="000723B9">
        <w:rPr>
          <w:b/>
        </w:rPr>
        <w:t>build</w:t>
      </w:r>
      <w:r w:rsidR="00CF579F" w:rsidRPr="000723B9">
        <w:rPr>
          <w:b/>
        </w:rPr>
        <w:t>ing</w:t>
      </w:r>
      <w:r w:rsidR="00113EDD" w:rsidRPr="000723B9">
        <w:rPr>
          <w:b/>
        </w:rPr>
        <w:t xml:space="preserve"> buffers</w:t>
      </w:r>
      <w:r w:rsidR="00CF579F" w:rsidRPr="000723B9">
        <w:rPr>
          <w:b/>
        </w:rPr>
        <w:t xml:space="preserve"> and supp</w:t>
      </w:r>
      <w:r w:rsidR="00681330" w:rsidRPr="000723B9">
        <w:rPr>
          <w:b/>
        </w:rPr>
        <w:t xml:space="preserve">orting </w:t>
      </w:r>
      <w:r w:rsidR="00A176A9" w:rsidRPr="000723B9">
        <w:rPr>
          <w:b/>
        </w:rPr>
        <w:t>productivity</w:t>
      </w:r>
      <w:r w:rsidR="00E00109" w:rsidRPr="000723B9">
        <w:rPr>
          <w:b/>
        </w:rPr>
        <w:t>-</w:t>
      </w:r>
      <w:r w:rsidR="00A176A9" w:rsidRPr="000723B9">
        <w:rPr>
          <w:b/>
        </w:rPr>
        <w:t xml:space="preserve">enhancing </w:t>
      </w:r>
      <w:r w:rsidR="00CF579F" w:rsidRPr="000723B9">
        <w:rPr>
          <w:b/>
        </w:rPr>
        <w:t>growth</w:t>
      </w:r>
      <w:bookmarkEnd w:id="169"/>
      <w:r w:rsidR="00D71F4B" w:rsidRPr="000723B9">
        <w:rPr>
          <w:b/>
        </w:rPr>
        <w:t>.</w:t>
      </w:r>
      <w:r w:rsidR="00D71F4B" w:rsidRPr="00D71F4B">
        <w:t xml:space="preserve"> </w:t>
      </w:r>
      <w:bookmarkStart w:id="173" w:name="_Hlk510511727"/>
      <w:bookmarkEnd w:id="170"/>
      <w:r w:rsidR="00B526BF">
        <w:t>While Canada has some fiscal space, general government gross debt is high compared to its triple A-rated peers</w:t>
      </w:r>
      <w:r w:rsidR="00310109">
        <w:t xml:space="preserve"> (Annex II)</w:t>
      </w:r>
      <w:r w:rsidR="00B526BF">
        <w:t xml:space="preserve">. </w:t>
      </w:r>
      <w:r w:rsidR="000C054F">
        <w:t>R</w:t>
      </w:r>
      <w:r w:rsidR="000C054F" w:rsidRPr="000C054F">
        <w:t>ebuild</w:t>
      </w:r>
      <w:r w:rsidR="000C054F">
        <w:t>ing</w:t>
      </w:r>
      <w:r w:rsidR="000C054F" w:rsidRPr="000C054F">
        <w:t xml:space="preserve"> buffers </w:t>
      </w:r>
      <w:r w:rsidR="00847E8F">
        <w:t xml:space="preserve">in good times </w:t>
      </w:r>
      <w:r w:rsidR="000C054F" w:rsidRPr="000C054F">
        <w:t xml:space="preserve">will ensure that </w:t>
      </w:r>
      <w:r w:rsidR="000C054F">
        <w:t>the government has</w:t>
      </w:r>
      <w:r w:rsidR="000C054F" w:rsidRPr="000C054F">
        <w:t xml:space="preserve"> sufficient fiscal ammunition to respond in case of a downturn</w:t>
      </w:r>
      <w:r w:rsidR="000C054F">
        <w:t xml:space="preserve">, and reducing debt </w:t>
      </w:r>
      <w:r w:rsidR="00B82AA8">
        <w:t xml:space="preserve">would provide </w:t>
      </w:r>
      <w:r w:rsidR="000C054F">
        <w:t xml:space="preserve">the government with </w:t>
      </w:r>
      <w:r w:rsidR="00300EBC">
        <w:t xml:space="preserve">more options to handle </w:t>
      </w:r>
      <w:r w:rsidR="00B82AA8">
        <w:t xml:space="preserve">future </w:t>
      </w:r>
      <w:r w:rsidR="00300EBC">
        <w:t>challenges</w:t>
      </w:r>
      <w:r w:rsidR="00AD5BA7">
        <w:t xml:space="preserve">, </w:t>
      </w:r>
      <w:r w:rsidR="00B82AA8">
        <w:t xml:space="preserve">most notably those relating </w:t>
      </w:r>
      <w:r w:rsidR="00AD5BA7">
        <w:t xml:space="preserve">to </w:t>
      </w:r>
      <w:r w:rsidR="00300EBC">
        <w:t>a</w:t>
      </w:r>
      <w:r w:rsidR="000C054F">
        <w:t>ging and weak productivity growth</w:t>
      </w:r>
      <w:r w:rsidR="00300EBC">
        <w:t xml:space="preserve">. </w:t>
      </w:r>
      <w:r w:rsidR="00AD5BA7">
        <w:t xml:space="preserve">This said, </w:t>
      </w:r>
      <w:r w:rsidR="00300EBC">
        <w:t xml:space="preserve">the pace of fiscal consolidation should </w:t>
      </w:r>
      <w:r w:rsidR="00201288">
        <w:t xml:space="preserve">be gradual </w:t>
      </w:r>
      <w:r w:rsidR="00300EBC">
        <w:t xml:space="preserve">given </w:t>
      </w:r>
      <w:r w:rsidR="000C054F" w:rsidRPr="00201288">
        <w:t xml:space="preserve">uncertainty </w:t>
      </w:r>
      <w:r w:rsidR="00E00109">
        <w:t>about</w:t>
      </w:r>
      <w:r w:rsidR="000C054F" w:rsidRPr="00201288">
        <w:t xml:space="preserve"> the amount of slack </w:t>
      </w:r>
      <w:r w:rsidR="00201288" w:rsidRPr="00201288">
        <w:t>in the</w:t>
      </w:r>
      <w:r w:rsidR="00201288">
        <w:t xml:space="preserve"> economy</w:t>
      </w:r>
      <w:r w:rsidR="00015C29">
        <w:t xml:space="preserve"> and </w:t>
      </w:r>
      <w:r w:rsidR="00DA5DD0">
        <w:t xml:space="preserve">the balance of </w:t>
      </w:r>
      <w:r w:rsidR="00015C29">
        <w:t>r</w:t>
      </w:r>
      <w:r w:rsidR="00DA5DD0">
        <w:t>isks around the outlook</w:t>
      </w:r>
      <w:r w:rsidR="00201288">
        <w:t xml:space="preserve">. </w:t>
      </w:r>
      <w:r w:rsidR="00681330" w:rsidRPr="00DC7096">
        <w:rPr>
          <w:highlight w:val="yellow"/>
        </w:rPr>
        <w:t xml:space="preserve"> </w:t>
      </w:r>
      <w:bookmarkEnd w:id="173"/>
    </w:p>
    <w:p w14:paraId="513F560C" w14:textId="3EE98DF2" w:rsidR="00DB57D2" w:rsidRDefault="00DB71AB" w:rsidP="00910D38">
      <w:pPr>
        <w:pStyle w:val="ParagraphNumbering"/>
        <w:ind w:left="0" w:firstLine="0"/>
      </w:pPr>
      <w:r w:rsidRPr="00560536">
        <w:rPr>
          <w:b/>
        </w:rPr>
        <w:t>In this regard</w:t>
      </w:r>
      <w:r w:rsidR="00DA5DD0" w:rsidRPr="00560536">
        <w:rPr>
          <w:b/>
        </w:rPr>
        <w:t xml:space="preserve">, </w:t>
      </w:r>
      <w:bookmarkStart w:id="174" w:name="_Hlk510512235"/>
      <w:r w:rsidR="00560536" w:rsidRPr="007D6648">
        <w:rPr>
          <w:b/>
        </w:rPr>
        <w:t xml:space="preserve">both the federal and </w:t>
      </w:r>
      <w:r w:rsidR="00DC7096" w:rsidRPr="00560536">
        <w:rPr>
          <w:b/>
        </w:rPr>
        <w:t>provincial governments have important roles to play</w:t>
      </w:r>
      <w:r w:rsidR="006B229C">
        <w:rPr>
          <w:b/>
        </w:rPr>
        <w:t>,</w:t>
      </w:r>
      <w:r w:rsidR="00560536" w:rsidRPr="007D6648">
        <w:rPr>
          <w:b/>
        </w:rPr>
        <w:t xml:space="preserve"> but the onus lies with provincial governments</w:t>
      </w:r>
      <w:r w:rsidR="00DC7096" w:rsidRPr="00560536">
        <w:rPr>
          <w:b/>
        </w:rPr>
        <w:t>.</w:t>
      </w:r>
      <w:r w:rsidR="00DC7096" w:rsidRPr="007D6648">
        <w:rPr>
          <w:color w:val="FF0000"/>
          <w:rPrChange w:id="175" w:author="Ochoa, Javier" w:date="2018-06-08T15:24:00Z">
            <w:rPr/>
          </w:rPrChange>
        </w:rPr>
        <w:t xml:space="preserve"> </w:t>
      </w:r>
      <w:r w:rsidR="00483444">
        <w:t xml:space="preserve">The decision by the federal government to use half of its windfall gain for debt reduction </w:t>
      </w:r>
      <w:r w:rsidR="008445D1">
        <w:t xml:space="preserve">and the rest for addressing key social needs </w:t>
      </w:r>
      <w:r w:rsidR="00483444">
        <w:t>strikes the right balance between priority spending and fiscal consolidation</w:t>
      </w:r>
      <w:r w:rsidR="00DC7096">
        <w:t>.</w:t>
      </w:r>
      <w:r w:rsidR="00514BCF">
        <w:t xml:space="preserve"> </w:t>
      </w:r>
      <w:r w:rsidR="00483444">
        <w:t xml:space="preserve">However, </w:t>
      </w:r>
      <w:r w:rsidR="003D23C7">
        <w:t xml:space="preserve">the </w:t>
      </w:r>
      <w:r w:rsidR="00DC7096">
        <w:t>slow pace of fiscal consolidation envisaged at the provincial level</w:t>
      </w:r>
      <w:r w:rsidR="00483444">
        <w:t xml:space="preserve"> means that at the aggregate level, the general government deficit will only decline from 1</w:t>
      </w:r>
      <w:r w:rsidR="0084650C">
        <w:t>.1</w:t>
      </w:r>
      <w:r w:rsidR="00483444">
        <w:t xml:space="preserve"> percent of GDP in 2017 to 0.</w:t>
      </w:r>
      <w:r w:rsidR="0084650C">
        <w:t>9</w:t>
      </w:r>
      <w:r w:rsidR="00483444">
        <w:t xml:space="preserve"> percent of GDP in 2023.</w:t>
      </w:r>
      <w:r w:rsidR="00483444" w:rsidRPr="00483444">
        <w:t xml:space="preserve"> </w:t>
      </w:r>
      <w:r w:rsidR="00DB0485">
        <w:t>Therefore:</w:t>
      </w:r>
    </w:p>
    <w:p w14:paraId="08158D91" w14:textId="29C38987" w:rsidR="00DB57F5" w:rsidRPr="00C82EC9" w:rsidRDefault="00560536" w:rsidP="000723B9">
      <w:pPr>
        <w:pStyle w:val="ListBullet"/>
        <w:rPr>
          <w:b/>
          <w:bCs/>
          <w:szCs w:val="21"/>
        </w:rPr>
      </w:pPr>
      <w:bookmarkStart w:id="176" w:name="_Hlk511725457"/>
      <w:r w:rsidRPr="007D6648">
        <w:rPr>
          <w:i/>
        </w:rPr>
        <w:t>P</w:t>
      </w:r>
      <w:r w:rsidR="00DC7096" w:rsidRPr="007D6648">
        <w:rPr>
          <w:i/>
        </w:rPr>
        <w:t>rovinces</w:t>
      </w:r>
      <w:r w:rsidR="00B432E5" w:rsidRPr="007D6648">
        <w:rPr>
          <w:i/>
        </w:rPr>
        <w:t xml:space="preserve"> that are running high deficits or debt</w:t>
      </w:r>
      <w:r w:rsidRPr="007D6648">
        <w:rPr>
          <w:i/>
        </w:rPr>
        <w:t xml:space="preserve"> should</w:t>
      </w:r>
      <w:r w:rsidR="00DC7096" w:rsidRPr="007D6648">
        <w:rPr>
          <w:i/>
        </w:rPr>
        <w:t xml:space="preserve"> </w:t>
      </w:r>
      <w:r w:rsidRPr="007D6648">
        <w:rPr>
          <w:i/>
        </w:rPr>
        <w:t xml:space="preserve">take the lead in making the </w:t>
      </w:r>
      <w:r w:rsidR="00DB57F5" w:rsidRPr="007D6648">
        <w:rPr>
          <w:i/>
        </w:rPr>
        <w:t>necessary fiscal adjustment</w:t>
      </w:r>
      <w:r w:rsidR="00DB57F5" w:rsidRPr="00C82EC9">
        <w:t xml:space="preserve">. </w:t>
      </w:r>
      <w:r w:rsidR="00632F80">
        <w:t>Under the baseline, provincial governments are expected to cut the overall deficit from 1.</w:t>
      </w:r>
      <w:r w:rsidR="0084650C">
        <w:t>4</w:t>
      </w:r>
      <w:r w:rsidR="00632F80">
        <w:t xml:space="preserve"> percent of GDP in 2018 to 1.</w:t>
      </w:r>
      <w:r w:rsidR="0084650C">
        <w:t>1</w:t>
      </w:r>
      <w:r w:rsidR="00632F80">
        <w:t xml:space="preserve"> percent in 2023</w:t>
      </w:r>
      <w:r w:rsidR="00D62726">
        <w:t>, but t</w:t>
      </w:r>
      <w:r w:rsidR="00F10660">
        <w:t>he size of the</w:t>
      </w:r>
      <w:r w:rsidR="00632F80">
        <w:t xml:space="preserve"> adjustment </w:t>
      </w:r>
      <w:r w:rsidR="00F10660">
        <w:t>could be increased to</w:t>
      </w:r>
      <w:r w:rsidR="00632F80">
        <w:t xml:space="preserve"> </w:t>
      </w:r>
      <w:r w:rsidR="004923CC">
        <w:t xml:space="preserve">at least </w:t>
      </w:r>
      <w:r w:rsidR="00F10660">
        <w:t>0.6 percent</w:t>
      </w:r>
      <w:r w:rsidR="00D62726">
        <w:t>.</w:t>
      </w:r>
      <w:r w:rsidR="00F10660">
        <w:t xml:space="preserve"> </w:t>
      </w:r>
    </w:p>
    <w:bookmarkEnd w:id="176"/>
    <w:p w14:paraId="64198DF5" w14:textId="3A767D19" w:rsidR="005C6ABE" w:rsidRPr="00483444" w:rsidRDefault="000723B9" w:rsidP="0049322C">
      <w:pPr>
        <w:pStyle w:val="ListBullet"/>
        <w:rPr>
          <w:b/>
          <w:bCs/>
          <w:szCs w:val="21"/>
        </w:rPr>
      </w:pPr>
      <w:r w:rsidRPr="000723B9">
        <w:rPr>
          <w:noProof/>
        </w:rPr>
        <w:drawing>
          <wp:anchor distT="0" distB="0" distL="114300" distR="114300" simplePos="0" relativeHeight="252681216" behindDoc="0" locked="0" layoutInCell="1" allowOverlap="1" wp14:anchorId="255E8111" wp14:editId="6667F89B">
            <wp:simplePos x="0" y="0"/>
            <wp:positionH relativeFrom="column">
              <wp:posOffset>2553335</wp:posOffset>
            </wp:positionH>
            <wp:positionV relativeFrom="paragraph">
              <wp:posOffset>9525</wp:posOffset>
            </wp:positionV>
            <wp:extent cx="3584575" cy="26479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457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096" w:rsidRPr="00483444">
        <w:rPr>
          <w:i/>
        </w:rPr>
        <w:t>On the federal side</w:t>
      </w:r>
      <w:r w:rsidR="00483444" w:rsidRPr="00483444">
        <w:rPr>
          <w:i/>
        </w:rPr>
        <w:t xml:space="preserve">, </w:t>
      </w:r>
      <w:r w:rsidR="00F71AD9">
        <w:rPr>
          <w:i/>
        </w:rPr>
        <w:t>while</w:t>
      </w:r>
      <w:r w:rsidR="00483444">
        <w:rPr>
          <w:i/>
        </w:rPr>
        <w:t xml:space="preserve"> </w:t>
      </w:r>
      <w:bookmarkEnd w:id="174"/>
      <w:r w:rsidR="00847E8F" w:rsidRPr="00483444">
        <w:rPr>
          <w:i/>
        </w:rPr>
        <w:t>t</w:t>
      </w:r>
      <w:r w:rsidR="00674992" w:rsidRPr="00483444">
        <w:rPr>
          <w:i/>
        </w:rPr>
        <w:t xml:space="preserve">he </w:t>
      </w:r>
      <w:r w:rsidR="00621121" w:rsidRPr="00483444">
        <w:rPr>
          <w:i/>
        </w:rPr>
        <w:t xml:space="preserve">medium-term </w:t>
      </w:r>
      <w:r w:rsidR="00D1423B" w:rsidRPr="00483444">
        <w:rPr>
          <w:i/>
        </w:rPr>
        <w:t xml:space="preserve">size of the </w:t>
      </w:r>
      <w:r w:rsidR="003E0C68" w:rsidRPr="00483444">
        <w:rPr>
          <w:i/>
        </w:rPr>
        <w:t xml:space="preserve">fiscal adjustment </w:t>
      </w:r>
      <w:r w:rsidR="00D1423B" w:rsidRPr="00483444">
        <w:rPr>
          <w:i/>
        </w:rPr>
        <w:t xml:space="preserve">is appropriate </w:t>
      </w:r>
      <w:r w:rsidR="002866AB" w:rsidRPr="00483444">
        <w:rPr>
          <w:i/>
        </w:rPr>
        <w:t xml:space="preserve">the adjustment </w:t>
      </w:r>
      <w:r w:rsidR="003E0C68" w:rsidRPr="00483444">
        <w:rPr>
          <w:i/>
        </w:rPr>
        <w:t xml:space="preserve">could be </w:t>
      </w:r>
      <w:r w:rsidR="00B84D0A" w:rsidRPr="00483444">
        <w:rPr>
          <w:i/>
        </w:rPr>
        <w:t xml:space="preserve">more </w:t>
      </w:r>
      <w:r w:rsidR="003E0C68" w:rsidRPr="00F71AD9">
        <w:rPr>
          <w:i/>
        </w:rPr>
        <w:t>front-loaded</w:t>
      </w:r>
      <w:r w:rsidR="003E0C68">
        <w:t xml:space="preserve">. The federal </w:t>
      </w:r>
      <w:r w:rsidR="00674992" w:rsidRPr="00674992">
        <w:t>government is</w:t>
      </w:r>
      <w:r w:rsidR="00300EBC">
        <w:t xml:space="preserve"> </w:t>
      </w:r>
      <w:r w:rsidR="00DA5DD0" w:rsidRPr="00DA5DD0">
        <w:t>expected to take a broadly neutral stance in 2018</w:t>
      </w:r>
      <w:r w:rsidR="00674992" w:rsidRPr="00483444">
        <w:rPr>
          <w:sz w:val="23"/>
          <w:szCs w:val="23"/>
        </w:rPr>
        <w:t xml:space="preserve"> </w:t>
      </w:r>
      <w:r w:rsidR="009C1832" w:rsidRPr="00263968">
        <w:t xml:space="preserve">and </w:t>
      </w:r>
      <w:r w:rsidR="00DB71AB" w:rsidRPr="00263968">
        <w:t xml:space="preserve">to </w:t>
      </w:r>
      <w:r w:rsidR="009C1832" w:rsidRPr="00263968">
        <w:t xml:space="preserve">cut the </w:t>
      </w:r>
      <w:r w:rsidR="005C6ABE">
        <w:t xml:space="preserve">overall </w:t>
      </w:r>
      <w:r w:rsidR="009C1832" w:rsidRPr="00263968">
        <w:t xml:space="preserve">deficit </w:t>
      </w:r>
      <w:r w:rsidR="0034563E" w:rsidRPr="00263968">
        <w:t>from 0.9</w:t>
      </w:r>
      <w:r w:rsidR="009C1832" w:rsidRPr="00263968">
        <w:t xml:space="preserve"> percent of GDP </w:t>
      </w:r>
      <w:r w:rsidR="009F5ABA">
        <w:t>in FY2017/18 to 0.5</w:t>
      </w:r>
      <w:r w:rsidR="0034563E" w:rsidRPr="00263968">
        <w:t xml:space="preserve"> percent by FY2022/23</w:t>
      </w:r>
      <w:r w:rsidR="005C6ABE" w:rsidRPr="005C6ABE">
        <w:t xml:space="preserve"> </w:t>
      </w:r>
      <w:r w:rsidR="005C6ABE">
        <w:t>(authorities’ definition)</w:t>
      </w:r>
      <w:r w:rsidR="00674992" w:rsidRPr="00263968">
        <w:t>.</w:t>
      </w:r>
      <w:r w:rsidR="005C6ABE">
        <w:t xml:space="preserve"> </w:t>
      </w:r>
      <w:bookmarkStart w:id="177" w:name="_Hlk511118112"/>
      <w:r w:rsidR="00F0727E">
        <w:t>W</w:t>
      </w:r>
      <w:r w:rsidR="00F10660">
        <w:t>ith</w:t>
      </w:r>
      <w:r w:rsidR="00F0727E">
        <w:t xml:space="preserve"> </w:t>
      </w:r>
      <w:r w:rsidR="00D62726">
        <w:t>growth</w:t>
      </w:r>
      <w:r w:rsidR="00F0727E">
        <w:t xml:space="preserve"> above potential in the near term, t</w:t>
      </w:r>
      <w:r w:rsidR="00DB71AB">
        <w:t xml:space="preserve">he adjustment could be </w:t>
      </w:r>
      <w:r w:rsidR="00F10660">
        <w:t>front-loaded</w:t>
      </w:r>
      <w:r w:rsidR="00D62726">
        <w:t xml:space="preserve"> to</w:t>
      </w:r>
      <w:r w:rsidR="00F10660">
        <w:t xml:space="preserve"> halv</w:t>
      </w:r>
      <w:r w:rsidR="00D62726">
        <w:t>e</w:t>
      </w:r>
      <w:r w:rsidR="00F10660">
        <w:t xml:space="preserve"> the deficit two years earlier.</w:t>
      </w:r>
      <w:bookmarkEnd w:id="177"/>
      <w:r w:rsidR="00DB71AB">
        <w:t xml:space="preserve"> </w:t>
      </w:r>
    </w:p>
    <w:p w14:paraId="6C55C569" w14:textId="5CD86892" w:rsidR="00440941" w:rsidRPr="00440941" w:rsidRDefault="00D62726" w:rsidP="00440941">
      <w:pPr>
        <w:pStyle w:val="ListBullet"/>
        <w:rPr>
          <w:szCs w:val="21"/>
        </w:rPr>
      </w:pPr>
      <w:r>
        <w:t xml:space="preserve">With </w:t>
      </w:r>
      <w:r w:rsidR="00156E64">
        <w:t xml:space="preserve">more determined </w:t>
      </w:r>
      <w:r w:rsidR="00440941" w:rsidRPr="00440941">
        <w:t xml:space="preserve">fiscal consolidation, general government gross debt would fall to </w:t>
      </w:r>
      <w:r w:rsidR="00440941" w:rsidRPr="00872B0B">
        <w:t>7</w:t>
      </w:r>
      <w:r w:rsidR="00632F80" w:rsidRPr="00872B0B">
        <w:t>4</w:t>
      </w:r>
      <w:r w:rsidR="00440941" w:rsidRPr="00872B0B">
        <w:t xml:space="preserve"> percent of GDP by 2023, compared to 76 percent of G</w:t>
      </w:r>
      <w:r w:rsidR="00590188" w:rsidRPr="00872B0B">
        <w:t>DP under the baseline</w:t>
      </w:r>
      <w:r w:rsidR="00590188">
        <w:t xml:space="preserve"> scenario</w:t>
      </w:r>
      <w:r w:rsidR="008666D3">
        <w:t>.</w:t>
      </w:r>
      <w:r w:rsidR="00440941" w:rsidRPr="00440941">
        <w:t xml:space="preserve"> </w:t>
      </w:r>
      <w:r w:rsidR="00156E64">
        <w:t xml:space="preserve">The impact on growth should be minimal because the economy is operating </w:t>
      </w:r>
      <w:r w:rsidR="00AD15BB">
        <w:t>around</w:t>
      </w:r>
      <w:r>
        <w:t xml:space="preserve"> capacity</w:t>
      </w:r>
      <w:r w:rsidR="00156E64">
        <w:t xml:space="preserve"> and the multiplier effects are expected to be small. </w:t>
      </w:r>
    </w:p>
    <w:p w14:paraId="43520AC8" w14:textId="6A841BA0" w:rsidR="005A241C" w:rsidRDefault="005C6ABE" w:rsidP="00E00109">
      <w:pPr>
        <w:pStyle w:val="ListBullet"/>
      </w:pPr>
      <w:r>
        <w:t>At both levels of government, i</w:t>
      </w:r>
      <w:r w:rsidR="00300EBC">
        <w:t xml:space="preserve">f the economy turns out to be better than anticipated, resulting in </w:t>
      </w:r>
      <w:r w:rsidR="00AD5BA7">
        <w:t xml:space="preserve">higher </w:t>
      </w:r>
      <w:r w:rsidR="00F54184">
        <w:t xml:space="preserve">revenues and smaller expenditures, </w:t>
      </w:r>
      <w:r w:rsidR="00300EBC">
        <w:t>a large</w:t>
      </w:r>
      <w:r w:rsidR="00674992">
        <w:t>r</w:t>
      </w:r>
      <w:r w:rsidR="00300EBC">
        <w:t xml:space="preserve"> portion of </w:t>
      </w:r>
      <w:r w:rsidR="00621121">
        <w:t xml:space="preserve">these </w:t>
      </w:r>
      <w:r w:rsidR="00300EBC">
        <w:t xml:space="preserve">fiscal savings </w:t>
      </w:r>
      <w:r w:rsidR="00385AA9">
        <w:t>could be targeted</w:t>
      </w:r>
      <w:r w:rsidR="00F54184">
        <w:t xml:space="preserve"> for </w:t>
      </w:r>
      <w:r w:rsidR="00AD5BA7">
        <w:t>deficit and debt reduction</w:t>
      </w:r>
      <w:r w:rsidR="00F54184">
        <w:t xml:space="preserve">. On the other hand, if downside risks materialize and growth </w:t>
      </w:r>
      <w:r w:rsidR="009C1832">
        <w:t xml:space="preserve">underperforms, </w:t>
      </w:r>
      <w:r w:rsidR="00621121" w:rsidRPr="00621121">
        <w:t xml:space="preserve">automatic stabilizers should be allowed to operate fully, </w:t>
      </w:r>
      <w:r w:rsidR="00621121">
        <w:t xml:space="preserve">and </w:t>
      </w:r>
      <w:r w:rsidR="009C1832" w:rsidRPr="00621121">
        <w:t>s</w:t>
      </w:r>
      <w:r w:rsidR="009C1832">
        <w:t>ome</w:t>
      </w:r>
      <w:r w:rsidR="00F54184">
        <w:t xml:space="preserve"> discretionary measures </w:t>
      </w:r>
      <w:r w:rsidR="00621121">
        <w:t>could be deployed depending on the severity of the downturn</w:t>
      </w:r>
      <w:r w:rsidR="00F54184">
        <w:t xml:space="preserve">. </w:t>
      </w:r>
    </w:p>
    <w:p w14:paraId="6C8BA218" w14:textId="04C065BA" w:rsidR="00236867" w:rsidRPr="00236867" w:rsidRDefault="00F339D4" w:rsidP="00F339D4">
      <w:pPr>
        <w:pStyle w:val="ParagraphNumbering"/>
        <w:ind w:left="0" w:firstLine="0"/>
      </w:pPr>
      <w:r w:rsidRPr="00F339D4">
        <w:rPr>
          <w:b/>
          <w:noProof/>
        </w:rPr>
        <w:drawing>
          <wp:anchor distT="0" distB="0" distL="114300" distR="114300" simplePos="0" relativeHeight="252683264" behindDoc="0" locked="0" layoutInCell="1" allowOverlap="1" wp14:anchorId="782C5353" wp14:editId="218D43BF">
            <wp:simplePos x="0" y="0"/>
            <wp:positionH relativeFrom="margin">
              <wp:align>right</wp:align>
            </wp:positionH>
            <wp:positionV relativeFrom="paragraph">
              <wp:posOffset>257175</wp:posOffset>
            </wp:positionV>
            <wp:extent cx="3415665" cy="24765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156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BD0" w:rsidRPr="00F339D4">
        <w:rPr>
          <w:b/>
        </w:rPr>
        <w:t>To bolster fiscal credibility and</w:t>
      </w:r>
      <w:r w:rsidR="00A176A9" w:rsidRPr="00F339D4">
        <w:rPr>
          <w:b/>
        </w:rPr>
        <w:t xml:space="preserve"> enhance communication, </w:t>
      </w:r>
      <w:r w:rsidR="00E60E1F" w:rsidRPr="00F339D4">
        <w:rPr>
          <w:b/>
        </w:rPr>
        <w:t xml:space="preserve">the federal government </w:t>
      </w:r>
      <w:r w:rsidR="00657C5E" w:rsidRPr="00F339D4">
        <w:rPr>
          <w:b/>
        </w:rPr>
        <w:t>c</w:t>
      </w:r>
      <w:r w:rsidR="00E60E1F" w:rsidRPr="00F339D4">
        <w:rPr>
          <w:b/>
        </w:rPr>
        <w:t xml:space="preserve">ould </w:t>
      </w:r>
      <w:r w:rsidR="00657C5E" w:rsidRPr="00F339D4">
        <w:rPr>
          <w:b/>
        </w:rPr>
        <w:t xml:space="preserve">adopt </w:t>
      </w:r>
      <w:r w:rsidR="00A176A9" w:rsidRPr="00F339D4">
        <w:rPr>
          <w:b/>
        </w:rPr>
        <w:t xml:space="preserve">a debt </w:t>
      </w:r>
      <w:r w:rsidR="00F43BD0" w:rsidRPr="00F339D4">
        <w:rPr>
          <w:b/>
        </w:rPr>
        <w:t xml:space="preserve">anchor </w:t>
      </w:r>
      <w:r w:rsidR="00847E8F" w:rsidRPr="00F339D4">
        <w:rPr>
          <w:b/>
        </w:rPr>
        <w:t xml:space="preserve">combined with </w:t>
      </w:r>
      <w:r w:rsidR="00A176A9" w:rsidRPr="00F339D4">
        <w:rPr>
          <w:b/>
        </w:rPr>
        <w:t>an operational rule</w:t>
      </w:r>
      <w:r w:rsidR="00F43BD0" w:rsidRPr="00F339D4">
        <w:rPr>
          <w:b/>
        </w:rPr>
        <w:t>.</w:t>
      </w:r>
      <w:r w:rsidR="00F43BD0" w:rsidRPr="00F43BD0">
        <w:t xml:space="preserve"> </w:t>
      </w:r>
      <w:r w:rsidR="00F43BD0">
        <w:t xml:space="preserve">Although the federal debt is projected to fall to a pre-crisis low by FY2022, this is not the government’s explicit commitment. The </w:t>
      </w:r>
      <w:r w:rsidR="005D2133">
        <w:t xml:space="preserve">government </w:t>
      </w:r>
      <w:r w:rsidR="00F43BD0">
        <w:t xml:space="preserve">also </w:t>
      </w:r>
      <w:r w:rsidR="00926AAA">
        <w:t xml:space="preserve">does not </w:t>
      </w:r>
      <w:r w:rsidR="005D2133">
        <w:t xml:space="preserve">have </w:t>
      </w:r>
      <w:r w:rsidR="00F43BD0">
        <w:t xml:space="preserve">an operational rule that serves as an instrument to </w:t>
      </w:r>
      <w:r w:rsidR="003A75D6">
        <w:t>prov</w:t>
      </w:r>
      <w:r w:rsidR="00926AAA">
        <w:t>ide short-term guidance to market participants</w:t>
      </w:r>
      <w:r w:rsidR="001309B0">
        <w:t xml:space="preserve">. </w:t>
      </w:r>
      <w:r w:rsidR="008653F8">
        <w:t xml:space="preserve">There is broad consensus that well-designed rules could help reduce the risk of “deficit bias,” particularly during election cycles, thus </w:t>
      </w:r>
      <w:r w:rsidR="00236867">
        <w:rPr>
          <w:bCs/>
          <w:szCs w:val="21"/>
        </w:rPr>
        <w:t>strengthen</w:t>
      </w:r>
      <w:r w:rsidR="008653F8">
        <w:rPr>
          <w:bCs/>
          <w:szCs w:val="21"/>
        </w:rPr>
        <w:t>ing</w:t>
      </w:r>
      <w:r w:rsidR="00236867">
        <w:rPr>
          <w:bCs/>
          <w:szCs w:val="21"/>
        </w:rPr>
        <w:t xml:space="preserve"> </w:t>
      </w:r>
      <w:r w:rsidR="002152B6">
        <w:rPr>
          <w:bCs/>
          <w:szCs w:val="21"/>
        </w:rPr>
        <w:t>fiscal a</w:t>
      </w:r>
      <w:r w:rsidR="00236867">
        <w:rPr>
          <w:bCs/>
          <w:szCs w:val="21"/>
        </w:rPr>
        <w:t>ccountability</w:t>
      </w:r>
      <w:r w:rsidR="00F43BD0" w:rsidRPr="00516E1B">
        <w:rPr>
          <w:bCs/>
          <w:szCs w:val="21"/>
        </w:rPr>
        <w:t>.</w:t>
      </w:r>
      <w:r w:rsidR="00F43BD0">
        <w:rPr>
          <w:rStyle w:val="FootnoteReference"/>
          <w:bCs/>
          <w:szCs w:val="21"/>
        </w:rPr>
        <w:footnoteReference w:id="14"/>
      </w:r>
      <w:r w:rsidR="00F43BD0" w:rsidRPr="00516E1B">
        <w:rPr>
          <w:bCs/>
          <w:szCs w:val="21"/>
        </w:rPr>
        <w:t xml:space="preserve"> </w:t>
      </w:r>
      <w:r w:rsidR="003F580E">
        <w:rPr>
          <w:bCs/>
          <w:szCs w:val="21"/>
        </w:rPr>
        <w:t xml:space="preserve">Furthermore, </w:t>
      </w:r>
      <w:r w:rsidR="003F580E">
        <w:t>credit rating agencies assume an implicit</w:t>
      </w:r>
      <w:r w:rsidR="003F580E" w:rsidRPr="00604207">
        <w:t xml:space="preserve"> federal </w:t>
      </w:r>
      <w:r w:rsidR="003F580E">
        <w:t xml:space="preserve">guarantee in </w:t>
      </w:r>
      <w:r w:rsidR="003F580E" w:rsidRPr="00604207">
        <w:t xml:space="preserve">assessing provincial debt </w:t>
      </w:r>
      <w:r w:rsidR="003F580E">
        <w:t>ratings</w:t>
      </w:r>
      <w:r w:rsidR="00AD15BB">
        <w:t>, partly</w:t>
      </w:r>
      <w:r w:rsidR="003F580E">
        <w:t xml:space="preserve"> because t</w:t>
      </w:r>
      <w:r w:rsidR="00663634" w:rsidRPr="00E42072">
        <w:t xml:space="preserve">he federal government </w:t>
      </w:r>
      <w:r w:rsidR="003F580E">
        <w:t>shares the burden of</w:t>
      </w:r>
      <w:r w:rsidR="00663634" w:rsidRPr="00E42072">
        <w:t xml:space="preserve"> health care costs </w:t>
      </w:r>
      <w:r w:rsidR="003F580E">
        <w:t>through the Canada Health Transfer system</w:t>
      </w:r>
      <w:r w:rsidR="00663634" w:rsidRPr="00E42072">
        <w:t>.</w:t>
      </w:r>
      <w:r w:rsidR="008653F8" w:rsidRPr="008653F8">
        <w:t xml:space="preserve"> </w:t>
      </w:r>
    </w:p>
    <w:p w14:paraId="5001DCB5" w14:textId="0C93FB57" w:rsidR="00236867" w:rsidRPr="007F54DE" w:rsidRDefault="003F580E" w:rsidP="00236867">
      <w:pPr>
        <w:pStyle w:val="ListBullet"/>
        <w:numPr>
          <w:ilvl w:val="0"/>
          <w:numId w:val="1"/>
        </w:numPr>
      </w:pPr>
      <w:r>
        <w:rPr>
          <w:i/>
        </w:rPr>
        <w:t>D</w:t>
      </w:r>
      <w:r w:rsidR="00236867" w:rsidRPr="00AD5052">
        <w:rPr>
          <w:i/>
        </w:rPr>
        <w:t>ebt anchor</w:t>
      </w:r>
      <w:r w:rsidR="00236867">
        <w:t xml:space="preserve">. </w:t>
      </w:r>
      <w:bookmarkStart w:id="179" w:name="_Hlk510101357"/>
      <w:r>
        <w:t xml:space="preserve">The federal government could explicitly aim to lower debt to </w:t>
      </w:r>
      <w:r w:rsidR="007F54DE">
        <w:t>the</w:t>
      </w:r>
      <w:r>
        <w:t xml:space="preserve"> pre-crisis low </w:t>
      </w:r>
      <w:r w:rsidR="007F54DE">
        <w:t xml:space="preserve">of </w:t>
      </w:r>
      <w:r w:rsidR="007F54DE" w:rsidRPr="007F54DE">
        <w:t xml:space="preserve">28 percent of GDP (authorities’ definition), which </w:t>
      </w:r>
      <w:r w:rsidR="007F54DE">
        <w:t xml:space="preserve">should </w:t>
      </w:r>
      <w:r w:rsidR="007F54DE" w:rsidRPr="007F54DE">
        <w:t xml:space="preserve">provide the government with ample fiscal space to respond to shocks </w:t>
      </w:r>
      <w:r w:rsidR="007F54DE">
        <w:t>equivalent to</w:t>
      </w:r>
      <w:r w:rsidR="007F54DE" w:rsidRPr="007F54DE">
        <w:t xml:space="preserve"> </w:t>
      </w:r>
      <w:r w:rsidR="00E61CC9">
        <w:t xml:space="preserve">those experienced during </w:t>
      </w:r>
      <w:r w:rsidR="007F54DE" w:rsidRPr="007F54DE">
        <w:t xml:space="preserve">the </w:t>
      </w:r>
      <w:r w:rsidR="0084650C">
        <w:t xml:space="preserve">2008 </w:t>
      </w:r>
      <w:r w:rsidR="007F54DE" w:rsidRPr="007F54DE">
        <w:t>global crisis</w:t>
      </w:r>
      <w:r w:rsidR="005E7B04" w:rsidRPr="007F54DE">
        <w:t xml:space="preserve">. </w:t>
      </w:r>
      <w:bookmarkEnd w:id="179"/>
    </w:p>
    <w:p w14:paraId="15C8E7F0" w14:textId="0C25E3D6" w:rsidR="00810292" w:rsidRDefault="005E7B04" w:rsidP="00236867">
      <w:pPr>
        <w:pStyle w:val="ListBullet"/>
        <w:numPr>
          <w:ilvl w:val="0"/>
          <w:numId w:val="1"/>
        </w:numPr>
      </w:pPr>
      <w:r w:rsidRPr="00AD5052">
        <w:rPr>
          <w:i/>
        </w:rPr>
        <w:t>Operational rules</w:t>
      </w:r>
      <w:r>
        <w:t xml:space="preserve">. The </w:t>
      </w:r>
      <w:r w:rsidRPr="005C1360">
        <w:rPr>
          <w:szCs w:val="21"/>
        </w:rPr>
        <w:t xml:space="preserve">rule should be designed to strike the right </w:t>
      </w:r>
      <w:r w:rsidRPr="005C1360">
        <w:rPr>
          <w:bCs/>
          <w:szCs w:val="21"/>
        </w:rPr>
        <w:t>balance between enforcement, flexibility, and simplicity</w:t>
      </w:r>
      <w:r>
        <w:t>. If a cyclically</w:t>
      </w:r>
      <w:r w:rsidR="00A32EC4">
        <w:t>-</w:t>
      </w:r>
      <w:r>
        <w:t>adjusted balance rule prove</w:t>
      </w:r>
      <w:r w:rsidR="004C6552">
        <w:t>s</w:t>
      </w:r>
      <w:r>
        <w:t xml:space="preserve"> too complex to communicate, an expenditure rule </w:t>
      </w:r>
      <w:r w:rsidR="00185ED2" w:rsidRPr="00D71F4B">
        <w:t>(e.g., placing a cap on expenditure or expenditure growth)</w:t>
      </w:r>
      <w:r w:rsidR="00185ED2">
        <w:t xml:space="preserve"> </w:t>
      </w:r>
      <w:r>
        <w:t xml:space="preserve">could be considered. </w:t>
      </w:r>
      <w:r w:rsidR="00185ED2">
        <w:t>The advantage of the expenditure rule is that it is easier to measure and communicate, and p</w:t>
      </w:r>
      <w:r w:rsidR="00ED516B">
        <w:t>rovides flexibility</w:t>
      </w:r>
      <w:r w:rsidR="00A32EC4">
        <w:t>.</w:t>
      </w:r>
      <w:r w:rsidR="00ED516B">
        <w:t xml:space="preserve"> </w:t>
      </w:r>
      <w:r w:rsidR="00A32EC4">
        <w:t>I</w:t>
      </w:r>
      <w:r w:rsidR="00ED516B">
        <w:t xml:space="preserve">n good times, the rule prevents higher-than-expected revenues from being spent, thus contributing to fiscal buffers. In </w:t>
      </w:r>
      <w:r w:rsidR="003C26EB">
        <w:t>tough times</w:t>
      </w:r>
      <w:r w:rsidR="00185ED2">
        <w:t xml:space="preserve">, </w:t>
      </w:r>
      <w:r w:rsidR="00ED516B">
        <w:t xml:space="preserve">automatic stabilizers </w:t>
      </w:r>
      <w:r w:rsidR="000C1893">
        <w:t>would reduce</w:t>
      </w:r>
      <w:r w:rsidR="00ED516B">
        <w:t xml:space="preserve"> revenue</w:t>
      </w:r>
      <w:r w:rsidR="000C1893">
        <w:t>s,</w:t>
      </w:r>
      <w:r w:rsidR="00ED516B">
        <w:t xml:space="preserve"> </w:t>
      </w:r>
      <w:r w:rsidR="00185ED2">
        <w:t xml:space="preserve">while on the expenditure side, </w:t>
      </w:r>
      <w:r w:rsidR="00C303E3">
        <w:t>the rule</w:t>
      </w:r>
      <w:r w:rsidR="00185ED2">
        <w:t xml:space="preserve"> </w:t>
      </w:r>
      <w:r w:rsidR="000C1893">
        <w:t>w</w:t>
      </w:r>
      <w:r w:rsidR="00C303E3">
        <w:t xml:space="preserve">ould include contingencies and </w:t>
      </w:r>
      <w:r w:rsidR="00ED516B">
        <w:t>escape clause</w:t>
      </w:r>
      <w:r w:rsidR="00C303E3">
        <w:t>s</w:t>
      </w:r>
      <w:r w:rsidR="00ED516B">
        <w:t xml:space="preserve"> for exceptional circumstances</w:t>
      </w:r>
      <w:r w:rsidR="003C26EB">
        <w:t>.</w:t>
      </w:r>
      <w:r w:rsidR="00626526">
        <w:rPr>
          <w:rStyle w:val="FootnoteReference"/>
        </w:rPr>
        <w:footnoteReference w:id="15"/>
      </w:r>
    </w:p>
    <w:p w14:paraId="0C3ABC0B" w14:textId="3AC00B04" w:rsidR="005E7B04" w:rsidRPr="00ED1921" w:rsidRDefault="00810292" w:rsidP="00236867">
      <w:pPr>
        <w:pStyle w:val="ListBullet"/>
        <w:numPr>
          <w:ilvl w:val="0"/>
          <w:numId w:val="1"/>
        </w:numPr>
      </w:pPr>
      <w:r w:rsidRPr="00810292">
        <w:t xml:space="preserve">Regularly scheduled reviews assessing whether the fiscal framework achieves its objectives should be an integral part of the system. These assessments would inform whether existing rules should be kept, revised, or abandoned. The PBO in its </w:t>
      </w:r>
      <w:r w:rsidRPr="00810292">
        <w:rPr>
          <w:rFonts w:cs="Segoe UI"/>
          <w:szCs w:val="21"/>
        </w:rPr>
        <w:t xml:space="preserve">official watchdog function can be </w:t>
      </w:r>
      <w:r w:rsidRPr="00810292">
        <w:rPr>
          <w:rFonts w:cs="Segoe UI"/>
          <w:color w:val="000000"/>
          <w:szCs w:val="21"/>
        </w:rPr>
        <w:t xml:space="preserve">tasked with monitoring compliance with rules and with ensuring that rules </w:t>
      </w:r>
      <w:r w:rsidR="00E61CC9">
        <w:rPr>
          <w:rFonts w:cs="Segoe UI"/>
          <w:color w:val="000000"/>
          <w:szCs w:val="21"/>
        </w:rPr>
        <w:t>are</w:t>
      </w:r>
      <w:r w:rsidRPr="00810292">
        <w:rPr>
          <w:rFonts w:cs="Segoe UI"/>
          <w:color w:val="000000"/>
          <w:szCs w:val="21"/>
        </w:rPr>
        <w:t xml:space="preserve"> not circumvented by being based on overoptimistic macroeconomic and fiscal forecasts or manipulation of cyclically-adjusted indicators</w:t>
      </w:r>
      <w:r w:rsidR="004E2F1D">
        <w:rPr>
          <w:rFonts w:cs="Segoe UI"/>
          <w:color w:val="000000"/>
          <w:szCs w:val="21"/>
        </w:rPr>
        <w:t>.</w:t>
      </w:r>
    </w:p>
    <w:p w14:paraId="17AF1FAA" w14:textId="19F34B01" w:rsidR="001451DB" w:rsidRDefault="00ED1921" w:rsidP="00ED1921">
      <w:pPr>
        <w:pStyle w:val="ParagraphNumbering"/>
        <w:ind w:left="0" w:firstLine="0"/>
      </w:pPr>
      <w:r w:rsidRPr="00ED1921">
        <w:rPr>
          <w:b/>
        </w:rPr>
        <w:t>At the provincial level, fiscal rules should strike the right balance between strengthening the link with debt while protecting provincial public investment</w:t>
      </w:r>
      <w:r>
        <w:t>. BC and Quebec should continue to comply with their current balanced operating budget rule. Ontario and Alberta should explore alternative operational rules to replace or support their existing operating budget rules to enhance the credibility of debt reduction as a medium-term fiscal objective. Such options should consider specific sources of fiscal imbalance (</w:t>
      </w:r>
      <w:r w:rsidR="00D1423B">
        <w:t xml:space="preserve">excessive current </w:t>
      </w:r>
      <w:r>
        <w:t xml:space="preserve">spending or </w:t>
      </w:r>
      <w:r w:rsidR="00D1423B">
        <w:t>under-taxation</w:t>
      </w:r>
      <w:r>
        <w:t>) and public investment plans in each province.</w:t>
      </w:r>
      <w:r w:rsidR="001451DB">
        <w:t xml:space="preserve"> </w:t>
      </w:r>
    </w:p>
    <w:p w14:paraId="3D7CE910" w14:textId="0CDF24B2" w:rsidR="004A7F2D" w:rsidRDefault="004A7F2D">
      <w:pPr>
        <w:spacing w:line="22" w:lineRule="auto"/>
        <w:pPrChange w:id="182" w:author="Ochoa, Javier" w:date="2018-06-08T15:24:00Z">
          <w:pPr>
            <w:pStyle w:val="ParagraphNumbering"/>
            <w:numPr>
              <w:numId w:val="0"/>
            </w:numPr>
            <w:ind w:left="0" w:firstLine="0"/>
          </w:pPr>
        </w:pPrChange>
      </w:pPr>
    </w:p>
    <w:tbl>
      <w:tblPr>
        <w:tblStyle w:val="TableGrid"/>
        <w:tblpPr w:leftFromText="180" w:rightFromText="180" w:vertAnchor="text" w:horzAnchor="margin" w:tblpY="33"/>
        <w:tblW w:w="9314" w:type="dxa"/>
        <w:tblBorders>
          <w:insideH w:val="none" w:sz="0" w:space="0" w:color="auto"/>
          <w:insideV w:val="none" w:sz="0" w:space="0" w:color="auto"/>
        </w:tblBorders>
        <w:shd w:val="clear" w:color="auto" w:fill="DBE5F1" w:themeFill="accent1" w:themeFillTint="33"/>
        <w:tblLayout w:type="fixed"/>
        <w:tblLook w:val="04A0" w:firstRow="1" w:lastRow="0" w:firstColumn="1" w:lastColumn="0" w:noHBand="0" w:noVBand="1"/>
      </w:tblPr>
      <w:tblGrid>
        <w:gridCol w:w="9314"/>
      </w:tblGrid>
      <w:tr w:rsidR="004A7F2D" w14:paraId="08303735" w14:textId="77777777" w:rsidTr="00DF0F3B">
        <w:trPr>
          <w:trHeight w:val="458"/>
        </w:trPr>
        <w:tc>
          <w:tcPr>
            <w:tcW w:w="9314" w:type="dxa"/>
            <w:shd w:val="clear" w:color="auto" w:fill="auto"/>
            <w:vAlign w:val="center"/>
          </w:tcPr>
          <w:p w14:paraId="7C05DE5B" w14:textId="77777777" w:rsidR="004A7F2D" w:rsidRPr="00E62D8D" w:rsidRDefault="004A7F2D" w:rsidP="00DF0F3B">
            <w:pPr>
              <w:jc w:val="center"/>
              <w:rPr>
                <w:rFonts w:cs="Segoe UI"/>
                <w:b/>
                <w:color w:val="4B82AD"/>
                <w:szCs w:val="21"/>
              </w:rPr>
            </w:pPr>
            <w:r>
              <w:rPr>
                <w:rFonts w:cs="Segoe UI"/>
                <w:b/>
                <w:color w:val="4B82AD"/>
                <w:szCs w:val="21"/>
              </w:rPr>
              <w:fldChar w:fldCharType="begin"/>
            </w:r>
            <w:r>
              <w:rPr>
                <w:rFonts w:cs="Segoe UI"/>
                <w:b/>
                <w:color w:val="4B82AD"/>
                <w:szCs w:val="21"/>
              </w:rPr>
              <w:instrText xml:space="preserve"> TC "</w:instrText>
            </w:r>
            <w:bookmarkStart w:id="183" w:name="_Toc516051561"/>
            <w:bookmarkStart w:id="184" w:name="_Toc516222649"/>
            <w:bookmarkStart w:id="185" w:name="_Toc512006723"/>
            <w:r w:rsidRPr="00495C68">
              <w:rPr>
                <w:rFonts w:cs="Segoe UI"/>
                <w:color w:val="4B82AD"/>
                <w:szCs w:val="21"/>
              </w:rPr>
              <w:instrText>1. The First Feminist Budget?</w:instrText>
            </w:r>
            <w:bookmarkEnd w:id="183"/>
            <w:bookmarkEnd w:id="184"/>
            <w:bookmarkEnd w:id="185"/>
            <w:r>
              <w:rPr>
                <w:rFonts w:cs="Segoe UI"/>
                <w:b/>
                <w:color w:val="4B82AD"/>
                <w:szCs w:val="21"/>
              </w:rPr>
              <w:cr/>
              <w:instrText xml:space="preserve">"\f D </w:instrText>
            </w:r>
            <w:r>
              <w:rPr>
                <w:rFonts w:cs="Segoe UI"/>
                <w:b/>
                <w:color w:val="4B82AD"/>
                <w:szCs w:val="21"/>
              </w:rPr>
              <w:fldChar w:fldCharType="end"/>
            </w:r>
            <w:r w:rsidRPr="00495C68">
              <w:rPr>
                <w:rFonts w:cs="Segoe UI"/>
                <w:b/>
                <w:color w:val="4B82AD"/>
                <w:szCs w:val="21"/>
              </w:rPr>
              <w:t>Box 1. The First Feminist Budget?</w:t>
            </w:r>
          </w:p>
        </w:tc>
      </w:tr>
      <w:tr w:rsidR="004A7F2D" w14:paraId="1847F3E1" w14:textId="77777777" w:rsidTr="00DF0F3B">
        <w:trPr>
          <w:trHeight w:val="968"/>
        </w:trPr>
        <w:tc>
          <w:tcPr>
            <w:tcW w:w="9314" w:type="dxa"/>
            <w:shd w:val="clear" w:color="auto" w:fill="auto"/>
          </w:tcPr>
          <w:p w14:paraId="3CC2A054" w14:textId="77777777" w:rsidR="004A7F2D" w:rsidRPr="007A7DFD" w:rsidRDefault="004A7F2D">
            <w:pPr>
              <w:spacing w:after="120" w:line="240" w:lineRule="auto"/>
              <w:rPr>
                <w:sz w:val="19"/>
                <w:szCs w:val="19"/>
                <w:vertAlign w:val="superscript"/>
              </w:rPr>
              <w:pPrChange w:id="186" w:author="Ochoa, Javier" w:date="2018-06-08T15:24:00Z">
                <w:pPr>
                  <w:framePr w:hSpace="180" w:wrap="around" w:vAnchor="text" w:hAnchor="margin" w:y="33"/>
                </w:pPr>
              </w:pPrChange>
            </w:pPr>
            <w:r>
              <w:rPr>
                <w:sz w:val="19"/>
                <w:szCs w:val="19"/>
              </w:rPr>
              <w:t>More women</w:t>
            </w:r>
            <w:r w:rsidRPr="007A7DFD">
              <w:rPr>
                <w:sz w:val="19"/>
                <w:szCs w:val="19"/>
              </w:rPr>
              <w:t xml:space="preserve"> participati</w:t>
            </w:r>
            <w:r>
              <w:rPr>
                <w:sz w:val="19"/>
                <w:szCs w:val="19"/>
              </w:rPr>
              <w:t>ng</w:t>
            </w:r>
            <w:r w:rsidRPr="007A7DFD">
              <w:rPr>
                <w:sz w:val="19"/>
                <w:szCs w:val="19"/>
              </w:rPr>
              <w:t xml:space="preserve"> in the economy is good for growth. Staff’s research indicates that real GDP could increase by about 4 percent if the current gap of 7 percentage points between male and female labor force participation </w:t>
            </w:r>
            <w:r>
              <w:rPr>
                <w:sz w:val="19"/>
                <w:szCs w:val="19"/>
              </w:rPr>
              <w:t>was</w:t>
            </w:r>
            <w:r w:rsidRPr="007A7DFD">
              <w:rPr>
                <w:sz w:val="19"/>
                <w:szCs w:val="19"/>
              </w:rPr>
              <w:t xml:space="preserve"> eliminated.</w:t>
            </w:r>
            <w:r w:rsidRPr="007A7DFD">
              <w:rPr>
                <w:sz w:val="19"/>
                <w:szCs w:val="19"/>
                <w:vertAlign w:val="superscript"/>
              </w:rPr>
              <w:t xml:space="preserve">1 </w:t>
            </w:r>
          </w:p>
          <w:p w14:paraId="118D9993" w14:textId="77777777" w:rsidR="004A7F2D" w:rsidRPr="007A7DFD" w:rsidRDefault="004A7F2D">
            <w:pPr>
              <w:spacing w:after="120" w:line="240" w:lineRule="auto"/>
              <w:rPr>
                <w:sz w:val="19"/>
                <w:szCs w:val="19"/>
                <w:vertAlign w:val="superscript"/>
              </w:rPr>
              <w:pPrChange w:id="187" w:author="Ochoa, Javier" w:date="2018-06-08T15:24:00Z">
                <w:pPr>
                  <w:framePr w:hSpace="180" w:wrap="around" w:vAnchor="text" w:hAnchor="margin" w:y="33"/>
                </w:pPr>
              </w:pPrChange>
            </w:pPr>
            <w:r w:rsidRPr="007A7DFD">
              <w:rPr>
                <w:rFonts w:eastAsiaTheme="minorHAnsi"/>
                <w:sz w:val="19"/>
                <w:szCs w:val="19"/>
              </w:rPr>
              <w:t>The federal government introduced a series of progressive measures to encourage women to actively participate in the workforce in the 2018 Federal Budget. The measures included</w:t>
            </w:r>
            <w:r>
              <w:rPr>
                <w:rFonts w:eastAsiaTheme="minorHAnsi"/>
                <w:sz w:val="19"/>
                <w:szCs w:val="19"/>
              </w:rPr>
              <w:t>:</w:t>
            </w:r>
            <w:r w:rsidRPr="007A7DFD">
              <w:rPr>
                <w:rFonts w:eastAsiaTheme="minorHAnsi"/>
                <w:sz w:val="19"/>
                <w:szCs w:val="19"/>
              </w:rPr>
              <w:t xml:space="preserve"> (i) new “use-it-or-lose-it” Employment Insurance Parental Sharing Benefit that provides two-parent families who agree to share parental leave to receive an additional five weeks of leave; (ii) amendments to the </w:t>
            </w:r>
            <w:r w:rsidRPr="007A7DFD">
              <w:rPr>
                <w:rFonts w:eastAsiaTheme="minorHAnsi"/>
                <w:i/>
                <w:iCs/>
                <w:sz w:val="19"/>
                <w:szCs w:val="19"/>
              </w:rPr>
              <w:t>Canada Business Corporations Act</w:t>
            </w:r>
            <w:r w:rsidRPr="007A7DFD">
              <w:rPr>
                <w:rFonts w:eastAsiaTheme="minorHAnsi"/>
                <w:sz w:val="19"/>
                <w:szCs w:val="19"/>
              </w:rPr>
              <w:t> to require federally incorporated firms to make annual disclosures about the diversity of their senior management teams and boards of directors; (iii) new</w:t>
            </w:r>
            <w:r w:rsidRPr="007A7DFD">
              <w:rPr>
                <w:sz w:val="19"/>
                <w:szCs w:val="19"/>
              </w:rPr>
              <w:t xml:space="preserve"> pay equity legislation to ensure that female and male employees in federally regulated businesses receive equal pay for work of equal value; (iv) access to new financing for women entrepreneurs through the Business Development Bank of Canada and Export Development Canada</w:t>
            </w:r>
            <w:r>
              <w:rPr>
                <w:sz w:val="19"/>
                <w:szCs w:val="19"/>
              </w:rPr>
              <w:t>;</w:t>
            </w:r>
            <w:r w:rsidRPr="007A7DFD">
              <w:rPr>
                <w:sz w:val="19"/>
                <w:szCs w:val="19"/>
              </w:rPr>
              <w:t xml:space="preserve"> and (iv) a commitment to introduce legislation to make gender budgeting (GBA</w:t>
            </w:r>
            <w:r w:rsidRPr="007A7DFD">
              <w:rPr>
                <w:sz w:val="19"/>
                <w:szCs w:val="19"/>
                <w:vertAlign w:val="superscript"/>
              </w:rPr>
              <w:t>+</w:t>
            </w:r>
            <w:r w:rsidRPr="007A7DFD">
              <w:rPr>
                <w:sz w:val="19"/>
                <w:szCs w:val="19"/>
              </w:rPr>
              <w:t xml:space="preserve">) a permanent part of the federal budget-making process. </w:t>
            </w:r>
          </w:p>
          <w:p w14:paraId="004954D4" w14:textId="55C49475" w:rsidR="004A7F2D" w:rsidRPr="00D7775D" w:rsidRDefault="004A7F2D">
            <w:pPr>
              <w:spacing w:line="240" w:lineRule="auto"/>
              <w:rPr>
                <w:sz w:val="17"/>
                <w:rPrChange w:id="188" w:author="Ochoa, Javier" w:date="2018-06-08T15:24:00Z">
                  <w:rPr>
                    <w:sz w:val="14"/>
                  </w:rPr>
                </w:rPrChange>
              </w:rPr>
              <w:pPrChange w:id="189" w:author="Ochoa, Javier" w:date="2018-06-08T15:24:00Z">
                <w:pPr>
                  <w:framePr w:hSpace="180" w:wrap="around" w:vAnchor="text" w:hAnchor="margin" w:y="33"/>
                </w:pPr>
              </w:pPrChange>
            </w:pPr>
            <w:r w:rsidRPr="00D7775D">
              <w:rPr>
                <w:sz w:val="17"/>
                <w:szCs w:val="17"/>
                <w:vertAlign w:val="superscript"/>
              </w:rPr>
              <w:t>1</w:t>
            </w:r>
            <w:r>
              <w:rPr>
                <w:sz w:val="17"/>
                <w:szCs w:val="17"/>
                <w:vertAlign w:val="superscript"/>
              </w:rPr>
              <w:t xml:space="preserve"> </w:t>
            </w:r>
            <w:r w:rsidRPr="00D7775D">
              <w:rPr>
                <w:sz w:val="17"/>
                <w:szCs w:val="17"/>
              </w:rPr>
              <w:t>See</w:t>
            </w:r>
            <w:r w:rsidRPr="00D7775D">
              <w:rPr>
                <w:sz w:val="17"/>
                <w:rPrChange w:id="190" w:author="Ochoa, Javier" w:date="2018-06-08T15:24:00Z">
                  <w:rPr>
                    <w:sz w:val="14"/>
                  </w:rPr>
                </w:rPrChange>
              </w:rPr>
              <w:t xml:space="preserve"> “Women are Key for Future Growth: Evidence from Canada”, IMF Working Paper, IMF/17/166, July 2017, by B. Petersson, R. Mariscal, and K. Ishi.</w:t>
            </w:r>
          </w:p>
        </w:tc>
      </w:tr>
    </w:tbl>
    <w:p w14:paraId="2B1F4EA1" w14:textId="7D944DE3" w:rsidR="001451DB" w:rsidRDefault="001451DB">
      <w:pPr>
        <w:spacing w:line="22" w:lineRule="auto"/>
        <w:pPrChange w:id="191" w:author="Ochoa, Javier" w:date="2018-06-08T15:24:00Z">
          <w:pPr>
            <w:pStyle w:val="ListBullet"/>
            <w:numPr>
              <w:numId w:val="0"/>
            </w:numPr>
            <w:ind w:left="0" w:firstLine="0"/>
          </w:pPr>
        </w:pPrChange>
      </w:pPr>
    </w:p>
    <w:p w14:paraId="5F953D44" w14:textId="41570E9A" w:rsidR="00B25719" w:rsidRPr="00414D06" w:rsidRDefault="003D2FC1" w:rsidP="00426551">
      <w:pPr>
        <w:pStyle w:val="Heading2"/>
        <w:ind w:left="0"/>
        <w:rPr>
          <w:i/>
          <w:sz w:val="26"/>
          <w:rPrChange w:id="192" w:author="Ochoa, Javier" w:date="2018-06-08T15:24:00Z">
            <w:rPr>
              <w:i/>
            </w:rPr>
          </w:rPrChange>
        </w:rPr>
      </w:pPr>
      <w:bookmarkStart w:id="193" w:name="_Toc516218266"/>
      <w:bookmarkStart w:id="194" w:name="_Toc516218311"/>
      <w:bookmarkStart w:id="195" w:name="_Toc516222636"/>
      <w:bookmarkStart w:id="196" w:name="_Toc516148761"/>
      <w:bookmarkStart w:id="197" w:name="_Toc516218267"/>
      <w:bookmarkStart w:id="198" w:name="_Toc512008982"/>
      <w:bookmarkStart w:id="199" w:name="_Toc516239212"/>
      <w:bookmarkEnd w:id="193"/>
      <w:bookmarkEnd w:id="194"/>
      <w:bookmarkEnd w:id="195"/>
      <w:r w:rsidRPr="00414D06">
        <w:rPr>
          <w:sz w:val="26"/>
          <w:rPrChange w:id="200" w:author="Ochoa, Javier" w:date="2018-06-08T15:24:00Z">
            <w:rPr/>
          </w:rPrChange>
        </w:rPr>
        <w:t xml:space="preserve">Rethinking </w:t>
      </w:r>
      <w:r w:rsidR="00B25719" w:rsidRPr="00414D06">
        <w:rPr>
          <w:sz w:val="26"/>
          <w:rPrChange w:id="201" w:author="Ochoa, Javier" w:date="2018-06-08T15:24:00Z">
            <w:rPr/>
          </w:rPrChange>
        </w:rPr>
        <w:t>Corporate Taxation in a Changing International Environment</w:t>
      </w:r>
      <w:bookmarkEnd w:id="196"/>
      <w:bookmarkEnd w:id="197"/>
      <w:bookmarkEnd w:id="198"/>
      <w:bookmarkEnd w:id="199"/>
    </w:p>
    <w:p w14:paraId="7B5C4020" w14:textId="718042E3" w:rsidR="00824A1A" w:rsidRDefault="00B25719" w:rsidP="00B25719">
      <w:pPr>
        <w:pStyle w:val="ParagraphNumbering"/>
        <w:numPr>
          <w:ilvl w:val="0"/>
          <w:numId w:val="0"/>
        </w:numPr>
        <w:rPr>
          <w:i/>
          <w:iCs/>
        </w:rPr>
      </w:pPr>
      <w:r>
        <w:rPr>
          <w:i/>
          <w:iCs/>
        </w:rPr>
        <w:t>The 2017 Staff Report recommended that the authorities launch a holistic</w:t>
      </w:r>
      <w:r w:rsidR="00F80F44">
        <w:rPr>
          <w:i/>
          <w:iCs/>
        </w:rPr>
        <w:t>, independent</w:t>
      </w:r>
      <w:r>
        <w:rPr>
          <w:i/>
          <w:iCs/>
        </w:rPr>
        <w:t xml:space="preserve"> review of the overall tax system to improve efficiency and preserve Canada’s</w:t>
      </w:r>
      <w:r w:rsidR="00C14F62">
        <w:rPr>
          <w:i/>
          <w:iCs/>
        </w:rPr>
        <w:t xml:space="preserve"> </w:t>
      </w:r>
      <w:r>
        <w:rPr>
          <w:i/>
          <w:iCs/>
        </w:rPr>
        <w:t xml:space="preserve">tax </w:t>
      </w:r>
      <w:r w:rsidR="00F80F44">
        <w:rPr>
          <w:i/>
          <w:iCs/>
        </w:rPr>
        <w:t>position</w:t>
      </w:r>
      <w:r w:rsidR="00C14F62">
        <w:rPr>
          <w:i/>
          <w:iCs/>
        </w:rPr>
        <w:t xml:space="preserve"> globally.</w:t>
      </w:r>
      <w:r>
        <w:rPr>
          <w:i/>
          <w:iCs/>
        </w:rPr>
        <w:t xml:space="preserve"> The U.S. tax reform</w:t>
      </w:r>
      <w:r w:rsidR="00D1423B">
        <w:rPr>
          <w:i/>
          <w:iCs/>
        </w:rPr>
        <w:t xml:space="preserve"> </w:t>
      </w:r>
      <w:r>
        <w:rPr>
          <w:i/>
          <w:iCs/>
        </w:rPr>
        <w:t>has increased the urgency of moving ahead with th</w:t>
      </w:r>
      <w:r w:rsidR="001D41DC">
        <w:rPr>
          <w:i/>
          <w:iCs/>
        </w:rPr>
        <w:t>e review</w:t>
      </w:r>
      <w:r>
        <w:rPr>
          <w:i/>
          <w:iCs/>
        </w:rPr>
        <w:t xml:space="preserve">. </w:t>
      </w:r>
      <w:r w:rsidR="005F683F">
        <w:rPr>
          <w:i/>
          <w:iCs/>
        </w:rPr>
        <w:t>The review should weigh the pros and cons of i</w:t>
      </w:r>
      <w:r>
        <w:rPr>
          <w:i/>
          <w:iCs/>
        </w:rPr>
        <w:t>ncremental approaches</w:t>
      </w:r>
      <w:r w:rsidR="005F683F">
        <w:rPr>
          <w:i/>
          <w:iCs/>
        </w:rPr>
        <w:t xml:space="preserve"> to reform against </w:t>
      </w:r>
      <w:r>
        <w:rPr>
          <w:i/>
          <w:iCs/>
        </w:rPr>
        <w:t xml:space="preserve">more radical options </w:t>
      </w:r>
      <w:r w:rsidR="000C1893">
        <w:rPr>
          <w:i/>
          <w:iCs/>
        </w:rPr>
        <w:t>for</w:t>
      </w:r>
      <w:r w:rsidR="005F683F">
        <w:rPr>
          <w:i/>
          <w:iCs/>
        </w:rPr>
        <w:t xml:space="preserve"> corporate tax</w:t>
      </w:r>
      <w:r w:rsidR="000C1893">
        <w:rPr>
          <w:i/>
          <w:iCs/>
        </w:rPr>
        <w:t>ation</w:t>
      </w:r>
      <w:r>
        <w:rPr>
          <w:i/>
          <w:iCs/>
        </w:rPr>
        <w:t xml:space="preserve">. </w:t>
      </w:r>
      <w:r w:rsidR="00B1678F">
        <w:rPr>
          <w:i/>
          <w:iCs/>
        </w:rPr>
        <w:t>Any changes should be done in a fiscally responsible way</w:t>
      </w:r>
      <w:r w:rsidR="00FD7AB8">
        <w:rPr>
          <w:i/>
          <w:iCs/>
        </w:rPr>
        <w:t xml:space="preserve">, keeping in mind that corporate taxation is </w:t>
      </w:r>
      <w:r w:rsidR="00C14F62">
        <w:rPr>
          <w:i/>
          <w:iCs/>
        </w:rPr>
        <w:t xml:space="preserve">only </w:t>
      </w:r>
      <w:r w:rsidR="00FD7AB8">
        <w:rPr>
          <w:i/>
          <w:iCs/>
        </w:rPr>
        <w:t>one of</w:t>
      </w:r>
      <w:r w:rsidR="00B1678F">
        <w:rPr>
          <w:i/>
          <w:iCs/>
        </w:rPr>
        <w:t xml:space="preserve"> </w:t>
      </w:r>
      <w:r w:rsidR="00FD7AB8" w:rsidRPr="00FD7AB8">
        <w:rPr>
          <w:i/>
          <w:iCs/>
        </w:rPr>
        <w:t xml:space="preserve">several important </w:t>
      </w:r>
      <w:r w:rsidR="00900F58">
        <w:rPr>
          <w:i/>
          <w:iCs/>
        </w:rPr>
        <w:t xml:space="preserve">determinants of </w:t>
      </w:r>
      <w:r w:rsidR="00FD7AB8">
        <w:rPr>
          <w:i/>
          <w:iCs/>
        </w:rPr>
        <w:t>business</w:t>
      </w:r>
      <w:r w:rsidR="00FD7AB8" w:rsidRPr="00FD7AB8">
        <w:rPr>
          <w:i/>
          <w:iCs/>
        </w:rPr>
        <w:t xml:space="preserve"> investment</w:t>
      </w:r>
      <w:r w:rsidR="00FD7AB8">
        <w:rPr>
          <w:i/>
          <w:iCs/>
        </w:rPr>
        <w:t>.</w:t>
      </w:r>
    </w:p>
    <w:p w14:paraId="3A1F053F" w14:textId="6092FE5E" w:rsidR="00120798" w:rsidRDefault="0094124E" w:rsidP="00C5045C">
      <w:pPr>
        <w:pStyle w:val="ParagraphNumbering"/>
        <w:ind w:left="0" w:firstLine="0"/>
      </w:pPr>
      <w:r w:rsidRPr="007456F7">
        <w:rPr>
          <w:noProof/>
        </w:rPr>
        <w:drawing>
          <wp:anchor distT="0" distB="0" distL="114300" distR="114300" simplePos="0" relativeHeight="252703744" behindDoc="1" locked="0" layoutInCell="1" allowOverlap="1" wp14:anchorId="065A0E00" wp14:editId="2960B838">
            <wp:simplePos x="0" y="0"/>
            <wp:positionH relativeFrom="margin">
              <wp:align>right</wp:align>
            </wp:positionH>
            <wp:positionV relativeFrom="paragraph">
              <wp:posOffset>429989</wp:posOffset>
            </wp:positionV>
            <wp:extent cx="2605405" cy="2085975"/>
            <wp:effectExtent l="0" t="0" r="0" b="0"/>
            <wp:wrapThrough wrapText="bothSides">
              <wp:wrapPolygon edited="0">
                <wp:start x="790" y="986"/>
                <wp:lineTo x="316" y="3551"/>
                <wp:lineTo x="474" y="4340"/>
                <wp:lineTo x="1579" y="4537"/>
                <wp:lineTo x="316" y="5721"/>
                <wp:lineTo x="316" y="6312"/>
                <wp:lineTo x="1579" y="7693"/>
                <wp:lineTo x="474" y="7890"/>
                <wp:lineTo x="158" y="8482"/>
                <wp:lineTo x="158" y="12822"/>
                <wp:lineTo x="632" y="14005"/>
                <wp:lineTo x="1579" y="14005"/>
                <wp:lineTo x="316" y="15584"/>
                <wp:lineTo x="316" y="16175"/>
                <wp:lineTo x="1579" y="17162"/>
                <wp:lineTo x="790" y="17951"/>
                <wp:lineTo x="790" y="18345"/>
                <wp:lineTo x="1421" y="20121"/>
                <wp:lineTo x="20058" y="20121"/>
                <wp:lineTo x="20215" y="19726"/>
                <wp:lineTo x="20847" y="17556"/>
                <wp:lineTo x="21163" y="3551"/>
                <wp:lineTo x="12635" y="986"/>
                <wp:lineTo x="790" y="986"/>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5405" cy="2085975"/>
                    </a:xfrm>
                    <a:prstGeom prst="rect">
                      <a:avLst/>
                    </a:prstGeom>
                    <a:noFill/>
                  </pic:spPr>
                </pic:pic>
              </a:graphicData>
            </a:graphic>
            <wp14:sizeRelH relativeFrom="page">
              <wp14:pctWidth>0</wp14:pctWidth>
            </wp14:sizeRelH>
            <wp14:sizeRelV relativeFrom="page">
              <wp14:pctHeight>0</wp14:pctHeight>
            </wp14:sizeRelV>
          </wp:anchor>
        </w:drawing>
      </w:r>
      <w:r w:rsidR="00B25719" w:rsidRPr="00596B8D">
        <w:rPr>
          <w:b/>
          <w:bCs/>
        </w:rPr>
        <w:t>Canada ha</w:t>
      </w:r>
      <w:r w:rsidR="00F80F44">
        <w:rPr>
          <w:b/>
          <w:bCs/>
        </w:rPr>
        <w:t>d</w:t>
      </w:r>
      <w:r w:rsidR="00B25719" w:rsidRPr="00596B8D">
        <w:rPr>
          <w:b/>
          <w:bCs/>
        </w:rPr>
        <w:t xml:space="preserve"> widened its tax competitiveness edge over the U.S. during the past decade, but </w:t>
      </w:r>
      <w:r w:rsidR="00BF1998">
        <w:rPr>
          <w:b/>
          <w:bCs/>
        </w:rPr>
        <w:t xml:space="preserve">this </w:t>
      </w:r>
      <w:r w:rsidR="00A32EC4">
        <w:rPr>
          <w:b/>
          <w:bCs/>
        </w:rPr>
        <w:t>has changed</w:t>
      </w:r>
      <w:r w:rsidR="00B25719" w:rsidRPr="00596B8D">
        <w:rPr>
          <w:b/>
          <w:bCs/>
        </w:rPr>
        <w:t xml:space="preserve"> following the U.S. tax reform</w:t>
      </w:r>
      <w:r w:rsidR="00B25719">
        <w:t>.</w:t>
      </w:r>
      <w:r w:rsidR="0066548D" w:rsidRPr="00A050C9">
        <w:rPr>
          <w:rStyle w:val="FootnoteReference"/>
          <w:bCs/>
        </w:rPr>
        <w:footnoteReference w:id="16"/>
      </w:r>
      <w:r w:rsidR="00B25719">
        <w:t xml:space="preserve"> </w:t>
      </w:r>
    </w:p>
    <w:p w14:paraId="69E494A8" w14:textId="38760F09" w:rsidR="00F80F44" w:rsidRPr="00F80F44" w:rsidRDefault="00F80F44" w:rsidP="007D6648">
      <w:pPr>
        <w:pStyle w:val="ListBullet"/>
      </w:pPr>
      <w:r w:rsidRPr="00F80F44">
        <w:t>The average combined (federal and provincial) statutory rate of corporate income tax (CIT)</w:t>
      </w:r>
      <w:r>
        <w:t xml:space="preserve"> ha</w:t>
      </w:r>
      <w:r w:rsidR="0094124E">
        <w:t>s</w:t>
      </w:r>
      <w:r>
        <w:t xml:space="preserve"> </w:t>
      </w:r>
      <w:r w:rsidR="0094124E">
        <w:t xml:space="preserve">fallen </w:t>
      </w:r>
      <w:r w:rsidRPr="00F80F44">
        <w:t xml:space="preserve">substantially </w:t>
      </w:r>
      <w:r w:rsidR="0094124E">
        <w:t xml:space="preserve">since the turn of the century, leaving it substantially </w:t>
      </w:r>
      <w:r w:rsidRPr="00F80F44">
        <w:t>below the U.S. comparator</w:t>
      </w:r>
      <w:r w:rsidR="0094124E">
        <w:t>. Now</w:t>
      </w:r>
      <w:r w:rsidRPr="00F80F44">
        <w:t xml:space="preserve">, </w:t>
      </w:r>
      <w:r w:rsidR="0094124E">
        <w:t xml:space="preserve">however, it </w:t>
      </w:r>
      <w:r w:rsidRPr="00F80F44">
        <w:t xml:space="preserve">is on </w:t>
      </w:r>
      <w:r>
        <w:t xml:space="preserve">a </w:t>
      </w:r>
      <w:r w:rsidRPr="00F80F44">
        <w:t>par. This potentially impacts both incentives for real investment and profit shifting between Canada and the U.S.</w:t>
      </w:r>
      <w:r w:rsidR="00173762" w:rsidRPr="00173762">
        <w:rPr>
          <w:rFonts w:ascii="Times New Roman" w:eastAsia="PMingLiU" w:hAnsi="Times New Roman"/>
          <w:noProof/>
          <w:sz w:val="24"/>
          <w:lang w:eastAsia="zh-TW"/>
        </w:rPr>
        <w:t xml:space="preserve"> </w:t>
      </w:r>
    </w:p>
    <w:p w14:paraId="57B4ABFE" w14:textId="0EC77466" w:rsidR="00763B56" w:rsidRDefault="00B27FAF" w:rsidP="007D6648">
      <w:pPr>
        <w:pStyle w:val="ListBullet"/>
        <w:rPr>
          <w:rFonts w:ascii="Calibri" w:hAnsi="Calibri"/>
          <w:color w:val="FF0000"/>
          <w:sz w:val="22"/>
          <w:rPrChange w:id="202" w:author="Ochoa, Javier" w:date="2018-06-08T15:24:00Z">
            <w:rPr/>
          </w:rPrChange>
        </w:rPr>
      </w:pPr>
      <w:r>
        <w:rPr>
          <w:noProof/>
        </w:rPr>
        <w:drawing>
          <wp:anchor distT="0" distB="0" distL="114300" distR="114300" simplePos="0" relativeHeight="252709888" behindDoc="0" locked="0" layoutInCell="1" allowOverlap="1" wp14:anchorId="333F51A9" wp14:editId="228C961A">
            <wp:simplePos x="0" y="0"/>
            <wp:positionH relativeFrom="column">
              <wp:posOffset>3334385</wp:posOffset>
            </wp:positionH>
            <wp:positionV relativeFrom="paragraph">
              <wp:posOffset>490220</wp:posOffset>
            </wp:positionV>
            <wp:extent cx="2543175" cy="2290445"/>
            <wp:effectExtent l="0" t="0" r="9525" b="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43175" cy="2290445"/>
                    </a:xfrm>
                    <a:prstGeom prst="rect">
                      <a:avLst/>
                    </a:prstGeom>
                    <a:noFill/>
                  </pic:spPr>
                </pic:pic>
              </a:graphicData>
            </a:graphic>
            <wp14:sizeRelH relativeFrom="margin">
              <wp14:pctWidth>0</wp14:pctWidth>
            </wp14:sizeRelH>
            <wp14:sizeRelV relativeFrom="margin">
              <wp14:pctHeight>0</wp14:pctHeight>
            </wp14:sizeRelV>
          </wp:anchor>
        </w:drawing>
      </w:r>
      <w:r w:rsidR="00F80F44" w:rsidRPr="007D6648">
        <w:t>Marginal</w:t>
      </w:r>
      <w:r w:rsidR="00F80F44" w:rsidRPr="007D6648">
        <w:rPr>
          <w:rPrChange w:id="203" w:author="Ochoa, Javier" w:date="2018-06-08T15:24:00Z">
            <w:rPr>
              <w:i/>
            </w:rPr>
          </w:rPrChange>
        </w:rPr>
        <w:t xml:space="preserve"> effective tax </w:t>
      </w:r>
      <w:r w:rsidR="00F80F44" w:rsidRPr="007D6648">
        <w:t>rates</w:t>
      </w:r>
      <w:r w:rsidR="00F80F44">
        <w:t xml:space="preserve"> (METRs)</w:t>
      </w:r>
      <w:r w:rsidR="008053F0">
        <w:rPr>
          <w:rStyle w:val="FootnoteReference"/>
        </w:rPr>
        <w:footnoteReference w:id="17"/>
      </w:r>
      <w:r w:rsidR="00F80F44">
        <w:t xml:space="preserve"> on new investment are generally assessed to have fallen substantially in the U.S., but whether they are now broadly comparable with or lower than those in Canada is contentious. Different views reflect both differing methodologies for calculating METRs and differing views as to whether unrecovered taxes on business purchases—more prevalent in the U.S. than in Canada—are best seen as reducing the return to investment or as being passed on to final consumers.</w:t>
      </w:r>
      <w:r w:rsidR="00763B56">
        <w:rPr>
          <w:rStyle w:val="FootnoteReference"/>
        </w:rPr>
        <w:footnoteReference w:id="18"/>
      </w:r>
      <w:r w:rsidR="00A202CE" w:rsidRPr="00A202CE">
        <w:t xml:space="preserve"> </w:t>
      </w:r>
      <w:r w:rsidR="00763B56" w:rsidRPr="007D6648">
        <w:t xml:space="preserve">Canada’s </w:t>
      </w:r>
      <w:bookmarkStart w:id="204" w:name="_Hlk511051224"/>
      <w:r w:rsidR="00763B56" w:rsidRPr="007D6648">
        <w:t xml:space="preserve">advantage in the METR will most likely be </w:t>
      </w:r>
      <w:bookmarkEnd w:id="204"/>
      <w:r w:rsidR="00763B56" w:rsidRPr="007D6648">
        <w:t>eroded in the manufacturing sector where unrecovered retail sales tax on business inputs in the US is likely to be very small</w:t>
      </w:r>
      <w:r w:rsidR="00763B56">
        <w:rPr>
          <w:color w:val="FF0000"/>
        </w:rPr>
        <w:t>.</w:t>
      </w:r>
      <w:r w:rsidR="00763B56">
        <w:rPr>
          <w:color w:val="FF0000"/>
          <w:rPrChange w:id="205" w:author="Ochoa, Javier" w:date="2018-06-08T15:24:00Z">
            <w:rPr/>
          </w:rPrChange>
        </w:rPr>
        <w:t xml:space="preserve"> </w:t>
      </w:r>
    </w:p>
    <w:p w14:paraId="50E8528C" w14:textId="1C04575E" w:rsidR="00173762" w:rsidRPr="00083967" w:rsidRDefault="00A202CE">
      <w:pPr>
        <w:pStyle w:val="ListBullet"/>
        <w:numPr>
          <w:ilvl w:val="0"/>
          <w:numId w:val="1"/>
        </w:numPr>
        <w:pPrChange w:id="206" w:author="Ochoa, Javier" w:date="2018-06-08T15:24:00Z">
          <w:pPr>
            <w:pStyle w:val="ListBullet"/>
          </w:pPr>
        </w:pPrChange>
      </w:pPr>
      <w:r>
        <w:t xml:space="preserve">It important to bear in mind, however, that METRs provide only a partial story: measures that stimulate investment in the U.S. do not necessarily reduce investment </w:t>
      </w:r>
      <w:r w:rsidR="00173762">
        <w:t xml:space="preserve">in Canada or </w:t>
      </w:r>
      <w:r>
        <w:t>elsewhere, and investment decisions may also be independently affected by the statutory rate, since,</w:t>
      </w:r>
      <w:r w:rsidR="00173762" w:rsidRPr="00173762">
        <w:t xml:space="preserve"> </w:t>
      </w:r>
      <w:r w:rsidR="00173762" w:rsidRPr="00D225FD">
        <w:t>a</w:t>
      </w:r>
      <w:r w:rsidR="00173762" w:rsidRPr="00277AAF">
        <w:rPr>
          <w:rPrChange w:id="207" w:author="Ochoa, Javier" w:date="2018-06-08T15:24:00Z">
            <w:rPr>
              <w:i/>
            </w:rPr>
          </w:rPrChange>
        </w:rPr>
        <w:t>ll else equal</w:t>
      </w:r>
      <w:r w:rsidR="00173762" w:rsidRPr="004837ED">
        <w:rPr>
          <w:bCs/>
          <w:i/>
        </w:rPr>
        <w:t>,</w:t>
      </w:r>
      <w:r w:rsidR="00173762" w:rsidRPr="004837ED">
        <w:rPr>
          <w:bCs/>
        </w:rPr>
        <w:t xml:space="preserve"> </w:t>
      </w:r>
      <w:r w:rsidR="00173762">
        <w:rPr>
          <w:bCs/>
        </w:rPr>
        <w:t>multinationals pr</w:t>
      </w:r>
      <w:r w:rsidR="00173762" w:rsidRPr="004837ED">
        <w:rPr>
          <w:bCs/>
        </w:rPr>
        <w:t xml:space="preserve">efer to base their businesses in locations offering the most attractive </w:t>
      </w:r>
      <w:r w:rsidR="00173762">
        <w:rPr>
          <w:bCs/>
        </w:rPr>
        <w:t>tax treatment</w:t>
      </w:r>
      <w:r w:rsidR="00173762" w:rsidRPr="004837ED">
        <w:rPr>
          <w:bCs/>
        </w:rPr>
        <w:t>.</w:t>
      </w:r>
      <w:r w:rsidR="00173762" w:rsidRPr="00083967">
        <w:rPr>
          <w:noProof/>
        </w:rPr>
        <w:t xml:space="preserve"> </w:t>
      </w:r>
    </w:p>
    <w:p w14:paraId="1D76AEFC" w14:textId="50AE8955" w:rsidR="00B25719" w:rsidRPr="007D6648" w:rsidRDefault="00B27FAF">
      <w:pPr>
        <w:pStyle w:val="ParagraphNumbering"/>
        <w:ind w:left="0" w:firstLine="0"/>
        <w:rPr>
          <w:color w:val="000000"/>
          <w:rPrChange w:id="208" w:author="Ochoa, Javier" w:date="2018-06-08T15:24:00Z">
            <w:rPr>
              <w:rFonts w:ascii="Calibri" w:hAnsi="Calibri"/>
              <w:sz w:val="22"/>
            </w:rPr>
          </w:rPrChange>
        </w:rPr>
      </w:pPr>
      <w:r>
        <w:rPr>
          <w:noProof/>
        </w:rPr>
        <w:drawing>
          <wp:anchor distT="0" distB="0" distL="114300" distR="114300" simplePos="0" relativeHeight="252708864" behindDoc="1" locked="0" layoutInCell="1" allowOverlap="1" wp14:anchorId="36B7B0E1" wp14:editId="4A74BDD8">
            <wp:simplePos x="0" y="0"/>
            <wp:positionH relativeFrom="margin">
              <wp:posOffset>3170453</wp:posOffset>
            </wp:positionH>
            <wp:positionV relativeFrom="paragraph">
              <wp:posOffset>431190</wp:posOffset>
            </wp:positionV>
            <wp:extent cx="2450465" cy="2056765"/>
            <wp:effectExtent l="0" t="0" r="6985" b="635"/>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0465" cy="2056765"/>
                    </a:xfrm>
                    <a:prstGeom prst="rect">
                      <a:avLst/>
                    </a:prstGeom>
                    <a:noFill/>
                  </pic:spPr>
                </pic:pic>
              </a:graphicData>
            </a:graphic>
            <wp14:sizeRelH relativeFrom="margin">
              <wp14:pctWidth>0</wp14:pctWidth>
            </wp14:sizeRelH>
            <wp14:sizeRelV relativeFrom="margin">
              <wp14:pctHeight>0</wp14:pctHeight>
            </wp14:sizeRelV>
          </wp:anchor>
        </w:drawing>
      </w:r>
      <w:bookmarkStart w:id="209" w:name="_Hlk511120922"/>
      <w:r w:rsidR="009D7297" w:rsidRPr="00173762">
        <w:rPr>
          <w:b/>
          <w:bCs/>
        </w:rPr>
        <w:t>The potential economic and fiscal impact of the U.S. tax reform could be substantial</w:t>
      </w:r>
      <w:r w:rsidR="00900F58" w:rsidRPr="00173762">
        <w:rPr>
          <w:b/>
          <w:bCs/>
        </w:rPr>
        <w:t>, but the full consequences of the U.S. tax reform are complex and require careful analysis</w:t>
      </w:r>
      <w:r w:rsidR="009D7297" w:rsidRPr="007D6648">
        <w:rPr>
          <w:b/>
          <w:rPrChange w:id="210" w:author="Ochoa, Javier" w:date="2018-06-08T15:24:00Z">
            <w:rPr/>
          </w:rPrChange>
        </w:rPr>
        <w:t xml:space="preserve">. </w:t>
      </w:r>
      <w:r w:rsidR="00173762">
        <w:t xml:space="preserve">Using aggregate cross-country data on asset holdings in Canada, </w:t>
      </w:r>
      <w:bookmarkStart w:id="211" w:name="_Hlk515537683"/>
      <w:r w:rsidR="00173762">
        <w:t>staff estimates suggest that U.S. companies real investment in and profit shifting towards Canada might fall by around 6 and 15 percent, respectively</w:t>
      </w:r>
      <w:r w:rsidR="0094124E">
        <w:t>, and Canadian CIT paid by U.S. companies by about one-quarter</w:t>
      </w:r>
      <w:bookmarkEnd w:id="211"/>
      <w:r w:rsidR="00173762">
        <w:t>.</w:t>
      </w:r>
      <w:bookmarkEnd w:id="209"/>
      <w:r w:rsidR="00173762">
        <w:rPr>
          <w:bCs/>
        </w:rPr>
        <w:t xml:space="preserve"> </w:t>
      </w:r>
      <w:r w:rsidR="00173762">
        <w:t xml:space="preserve">While there is inevitably much uncertainty around these </w:t>
      </w:r>
      <w:r w:rsidR="008840E5">
        <w:t xml:space="preserve">aggregate </w:t>
      </w:r>
      <w:r w:rsidR="00173762">
        <w:t>estimates—which should be improved by close examination of corporate tax returns—the scope for potentially significant impact is clear.</w:t>
      </w:r>
      <w:r w:rsidR="008053F0" w:rsidRPr="008053F0">
        <w:rPr>
          <w:rStyle w:val="FootnoteReference"/>
        </w:rPr>
        <w:t xml:space="preserve"> </w:t>
      </w:r>
      <w:r w:rsidR="008053F0">
        <w:rPr>
          <w:rStyle w:val="FootnoteReference"/>
        </w:rPr>
        <w:footnoteReference w:id="19"/>
      </w:r>
      <w:r w:rsidR="00173762">
        <w:t xml:space="preserve"> It will also be critical to take account of innovative features of the U.S. reform, </w:t>
      </w:r>
      <w:r w:rsidR="00173762" w:rsidRPr="00900F58">
        <w:rPr>
          <w:bCs/>
        </w:rPr>
        <w:t>beyond the rate cut and immediate expensing</w:t>
      </w:r>
      <w:r w:rsidR="00173762">
        <w:rPr>
          <w:bCs/>
        </w:rPr>
        <w:t>.</w:t>
      </w:r>
      <w:r w:rsidR="008053F0" w:rsidRPr="008053F0">
        <w:rPr>
          <w:rStyle w:val="FootnoteReference"/>
        </w:rPr>
        <w:t xml:space="preserve"> </w:t>
      </w:r>
      <w:r w:rsidR="00173762">
        <w:rPr>
          <w:bCs/>
        </w:rPr>
        <w:t>These features are ha</w:t>
      </w:r>
      <w:r w:rsidR="00173762">
        <w:t xml:space="preserve">rd to capture in simple models and some of these could </w:t>
      </w:r>
      <w:r w:rsidR="00B25719" w:rsidRPr="00C27797">
        <w:rPr>
          <w:bCs/>
        </w:rPr>
        <w:t xml:space="preserve">make tangible investment </w:t>
      </w:r>
      <w:r w:rsidR="00F00E26" w:rsidRPr="00C27797">
        <w:rPr>
          <w:bCs/>
        </w:rPr>
        <w:t xml:space="preserve">abroad </w:t>
      </w:r>
      <w:r w:rsidR="00B25719" w:rsidRPr="00C27797">
        <w:rPr>
          <w:bCs/>
        </w:rPr>
        <w:t xml:space="preserve">particularly attractive for </w:t>
      </w:r>
      <w:r w:rsidR="00173762">
        <w:rPr>
          <w:bCs/>
        </w:rPr>
        <w:t xml:space="preserve">some U.S. </w:t>
      </w:r>
      <w:r w:rsidR="00B25719" w:rsidRPr="00C27797">
        <w:rPr>
          <w:bCs/>
        </w:rPr>
        <w:t>companies, and can increase the METR of investing in the U.S. for highly</w:t>
      </w:r>
      <w:r w:rsidR="00B25719" w:rsidRPr="007D6648">
        <w:rPr>
          <w:color w:val="000000"/>
          <w:rPrChange w:id="212" w:author="Ochoa, Javier" w:date="2018-06-08T15:24:00Z">
            <w:rPr/>
          </w:rPrChange>
        </w:rPr>
        <w:t xml:space="preserve"> leveraged firms.</w:t>
      </w:r>
      <w:r w:rsidR="00173762">
        <w:rPr>
          <w:rStyle w:val="FootnoteReference"/>
          <w:color w:val="000000"/>
          <w:rPrChange w:id="213" w:author="Ochoa, Javier" w:date="2018-06-08T15:24:00Z">
            <w:rPr>
              <w:rStyle w:val="FootnoteReference"/>
            </w:rPr>
          </w:rPrChange>
        </w:rPr>
        <w:footnoteReference w:id="20"/>
      </w:r>
      <w:r w:rsidR="0094124E" w:rsidRPr="0094124E">
        <w:rPr>
          <w:noProof/>
        </w:rPr>
        <w:t xml:space="preserve"> </w:t>
      </w:r>
      <w:r w:rsidR="0094124E" w:rsidRPr="00173762" w:rsidDel="00173762">
        <w:rPr>
          <w:color w:val="000000"/>
          <w:rPrChange w:id="214" w:author="Ochoa, Javier" w:date="2018-06-08T15:24:00Z">
            <w:rPr/>
          </w:rPrChange>
        </w:rPr>
        <w:t xml:space="preserve"> </w:t>
      </w:r>
    </w:p>
    <w:p w14:paraId="104C4757" w14:textId="55798267" w:rsidR="00B25719" w:rsidRPr="00312042" w:rsidRDefault="007456F7" w:rsidP="0015473E">
      <w:pPr>
        <w:pStyle w:val="ParagraphNumbering"/>
        <w:ind w:left="0" w:firstLine="0"/>
        <w:rPr>
          <w:rFonts w:ascii="Calibri" w:hAnsi="Calibri"/>
          <w:sz w:val="22"/>
          <w:rPrChange w:id="215" w:author="Ochoa, Javier" w:date="2018-06-08T15:24:00Z">
            <w:rPr>
              <w:b/>
            </w:rPr>
          </w:rPrChange>
        </w:rPr>
      </w:pPr>
      <w:r>
        <w:rPr>
          <w:rFonts w:eastAsia="Times New Roman"/>
          <w:b/>
          <w:color w:val="000000"/>
          <w:lang w:eastAsia="zh-CN"/>
        </w:rPr>
        <w:t>C</w:t>
      </w:r>
      <w:r w:rsidR="00D97F19">
        <w:rPr>
          <w:rFonts w:eastAsia="Times New Roman"/>
          <w:b/>
          <w:color w:val="000000"/>
          <w:lang w:eastAsia="zh-CN"/>
        </w:rPr>
        <w:t xml:space="preserve">ontinuing </w:t>
      </w:r>
      <w:r>
        <w:rPr>
          <w:rFonts w:eastAsia="Times New Roman"/>
          <w:b/>
          <w:color w:val="000000"/>
          <w:lang w:eastAsia="zh-CN"/>
        </w:rPr>
        <w:t xml:space="preserve">changes in the global landscape of corporate taxation </w:t>
      </w:r>
      <w:r w:rsidR="00D97F19">
        <w:rPr>
          <w:rFonts w:eastAsia="Times New Roman"/>
          <w:b/>
          <w:color w:val="000000"/>
          <w:lang w:eastAsia="zh-CN"/>
        </w:rPr>
        <w:t>pr</w:t>
      </w:r>
      <w:r w:rsidR="0015473E">
        <w:rPr>
          <w:rFonts w:eastAsia="Times New Roman"/>
          <w:b/>
          <w:color w:val="000000"/>
          <w:lang w:eastAsia="zh-CN"/>
        </w:rPr>
        <w:t xml:space="preserve">esents </w:t>
      </w:r>
      <w:r w:rsidR="00D97F19" w:rsidRPr="00123C9D">
        <w:rPr>
          <w:rFonts w:eastAsia="Times New Roman"/>
          <w:b/>
          <w:color w:val="000000"/>
          <w:lang w:eastAsia="zh-CN"/>
        </w:rPr>
        <w:t xml:space="preserve">a good opportunity for Canada to re-rethink its own system. </w:t>
      </w:r>
      <w:r w:rsidR="0015473E">
        <w:t xml:space="preserve">The </w:t>
      </w:r>
      <w:r w:rsidR="008840E5">
        <w:t xml:space="preserve">overall </w:t>
      </w:r>
      <w:r w:rsidR="0015473E">
        <w:t xml:space="preserve">tax system has become complex with a myriad of tax credits, deductions, and exemptions. The last comprehensive review was conducted in the mid-1980s and changes since 2000 have been iterative rather than comprehensive. </w:t>
      </w:r>
      <w:r w:rsidR="00A050C9" w:rsidRPr="0015473E">
        <w:rPr>
          <w:bCs/>
        </w:rPr>
        <w:t xml:space="preserve">Staff recommends a careful </w:t>
      </w:r>
      <w:r w:rsidR="00173762">
        <w:rPr>
          <w:bCs/>
        </w:rPr>
        <w:t xml:space="preserve">and independent </w:t>
      </w:r>
      <w:r w:rsidR="00A050C9" w:rsidRPr="0015473E">
        <w:rPr>
          <w:bCs/>
        </w:rPr>
        <w:t>review of the Canadian tax system, weighing the pros and cons of</w:t>
      </w:r>
      <w:r w:rsidR="00B25719" w:rsidRPr="0015473E">
        <w:rPr>
          <w:bCs/>
        </w:rPr>
        <w:t xml:space="preserve"> incremental </w:t>
      </w:r>
      <w:r w:rsidR="00A050C9" w:rsidRPr="0015473E">
        <w:rPr>
          <w:bCs/>
        </w:rPr>
        <w:t xml:space="preserve">versus more radical </w:t>
      </w:r>
      <w:r w:rsidR="00B25719" w:rsidRPr="0015473E">
        <w:rPr>
          <w:bCs/>
        </w:rPr>
        <w:t>approach</w:t>
      </w:r>
      <w:r w:rsidR="00A050C9" w:rsidRPr="0015473E">
        <w:rPr>
          <w:bCs/>
        </w:rPr>
        <w:t>es</w:t>
      </w:r>
      <w:r w:rsidRPr="0015473E">
        <w:rPr>
          <w:bCs/>
        </w:rPr>
        <w:t>, and assessing their revenue implications and potential spillovers to other countries</w:t>
      </w:r>
      <w:r w:rsidR="00A050C9" w:rsidRPr="0015473E">
        <w:rPr>
          <w:bCs/>
        </w:rPr>
        <w:t>.</w:t>
      </w:r>
      <w:r w:rsidR="00A050C9" w:rsidRPr="0015473E">
        <w:rPr>
          <w:b/>
          <w:bCs/>
        </w:rPr>
        <w:t xml:space="preserve"> </w:t>
      </w:r>
      <w:r w:rsidR="00B25719" w:rsidRPr="0015473E">
        <w:rPr>
          <w:b/>
          <w:bCs/>
        </w:rPr>
        <w:t xml:space="preserve"> </w:t>
      </w:r>
      <w:r w:rsidR="00A050C9" w:rsidRPr="0015473E">
        <w:rPr>
          <w:bCs/>
        </w:rPr>
        <w:t xml:space="preserve">An incremental approach </w:t>
      </w:r>
      <w:r w:rsidR="00B25719" w:rsidRPr="0015473E">
        <w:rPr>
          <w:bCs/>
        </w:rPr>
        <w:t xml:space="preserve">to </w:t>
      </w:r>
      <w:r w:rsidR="005A74E3" w:rsidRPr="0015473E">
        <w:rPr>
          <w:bCs/>
        </w:rPr>
        <w:t xml:space="preserve">strengthen the corporate tax system </w:t>
      </w:r>
      <w:r w:rsidR="00020EAD" w:rsidRPr="0015473E">
        <w:rPr>
          <w:bCs/>
        </w:rPr>
        <w:t>c</w:t>
      </w:r>
      <w:r w:rsidR="005F683F" w:rsidRPr="0015473E">
        <w:rPr>
          <w:bCs/>
        </w:rPr>
        <w:t>ould include the following considerations</w:t>
      </w:r>
      <w:r w:rsidR="00B25719" w:rsidRPr="0015473E">
        <w:rPr>
          <w:bCs/>
        </w:rPr>
        <w:t>:</w:t>
      </w:r>
      <w:r w:rsidR="00B25719" w:rsidRPr="0015473E" w:rsidDel="00222776">
        <w:rPr>
          <w:b/>
          <w:bCs/>
        </w:rPr>
        <w:t xml:space="preserve"> </w:t>
      </w:r>
    </w:p>
    <w:p w14:paraId="5B899A5E" w14:textId="318C91A5" w:rsidR="002420FD" w:rsidRPr="00277AAF" w:rsidRDefault="002420FD" w:rsidP="002420FD">
      <w:pPr>
        <w:pStyle w:val="ParagraphNumbering"/>
        <w:numPr>
          <w:ilvl w:val="0"/>
          <w:numId w:val="17"/>
        </w:numPr>
        <w:rPr>
          <w:b/>
          <w:bCs/>
        </w:rPr>
      </w:pPr>
      <w:r>
        <w:rPr>
          <w:b/>
          <w:bCs/>
          <w:i/>
        </w:rPr>
        <w:t>Strengthening protection against profit shifting</w:t>
      </w:r>
      <w:r w:rsidRPr="00277AAF">
        <w:rPr>
          <w:bCs/>
        </w:rPr>
        <w:t xml:space="preserve">, </w:t>
      </w:r>
      <w:r w:rsidR="004C17B9">
        <w:rPr>
          <w:bCs/>
        </w:rPr>
        <w:t xml:space="preserve">the </w:t>
      </w:r>
      <w:r w:rsidRPr="00277AAF">
        <w:rPr>
          <w:bCs/>
        </w:rPr>
        <w:t xml:space="preserve">risk of which </w:t>
      </w:r>
      <w:r>
        <w:rPr>
          <w:bCs/>
        </w:rPr>
        <w:t xml:space="preserve">is </w:t>
      </w:r>
      <w:r w:rsidRPr="00277AAF">
        <w:rPr>
          <w:bCs/>
        </w:rPr>
        <w:t>now heightened</w:t>
      </w:r>
      <w:r>
        <w:rPr>
          <w:b/>
          <w:bCs/>
          <w:i/>
        </w:rPr>
        <w:t xml:space="preserve">. </w:t>
      </w:r>
      <w:r>
        <w:rPr>
          <w:bCs/>
        </w:rPr>
        <w:t>This might include (1) extending the current thin capitalization rules</w:t>
      </w:r>
      <w:r>
        <w:rPr>
          <w:rStyle w:val="FootnoteReference"/>
          <w:bCs/>
        </w:rPr>
        <w:footnoteReference w:id="21"/>
      </w:r>
      <w:r>
        <w:rPr>
          <w:bCs/>
        </w:rPr>
        <w:t xml:space="preserve"> to apply to all interest paid, including on arm’s length basis and domestically—this would also help address debt bias; and (2) introducing rules for appropriate allocation of interest and other expenses to activities abroad.</w:t>
      </w:r>
      <w:r w:rsidR="004A7F2D" w:rsidRPr="004A7F2D">
        <w:rPr>
          <w:noProof/>
        </w:rPr>
        <w:t xml:space="preserve"> </w:t>
      </w:r>
    </w:p>
    <w:p w14:paraId="59599B90" w14:textId="353C331A" w:rsidR="00B25719" w:rsidRPr="00AB340A" w:rsidRDefault="002420FD" w:rsidP="002420FD">
      <w:pPr>
        <w:pStyle w:val="ParagraphNumbering"/>
        <w:numPr>
          <w:ilvl w:val="0"/>
          <w:numId w:val="17"/>
        </w:numPr>
        <w:rPr>
          <w:b/>
          <w:bCs/>
        </w:rPr>
      </w:pPr>
      <w:r>
        <w:rPr>
          <w:b/>
          <w:bCs/>
          <w:i/>
        </w:rPr>
        <w:t xml:space="preserve">Consideration </w:t>
      </w:r>
      <w:r w:rsidR="00241649">
        <w:rPr>
          <w:b/>
          <w:bCs/>
          <w:i/>
        </w:rPr>
        <w:t xml:space="preserve">could be </w:t>
      </w:r>
      <w:r>
        <w:rPr>
          <w:b/>
          <w:bCs/>
          <w:i/>
        </w:rPr>
        <w:t>given to fu</w:t>
      </w:r>
      <w:r w:rsidRPr="00AB340A">
        <w:rPr>
          <w:b/>
          <w:bCs/>
          <w:i/>
        </w:rPr>
        <w:t>rther reduc</w:t>
      </w:r>
      <w:r>
        <w:rPr>
          <w:b/>
          <w:bCs/>
          <w:i/>
        </w:rPr>
        <w:t>ing</w:t>
      </w:r>
      <w:r w:rsidRPr="00AB340A">
        <w:rPr>
          <w:b/>
          <w:bCs/>
          <w:i/>
        </w:rPr>
        <w:t xml:space="preserve"> statutory </w:t>
      </w:r>
      <w:r>
        <w:rPr>
          <w:b/>
          <w:bCs/>
          <w:i/>
        </w:rPr>
        <w:t xml:space="preserve">CIT </w:t>
      </w:r>
      <w:r w:rsidRPr="00AB340A">
        <w:rPr>
          <w:b/>
          <w:bCs/>
          <w:i/>
        </w:rPr>
        <w:t>rates</w:t>
      </w:r>
      <w:r>
        <w:rPr>
          <w:b/>
          <w:bCs/>
          <w:i/>
        </w:rPr>
        <w:t xml:space="preserve">. </w:t>
      </w:r>
      <w:r>
        <w:rPr>
          <w:bCs/>
        </w:rPr>
        <w:t>This would be a direct response to profit shifting,</w:t>
      </w:r>
      <w:r w:rsidRPr="00D225FD">
        <w:rPr>
          <w:rStyle w:val="FootnoteReference"/>
          <w:b/>
          <w:bCs/>
          <w:i/>
        </w:rPr>
        <w:t xml:space="preserve"> </w:t>
      </w:r>
      <w:r>
        <w:rPr>
          <w:rStyle w:val="FootnoteReference"/>
          <w:b/>
          <w:bCs/>
          <w:i/>
        </w:rPr>
        <w:footnoteReference w:id="22"/>
      </w:r>
      <w:r>
        <w:rPr>
          <w:b/>
          <w:bCs/>
          <w:i/>
        </w:rPr>
        <w:t xml:space="preserve"> </w:t>
      </w:r>
      <w:r w:rsidR="00241649">
        <w:rPr>
          <w:bCs/>
        </w:rPr>
        <w:t>and</w:t>
      </w:r>
      <w:r>
        <w:rPr>
          <w:bCs/>
        </w:rPr>
        <w:t xml:space="preserve"> </w:t>
      </w:r>
      <w:r w:rsidR="00241649">
        <w:rPr>
          <w:bCs/>
        </w:rPr>
        <w:t>will also</w:t>
      </w:r>
      <w:r>
        <w:rPr>
          <w:bCs/>
        </w:rPr>
        <w:t xml:space="preserve"> lower METRs. Great caution is needed, however, </w:t>
      </w:r>
      <w:r w:rsidR="00241649">
        <w:rPr>
          <w:bCs/>
        </w:rPr>
        <w:t>in considering a rate reduction</w:t>
      </w:r>
      <w:r>
        <w:rPr>
          <w:bCs/>
        </w:rPr>
        <w:t xml:space="preserve"> given the windfall that </w:t>
      </w:r>
      <w:r w:rsidR="00241649">
        <w:rPr>
          <w:bCs/>
        </w:rPr>
        <w:t xml:space="preserve">this </w:t>
      </w:r>
      <w:r>
        <w:rPr>
          <w:bCs/>
        </w:rPr>
        <w:t>confers on existing investments</w:t>
      </w:r>
      <w:r w:rsidR="00241649">
        <w:rPr>
          <w:bCs/>
        </w:rPr>
        <w:t>. Thus, any rate</w:t>
      </w:r>
      <w:bookmarkStart w:id="216" w:name="_Hlk511994962"/>
      <w:r w:rsidR="00241649">
        <w:rPr>
          <w:bCs/>
        </w:rPr>
        <w:t xml:space="preserve"> reduction is best phased-in.</w:t>
      </w:r>
      <w:r w:rsidR="00241649" w:rsidRPr="00AB340A" w:rsidDel="00241649">
        <w:rPr>
          <w:b/>
          <w:bCs/>
          <w:i/>
        </w:rPr>
        <w:t xml:space="preserve"> </w:t>
      </w:r>
      <w:r w:rsidR="00241649" w:rsidRPr="007D6648">
        <w:rPr>
          <w:bCs/>
        </w:rPr>
        <w:t>Furthermore,</w:t>
      </w:r>
      <w:r w:rsidR="00241649" w:rsidRPr="007D6648">
        <w:rPr>
          <w:i/>
          <w:rPrChange w:id="217" w:author="Ochoa, Javier" w:date="2018-06-08T15:24:00Z">
            <w:rPr/>
          </w:rPrChange>
        </w:rPr>
        <w:t xml:space="preserve"> </w:t>
      </w:r>
      <w:r w:rsidR="00241649" w:rsidRPr="00241649">
        <w:rPr>
          <w:bCs/>
        </w:rPr>
        <w:t>close</w:t>
      </w:r>
      <w:r w:rsidR="00241649">
        <w:rPr>
          <w:bCs/>
        </w:rPr>
        <w:t xml:space="preserve"> coordination with the provinces—whose rates are comparable to the federal—is needed to assure an appropriate collective response and avoid any worsening of inter-provincial competition</w:t>
      </w:r>
      <w:bookmarkEnd w:id="216"/>
      <w:r w:rsidR="00241649">
        <w:rPr>
          <w:bCs/>
        </w:rPr>
        <w:t>.</w:t>
      </w:r>
      <w:r w:rsidR="004A7F2D" w:rsidRPr="004A7F2D">
        <w:rPr>
          <w:noProof/>
        </w:rPr>
        <w:t xml:space="preserve"> </w:t>
      </w:r>
    </w:p>
    <w:p w14:paraId="5DB1BDAD" w14:textId="199EF3FD" w:rsidR="00B25719" w:rsidRPr="001967CB" w:rsidRDefault="00632584" w:rsidP="00843BF1">
      <w:pPr>
        <w:pStyle w:val="ParagraphNumbering"/>
        <w:numPr>
          <w:ilvl w:val="0"/>
          <w:numId w:val="17"/>
        </w:numPr>
        <w:rPr>
          <w:b/>
          <w:bCs/>
        </w:rPr>
      </w:pPr>
      <w:r>
        <w:rPr>
          <w:b/>
          <w:bCs/>
          <w:i/>
        </w:rPr>
        <w:t xml:space="preserve">Enhancing </w:t>
      </w:r>
      <w:r w:rsidR="00B25719" w:rsidRPr="00AB340A">
        <w:rPr>
          <w:b/>
          <w:bCs/>
          <w:i/>
        </w:rPr>
        <w:t xml:space="preserve">tax </w:t>
      </w:r>
      <w:r>
        <w:rPr>
          <w:b/>
          <w:bCs/>
          <w:i/>
        </w:rPr>
        <w:t>allowances for investment</w:t>
      </w:r>
      <w:r w:rsidR="005F683F">
        <w:rPr>
          <w:b/>
          <w:bCs/>
          <w:i/>
        </w:rPr>
        <w:t xml:space="preserve">. </w:t>
      </w:r>
      <w:r w:rsidR="00B25719">
        <w:rPr>
          <w:bCs/>
        </w:rPr>
        <w:t xml:space="preserve">The federal government has continually extended the </w:t>
      </w:r>
      <w:r w:rsidR="003F03A2">
        <w:rPr>
          <w:bCs/>
        </w:rPr>
        <w:t xml:space="preserve">accelerated </w:t>
      </w:r>
      <w:r w:rsidR="007456F7">
        <w:rPr>
          <w:bCs/>
        </w:rPr>
        <w:t>capital cost allowance rate of 50 percent</w:t>
      </w:r>
      <w:r w:rsidR="003F03A2">
        <w:rPr>
          <w:bCs/>
        </w:rPr>
        <w:t xml:space="preserve"> for machinery equipment used in manufacturing and processing</w:t>
      </w:r>
      <w:r w:rsidR="00B25719">
        <w:rPr>
          <w:bCs/>
        </w:rPr>
        <w:t xml:space="preserve">, which is currently set to expire </w:t>
      </w:r>
      <w:r w:rsidR="00C74B17">
        <w:rPr>
          <w:bCs/>
        </w:rPr>
        <w:t>in</w:t>
      </w:r>
      <w:r w:rsidR="00B25719">
        <w:rPr>
          <w:bCs/>
        </w:rPr>
        <w:t xml:space="preserve"> 2023.  It has also gradually expanded the accelerated capital allowances to a broader class of assets. </w:t>
      </w:r>
      <w:r w:rsidR="00A80094">
        <w:rPr>
          <w:bCs/>
        </w:rPr>
        <w:t xml:space="preserve">Nevertheless, as </w:t>
      </w:r>
      <w:r w:rsidR="00B25719">
        <w:rPr>
          <w:bCs/>
        </w:rPr>
        <w:t>international competition to attract investment intensifies</w:t>
      </w:r>
      <w:r w:rsidR="00A80094">
        <w:rPr>
          <w:bCs/>
        </w:rPr>
        <w:t>, i</w:t>
      </w:r>
      <w:r w:rsidR="00B25719">
        <w:rPr>
          <w:bCs/>
        </w:rPr>
        <w:t>nvestors may increasingly look for treatment comparable to immediate expensing</w:t>
      </w:r>
      <w:r w:rsidR="0015200D" w:rsidRPr="0015200D">
        <w:rPr>
          <w:bCs/>
        </w:rPr>
        <w:t xml:space="preserve"> </w:t>
      </w:r>
      <w:r w:rsidR="0015200D">
        <w:rPr>
          <w:bCs/>
        </w:rPr>
        <w:t>(</w:t>
      </w:r>
      <w:r w:rsidR="004C7015">
        <w:rPr>
          <w:bCs/>
        </w:rPr>
        <w:t>i.</w:t>
      </w:r>
      <w:r w:rsidR="0015200D">
        <w:rPr>
          <w:bCs/>
        </w:rPr>
        <w:t>e.</w:t>
      </w:r>
      <w:r w:rsidR="004C7015">
        <w:rPr>
          <w:bCs/>
        </w:rPr>
        <w:t xml:space="preserve"> </w:t>
      </w:r>
      <w:r w:rsidR="0015200D">
        <w:rPr>
          <w:bCs/>
        </w:rPr>
        <w:t>increasing the depreciation rate to 100 percent)</w:t>
      </w:r>
      <w:r w:rsidR="00B25719">
        <w:rPr>
          <w:bCs/>
        </w:rPr>
        <w:t xml:space="preserve">, and indeed this may be more germane for </w:t>
      </w:r>
      <w:r w:rsidR="00FF33E5">
        <w:rPr>
          <w:bCs/>
        </w:rPr>
        <w:t xml:space="preserve">investors </w:t>
      </w:r>
      <w:r w:rsidR="00B25719">
        <w:rPr>
          <w:bCs/>
        </w:rPr>
        <w:t>than modest difference</w:t>
      </w:r>
      <w:r w:rsidR="0015200D">
        <w:rPr>
          <w:bCs/>
        </w:rPr>
        <w:t>s</w:t>
      </w:r>
      <w:r w:rsidR="00B25719">
        <w:rPr>
          <w:bCs/>
        </w:rPr>
        <w:t xml:space="preserve"> i</w:t>
      </w:r>
      <w:r w:rsidR="0015200D">
        <w:rPr>
          <w:bCs/>
        </w:rPr>
        <w:t>n</w:t>
      </w:r>
      <w:r w:rsidR="00B25719">
        <w:rPr>
          <w:bCs/>
        </w:rPr>
        <w:t xml:space="preserve"> statutory tax rates</w:t>
      </w:r>
      <w:r w:rsidR="0015200D">
        <w:rPr>
          <w:bCs/>
        </w:rPr>
        <w:t>.</w:t>
      </w:r>
      <w:r w:rsidR="008840E5">
        <w:rPr>
          <w:rStyle w:val="FootnoteReference"/>
          <w:bCs/>
        </w:rPr>
        <w:footnoteReference w:id="23"/>
      </w:r>
    </w:p>
    <w:p w14:paraId="0B9D51E8" w14:textId="6518D578" w:rsidR="00123C9D" w:rsidRPr="001148C8" w:rsidRDefault="00B25719" w:rsidP="001148C8">
      <w:pPr>
        <w:pStyle w:val="ParagraphNumbering"/>
        <w:ind w:left="0" w:firstLine="0"/>
        <w:rPr>
          <w:rFonts w:eastAsia="Times New Roman"/>
          <w:color w:val="000000"/>
          <w:lang w:eastAsia="zh-CN"/>
        </w:rPr>
      </w:pPr>
      <w:r w:rsidRPr="00C92A7C">
        <w:rPr>
          <w:rFonts w:eastAsia="Times New Roman"/>
          <w:b/>
          <w:color w:val="000000"/>
          <w:lang w:eastAsia="zh-CN"/>
        </w:rPr>
        <w:t xml:space="preserve">A more radical approach </w:t>
      </w:r>
      <w:r w:rsidR="00A66B6A">
        <w:rPr>
          <w:rFonts w:eastAsia="Times New Roman"/>
          <w:b/>
          <w:color w:val="000000"/>
          <w:lang w:eastAsia="zh-CN"/>
        </w:rPr>
        <w:t xml:space="preserve">would change the structure of the CIT system. </w:t>
      </w:r>
      <w:r w:rsidR="00632584" w:rsidRPr="00917621">
        <w:rPr>
          <w:rFonts w:eastAsia="Times New Roman"/>
          <w:color w:val="000000"/>
          <w:lang w:eastAsia="zh-CN"/>
        </w:rPr>
        <w:t xml:space="preserve">Possible elements </w:t>
      </w:r>
      <w:r w:rsidR="00632584">
        <w:rPr>
          <w:rFonts w:eastAsia="Times New Roman"/>
          <w:color w:val="000000"/>
          <w:lang w:eastAsia="zh-CN"/>
        </w:rPr>
        <w:t xml:space="preserve">include: </w:t>
      </w:r>
      <w:r w:rsidR="00632584" w:rsidRPr="001745E5">
        <w:rPr>
          <w:rFonts w:eastAsia="Times New Roman"/>
          <w:color w:val="000000"/>
          <w:lang w:eastAsia="zh-CN"/>
        </w:rPr>
        <w:t>(i) converting the CIT into a form of rent tax</w:t>
      </w:r>
      <w:r w:rsidR="00632584">
        <w:rPr>
          <w:rFonts w:eastAsia="Times New Roman"/>
          <w:color w:val="000000"/>
          <w:lang w:eastAsia="zh-CN"/>
        </w:rPr>
        <w:t xml:space="preserve"> so that the METR is zero and there is no distortion between debt and equity financing, which </w:t>
      </w:r>
      <w:r w:rsidR="00632584" w:rsidRPr="00C92A7C">
        <w:rPr>
          <w:rFonts w:eastAsia="Times New Roman"/>
          <w:color w:val="000000"/>
          <w:lang w:eastAsia="zh-CN"/>
        </w:rPr>
        <w:t>could be achieved by</w:t>
      </w:r>
      <w:r w:rsidR="00632584">
        <w:rPr>
          <w:rFonts w:eastAsia="Times New Roman"/>
          <w:color w:val="000000"/>
          <w:lang w:eastAsia="zh-CN"/>
        </w:rPr>
        <w:t>, for instance,</w:t>
      </w:r>
      <w:r w:rsidR="00632584" w:rsidRPr="00C92A7C">
        <w:rPr>
          <w:rFonts w:eastAsia="Times New Roman"/>
          <w:color w:val="000000"/>
          <w:lang w:eastAsia="zh-CN"/>
        </w:rPr>
        <w:t xml:space="preserve"> moving to</w:t>
      </w:r>
      <w:r w:rsidR="00632584">
        <w:rPr>
          <w:rFonts w:eastAsia="Times New Roman"/>
          <w:color w:val="000000"/>
          <w:lang w:eastAsia="zh-CN"/>
        </w:rPr>
        <w:t xml:space="preserve"> a cash-flow system through</w:t>
      </w:r>
      <w:r w:rsidR="00632584" w:rsidRPr="00C92A7C">
        <w:rPr>
          <w:rFonts w:eastAsia="Times New Roman"/>
          <w:color w:val="000000"/>
          <w:lang w:eastAsia="zh-CN"/>
        </w:rPr>
        <w:t xml:space="preserve"> immediate expensing and removing interest deductibility</w:t>
      </w:r>
      <w:r w:rsidR="00632584">
        <w:rPr>
          <w:rFonts w:eastAsia="Times New Roman"/>
          <w:color w:val="000000"/>
          <w:lang w:eastAsia="zh-CN"/>
        </w:rPr>
        <w:t>;</w:t>
      </w:r>
      <w:r w:rsidR="00632584" w:rsidRPr="00C92A7C">
        <w:rPr>
          <w:rFonts w:eastAsia="Times New Roman"/>
          <w:color w:val="000000"/>
          <w:lang w:eastAsia="zh-CN"/>
        </w:rPr>
        <w:t xml:space="preserve"> or by adopting </w:t>
      </w:r>
      <w:r w:rsidR="00632584">
        <w:rPr>
          <w:rFonts w:eastAsia="Times New Roman"/>
          <w:color w:val="000000"/>
          <w:lang w:eastAsia="zh-CN"/>
        </w:rPr>
        <w:t>an</w:t>
      </w:r>
      <w:r w:rsidR="00632584" w:rsidRPr="00C92A7C">
        <w:rPr>
          <w:rFonts w:eastAsia="Times New Roman"/>
          <w:color w:val="000000"/>
          <w:lang w:eastAsia="zh-CN"/>
        </w:rPr>
        <w:t xml:space="preserve"> Allowance for Corporate Equity (ACE) system, that provide</w:t>
      </w:r>
      <w:r w:rsidR="00632584">
        <w:rPr>
          <w:rFonts w:eastAsia="Times New Roman"/>
          <w:color w:val="000000"/>
          <w:lang w:eastAsia="zh-CN"/>
        </w:rPr>
        <w:t>s</w:t>
      </w:r>
      <w:r w:rsidR="00632584" w:rsidRPr="00C92A7C">
        <w:rPr>
          <w:rFonts w:eastAsia="Times New Roman"/>
          <w:color w:val="000000"/>
          <w:lang w:eastAsia="zh-CN"/>
        </w:rPr>
        <w:t xml:space="preserve"> a deduction for the notional cost of equity alongside continued interest deductibility;</w:t>
      </w:r>
      <w:r w:rsidR="00632584" w:rsidRPr="00AA66C8">
        <w:rPr>
          <w:rStyle w:val="FootnoteReference"/>
          <w:rPrChange w:id="218" w:author="Ochoa, Javier" w:date="2018-06-08T15:24:00Z">
            <w:rPr>
              <w:color w:val="000000"/>
            </w:rPr>
          </w:rPrChange>
        </w:rPr>
        <w:t xml:space="preserve"> </w:t>
      </w:r>
      <w:r w:rsidR="00632584">
        <w:rPr>
          <w:rStyle w:val="FootnoteReference"/>
          <w:rFonts w:eastAsia="Times New Roman"/>
          <w:color w:val="000000"/>
          <w:lang w:eastAsia="zh-CN"/>
        </w:rPr>
        <w:footnoteReference w:id="24"/>
      </w:r>
      <w:r w:rsidR="00632584" w:rsidRPr="00C92A7C">
        <w:rPr>
          <w:rFonts w:eastAsia="Times New Roman"/>
          <w:color w:val="000000"/>
          <w:lang w:eastAsia="zh-CN"/>
        </w:rPr>
        <w:t xml:space="preserve"> (ii)</w:t>
      </w:r>
      <w:r w:rsidR="00632584">
        <w:rPr>
          <w:rFonts w:eastAsia="Times New Roman"/>
          <w:color w:val="000000"/>
          <w:lang w:eastAsia="zh-CN"/>
        </w:rPr>
        <w:t xml:space="preserve"> </w:t>
      </w:r>
      <w:bookmarkStart w:id="219" w:name="_Hlk510523089"/>
      <w:r w:rsidR="00632584">
        <w:rPr>
          <w:rFonts w:eastAsia="Times New Roman"/>
          <w:color w:val="000000"/>
          <w:lang w:eastAsia="zh-CN"/>
        </w:rPr>
        <w:t>removing or scaling back</w:t>
      </w:r>
      <w:r w:rsidR="00632584" w:rsidRPr="007A356C">
        <w:rPr>
          <w:rFonts w:eastAsia="Times New Roman"/>
          <w:color w:val="000000"/>
          <w:lang w:eastAsia="zh-CN"/>
        </w:rPr>
        <w:t xml:space="preserve"> the current system of </w:t>
      </w:r>
      <w:r w:rsidR="00632584">
        <w:rPr>
          <w:rFonts w:eastAsia="Times New Roman"/>
          <w:color w:val="000000"/>
          <w:lang w:eastAsia="zh-CN"/>
        </w:rPr>
        <w:t>integration</w:t>
      </w:r>
      <w:r w:rsidR="00632584" w:rsidRPr="001148C8">
        <w:rPr>
          <w:rFonts w:eastAsia="Times New Roman"/>
          <w:color w:val="000000"/>
          <w:lang w:eastAsia="zh-CN"/>
        </w:rPr>
        <w:t xml:space="preserve"> between corporate and personal taxation of shareholders, which is </w:t>
      </w:r>
      <w:bookmarkEnd w:id="219"/>
      <w:r w:rsidR="00632584">
        <w:rPr>
          <w:rFonts w:eastAsia="Times New Roman"/>
          <w:color w:val="000000"/>
          <w:lang w:eastAsia="zh-CN"/>
        </w:rPr>
        <w:t>unduly generous for income earned abroad (likely to have paid no Canadian tax), aims to relieve a burden that shareholders may not bear (in a highly open economy, a larger part of the burden of the CIT may fall on immobile factors, such as labor), and may do little to encourage domestic investment.</w:t>
      </w:r>
      <w:r w:rsidRPr="001148C8">
        <w:rPr>
          <w:rFonts w:eastAsia="Times New Roman"/>
          <w:color w:val="000000"/>
          <w:lang w:eastAsia="zh-CN"/>
        </w:rPr>
        <w:t xml:space="preserve"> </w:t>
      </w:r>
    </w:p>
    <w:p w14:paraId="2291FCF2" w14:textId="73E99771" w:rsidR="00DA7E86" w:rsidRPr="00DC0FE8" w:rsidRDefault="00632584" w:rsidP="007D6648">
      <w:pPr>
        <w:pStyle w:val="ParagraphNumbering"/>
        <w:ind w:left="0" w:firstLine="0"/>
        <w:rPr>
          <w:rPrChange w:id="220" w:author="Ochoa, Javier" w:date="2018-06-08T15:24:00Z">
            <w:rPr>
              <w:color w:val="000000"/>
            </w:rPr>
          </w:rPrChange>
        </w:rPr>
      </w:pPr>
      <w:r>
        <w:rPr>
          <w:rFonts w:eastAsia="Times New Roman"/>
          <w:b/>
          <w:color w:val="000000"/>
          <w:lang w:eastAsia="zh-CN"/>
        </w:rPr>
        <w:t>As the ideal, s</w:t>
      </w:r>
      <w:r w:rsidRPr="007456F7">
        <w:rPr>
          <w:rFonts w:eastAsia="Times New Roman"/>
          <w:b/>
          <w:color w:val="000000"/>
          <w:lang w:eastAsia="zh-CN"/>
        </w:rPr>
        <w:t>taff would recommend that Canada overhaul its current system to remove distortions</w:t>
      </w:r>
      <w:r>
        <w:rPr>
          <w:rFonts w:eastAsia="Times New Roman"/>
          <w:b/>
          <w:color w:val="000000"/>
          <w:lang w:eastAsia="zh-CN"/>
        </w:rPr>
        <w:t>,</w:t>
      </w:r>
      <w:r w:rsidRPr="007456F7">
        <w:rPr>
          <w:rFonts w:eastAsia="Times New Roman"/>
          <w:b/>
          <w:color w:val="000000"/>
          <w:lang w:eastAsia="zh-CN"/>
        </w:rPr>
        <w:t xml:space="preserve"> but such a radical approach </w:t>
      </w:r>
      <w:r>
        <w:rPr>
          <w:rFonts w:eastAsia="Times New Roman"/>
          <w:b/>
          <w:color w:val="000000"/>
          <w:lang w:eastAsia="zh-CN"/>
        </w:rPr>
        <w:t>w</w:t>
      </w:r>
      <w:r w:rsidRPr="007456F7">
        <w:rPr>
          <w:rFonts w:eastAsia="Times New Roman"/>
          <w:b/>
          <w:color w:val="000000"/>
          <w:lang w:eastAsia="zh-CN"/>
        </w:rPr>
        <w:t>ould be politically difficult in the short term.</w:t>
      </w:r>
      <w:r w:rsidRPr="00123C9D">
        <w:rPr>
          <w:rFonts w:eastAsia="Times New Roman"/>
          <w:color w:val="000000"/>
          <w:lang w:eastAsia="zh-CN"/>
        </w:rPr>
        <w:t xml:space="preserve"> </w:t>
      </w:r>
      <w:bookmarkStart w:id="221" w:name="_Hlk511064099"/>
      <w:r>
        <w:rPr>
          <w:rFonts w:eastAsia="Times New Roman"/>
          <w:color w:val="000000"/>
          <w:lang w:eastAsia="zh-CN"/>
        </w:rPr>
        <w:t xml:space="preserve">An alternative is an </w:t>
      </w:r>
      <w:r w:rsidRPr="00123C9D">
        <w:rPr>
          <w:rFonts w:eastAsia="Times New Roman"/>
          <w:color w:val="000000"/>
          <w:lang w:eastAsia="zh-CN"/>
        </w:rPr>
        <w:t xml:space="preserve">incremental approach </w:t>
      </w:r>
      <w:r>
        <w:rPr>
          <w:rFonts w:eastAsia="Times New Roman"/>
          <w:color w:val="000000"/>
          <w:lang w:eastAsia="zh-CN"/>
        </w:rPr>
        <w:t>that is consistent with the long-term vision of a rent tax (</w:t>
      </w:r>
      <w:r>
        <w:t>e.g. more generous depreciation plus tighter limits on interest deduction) while guarding against immediate revenue risks.</w:t>
      </w:r>
      <w:r>
        <w:rPr>
          <w:rPrChange w:id="222" w:author="Ochoa, Javier" w:date="2018-06-08T15:24:00Z">
            <w:rPr>
              <w:color w:val="000000"/>
            </w:rPr>
          </w:rPrChange>
        </w:rPr>
        <w:t xml:space="preserve"> </w:t>
      </w:r>
      <w:r w:rsidRPr="00123C9D">
        <w:rPr>
          <w:rFonts w:eastAsia="Times New Roman"/>
          <w:color w:val="000000"/>
          <w:lang w:eastAsia="zh-CN"/>
        </w:rPr>
        <w:t xml:space="preserve">Ultimately, the choice will depend on the </w:t>
      </w:r>
      <w:r>
        <w:rPr>
          <w:rFonts w:eastAsia="Times New Roman"/>
          <w:color w:val="000000"/>
          <w:lang w:eastAsia="zh-CN"/>
        </w:rPr>
        <w:t xml:space="preserve">revenue implications of the reform and the </w:t>
      </w:r>
      <w:r w:rsidRPr="00123C9D">
        <w:rPr>
          <w:rFonts w:eastAsia="Times New Roman"/>
          <w:color w:val="000000"/>
          <w:lang w:eastAsia="zh-CN"/>
        </w:rPr>
        <w:t>political appetite for change.</w:t>
      </w:r>
      <w:bookmarkStart w:id="223" w:name="_Toc450312678"/>
      <w:bookmarkEnd w:id="221"/>
    </w:p>
    <w:p w14:paraId="24F1364B" w14:textId="32570743" w:rsidR="00B915F5" w:rsidRPr="00414D06" w:rsidRDefault="00B915F5" w:rsidP="00304B62">
      <w:pPr>
        <w:pStyle w:val="Heading2"/>
        <w:ind w:left="0"/>
        <w:rPr>
          <w:sz w:val="26"/>
          <w:rPrChange w:id="224" w:author="Ochoa, Javier" w:date="2018-06-08T15:24:00Z">
            <w:rPr/>
          </w:rPrChange>
        </w:rPr>
      </w:pPr>
      <w:bookmarkStart w:id="225" w:name="_Toc516148762"/>
      <w:bookmarkStart w:id="226" w:name="_Toc516218268"/>
      <w:bookmarkStart w:id="227" w:name="_Toc512008983"/>
      <w:bookmarkStart w:id="228" w:name="_Toc516239213"/>
      <w:r w:rsidRPr="00414D06">
        <w:rPr>
          <w:sz w:val="26"/>
          <w:rPrChange w:id="229" w:author="Ochoa, Javier" w:date="2018-06-08T15:24:00Z">
            <w:rPr/>
          </w:rPrChange>
        </w:rPr>
        <w:t>Monetary Policy</w:t>
      </w:r>
      <w:bookmarkEnd w:id="223"/>
      <w:bookmarkEnd w:id="225"/>
      <w:bookmarkEnd w:id="226"/>
      <w:bookmarkEnd w:id="227"/>
      <w:bookmarkEnd w:id="228"/>
      <w:r w:rsidRPr="00414D06">
        <w:rPr>
          <w:sz w:val="26"/>
          <w:rPrChange w:id="230" w:author="Ochoa, Javier" w:date="2018-06-08T15:24:00Z">
            <w:rPr/>
          </w:rPrChange>
        </w:rPr>
        <w:t xml:space="preserve"> </w:t>
      </w:r>
    </w:p>
    <w:p w14:paraId="666B64E8" w14:textId="75264027" w:rsidR="003074B4" w:rsidRPr="003074B4" w:rsidRDefault="003074B4" w:rsidP="003074B4">
      <w:pPr>
        <w:rPr>
          <w:i/>
        </w:rPr>
      </w:pPr>
      <w:r w:rsidRPr="003074B4">
        <w:rPr>
          <w:i/>
        </w:rPr>
        <w:t xml:space="preserve">The monetary policy tightening cycle </w:t>
      </w:r>
      <w:r w:rsidR="00A76470">
        <w:rPr>
          <w:i/>
        </w:rPr>
        <w:t>should remain gradual</w:t>
      </w:r>
      <w:r w:rsidRPr="003074B4">
        <w:rPr>
          <w:i/>
        </w:rPr>
        <w:t xml:space="preserve"> </w:t>
      </w:r>
      <w:r>
        <w:rPr>
          <w:i/>
        </w:rPr>
        <w:t xml:space="preserve">given below-target inflation and the </w:t>
      </w:r>
      <w:r w:rsidRPr="003074B4">
        <w:rPr>
          <w:i/>
        </w:rPr>
        <w:t xml:space="preserve">balance </w:t>
      </w:r>
      <w:r w:rsidR="00E45C1C">
        <w:rPr>
          <w:i/>
        </w:rPr>
        <w:t xml:space="preserve">of </w:t>
      </w:r>
      <w:r w:rsidR="00026E5A">
        <w:rPr>
          <w:i/>
        </w:rPr>
        <w:t>risks around the outlook.</w:t>
      </w:r>
    </w:p>
    <w:p w14:paraId="2AFDDE8B" w14:textId="2A562779" w:rsidR="003074B4" w:rsidRPr="003074B4" w:rsidRDefault="003074B4" w:rsidP="003074B4"/>
    <w:p w14:paraId="54BCA37A" w14:textId="6EFFA81E" w:rsidR="001323C7" w:rsidRPr="00F6794A" w:rsidRDefault="004C557A" w:rsidP="00CE7AF5">
      <w:pPr>
        <w:pStyle w:val="ParagraphNumbering"/>
        <w:ind w:left="0" w:firstLine="0"/>
      </w:pPr>
      <w:bookmarkStart w:id="231" w:name="_Hlk509912252"/>
      <w:r>
        <w:rPr>
          <w:noProof/>
        </w:rPr>
        <w:drawing>
          <wp:anchor distT="0" distB="0" distL="114300" distR="114300" simplePos="0" relativeHeight="252676096" behindDoc="0" locked="0" layoutInCell="1" allowOverlap="1" wp14:anchorId="2C0E02EC" wp14:editId="59FF48BC">
            <wp:simplePos x="0" y="0"/>
            <wp:positionH relativeFrom="margin">
              <wp:posOffset>2924810</wp:posOffset>
            </wp:positionH>
            <wp:positionV relativeFrom="paragraph">
              <wp:posOffset>69850</wp:posOffset>
            </wp:positionV>
            <wp:extent cx="2785110" cy="2819400"/>
            <wp:effectExtent l="0" t="0" r="0" b="0"/>
            <wp:wrapThrough wrapText="bothSides">
              <wp:wrapPolygon edited="0">
                <wp:start x="0" y="0"/>
                <wp:lineTo x="0" y="21454"/>
                <wp:lineTo x="21423" y="21454"/>
                <wp:lineTo x="21423" y="0"/>
                <wp:lineTo x="0" y="0"/>
              </wp:wrapPolygon>
            </wp:wrapThrough>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85110" cy="2819400"/>
                    </a:xfrm>
                    <a:prstGeom prst="rect">
                      <a:avLst/>
                    </a:prstGeom>
                  </pic:spPr>
                </pic:pic>
              </a:graphicData>
            </a:graphic>
            <wp14:sizeRelH relativeFrom="margin">
              <wp14:pctWidth>0</wp14:pctWidth>
            </wp14:sizeRelH>
            <wp14:sizeRelV relativeFrom="margin">
              <wp14:pctHeight>0</wp14:pctHeight>
            </wp14:sizeRelV>
          </wp:anchor>
        </w:drawing>
      </w:r>
      <w:r w:rsidR="00771074" w:rsidRPr="00CE7AF5">
        <w:rPr>
          <w:b/>
        </w:rPr>
        <w:t>The monetary</w:t>
      </w:r>
      <w:r w:rsidR="00771074" w:rsidRPr="00413B2B">
        <w:rPr>
          <w:b/>
        </w:rPr>
        <w:t xml:space="preserve"> policy stance has been appropriate.</w:t>
      </w:r>
      <w:r w:rsidR="00771074" w:rsidRPr="00EC6C7E">
        <w:t xml:space="preserve"> </w:t>
      </w:r>
      <w:r w:rsidR="00EF2D39" w:rsidRPr="00A865C0">
        <w:t>The output gap entered positive territory in 2017</w:t>
      </w:r>
      <w:r w:rsidR="001323C7" w:rsidRPr="00F00CCE">
        <w:t xml:space="preserve"> and resources are becoming more stretched</w:t>
      </w:r>
      <w:r w:rsidR="00EF2D39" w:rsidRPr="00F00CCE">
        <w:t xml:space="preserve">, as evidenced </w:t>
      </w:r>
      <w:r w:rsidR="00A316E0" w:rsidRPr="00F00CCE">
        <w:t>by</w:t>
      </w:r>
      <w:r w:rsidR="00EF2D39" w:rsidRPr="00F00CCE">
        <w:t xml:space="preserve"> high capacity utilization and employment</w:t>
      </w:r>
      <w:r w:rsidR="003D146B" w:rsidRPr="00F00CCE">
        <w:t>,</w:t>
      </w:r>
      <w:r w:rsidR="00EF2D39" w:rsidRPr="00F00CCE">
        <w:t xml:space="preserve"> and rising core </w:t>
      </w:r>
      <w:r w:rsidR="00771074" w:rsidRPr="00F00CCE">
        <w:t>inflation</w:t>
      </w:r>
      <w:r w:rsidR="00EF2D39" w:rsidRPr="00F00CCE">
        <w:t xml:space="preserve">. </w:t>
      </w:r>
      <w:bookmarkEnd w:id="231"/>
      <w:r w:rsidR="001323C7" w:rsidRPr="00F00CCE">
        <w:t xml:space="preserve">Nevertheless, inflationary pressures remain </w:t>
      </w:r>
      <w:r w:rsidR="00567704">
        <w:t xml:space="preserve">well </w:t>
      </w:r>
      <w:r w:rsidR="001323C7" w:rsidRPr="00EC6C7E">
        <w:t xml:space="preserve">contained with core inflation measures still sitting </w:t>
      </w:r>
      <w:r w:rsidR="00A316E0" w:rsidRPr="00EC6C7E">
        <w:t xml:space="preserve">slightly </w:t>
      </w:r>
      <w:r w:rsidR="001323C7" w:rsidRPr="00EC6C7E">
        <w:t>below the</w:t>
      </w:r>
      <w:r w:rsidR="00B62F39">
        <w:t xml:space="preserve"> </w:t>
      </w:r>
      <w:r w:rsidR="001323C7" w:rsidRPr="00EC6C7E">
        <w:t>central target</w:t>
      </w:r>
      <w:r w:rsidR="00B62F39">
        <w:t xml:space="preserve">, </w:t>
      </w:r>
      <w:bookmarkStart w:id="232" w:name="_Hlk511739599"/>
      <w:r w:rsidR="00B62F39">
        <w:t>reflecting a combination of slow transmission of demand into inflation and a tendency for inflation to undershoot the target</w:t>
      </w:r>
      <w:bookmarkStart w:id="233" w:name="_Hlk509912282"/>
      <w:r w:rsidR="003863F0">
        <w:t xml:space="preserve">. </w:t>
      </w:r>
      <w:bookmarkEnd w:id="232"/>
      <w:r w:rsidR="003863F0">
        <w:t>W</w:t>
      </w:r>
      <w:r w:rsidR="00771074" w:rsidRPr="00EC6C7E">
        <w:t xml:space="preserve">hile a tightening cycle was initiated in July last year (with </w:t>
      </w:r>
      <w:r w:rsidR="00EF2D39" w:rsidRPr="00F00CCE">
        <w:t>the policy rate being raised [3] times so far),</w:t>
      </w:r>
      <w:r w:rsidR="00771074" w:rsidRPr="00F00CCE">
        <w:t xml:space="preserve"> </w:t>
      </w:r>
      <w:r w:rsidR="00EF2D39" w:rsidRPr="00F00CCE">
        <w:t>monetary policy settings remain accommodative</w:t>
      </w:r>
      <w:r w:rsidR="00E5791E" w:rsidRPr="00F00CCE">
        <w:t>, reflecting the balance of risks around the outlook and below-target inflation</w:t>
      </w:r>
      <w:r w:rsidR="001323C7" w:rsidRPr="00F00CCE">
        <w:t>.</w:t>
      </w:r>
      <w:bookmarkEnd w:id="233"/>
      <w:r w:rsidR="008C78FB" w:rsidRPr="00F00CCE">
        <w:t xml:space="preserve"> </w:t>
      </w:r>
    </w:p>
    <w:p w14:paraId="63D85D0E" w14:textId="04A6C170" w:rsidR="00771074" w:rsidRDefault="00EF2D39" w:rsidP="00BB02BD">
      <w:pPr>
        <w:pStyle w:val="ParagraphNumbering"/>
        <w:ind w:left="0" w:firstLine="0"/>
      </w:pPr>
      <w:r>
        <w:t xml:space="preserve"> </w:t>
      </w:r>
      <w:r w:rsidR="00771074">
        <w:t xml:space="preserve"> </w:t>
      </w:r>
      <w:r w:rsidR="001323C7" w:rsidRPr="00E5791E">
        <w:rPr>
          <w:b/>
        </w:rPr>
        <w:t xml:space="preserve">The tightening cycle should </w:t>
      </w:r>
      <w:r w:rsidR="00E5791E" w:rsidRPr="00E5791E">
        <w:rPr>
          <w:b/>
        </w:rPr>
        <w:t xml:space="preserve">proceed with caution. </w:t>
      </w:r>
      <w:r w:rsidR="005C3454" w:rsidRPr="00E10793">
        <w:t>Further</w:t>
      </w:r>
      <w:r w:rsidR="00A617C1">
        <w:t xml:space="preserve"> monetary tightening is </w:t>
      </w:r>
      <w:r w:rsidR="005C3454" w:rsidRPr="00E10793">
        <w:t xml:space="preserve">warranted, but policy normalization should be gradual. </w:t>
      </w:r>
      <w:r w:rsidR="00F15ED5">
        <w:t xml:space="preserve">Tighter monetary policy </w:t>
      </w:r>
      <w:r w:rsidR="003D46FD">
        <w:t xml:space="preserve">would help </w:t>
      </w:r>
      <w:r w:rsidR="00F15ED5">
        <w:t xml:space="preserve">activity </w:t>
      </w:r>
      <w:r w:rsidR="00D80378">
        <w:t xml:space="preserve">converge </w:t>
      </w:r>
      <w:r w:rsidR="00F15ED5" w:rsidRPr="00E10793">
        <w:t>toward more sustainable levels</w:t>
      </w:r>
      <w:r w:rsidR="00F15ED5">
        <w:t xml:space="preserve"> and build much-needed policy space</w:t>
      </w:r>
      <w:r w:rsidR="008E356A">
        <w:t xml:space="preserve"> for future downturns</w:t>
      </w:r>
      <w:r w:rsidR="00F15ED5">
        <w:t xml:space="preserve">. </w:t>
      </w:r>
      <w:r w:rsidR="002C7036" w:rsidRPr="006F0BFB">
        <w:t>However,</w:t>
      </w:r>
      <w:r w:rsidR="006F0BFB">
        <w:t xml:space="preserve"> a</w:t>
      </w:r>
      <w:r w:rsidR="00290CDE">
        <w:t xml:space="preserve">gainst the backdrop of </w:t>
      </w:r>
      <w:r w:rsidR="0045208C" w:rsidRPr="00A316E0">
        <w:t>elevated levels of uncertainty emanating from U.S. tax and trade policies, there</w:t>
      </w:r>
      <w:r w:rsidR="00CC4F09">
        <w:t xml:space="preserve"> is merit in pursuing a more gradual tightening cycle</w:t>
      </w:r>
      <w:r w:rsidR="00BB7092">
        <w:t xml:space="preserve">. </w:t>
      </w:r>
      <w:r w:rsidR="00D219F5" w:rsidRPr="007D6648">
        <w:rPr>
          <w:rPrChange w:id="234" w:author="Ochoa, Javier" w:date="2018-06-08T15:24:00Z">
            <w:rPr>
              <w:sz w:val="22"/>
            </w:rPr>
          </w:rPrChange>
        </w:rPr>
        <w:t>Staff project a gradual increase of the policy rate towards its neutral level (around 3 percent) over the projection horizon</w:t>
      </w:r>
      <w:r w:rsidR="00F9201C">
        <w:t>.</w:t>
      </w:r>
      <w:r w:rsidR="00552CA8">
        <w:t xml:space="preserve">  </w:t>
      </w:r>
    </w:p>
    <w:p w14:paraId="540A9CFD" w14:textId="7FF6C3BB" w:rsidR="00C520E9" w:rsidRPr="00414D06" w:rsidRDefault="00C520E9" w:rsidP="00426551">
      <w:pPr>
        <w:pStyle w:val="Heading2"/>
        <w:ind w:left="0"/>
        <w:rPr>
          <w:sz w:val="26"/>
          <w:rPrChange w:id="235" w:author="Ochoa, Javier" w:date="2018-06-08T15:24:00Z">
            <w:rPr/>
          </w:rPrChange>
        </w:rPr>
      </w:pPr>
      <w:bookmarkStart w:id="236" w:name="_Toc516148763"/>
      <w:bookmarkStart w:id="237" w:name="_Toc516218269"/>
      <w:bookmarkStart w:id="238" w:name="_Toc512008984"/>
      <w:bookmarkStart w:id="239" w:name="_Toc516239214"/>
      <w:bookmarkStart w:id="240" w:name="_Toc450312680"/>
      <w:r w:rsidRPr="00414D06">
        <w:rPr>
          <w:sz w:val="26"/>
          <w:rPrChange w:id="241" w:author="Ochoa, Javier" w:date="2018-06-08T15:24:00Z">
            <w:rPr/>
          </w:rPrChange>
        </w:rPr>
        <w:t>Financial Sector Polic</w:t>
      </w:r>
      <w:r w:rsidR="00166ADB" w:rsidRPr="00414D06">
        <w:rPr>
          <w:sz w:val="26"/>
          <w:rPrChange w:id="242" w:author="Ochoa, Javier" w:date="2018-06-08T15:24:00Z">
            <w:rPr/>
          </w:rPrChange>
        </w:rPr>
        <w:t>y</w:t>
      </w:r>
      <w:bookmarkEnd w:id="236"/>
      <w:bookmarkEnd w:id="237"/>
      <w:bookmarkEnd w:id="238"/>
      <w:bookmarkEnd w:id="239"/>
    </w:p>
    <w:p w14:paraId="38BFEC1F" w14:textId="3701D950" w:rsidR="00ED651E" w:rsidRPr="00ED651E" w:rsidRDefault="00ED651E" w:rsidP="00ED651E">
      <w:pPr>
        <w:rPr>
          <w:i/>
        </w:rPr>
      </w:pPr>
      <w:r w:rsidRPr="00ED651E">
        <w:rPr>
          <w:i/>
        </w:rPr>
        <w:t xml:space="preserve">Macroprudential measures </w:t>
      </w:r>
      <w:r w:rsidR="00EC7169">
        <w:rPr>
          <w:i/>
        </w:rPr>
        <w:t>currently in place appear to have contributed to a cooling in the housing market</w:t>
      </w:r>
      <w:r w:rsidR="00A24003">
        <w:rPr>
          <w:i/>
        </w:rPr>
        <w:t>.</w:t>
      </w:r>
      <w:r w:rsidR="00EC7169">
        <w:rPr>
          <w:i/>
        </w:rPr>
        <w:t xml:space="preserve"> </w:t>
      </w:r>
      <w:r w:rsidR="00EC7169">
        <w:rPr>
          <w:i/>
          <w:rPrChange w:id="243" w:author="Ochoa, Javier" w:date="2018-06-08T15:24:00Z">
            <w:rPr>
              <w:rFonts w:ascii="SegoeUI-Bold" w:hAnsi="SegoeUI-Bold"/>
              <w:i/>
            </w:rPr>
          </w:rPrChange>
        </w:rPr>
        <w:t xml:space="preserve">They should be complemented </w:t>
      </w:r>
      <w:r w:rsidR="00EC7169">
        <w:rPr>
          <w:i/>
        </w:rPr>
        <w:t>by</w:t>
      </w:r>
      <w:r w:rsidR="00EC7169">
        <w:rPr>
          <w:i/>
          <w:rPrChange w:id="244" w:author="Ochoa, Javier" w:date="2018-06-08T15:24:00Z">
            <w:rPr>
              <w:rFonts w:ascii="SegoeUI-Bold" w:hAnsi="SegoeUI-Bold"/>
              <w:i/>
            </w:rPr>
          </w:rPrChange>
        </w:rPr>
        <w:t xml:space="preserve"> a </w:t>
      </w:r>
      <w:r w:rsidRPr="00ED651E">
        <w:rPr>
          <w:rFonts w:ascii="SegoeUI-Bold" w:hAnsi="SegoeUI-Bold" w:cs="SegoeUI-Bold"/>
          <w:bCs/>
          <w:i/>
          <w:szCs w:val="21"/>
        </w:rPr>
        <w:t xml:space="preserve">broad set of supply-side policies </w:t>
      </w:r>
      <w:r w:rsidR="00EC7169">
        <w:rPr>
          <w:rFonts w:ascii="SegoeUI-Bold" w:hAnsi="SegoeUI-Bold" w:cs="SegoeUI-Bold"/>
          <w:bCs/>
          <w:i/>
          <w:szCs w:val="21"/>
        </w:rPr>
        <w:t>t</w:t>
      </w:r>
      <w:r w:rsidRPr="00ED651E">
        <w:rPr>
          <w:rFonts w:ascii="SegoeUI-Bold" w:hAnsi="SegoeUI-Bold" w:cs="SegoeUI-Bold"/>
          <w:bCs/>
          <w:i/>
          <w:szCs w:val="21"/>
        </w:rPr>
        <w:t xml:space="preserve">o </w:t>
      </w:r>
      <w:r w:rsidR="00EC7169">
        <w:rPr>
          <w:rFonts w:ascii="SegoeUI-Bold" w:hAnsi="SegoeUI-Bold" w:cs="SegoeUI-Bold"/>
          <w:bCs/>
          <w:i/>
          <w:szCs w:val="21"/>
        </w:rPr>
        <w:t>address affordability concerns</w:t>
      </w:r>
      <w:r w:rsidR="00EC7169" w:rsidRPr="00ED651E">
        <w:rPr>
          <w:rFonts w:ascii="SegoeUI-Bold" w:hAnsi="SegoeUI-Bold" w:cs="SegoeUI-Bold"/>
          <w:bCs/>
          <w:i/>
          <w:szCs w:val="21"/>
        </w:rPr>
        <w:t xml:space="preserve"> </w:t>
      </w:r>
      <w:r w:rsidR="00EC7169">
        <w:rPr>
          <w:rFonts w:ascii="SegoeUI-Bold" w:hAnsi="SegoeUI-Bold" w:cs="SegoeUI-Bold"/>
          <w:bCs/>
          <w:i/>
          <w:szCs w:val="21"/>
        </w:rPr>
        <w:t xml:space="preserve">and </w:t>
      </w:r>
      <w:r w:rsidRPr="00ED651E">
        <w:rPr>
          <w:rFonts w:ascii="SegoeUI-Bold" w:hAnsi="SegoeUI-Bold" w:cs="SegoeUI-Bold"/>
          <w:bCs/>
          <w:i/>
          <w:szCs w:val="21"/>
        </w:rPr>
        <w:t xml:space="preserve">more durably </w:t>
      </w:r>
      <w:r w:rsidR="00E7390E">
        <w:rPr>
          <w:rFonts w:ascii="SegoeUI-Bold" w:hAnsi="SegoeUI-Bold" w:cs="SegoeUI-Bold"/>
          <w:bCs/>
          <w:i/>
          <w:szCs w:val="21"/>
        </w:rPr>
        <w:t>m</w:t>
      </w:r>
      <w:r w:rsidRPr="00ED651E">
        <w:rPr>
          <w:rFonts w:ascii="SegoeUI-Bold" w:hAnsi="SegoeUI-Bold" w:cs="SegoeUI-Bold"/>
          <w:bCs/>
          <w:i/>
          <w:szCs w:val="21"/>
        </w:rPr>
        <w:t xml:space="preserve">anage </w:t>
      </w:r>
      <w:r w:rsidR="00EC7169">
        <w:rPr>
          <w:rFonts w:ascii="SegoeUI-Bold" w:hAnsi="SegoeUI-Bold" w:cs="SegoeUI-Bold"/>
          <w:bCs/>
          <w:i/>
          <w:szCs w:val="21"/>
        </w:rPr>
        <w:t>housing market imbalances over the long run</w:t>
      </w:r>
      <w:r w:rsidRPr="00ED651E">
        <w:rPr>
          <w:rFonts w:ascii="SegoeUI-Bold" w:hAnsi="SegoeUI-Bold" w:cs="SegoeUI-Bold"/>
          <w:bCs/>
          <w:i/>
          <w:szCs w:val="21"/>
        </w:rPr>
        <w:t>. P</w:t>
      </w:r>
      <w:r w:rsidRPr="00ED651E">
        <w:rPr>
          <w:i/>
        </w:rPr>
        <w:t xml:space="preserve">otential and emerging risks in the financial sector require </w:t>
      </w:r>
      <w:r w:rsidR="00EC7169">
        <w:rPr>
          <w:i/>
        </w:rPr>
        <w:t>coordinated</w:t>
      </w:r>
      <w:r w:rsidRPr="00ED651E">
        <w:rPr>
          <w:i/>
        </w:rPr>
        <w:t xml:space="preserve"> monitoring.</w:t>
      </w:r>
      <w:r w:rsidR="00A24003" w:rsidRPr="00A24003">
        <w:rPr>
          <w:i/>
        </w:rPr>
        <w:t xml:space="preserve"> </w:t>
      </w:r>
    </w:p>
    <w:p w14:paraId="5554F810" w14:textId="4D974DD7" w:rsidR="00ED651E" w:rsidRPr="00ED651E" w:rsidRDefault="00ED651E" w:rsidP="00ED651E"/>
    <w:p w14:paraId="5FC81B94" w14:textId="0B401FF2" w:rsidR="0035601F" w:rsidRDefault="00800D46" w:rsidP="0035601F">
      <w:pPr>
        <w:pStyle w:val="ParagraphNumbering"/>
        <w:ind w:left="0" w:firstLine="0"/>
      </w:pPr>
      <w:r w:rsidRPr="003B4621">
        <w:rPr>
          <w:b/>
        </w:rPr>
        <w:t>The federal government ha</w:t>
      </w:r>
      <w:r w:rsidR="00D74C4B" w:rsidRPr="003B4621">
        <w:rPr>
          <w:b/>
        </w:rPr>
        <w:t>s</w:t>
      </w:r>
      <w:r w:rsidRPr="003B4621">
        <w:rPr>
          <w:b/>
        </w:rPr>
        <w:t xml:space="preserve"> introduced a </w:t>
      </w:r>
      <w:r w:rsidR="00045DCB" w:rsidRPr="003B4621">
        <w:rPr>
          <w:b/>
        </w:rPr>
        <w:t xml:space="preserve">raft of </w:t>
      </w:r>
      <w:r w:rsidRPr="003B4621">
        <w:rPr>
          <w:b/>
        </w:rPr>
        <w:t>macroprudential</w:t>
      </w:r>
      <w:r w:rsidR="002C2903" w:rsidRPr="003B4621">
        <w:rPr>
          <w:b/>
        </w:rPr>
        <w:t xml:space="preserve"> </w:t>
      </w:r>
      <w:r w:rsidRPr="003B4621">
        <w:rPr>
          <w:b/>
        </w:rPr>
        <w:t xml:space="preserve">measures over the last ten years to </w:t>
      </w:r>
      <w:r w:rsidR="005C44BF">
        <w:rPr>
          <w:b/>
        </w:rPr>
        <w:t>preempt complacency regarding risk-taking by financial institutions and to</w:t>
      </w:r>
      <w:r w:rsidR="005C44BF" w:rsidRPr="003B4621">
        <w:rPr>
          <w:b/>
        </w:rPr>
        <w:t xml:space="preserve"> </w:t>
      </w:r>
      <w:r w:rsidRPr="003B4621">
        <w:rPr>
          <w:b/>
        </w:rPr>
        <w:t xml:space="preserve">tackle growing housing market imbalances </w:t>
      </w:r>
      <w:r w:rsidR="000B4831" w:rsidRPr="003B4621">
        <w:rPr>
          <w:b/>
        </w:rPr>
        <w:t>that could undermine</w:t>
      </w:r>
      <w:r w:rsidRPr="003B4621">
        <w:rPr>
          <w:b/>
        </w:rPr>
        <w:t xml:space="preserve"> financial stability.</w:t>
      </w:r>
      <w:r w:rsidR="00BB3B3C">
        <w:rPr>
          <w:rStyle w:val="FootnoteReference"/>
        </w:rPr>
        <w:footnoteReference w:id="25"/>
      </w:r>
      <w:r w:rsidR="001B529B">
        <w:rPr>
          <w:b/>
        </w:rPr>
        <w:t xml:space="preserve"> </w:t>
      </w:r>
      <w:r w:rsidR="001B529B" w:rsidRPr="001B529B">
        <w:t>T</w:t>
      </w:r>
      <w:r>
        <w:t xml:space="preserve">he measures were </w:t>
      </w:r>
      <w:r w:rsidR="001B529B">
        <w:t xml:space="preserve">initially </w:t>
      </w:r>
      <w:r>
        <w:t xml:space="preserve">aimed at </w:t>
      </w:r>
      <w:r w:rsidR="003B4621">
        <w:t xml:space="preserve">the </w:t>
      </w:r>
      <w:r>
        <w:t xml:space="preserve">insured </w:t>
      </w:r>
      <w:r w:rsidR="003B4621">
        <w:t xml:space="preserve">market </w:t>
      </w:r>
      <w:r w:rsidR="0014546B">
        <w:t xml:space="preserve">and </w:t>
      </w:r>
      <w:r w:rsidR="003B4621">
        <w:t>help</w:t>
      </w:r>
      <w:r w:rsidR="0014546B">
        <w:t>ed</w:t>
      </w:r>
      <w:r w:rsidR="003B4621">
        <w:t xml:space="preserve"> </w:t>
      </w:r>
      <w:r>
        <w:t>reduce the government’s exposure to the housing sector</w:t>
      </w:r>
      <w:r w:rsidR="00D74C4B">
        <w:t>.</w:t>
      </w:r>
      <w:r>
        <w:t xml:space="preserve"> </w:t>
      </w:r>
      <w:r w:rsidR="0014546B">
        <w:t>In early 2018</w:t>
      </w:r>
      <w:r w:rsidR="003B4621">
        <w:t xml:space="preserve">, OSFI </w:t>
      </w:r>
      <w:r w:rsidR="001B529B">
        <w:t xml:space="preserve">tightened the </w:t>
      </w:r>
      <w:r w:rsidR="00D74C4B">
        <w:t xml:space="preserve">underwriting requirements </w:t>
      </w:r>
      <w:r w:rsidR="001B529B">
        <w:t>for</w:t>
      </w:r>
      <w:r w:rsidR="003B4621">
        <w:t xml:space="preserve"> </w:t>
      </w:r>
      <w:r w:rsidR="001B529B">
        <w:t xml:space="preserve">low-ratio mortgages </w:t>
      </w:r>
      <w:r w:rsidR="00BB3B3C">
        <w:t xml:space="preserve">to stem rising </w:t>
      </w:r>
      <w:r w:rsidR="001B529B">
        <w:t xml:space="preserve">risk in the </w:t>
      </w:r>
      <w:r w:rsidR="003B4621">
        <w:t xml:space="preserve">uninsured </w:t>
      </w:r>
      <w:r w:rsidR="001B529B">
        <w:t xml:space="preserve">market. </w:t>
      </w:r>
      <w:r w:rsidR="001B529B" w:rsidRPr="00BB3B3C">
        <w:rPr>
          <w:rFonts w:cs="Segoe UI"/>
          <w:szCs w:val="21"/>
        </w:rPr>
        <w:t xml:space="preserve">Low-ratio mortgages are now subject to: </w:t>
      </w:r>
      <w:r w:rsidR="00D74C4B" w:rsidRPr="00BB3B3C">
        <w:rPr>
          <w:rFonts w:cs="Segoe UI"/>
          <w:szCs w:val="21"/>
        </w:rPr>
        <w:t>(i) a stress test for mortgage interest rates; (ii) LTV measures and limits t</w:t>
      </w:r>
      <w:r w:rsidR="00DC4C4D" w:rsidRPr="00BB3B3C">
        <w:rPr>
          <w:rFonts w:cs="Segoe UI"/>
          <w:szCs w:val="21"/>
        </w:rPr>
        <w:t>hat</w:t>
      </w:r>
      <w:r w:rsidR="00D74C4B" w:rsidRPr="00BB3B3C">
        <w:rPr>
          <w:rFonts w:cs="Segoe UI"/>
          <w:szCs w:val="21"/>
        </w:rPr>
        <w:t xml:space="preserve"> reflect housing markets risks</w:t>
      </w:r>
      <w:r w:rsidR="001B529B" w:rsidRPr="00BB3B3C">
        <w:rPr>
          <w:rFonts w:cs="Segoe UI"/>
          <w:szCs w:val="21"/>
        </w:rPr>
        <w:t>, to be</w:t>
      </w:r>
      <w:r w:rsidR="00F61063" w:rsidRPr="00BB3B3C">
        <w:rPr>
          <w:rFonts w:cs="Segoe UI"/>
          <w:szCs w:val="21"/>
        </w:rPr>
        <w:t xml:space="preserve"> </w:t>
      </w:r>
      <w:r w:rsidR="00D74C4B" w:rsidRPr="00BB3B3C">
        <w:rPr>
          <w:rFonts w:cs="Segoe UI"/>
          <w:color w:val="000000"/>
          <w:szCs w:val="21"/>
          <w:lang w:val="en"/>
        </w:rPr>
        <w:t>updated as housing markets and the economic environment evolve</w:t>
      </w:r>
      <w:r w:rsidR="00D74C4B" w:rsidRPr="00BB3B3C">
        <w:rPr>
          <w:rFonts w:cs="Segoe UI"/>
          <w:szCs w:val="21"/>
        </w:rPr>
        <w:t>; and (iii) restrictions on combining mortgages with other lending products (e.g. co-lending</w:t>
      </w:r>
      <w:r w:rsidR="00D74C4B">
        <w:t xml:space="preserve"> arrangements) that c</w:t>
      </w:r>
      <w:r w:rsidR="00D74C4B" w:rsidRPr="003B4621">
        <w:rPr>
          <w:iCs/>
        </w:rPr>
        <w:t>ould circumvent LTV limits</w:t>
      </w:r>
      <w:r w:rsidR="003B4621" w:rsidRPr="003B4621">
        <w:rPr>
          <w:iCs/>
        </w:rPr>
        <w:t xml:space="preserve"> (</w:t>
      </w:r>
      <w:r w:rsidR="0060205C">
        <w:t>Annex III</w:t>
      </w:r>
      <w:r w:rsidR="00D74C4B">
        <w:t>).</w:t>
      </w:r>
      <w:r w:rsidR="003B4621">
        <w:t xml:space="preserve"> </w:t>
      </w:r>
      <w:r w:rsidR="00D74C4B">
        <w:t xml:space="preserve">Overall, these measures have </w:t>
      </w:r>
      <w:r w:rsidR="00066059">
        <w:rPr>
          <w:noProof/>
        </w:rPr>
        <w:drawing>
          <wp:anchor distT="0" distB="0" distL="114300" distR="114300" simplePos="0" relativeHeight="252677120" behindDoc="0" locked="0" layoutInCell="1" allowOverlap="1" wp14:anchorId="7AE25B37" wp14:editId="07936DDE">
            <wp:simplePos x="0" y="0"/>
            <wp:positionH relativeFrom="margin">
              <wp:posOffset>3734435</wp:posOffset>
            </wp:positionH>
            <wp:positionV relativeFrom="paragraph">
              <wp:posOffset>1638300</wp:posOffset>
            </wp:positionV>
            <wp:extent cx="2393315" cy="2703830"/>
            <wp:effectExtent l="0" t="0" r="6985" b="1270"/>
            <wp:wrapThrough wrapText="bothSides">
              <wp:wrapPolygon edited="0">
                <wp:start x="0" y="0"/>
                <wp:lineTo x="0" y="21458"/>
                <wp:lineTo x="21491" y="21458"/>
                <wp:lineTo x="21491" y="0"/>
                <wp:lineTo x="0" y="0"/>
              </wp:wrapPolygon>
            </wp:wrapThrough>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93315" cy="2703830"/>
                    </a:xfrm>
                    <a:prstGeom prst="rect">
                      <a:avLst/>
                    </a:prstGeom>
                  </pic:spPr>
                </pic:pic>
              </a:graphicData>
            </a:graphic>
            <wp14:sizeRelH relativeFrom="margin">
              <wp14:pctWidth>0</wp14:pctWidth>
            </wp14:sizeRelH>
            <wp14:sizeRelV relativeFrom="margin">
              <wp14:pctHeight>0</wp14:pctHeight>
            </wp14:sizeRelV>
          </wp:anchor>
        </w:drawing>
      </w:r>
      <w:r w:rsidR="00D74C4B">
        <w:t>kept mortgage credit growth at moderate levels and s</w:t>
      </w:r>
      <w:r w:rsidR="00F61063">
        <w:t xml:space="preserve">lowed the pace of </w:t>
      </w:r>
      <w:r w:rsidR="0060205C">
        <w:t>house price inflation</w:t>
      </w:r>
      <w:r w:rsidR="00D74C4B">
        <w:t xml:space="preserve">. </w:t>
      </w:r>
    </w:p>
    <w:p w14:paraId="0E3B1522" w14:textId="00BF9AE2" w:rsidR="008C172D" w:rsidRDefault="008C172D" w:rsidP="008C172D">
      <w:pPr>
        <w:pStyle w:val="ParagraphNumbering"/>
        <w:ind w:left="0" w:firstLine="0"/>
      </w:pPr>
      <w:r w:rsidRPr="00F76F8C">
        <w:rPr>
          <w:b/>
        </w:rPr>
        <w:t xml:space="preserve">In addition to financial stability concerns, the </w:t>
      </w:r>
      <w:r>
        <w:rPr>
          <w:b/>
        </w:rPr>
        <w:t>rapid</w:t>
      </w:r>
      <w:r w:rsidRPr="00F76F8C">
        <w:rPr>
          <w:b/>
        </w:rPr>
        <w:t xml:space="preserve"> rise </w:t>
      </w:r>
      <w:r>
        <w:rPr>
          <w:b/>
        </w:rPr>
        <w:t>in</w:t>
      </w:r>
      <w:r w:rsidRPr="00F76F8C">
        <w:rPr>
          <w:b/>
        </w:rPr>
        <w:t xml:space="preserve"> housing prices </w:t>
      </w:r>
      <w:r>
        <w:rPr>
          <w:b/>
        </w:rPr>
        <w:t xml:space="preserve">has </w:t>
      </w:r>
      <w:r w:rsidRPr="00F76F8C">
        <w:rPr>
          <w:b/>
        </w:rPr>
        <w:t xml:space="preserve">led to </w:t>
      </w:r>
      <w:bookmarkStart w:id="245" w:name="_Hlk511743766"/>
      <w:r w:rsidRPr="00F76F8C">
        <w:rPr>
          <w:b/>
        </w:rPr>
        <w:t xml:space="preserve">worsening housing affordability, posing </w:t>
      </w:r>
      <w:r w:rsidR="00CC0119">
        <w:rPr>
          <w:b/>
        </w:rPr>
        <w:t>a m</w:t>
      </w:r>
      <w:r w:rsidRPr="00F76F8C">
        <w:rPr>
          <w:b/>
        </w:rPr>
        <w:t>ajor problem to some of Canada’s most dynamic metropolitan regions</w:t>
      </w:r>
      <w:bookmarkEnd w:id="245"/>
      <w:r w:rsidRPr="00F76F8C">
        <w:rPr>
          <w:b/>
        </w:rPr>
        <w:t xml:space="preserve">. </w:t>
      </w:r>
      <w:r w:rsidRPr="00E03A8F">
        <w:t>Although</w:t>
      </w:r>
      <w:r w:rsidRPr="00F76F8C">
        <w:rPr>
          <w:b/>
        </w:rPr>
        <w:t xml:space="preserve"> </w:t>
      </w:r>
      <w:r>
        <w:t xml:space="preserve">Canada’s overall affordability </w:t>
      </w:r>
      <w:r w:rsidR="00DE18A4">
        <w:t xml:space="preserve">indices </w:t>
      </w:r>
      <w:r>
        <w:t>are not among the worst globally, the Toronto and Vancouver regions are becoming severely unaffordable.</w:t>
      </w:r>
      <w:r w:rsidR="00DE18A4">
        <w:rPr>
          <w:rStyle w:val="FootnoteReference"/>
        </w:rPr>
        <w:footnoteReference w:id="26"/>
      </w:r>
      <w:r>
        <w:t xml:space="preserve"> This raises not only important social concerns, but also economic ones, as worsening affordability works against attracting and keeping talent in the most dynamic urban centers.</w:t>
      </w:r>
      <w:r w:rsidR="00533A78" w:rsidRPr="00533A78">
        <w:t xml:space="preserve"> </w:t>
      </w:r>
    </w:p>
    <w:p w14:paraId="30AED4FF" w14:textId="5CFAA2D5" w:rsidR="007F6756" w:rsidRDefault="001B529B" w:rsidP="007F6756">
      <w:pPr>
        <w:pStyle w:val="ParagraphNumbering"/>
        <w:ind w:left="0" w:firstLine="0"/>
      </w:pPr>
      <w:r w:rsidRPr="007F6756">
        <w:rPr>
          <w:b/>
        </w:rPr>
        <w:t>The B</w:t>
      </w:r>
      <w:r w:rsidR="00A753A8">
        <w:rPr>
          <w:b/>
        </w:rPr>
        <w:t xml:space="preserve">C </w:t>
      </w:r>
      <w:r w:rsidRPr="007F6756">
        <w:rPr>
          <w:b/>
        </w:rPr>
        <w:t xml:space="preserve">and Ontario governments </w:t>
      </w:r>
      <w:r w:rsidR="007F6756">
        <w:rPr>
          <w:b/>
        </w:rPr>
        <w:t xml:space="preserve">have </w:t>
      </w:r>
      <w:r w:rsidRPr="007F6756">
        <w:rPr>
          <w:b/>
        </w:rPr>
        <w:t>t</w:t>
      </w:r>
      <w:r w:rsidR="007F6756">
        <w:rPr>
          <w:b/>
        </w:rPr>
        <w:t>aken</w:t>
      </w:r>
      <w:r w:rsidRPr="007F6756">
        <w:rPr>
          <w:b/>
        </w:rPr>
        <w:t xml:space="preserve"> </w:t>
      </w:r>
      <w:r w:rsidR="00CC0119">
        <w:rPr>
          <w:b/>
        </w:rPr>
        <w:t xml:space="preserve">tax and other </w:t>
      </w:r>
      <w:r w:rsidRPr="007F6756">
        <w:rPr>
          <w:b/>
        </w:rPr>
        <w:t>measures</w:t>
      </w:r>
      <w:r w:rsidR="007F6756">
        <w:rPr>
          <w:b/>
        </w:rPr>
        <w:t xml:space="preserve"> </w:t>
      </w:r>
      <w:r w:rsidRPr="007F6756">
        <w:rPr>
          <w:b/>
        </w:rPr>
        <w:t xml:space="preserve">to </w:t>
      </w:r>
      <w:r w:rsidR="007F6756" w:rsidRPr="007F6756">
        <w:rPr>
          <w:b/>
        </w:rPr>
        <w:t>stem</w:t>
      </w:r>
      <w:r w:rsidRPr="007F6756">
        <w:rPr>
          <w:b/>
        </w:rPr>
        <w:t xml:space="preserve"> speculati</w:t>
      </w:r>
      <w:r w:rsidR="007F6756" w:rsidRPr="007F6756">
        <w:rPr>
          <w:b/>
        </w:rPr>
        <w:t>ve activity</w:t>
      </w:r>
      <w:r w:rsidRPr="007F6756">
        <w:rPr>
          <w:b/>
        </w:rPr>
        <w:t xml:space="preserve"> and </w:t>
      </w:r>
      <w:r w:rsidR="007F6756" w:rsidRPr="007F6756">
        <w:rPr>
          <w:b/>
        </w:rPr>
        <w:t>improve affordability in the</w:t>
      </w:r>
      <w:r w:rsidR="008C172D">
        <w:rPr>
          <w:b/>
        </w:rPr>
        <w:t>ir major</w:t>
      </w:r>
      <w:r w:rsidR="007F6756" w:rsidRPr="007F6756">
        <w:rPr>
          <w:b/>
        </w:rPr>
        <w:t xml:space="preserve"> </w:t>
      </w:r>
      <w:r w:rsidR="008C172D">
        <w:rPr>
          <w:b/>
        </w:rPr>
        <w:t>cities</w:t>
      </w:r>
      <w:r w:rsidR="007F6756">
        <w:t>. A 15 percent non-resident property transfer tax was introduced for the Toronto and Vancouver areas</w:t>
      </w:r>
      <w:r w:rsidR="00A008F9">
        <w:t xml:space="preserve"> between 2016–</w:t>
      </w:r>
      <w:r w:rsidR="008C172D">
        <w:t>17</w:t>
      </w:r>
      <w:r w:rsidR="007F6756">
        <w:t>.</w:t>
      </w:r>
      <w:r w:rsidR="0060205C">
        <w:rPr>
          <w:rStyle w:val="FootnoteReference"/>
        </w:rPr>
        <w:footnoteReference w:id="27"/>
      </w:r>
      <w:r w:rsidR="007F6756">
        <w:t xml:space="preserve"> In January 2018, BC increased the tax to 20 percent and expanded its geographic coverage. BC also introduced a new speculation tax that targets foreign and domestic speculators who own residential property in BC but do not pay income taxes in BC, including those who leave their units vacant.</w:t>
      </w:r>
      <w:r w:rsidR="007F6756">
        <w:rPr>
          <w:rStyle w:val="FootnoteReference"/>
        </w:rPr>
        <w:footnoteReference w:id="28"/>
      </w:r>
      <w:r w:rsidR="00ED642A">
        <w:t xml:space="preserve"> The </w:t>
      </w:r>
      <w:r w:rsidR="00B66574">
        <w:t>measures have mainly</w:t>
      </w:r>
      <w:r w:rsidR="00ED642A">
        <w:t xml:space="preserve"> targeted</w:t>
      </w:r>
      <w:r w:rsidR="007F6756">
        <w:t xml:space="preserve"> non-resident buyers, reflecting a perception that these buyers have significantly boosted price pressures in the Vancouver and Toronto areas</w:t>
      </w:r>
      <w:r w:rsidR="00ED642A">
        <w:t>.</w:t>
      </w:r>
      <w:r w:rsidR="00976242">
        <w:t xml:space="preserve"> In addition, Canada’s recent AML/CFT assessment also noted that the real estate sector, including in Vancouver, faced a higher risk of money laundering. </w:t>
      </w:r>
    </w:p>
    <w:p w14:paraId="68B1B1E2" w14:textId="1661CAFD" w:rsidR="00D57C8A" w:rsidRDefault="00713F7A" w:rsidP="00D57C8A">
      <w:pPr>
        <w:pStyle w:val="ParagraphNumbering"/>
        <w:ind w:left="0" w:firstLine="0"/>
      </w:pPr>
      <w:r w:rsidRPr="000450B5">
        <w:rPr>
          <w:noProof/>
        </w:rPr>
        <w:drawing>
          <wp:anchor distT="0" distB="0" distL="114300" distR="114300" simplePos="0" relativeHeight="252663808" behindDoc="1" locked="0" layoutInCell="1" allowOverlap="1" wp14:anchorId="040222D7" wp14:editId="2F0C9986">
            <wp:simplePos x="0" y="0"/>
            <wp:positionH relativeFrom="margin">
              <wp:align>right</wp:align>
            </wp:positionH>
            <wp:positionV relativeFrom="page">
              <wp:posOffset>1165225</wp:posOffset>
            </wp:positionV>
            <wp:extent cx="2571750" cy="2058035"/>
            <wp:effectExtent l="0" t="0" r="0" b="0"/>
            <wp:wrapTight wrapText="bothSides">
              <wp:wrapPolygon edited="0">
                <wp:start x="0" y="200"/>
                <wp:lineTo x="0" y="2199"/>
                <wp:lineTo x="800" y="3799"/>
                <wp:lineTo x="320" y="3799"/>
                <wp:lineTo x="320" y="6198"/>
                <wp:lineTo x="1600" y="6998"/>
                <wp:lineTo x="160" y="6998"/>
                <wp:lineTo x="160" y="9197"/>
                <wp:lineTo x="1600" y="10197"/>
                <wp:lineTo x="160" y="10597"/>
                <wp:lineTo x="160" y="12596"/>
                <wp:lineTo x="1600" y="13396"/>
                <wp:lineTo x="160" y="13796"/>
                <wp:lineTo x="160" y="15595"/>
                <wp:lineTo x="1120" y="16595"/>
                <wp:lineTo x="160" y="17795"/>
                <wp:lineTo x="0" y="20994"/>
                <wp:lineTo x="480" y="21193"/>
                <wp:lineTo x="4160" y="21393"/>
                <wp:lineTo x="5760" y="21393"/>
                <wp:lineTo x="16000" y="21193"/>
                <wp:lineTo x="21440" y="20794"/>
                <wp:lineTo x="21440" y="19794"/>
                <wp:lineTo x="20800" y="16595"/>
                <wp:lineTo x="21440" y="15795"/>
                <wp:lineTo x="21440" y="13796"/>
                <wp:lineTo x="20320" y="13396"/>
                <wp:lineTo x="21440" y="12596"/>
                <wp:lineTo x="21440" y="10597"/>
                <wp:lineTo x="20320" y="10197"/>
                <wp:lineTo x="21120" y="9197"/>
                <wp:lineTo x="21120" y="7198"/>
                <wp:lineTo x="20320" y="6998"/>
                <wp:lineTo x="21120" y="5998"/>
                <wp:lineTo x="21120" y="3999"/>
                <wp:lineTo x="20320" y="3799"/>
                <wp:lineTo x="21280" y="2599"/>
                <wp:lineTo x="20960" y="2199"/>
                <wp:lineTo x="15840" y="200"/>
                <wp:lineTo x="0" y="20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175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8A" w:rsidRPr="00523E39">
        <w:rPr>
          <w:b/>
        </w:rPr>
        <w:t xml:space="preserve">At this point, current macroprudential measures aimed at </w:t>
      </w:r>
      <w:r w:rsidR="00D57C8A">
        <w:rPr>
          <w:b/>
        </w:rPr>
        <w:t>containing housing-related financial sector risks a</w:t>
      </w:r>
      <w:r w:rsidR="00D57C8A" w:rsidRPr="00523E39">
        <w:rPr>
          <w:b/>
        </w:rPr>
        <w:t xml:space="preserve">ppear to be sufficient. </w:t>
      </w:r>
      <w:r w:rsidR="00D57C8A" w:rsidRPr="0048783A">
        <w:t>The gap between the financial and business cycle has closed</w:t>
      </w:r>
      <w:r w:rsidR="00D57C8A">
        <w:t>, and the previously overheating markets have cooled significantly</w:t>
      </w:r>
      <w:r w:rsidR="00D57C8A" w:rsidRPr="0048783A">
        <w:t xml:space="preserve">. </w:t>
      </w:r>
      <w:r w:rsidR="00D57C8A">
        <w:t>In addition, t</w:t>
      </w:r>
      <w:r w:rsidR="00D57C8A" w:rsidRPr="0003635C">
        <w:t>he BIS early warning indicator for domestic banking risks</w:t>
      </w:r>
      <w:r w:rsidR="00D57C8A">
        <w:t xml:space="preserve"> </w:t>
      </w:r>
      <w:r w:rsidR="00D57C8A" w:rsidRPr="0003635C">
        <w:t>show</w:t>
      </w:r>
      <w:r w:rsidR="00D57C8A">
        <w:t>s</w:t>
      </w:r>
      <w:r w:rsidR="00D57C8A" w:rsidRPr="0003635C">
        <w:t xml:space="preserve"> Canada’s credit to GDP gap </w:t>
      </w:r>
      <w:r w:rsidR="00D57C8A">
        <w:t xml:space="preserve">declining from </w:t>
      </w:r>
      <w:r w:rsidR="00D57C8A" w:rsidRPr="0003635C">
        <w:t>to 1</w:t>
      </w:r>
      <w:r w:rsidR="00D57C8A">
        <w:t>5</w:t>
      </w:r>
      <w:r w:rsidR="00D57C8A" w:rsidRPr="0003635C">
        <w:t xml:space="preserve">.4 percentage points </w:t>
      </w:r>
      <w:r w:rsidR="00D57C8A">
        <w:t>in 2016Q3</w:t>
      </w:r>
      <w:r w:rsidR="00D57C8A" w:rsidRPr="0003635C">
        <w:t xml:space="preserve"> </w:t>
      </w:r>
      <w:r w:rsidR="00D57C8A">
        <w:t>to 9.6 percentage points</w:t>
      </w:r>
      <w:r w:rsidR="00D57C8A" w:rsidRPr="0003635C">
        <w:t xml:space="preserve"> </w:t>
      </w:r>
      <w:r w:rsidR="00D57C8A">
        <w:t>in 2017Q3.</w:t>
      </w:r>
      <w:r w:rsidR="00D57C8A">
        <w:rPr>
          <w:rStyle w:val="FootnoteReference"/>
        </w:rPr>
        <w:footnoteReference w:id="29"/>
      </w:r>
      <w:r w:rsidR="00D57C8A" w:rsidRPr="0048783A">
        <w:t xml:space="preserve"> The authorities should therefore hold off on any new </w:t>
      </w:r>
      <w:r w:rsidR="00D57C8A">
        <w:t xml:space="preserve">macroprudential </w:t>
      </w:r>
      <w:r w:rsidR="00D57C8A" w:rsidRPr="0048783A">
        <w:t>measures</w:t>
      </w:r>
      <w:r w:rsidR="00D57C8A">
        <w:t>. If housing vulnerabilities continue to rise, the authorities should consider introducing loan-to-income limits in line with previous staff advice.</w:t>
      </w:r>
    </w:p>
    <w:p w14:paraId="3635657C" w14:textId="059993A1" w:rsidR="00800D46" w:rsidRDefault="00713F7A" w:rsidP="0052442E">
      <w:pPr>
        <w:pStyle w:val="ParagraphNumbering"/>
        <w:ind w:left="0" w:firstLine="0"/>
      </w:pPr>
      <w:r w:rsidRPr="0052442E">
        <w:rPr>
          <w:b/>
          <w:noProof/>
        </w:rPr>
        <w:drawing>
          <wp:anchor distT="0" distB="0" distL="114300" distR="114300" simplePos="0" relativeHeight="252687360" behindDoc="0" locked="0" layoutInCell="1" allowOverlap="1" wp14:anchorId="49DFA4EA" wp14:editId="0CCB2B27">
            <wp:simplePos x="0" y="0"/>
            <wp:positionH relativeFrom="margin">
              <wp:align>right</wp:align>
            </wp:positionH>
            <wp:positionV relativeFrom="paragraph">
              <wp:posOffset>765810</wp:posOffset>
            </wp:positionV>
            <wp:extent cx="2762250" cy="196820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19682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0A1" w:rsidRPr="0052442E">
        <w:rPr>
          <w:b/>
        </w:rPr>
        <w:t>T</w:t>
      </w:r>
      <w:r w:rsidR="00CC0119" w:rsidRPr="0052442E">
        <w:rPr>
          <w:b/>
        </w:rPr>
        <w:t>argeting broad-based measures would be more effective than measures aimed solely at non-resident home buyers to alleviate affordability and social concerns.</w:t>
      </w:r>
      <w:r w:rsidR="007F6756">
        <w:t xml:space="preserve"> </w:t>
      </w:r>
      <w:r w:rsidR="00BF0D9F">
        <w:t>R</w:t>
      </w:r>
      <w:r w:rsidR="006628AF">
        <w:t xml:space="preserve">ecent data show that </w:t>
      </w:r>
      <w:r w:rsidR="00F0522B">
        <w:t xml:space="preserve">that non-resident </w:t>
      </w:r>
      <w:r w:rsidR="00000CA9">
        <w:t xml:space="preserve">homeowners represent </w:t>
      </w:r>
      <w:r w:rsidR="00A22208">
        <w:t xml:space="preserve">only </w:t>
      </w:r>
      <w:r w:rsidR="00000CA9">
        <w:t xml:space="preserve">a small fraction of the existing housing stock in </w:t>
      </w:r>
      <w:r w:rsidR="00BF0D9F">
        <w:t>Vancouver and Toronto</w:t>
      </w:r>
      <w:r w:rsidR="00B547BC">
        <w:t xml:space="preserve">, </w:t>
      </w:r>
      <w:r w:rsidR="00BC0C84">
        <w:t>p</w:t>
      </w:r>
      <w:r w:rsidR="00BF0D9F">
        <w:t>otentially</w:t>
      </w:r>
      <w:r w:rsidR="00BC0C84">
        <w:t xml:space="preserve"> </w:t>
      </w:r>
      <w:r w:rsidR="00B547BC">
        <w:t>lim</w:t>
      </w:r>
      <w:r w:rsidR="00BF0D9F">
        <w:t>iting the effectiveness of the BC and Ontario property transfer tax</w:t>
      </w:r>
      <w:r w:rsidR="008A3446">
        <w:t>.</w:t>
      </w:r>
      <w:r w:rsidR="006628AF">
        <w:t xml:space="preserve"> </w:t>
      </w:r>
      <w:r w:rsidR="0060205C">
        <w:t xml:space="preserve">Indeed, model-based evidence suggests that targeting property tax rates </w:t>
      </w:r>
      <w:r w:rsidR="00516EFE">
        <w:t>at</w:t>
      </w:r>
      <w:r w:rsidR="0060205C">
        <w:t xml:space="preserve"> non-</w:t>
      </w:r>
      <w:r w:rsidR="0052442E" w:rsidRPr="0052442E">
        <w:t xml:space="preserve"> </w:t>
      </w:r>
      <w:r w:rsidR="0060205C">
        <w:t>residents alone—instead of all homebuyers—would require greater swings in tax rates to achieve desired objectives.</w:t>
      </w:r>
      <w:r w:rsidR="0060205C">
        <w:rPr>
          <w:rStyle w:val="FootnoteReference"/>
        </w:rPr>
        <w:footnoteReference w:id="30"/>
      </w:r>
      <w:r w:rsidR="001F2C0F">
        <w:t xml:space="preserve"> </w:t>
      </w:r>
      <w:r w:rsidR="00F374F5">
        <w:t>As such, t</w:t>
      </w:r>
      <w:r w:rsidR="00C66FB5">
        <w:t xml:space="preserve">o the extent that speculators </w:t>
      </w:r>
      <w:r w:rsidR="00C10840">
        <w:t xml:space="preserve">are found to be </w:t>
      </w:r>
      <w:r w:rsidR="00C66FB5">
        <w:t>driving excessive house price inflation, tax measures target</w:t>
      </w:r>
      <w:r w:rsidR="00F71D63">
        <w:t>ing</w:t>
      </w:r>
      <w:r w:rsidR="00C10840">
        <w:t xml:space="preserve"> </w:t>
      </w:r>
      <w:r w:rsidR="00BC0C84">
        <w:t>the s</w:t>
      </w:r>
      <w:r w:rsidR="00C10840">
        <w:t>peculative</w:t>
      </w:r>
      <w:r w:rsidR="00BC0C84">
        <w:t xml:space="preserve"> demand</w:t>
      </w:r>
      <w:r w:rsidR="00C10840">
        <w:t xml:space="preserve"> </w:t>
      </w:r>
      <w:r w:rsidR="00E54BE5">
        <w:t xml:space="preserve">of </w:t>
      </w:r>
      <w:r w:rsidR="00E54BE5" w:rsidRPr="008C172D">
        <w:rPr>
          <w:i/>
        </w:rPr>
        <w:t>residents and non-residents</w:t>
      </w:r>
      <w:r w:rsidR="00E54BE5">
        <w:t xml:space="preserve"> alike </w:t>
      </w:r>
      <w:r w:rsidR="00C10840">
        <w:t>would likely be more effective</w:t>
      </w:r>
      <w:r w:rsidR="00E54BE5">
        <w:t xml:space="preserve"> than targeting </w:t>
      </w:r>
      <w:r w:rsidR="00AD43E9">
        <w:t xml:space="preserve">demand </w:t>
      </w:r>
      <w:r w:rsidR="008A3446">
        <w:t>from</w:t>
      </w:r>
      <w:r w:rsidR="00AD43E9">
        <w:t xml:space="preserve"> </w:t>
      </w:r>
      <w:r w:rsidR="00E54BE5">
        <w:t>non-residents alone.</w:t>
      </w:r>
      <w:r w:rsidR="001F2C0F">
        <w:t xml:space="preserve"> </w:t>
      </w:r>
      <w:r w:rsidR="00DD5552">
        <w:t>Finally, addressing the deficiencies noted in Canada’s AML/CFT assessment should help mitigate the money laundering risks in the real estate sector.</w:t>
      </w:r>
      <w:r w:rsidR="001F2C0F">
        <w:t xml:space="preserve">  </w:t>
      </w:r>
      <w:r w:rsidR="006628AF">
        <w:t xml:space="preserve"> </w:t>
      </w:r>
      <w:r w:rsidR="00000CA9">
        <w:t xml:space="preserve"> </w:t>
      </w:r>
    </w:p>
    <w:p w14:paraId="3FC4ADA3" w14:textId="4E9F49B9" w:rsidR="00572691" w:rsidRDefault="005F2303" w:rsidP="00C24E04">
      <w:pPr>
        <w:pStyle w:val="ParagraphNumbering"/>
        <w:ind w:left="0" w:firstLine="0"/>
      </w:pPr>
      <w:bookmarkStart w:id="247" w:name="_Hlk509914037"/>
      <w:bookmarkStart w:id="248" w:name="_Hlk509225890"/>
      <w:r>
        <w:rPr>
          <w:b/>
        </w:rPr>
        <w:t>More fundamentally, a</w:t>
      </w:r>
      <w:r w:rsidR="00800D46" w:rsidRPr="00C15B8C">
        <w:rPr>
          <w:b/>
        </w:rPr>
        <w:t xml:space="preserve"> broad set of supply-side policies </w:t>
      </w:r>
      <w:r w:rsidR="002C2903">
        <w:rPr>
          <w:b/>
        </w:rPr>
        <w:t xml:space="preserve">are needed </w:t>
      </w:r>
      <w:r w:rsidR="00800D46" w:rsidRPr="00C15B8C">
        <w:rPr>
          <w:b/>
        </w:rPr>
        <w:t xml:space="preserve">to </w:t>
      </w:r>
      <w:r w:rsidR="00C27797">
        <w:rPr>
          <w:b/>
        </w:rPr>
        <w:t>improve</w:t>
      </w:r>
      <w:r w:rsidR="004C74DC">
        <w:rPr>
          <w:b/>
        </w:rPr>
        <w:t xml:space="preserve"> housing affordability</w:t>
      </w:r>
      <w:bookmarkEnd w:id="247"/>
      <w:r w:rsidR="004C74DC" w:rsidRPr="002C2903">
        <w:rPr>
          <w:b/>
        </w:rPr>
        <w:t>.</w:t>
      </w:r>
      <w:r w:rsidR="004C74DC">
        <w:t xml:space="preserve"> </w:t>
      </w:r>
      <w:r w:rsidR="00B7507A">
        <w:t xml:space="preserve">A crucial step is </w:t>
      </w:r>
      <w:r w:rsidR="004C74DC">
        <w:t>to coordinate transportation, immigration and housing supply strategies in the most affected areas, particularly in the region around Toronto and Vancouver.</w:t>
      </w:r>
      <w:r w:rsidR="009650A1">
        <w:rPr>
          <w:rStyle w:val="FootnoteReference"/>
        </w:rPr>
        <w:footnoteReference w:id="31"/>
      </w:r>
      <w:r w:rsidR="004C74DC">
        <w:t xml:space="preserve"> </w:t>
      </w:r>
      <w:r w:rsidR="00B7507A">
        <w:t>U</w:t>
      </w:r>
      <w:r w:rsidR="004C74DC" w:rsidRPr="007365A1">
        <w:t xml:space="preserve">rban planning and zoning </w:t>
      </w:r>
      <w:r w:rsidR="00B7507A">
        <w:t xml:space="preserve">should </w:t>
      </w:r>
      <w:r w:rsidR="004C74DC" w:rsidRPr="007365A1">
        <w:t xml:space="preserve">promote </w:t>
      </w:r>
      <w:r w:rsidR="00B7507A">
        <w:t xml:space="preserve">the </w:t>
      </w:r>
      <w:r w:rsidR="004C74DC" w:rsidRPr="007365A1">
        <w:t>efficient use of land in denser urban settings</w:t>
      </w:r>
      <w:r w:rsidR="004C74DC">
        <w:t xml:space="preserve"> and speed</w:t>
      </w:r>
      <w:r w:rsidR="00C24E04">
        <w:t xml:space="preserve"> up</w:t>
      </w:r>
      <w:r w:rsidR="004C74DC">
        <w:t xml:space="preserve"> </w:t>
      </w:r>
      <w:r w:rsidR="00C27797">
        <w:t xml:space="preserve">housing </w:t>
      </w:r>
      <w:r w:rsidR="004C74DC">
        <w:t>delivery</w:t>
      </w:r>
      <w:r w:rsidR="00F8063B">
        <w:t xml:space="preserve"> (Box 2)</w:t>
      </w:r>
      <w:r w:rsidR="004C74DC" w:rsidRPr="007365A1">
        <w:t xml:space="preserve">. </w:t>
      </w:r>
      <w:r w:rsidR="004C74DC">
        <w:t>There is a</w:t>
      </w:r>
      <w:r w:rsidR="00B7507A">
        <w:t>lso a</w:t>
      </w:r>
      <w:r w:rsidR="004C74DC">
        <w:t xml:space="preserve"> need for more purpose-built rental housing in the fast-growing areas</w:t>
      </w:r>
      <w:r w:rsidR="00B66574">
        <w:t xml:space="preserve">. </w:t>
      </w:r>
      <w:r w:rsidR="004853B2" w:rsidRPr="004853B2">
        <w:t>BC and Ontario</w:t>
      </w:r>
      <w:r w:rsidR="004853B2">
        <w:t xml:space="preserve"> should assess whether the current </w:t>
      </w:r>
      <w:r w:rsidR="004853B2" w:rsidRPr="004853B2">
        <w:t>funding and tax incentives for purpose-built rental development</w:t>
      </w:r>
      <w:r w:rsidR="004853B2">
        <w:t>s are effective in achieving their objectives,</w:t>
      </w:r>
      <w:r w:rsidR="004853B2" w:rsidRPr="004853B2">
        <w:t xml:space="preserve"> </w:t>
      </w:r>
      <w:r w:rsidR="004853B2">
        <w:t>and whether</w:t>
      </w:r>
      <w:r w:rsidR="004853B2" w:rsidRPr="004853B2">
        <w:t xml:space="preserve"> expanding them would contribute to </w:t>
      </w:r>
      <w:r w:rsidR="004853B2">
        <w:t>greater supply</w:t>
      </w:r>
      <w:r w:rsidR="004853B2" w:rsidRPr="004853B2">
        <w:t>.</w:t>
      </w:r>
      <w:r w:rsidR="004853B2">
        <w:t xml:space="preserve"> </w:t>
      </w:r>
    </w:p>
    <w:p w14:paraId="0F05885B" w14:textId="4FDC2E86" w:rsidR="008C06B1" w:rsidRDefault="008C06B1" w:rsidP="00D44356">
      <w:pPr>
        <w:rPr>
          <w:b/>
        </w:rPr>
      </w:pPr>
    </w:p>
    <w:p w14:paraId="0D3E086D" w14:textId="0453EF02" w:rsidR="00351706" w:rsidRDefault="00351706" w:rsidP="00D44356">
      <w:pPr>
        <w:rPr>
          <w:b/>
        </w:rPr>
      </w:pPr>
    </w:p>
    <w:p w14:paraId="2304C6D7" w14:textId="16718AA0" w:rsidR="00351706" w:rsidRDefault="00351706" w:rsidP="00D44356">
      <w:pPr>
        <w:rPr>
          <w:b/>
        </w:rPr>
      </w:pPr>
    </w:p>
    <w:p w14:paraId="1CDFE927" w14:textId="578F80FC" w:rsidR="00351706" w:rsidRDefault="00351706" w:rsidP="00D44356">
      <w:pPr>
        <w:rPr>
          <w:b/>
        </w:rPr>
      </w:pPr>
    </w:p>
    <w:p w14:paraId="37542E19" w14:textId="389B9408" w:rsidR="00351706" w:rsidRDefault="00351706" w:rsidP="00D44356">
      <w:pPr>
        <w:rPr>
          <w:b/>
        </w:rPr>
      </w:pPr>
    </w:p>
    <w:p w14:paraId="438AD9D0" w14:textId="4CDCFC42" w:rsidR="00351706" w:rsidRDefault="00351706" w:rsidP="00D44356">
      <w:pPr>
        <w:rPr>
          <w:b/>
        </w:rPr>
      </w:pPr>
    </w:p>
    <w:p w14:paraId="54C65847" w14:textId="69349F7B" w:rsidR="00351706" w:rsidRDefault="00351706" w:rsidP="00D44356">
      <w:pPr>
        <w:rPr>
          <w:b/>
        </w:rPr>
      </w:pPr>
    </w:p>
    <w:p w14:paraId="22D70EBF" w14:textId="62702DC0" w:rsidR="00351706" w:rsidRDefault="00351706" w:rsidP="00D44356">
      <w:pPr>
        <w:rPr>
          <w:b/>
        </w:rPr>
      </w:pPr>
    </w:p>
    <w:p w14:paraId="0498016F" w14:textId="6DF99E81" w:rsidR="00351706" w:rsidRDefault="00351706" w:rsidP="00D44356">
      <w:pPr>
        <w:rPr>
          <w:b/>
        </w:rPr>
      </w:pPr>
    </w:p>
    <w:p w14:paraId="1C429C7F" w14:textId="12EFF8DE" w:rsidR="00351706" w:rsidRDefault="00351706" w:rsidP="00D44356">
      <w:pPr>
        <w:rPr>
          <w:b/>
        </w:rPr>
      </w:pPr>
    </w:p>
    <w:p w14:paraId="1B2B2601" w14:textId="53CD6F1F" w:rsidR="00351706" w:rsidRDefault="00351706" w:rsidP="00D44356">
      <w:pPr>
        <w:rPr>
          <w:b/>
        </w:rPr>
      </w:pPr>
    </w:p>
    <w:p w14:paraId="0B2CCDC2" w14:textId="155E8D9D" w:rsidR="00351706" w:rsidRDefault="00351706" w:rsidP="00D44356">
      <w:pPr>
        <w:rPr>
          <w:b/>
        </w:rPr>
      </w:pPr>
    </w:p>
    <w:p w14:paraId="676B7B9A" w14:textId="5EC6C6FC" w:rsidR="00351706" w:rsidRDefault="00351706" w:rsidP="00D44356">
      <w:pPr>
        <w:rPr>
          <w:b/>
        </w:rPr>
      </w:pPr>
    </w:p>
    <w:p w14:paraId="0ACC9162" w14:textId="2DF2120D" w:rsidR="00351706" w:rsidRDefault="00351706" w:rsidP="00D44356">
      <w:pPr>
        <w:rPr>
          <w:b/>
        </w:rPr>
      </w:pPr>
    </w:p>
    <w:p w14:paraId="3AAB3FEF" w14:textId="64584B4E" w:rsidR="00351706" w:rsidRDefault="00351706" w:rsidP="00D44356">
      <w:pPr>
        <w:rPr>
          <w:b/>
        </w:rPr>
      </w:pPr>
    </w:p>
    <w:p w14:paraId="2A4DCC40" w14:textId="52BB5758" w:rsidR="00351706" w:rsidRDefault="00351706" w:rsidP="00D44356">
      <w:pPr>
        <w:rPr>
          <w:b/>
        </w:rPr>
      </w:pPr>
    </w:p>
    <w:p w14:paraId="78129DE9" w14:textId="567233E2" w:rsidR="00351706" w:rsidRDefault="00351706" w:rsidP="00D44356">
      <w:pPr>
        <w:rPr>
          <w:b/>
        </w:rPr>
      </w:pPr>
    </w:p>
    <w:p w14:paraId="763D4695" w14:textId="3A80FE07" w:rsidR="00351706" w:rsidRDefault="00351706" w:rsidP="00D44356">
      <w:pPr>
        <w:rPr>
          <w:b/>
        </w:rPr>
      </w:pPr>
    </w:p>
    <w:p w14:paraId="019E1888" w14:textId="3A7F401B" w:rsidR="00351706" w:rsidRDefault="00351706" w:rsidP="00D44356">
      <w:pPr>
        <w:rPr>
          <w:b/>
        </w:rPr>
      </w:pPr>
    </w:p>
    <w:p w14:paraId="3ECB2366" w14:textId="77777777" w:rsidR="00351706" w:rsidRDefault="00351706" w:rsidP="00D44356"/>
    <w:tbl>
      <w:tblPr>
        <w:tblStyle w:val="TableGrid"/>
        <w:tblW w:w="9314" w:type="dxa"/>
        <w:jc w:val="center"/>
        <w:tblBorders>
          <w:insideH w:val="none" w:sz="0" w:space="0" w:color="auto"/>
          <w:insideV w:val="none" w:sz="0" w:space="0" w:color="auto"/>
        </w:tblBorders>
        <w:shd w:val="clear" w:color="auto" w:fill="DBE5F1" w:themeFill="accent1" w:themeFillTint="33"/>
        <w:tblLayout w:type="fixed"/>
        <w:tblLook w:val="04A0" w:firstRow="1" w:lastRow="0" w:firstColumn="1" w:lastColumn="0" w:noHBand="0" w:noVBand="1"/>
      </w:tblPr>
      <w:tblGrid>
        <w:gridCol w:w="9314"/>
      </w:tblGrid>
      <w:tr w:rsidR="008C06B1" w14:paraId="34226BDC" w14:textId="77777777" w:rsidTr="00D44356">
        <w:trPr>
          <w:trHeight w:val="458"/>
          <w:jc w:val="center"/>
        </w:trPr>
        <w:tc>
          <w:tcPr>
            <w:tcW w:w="9314" w:type="dxa"/>
            <w:shd w:val="clear" w:color="auto" w:fill="auto"/>
            <w:vAlign w:val="center"/>
          </w:tcPr>
          <w:p w14:paraId="624CB757" w14:textId="57ABC98E" w:rsidR="008C06B1" w:rsidRPr="00E62D8D" w:rsidRDefault="008C06B1" w:rsidP="00D44356">
            <w:pPr>
              <w:jc w:val="center"/>
              <w:rPr>
                <w:rFonts w:cs="Segoe UI"/>
                <w:b/>
                <w:color w:val="4B82AD"/>
                <w:szCs w:val="21"/>
              </w:rPr>
            </w:pPr>
            <w:r>
              <w:rPr>
                <w:rFonts w:cs="Segoe UI"/>
                <w:b/>
                <w:color w:val="4B82AD"/>
                <w:szCs w:val="21"/>
              </w:rPr>
              <w:fldChar w:fldCharType="begin"/>
            </w:r>
            <w:r>
              <w:rPr>
                <w:rFonts w:cs="Segoe UI"/>
                <w:b/>
                <w:color w:val="4B82AD"/>
                <w:szCs w:val="21"/>
              </w:rPr>
              <w:instrText xml:space="preserve"> TC "</w:instrText>
            </w:r>
            <w:bookmarkStart w:id="249" w:name="_Toc516051562"/>
            <w:bookmarkStart w:id="250" w:name="_Toc516222650"/>
            <w:r w:rsidRPr="008C06B1">
              <w:rPr>
                <w:rFonts w:cs="Segoe UI"/>
                <w:color w:val="4B82AD"/>
                <w:szCs w:val="21"/>
              </w:rPr>
              <w:instrText>2. Measures to Increase Housing Supply</w:instrText>
            </w:r>
            <w:bookmarkEnd w:id="249"/>
            <w:bookmarkEnd w:id="250"/>
            <w:r>
              <w:rPr>
                <w:rFonts w:cs="Segoe UI"/>
                <w:b/>
                <w:color w:val="4B82AD"/>
                <w:szCs w:val="21"/>
              </w:rPr>
              <w:cr/>
              <w:instrText xml:space="preserve">"\f D </w:instrText>
            </w:r>
            <w:r>
              <w:rPr>
                <w:rFonts w:cs="Segoe UI"/>
                <w:b/>
                <w:color w:val="4B82AD"/>
                <w:szCs w:val="21"/>
              </w:rPr>
              <w:fldChar w:fldCharType="end"/>
            </w:r>
            <w:r>
              <w:rPr>
                <w:rFonts w:cs="Segoe UI"/>
                <w:b/>
                <w:color w:val="4B82AD"/>
                <w:szCs w:val="21"/>
              </w:rPr>
              <w:t>Box 2. Measures to Increase Housing S</w:t>
            </w:r>
            <w:r w:rsidRPr="008C06B1">
              <w:rPr>
                <w:rFonts w:cs="Segoe UI"/>
                <w:b/>
                <w:color w:val="4B82AD"/>
                <w:szCs w:val="21"/>
              </w:rPr>
              <w:t>upply</w:t>
            </w:r>
          </w:p>
        </w:tc>
      </w:tr>
      <w:tr w:rsidR="008C06B1" w14:paraId="70D4E8CF" w14:textId="77777777" w:rsidTr="008C06B1">
        <w:trPr>
          <w:trHeight w:val="10098"/>
          <w:jc w:val="center"/>
        </w:trPr>
        <w:tc>
          <w:tcPr>
            <w:tcW w:w="9314" w:type="dxa"/>
            <w:shd w:val="clear" w:color="auto" w:fill="auto"/>
          </w:tcPr>
          <w:p w14:paraId="2625286E" w14:textId="0DE31CAC" w:rsidR="008C06B1" w:rsidRDefault="008C06B1" w:rsidP="00D44356">
            <w:pPr>
              <w:rPr>
                <w:rFonts w:cs="Segoe UI"/>
                <w:sz w:val="19"/>
                <w:szCs w:val="19"/>
              </w:rPr>
            </w:pPr>
            <w:r w:rsidRPr="008C06B1">
              <w:rPr>
                <w:rFonts w:cs="Segoe UI"/>
                <w:sz w:val="19"/>
                <w:szCs w:val="19"/>
              </w:rPr>
              <w:t>Increasing the housing supply and improving affordability require increasing urban density and better land use in the Greater Toronto Area (GTA) and Greater Vancouver Area.   The supply of housing has not kept up with the demand in these areas, particularly in the GTA. The following measures would contribute to a more effective housing supply response:</w:t>
            </w:r>
          </w:p>
          <w:p w14:paraId="4953AA9D" w14:textId="08A45DE4" w:rsidR="008C06B1" w:rsidRDefault="008C06B1" w:rsidP="00D44356">
            <w:pPr>
              <w:rPr>
                <w:rFonts w:cs="Segoe UI"/>
                <w:sz w:val="19"/>
                <w:szCs w:val="19"/>
              </w:rPr>
            </w:pPr>
          </w:p>
          <w:p w14:paraId="1D80C3A8" w14:textId="52B91756" w:rsidR="008C06B1" w:rsidRPr="008C06B1" w:rsidRDefault="008C06B1" w:rsidP="008C06B1">
            <w:pPr>
              <w:pStyle w:val="BoxBullet"/>
            </w:pPr>
            <w:r w:rsidRPr="008C06B1">
              <w:t>Accelerating the delivery of land ready for development by municipalities and providing better and timely data about land availability</w:t>
            </w:r>
          </w:p>
          <w:p w14:paraId="6FDEB734" w14:textId="6DDC758F" w:rsidR="008C06B1" w:rsidRPr="008C06B1" w:rsidRDefault="008C06B1" w:rsidP="008C06B1">
            <w:pPr>
              <w:pStyle w:val="BoxBullet"/>
            </w:pPr>
            <w:r w:rsidRPr="008C06B1">
              <w:t xml:space="preserve">Shortening the approval process for building permits and re-zoning, aided by modernizing the building approval system and increased personnel </w:t>
            </w:r>
          </w:p>
          <w:p w14:paraId="4E27486A" w14:textId="105908CB" w:rsidR="008C06B1" w:rsidRPr="008C06B1" w:rsidRDefault="008C06B1" w:rsidP="008C06B1">
            <w:pPr>
              <w:pStyle w:val="BoxBullet"/>
            </w:pPr>
            <w:r w:rsidRPr="008C06B1">
              <w:t>Improving the transparency and certainty about the timelines of the different steps in the development approval process</w:t>
            </w:r>
          </w:p>
          <w:p w14:paraId="5411F488" w14:textId="3771FFCC" w:rsidR="008C06B1" w:rsidRPr="00F8063B" w:rsidRDefault="008C06B1" w:rsidP="008C06B1">
            <w:pPr>
              <w:pStyle w:val="BoxBullet"/>
            </w:pPr>
            <w:r w:rsidRPr="008C06B1">
              <w:t>Providing greater certainty to developers: if an application meets the conditions of the designated zone where planning permission is being applied</w:t>
            </w:r>
            <w:r w:rsidRPr="00F8063B">
              <w:t xml:space="preserve">, </w:t>
            </w:r>
            <w:bookmarkStart w:id="251" w:name="_Hlk516056395"/>
            <w:r w:rsidRPr="00F8063B">
              <w:t>permission must be granted</w:t>
            </w:r>
            <w:r w:rsidR="00F8063B">
              <w:t>.</w:t>
            </w:r>
          </w:p>
          <w:p w14:paraId="4FDEE012" w14:textId="1EF2B421" w:rsidR="008C06B1" w:rsidRPr="00F8063B" w:rsidRDefault="00F8063B" w:rsidP="008C06B1">
            <w:pPr>
              <w:pStyle w:val="BoxBullet"/>
            </w:pPr>
            <w:bookmarkStart w:id="252" w:name="_Hlk516056548"/>
            <w:bookmarkEnd w:id="251"/>
            <w:r w:rsidRPr="007D6648">
              <w:t>D</w:t>
            </w:r>
            <w:r w:rsidR="008C06B1" w:rsidRPr="00F8063B">
              <w:t xml:space="preserve">evelopment plans </w:t>
            </w:r>
            <w:r w:rsidRPr="007D6648">
              <w:t xml:space="preserve">should be time-limited </w:t>
            </w:r>
            <w:r w:rsidR="008C06B1" w:rsidRPr="00F8063B">
              <w:t xml:space="preserve">to </w:t>
            </w:r>
            <w:r w:rsidRPr="007D6648">
              <w:t>avoid construction delays</w:t>
            </w:r>
            <w:r w:rsidR="008C06B1" w:rsidRPr="00F8063B">
              <w:t xml:space="preserve"> </w:t>
            </w:r>
          </w:p>
          <w:bookmarkEnd w:id="252"/>
          <w:p w14:paraId="3446E423" w14:textId="1E824D14" w:rsidR="008C06B1" w:rsidRPr="008C06B1" w:rsidRDefault="008C06B1" w:rsidP="008C06B1">
            <w:pPr>
              <w:pStyle w:val="BoxBullet"/>
            </w:pPr>
            <w:r w:rsidRPr="008C06B1">
              <w:t>Re-evaluating rent control policies to ensure that they do not constrain rental property supply</w:t>
            </w:r>
          </w:p>
          <w:p w14:paraId="1EAAE523" w14:textId="5FF50950" w:rsidR="008C06B1" w:rsidRPr="008C06B1" w:rsidRDefault="008C06B1" w:rsidP="008C06B1">
            <w:pPr>
              <w:pStyle w:val="BoxBullet"/>
            </w:pPr>
            <w:r w:rsidRPr="008C06B1">
              <w:t xml:space="preserve">Assessing the current funding and other incentives for purpose-built rental with a view to </w:t>
            </w:r>
            <w:r w:rsidR="0043710F">
              <w:t xml:space="preserve">encourage </w:t>
            </w:r>
            <w:r w:rsidRPr="008C06B1">
              <w:t>a more balanced mix of rental supply</w:t>
            </w:r>
          </w:p>
          <w:p w14:paraId="279095F0" w14:textId="7A7E6E0C" w:rsidR="008C06B1" w:rsidRPr="008C06B1" w:rsidRDefault="008C06B1" w:rsidP="00D44356">
            <w:pPr>
              <w:pStyle w:val="BoxBullet"/>
            </w:pPr>
            <w:r w:rsidRPr="008C06B1">
              <w:rPr>
                <w:noProof/>
              </w:rPr>
              <w:drawing>
                <wp:anchor distT="0" distB="0" distL="114300" distR="114300" simplePos="0" relativeHeight="252699648" behindDoc="0" locked="0" layoutInCell="1" allowOverlap="1" wp14:anchorId="29276658" wp14:editId="5DBDC994">
                  <wp:simplePos x="0" y="0"/>
                  <wp:positionH relativeFrom="column">
                    <wp:posOffset>2955290</wp:posOffset>
                  </wp:positionH>
                  <wp:positionV relativeFrom="paragraph">
                    <wp:posOffset>511175</wp:posOffset>
                  </wp:positionV>
                  <wp:extent cx="2762250" cy="2211070"/>
                  <wp:effectExtent l="0" t="0" r="9525" b="3175"/>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2250"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06B1">
              <w:rPr>
                <w:noProof/>
              </w:rPr>
              <w:drawing>
                <wp:anchor distT="0" distB="0" distL="114300" distR="114300" simplePos="0" relativeHeight="252698624" behindDoc="0" locked="0" layoutInCell="1" allowOverlap="1" wp14:anchorId="091BE9E3" wp14:editId="5F27E3AA">
                  <wp:simplePos x="0" y="0"/>
                  <wp:positionH relativeFrom="column">
                    <wp:posOffset>97790</wp:posOffset>
                  </wp:positionH>
                  <wp:positionV relativeFrom="paragraph">
                    <wp:posOffset>502920</wp:posOffset>
                  </wp:positionV>
                  <wp:extent cx="2800350" cy="2241550"/>
                  <wp:effectExtent l="0" t="0" r="0" b="635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035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06B1">
              <w:t>Further improving regional coordination among municipalities on transportation and housing supply strategies</w:t>
            </w:r>
          </w:p>
        </w:tc>
      </w:tr>
    </w:tbl>
    <w:p w14:paraId="3538E8EB" w14:textId="1B720287" w:rsidR="00E42154" w:rsidRPr="007365A1" w:rsidRDefault="00E42154" w:rsidP="007D6648">
      <w:pPr>
        <w:pStyle w:val="ParagraphNumbering"/>
        <w:numPr>
          <w:ilvl w:val="0"/>
          <w:numId w:val="0"/>
        </w:numPr>
        <w:spacing w:after="0"/>
      </w:pPr>
    </w:p>
    <w:bookmarkEnd w:id="248"/>
    <w:p w14:paraId="786E08C1" w14:textId="179510AB" w:rsidR="00CB0D87" w:rsidRPr="00F6794A" w:rsidRDefault="008B64C1">
      <w:pPr>
        <w:pStyle w:val="ParagraphNumbering"/>
        <w:ind w:left="0" w:firstLine="0"/>
        <w:rPr>
          <w:b/>
        </w:rPr>
        <w:pPrChange w:id="253" w:author="Ochoa, Javier" w:date="2018-06-08T15:24:00Z">
          <w:pPr>
            <w:pStyle w:val="ParagraphNumbering"/>
            <w:spacing w:line="264" w:lineRule="auto"/>
            <w:ind w:left="0" w:firstLine="0"/>
          </w:pPr>
        </w:pPrChange>
      </w:pPr>
      <w:r w:rsidRPr="005E51CF">
        <w:rPr>
          <w:b/>
        </w:rPr>
        <w:t>Close monitoring and</w:t>
      </w:r>
      <w:r>
        <w:rPr>
          <w:b/>
        </w:rPr>
        <w:t xml:space="preserve"> improved</w:t>
      </w:r>
      <w:r w:rsidRPr="005E51CF">
        <w:rPr>
          <w:b/>
        </w:rPr>
        <w:t xml:space="preserve"> coordination </w:t>
      </w:r>
      <w:r>
        <w:rPr>
          <w:b/>
        </w:rPr>
        <w:t xml:space="preserve">and information exchange </w:t>
      </w:r>
      <w:r w:rsidRPr="005E51CF">
        <w:rPr>
          <w:b/>
        </w:rPr>
        <w:t>between federal and provincial regulators are required to mitigate other potential and emerging risks to financial stability</w:t>
      </w:r>
      <w:r>
        <w:rPr>
          <w:b/>
        </w:rPr>
        <w:t>:</w:t>
      </w:r>
    </w:p>
    <w:p w14:paraId="7534D2C2" w14:textId="4CAD2731" w:rsidR="00CB0D87" w:rsidRPr="003F579D" w:rsidRDefault="00CB0D87" w:rsidP="00F4653B">
      <w:pPr>
        <w:pStyle w:val="ListBullet"/>
        <w:numPr>
          <w:ilvl w:val="0"/>
          <w:numId w:val="1"/>
        </w:numPr>
        <w:tabs>
          <w:tab w:val="num" w:pos="360"/>
        </w:tabs>
        <w:rPr>
          <w:bCs/>
          <w:szCs w:val="21"/>
        </w:rPr>
      </w:pPr>
      <w:r>
        <w:t>The increasing use of HELOCs may contribute to a rise in household vulnerabilities as these loans do not require the princip</w:t>
      </w:r>
      <w:r w:rsidR="00763B56">
        <w:t>al</w:t>
      </w:r>
      <w:r>
        <w:t xml:space="preserve"> to be repaid on a fixed schedule. Regular m</w:t>
      </w:r>
      <w:r w:rsidRPr="003F579D">
        <w:t>onitoring</w:t>
      </w:r>
      <w:r>
        <w:t xml:space="preserve"> and assessment of HELOC’s role in housing finance, including that of the purpose of HELOCs is important, particularly ensuring that they are not used for circumventing LTV rules.</w:t>
      </w:r>
    </w:p>
    <w:p w14:paraId="0686521E" w14:textId="4A3B0634" w:rsidR="00CB0D87" w:rsidRDefault="00CB0D87" w:rsidP="00F4653B">
      <w:pPr>
        <w:pStyle w:val="ListBullet"/>
        <w:numPr>
          <w:ilvl w:val="0"/>
          <w:numId w:val="1"/>
        </w:numPr>
        <w:tabs>
          <w:tab w:val="num" w:pos="360"/>
        </w:tabs>
        <w:rPr>
          <w:sz w:val="22"/>
          <w:szCs w:val="22"/>
        </w:rPr>
      </w:pPr>
      <w:r>
        <w:t>There is a risk that t</w:t>
      </w:r>
      <w:r w:rsidRPr="00DE6D88">
        <w:t xml:space="preserve">he stricter qualifying requirements </w:t>
      </w:r>
      <w:r>
        <w:t xml:space="preserve">for uninsured mortgages </w:t>
      </w:r>
      <w:r w:rsidRPr="00DE6D88">
        <w:t xml:space="preserve">may lead to some borrowers turning to lenders that are not subject to </w:t>
      </w:r>
      <w:r>
        <w:t>the same</w:t>
      </w:r>
      <w:r w:rsidRPr="00DE6D88">
        <w:t xml:space="preserve"> regulation</w:t>
      </w:r>
      <w:r>
        <w:t>.</w:t>
      </w:r>
      <w:r w:rsidRPr="00DE6D88">
        <w:t xml:space="preserve"> </w:t>
      </w:r>
      <w:r>
        <w:t>These lenders</w:t>
      </w:r>
      <w:r w:rsidRPr="00DE6D88">
        <w:t xml:space="preserve"> accounted for about 6 percent of new mortgage lending in Ontario in 2017, and their total assets are around C$10-15 billion </w:t>
      </w:r>
      <w:r>
        <w:t xml:space="preserve">nationally. Although </w:t>
      </w:r>
      <w:r w:rsidR="00B66574">
        <w:t>small</w:t>
      </w:r>
      <w:r w:rsidR="00C42E3B">
        <w:t xml:space="preserve"> and constrained by limited funding sources</w:t>
      </w:r>
      <w:r w:rsidR="00B66574">
        <w:t xml:space="preserve">, </w:t>
      </w:r>
      <w:r>
        <w:t xml:space="preserve">monitoring developments in this sector </w:t>
      </w:r>
      <w:r w:rsidR="00C42E3B">
        <w:t>is needed. Similarly, vigilance is needed for credit unions’ mortgage lending in case they do not follow the tightened requirements of the federal regulator.</w:t>
      </w:r>
    </w:p>
    <w:p w14:paraId="6A090344" w14:textId="3AC87F52" w:rsidR="00CB0D87" w:rsidRPr="003819F3" w:rsidRDefault="00F77EFB" w:rsidP="00F4653B">
      <w:pPr>
        <w:pStyle w:val="ListBullet"/>
        <w:numPr>
          <w:ilvl w:val="0"/>
          <w:numId w:val="1"/>
        </w:numPr>
        <w:tabs>
          <w:tab w:val="num" w:pos="360"/>
        </w:tabs>
        <w:rPr>
          <w:sz w:val="22"/>
          <w:szCs w:val="22"/>
        </w:rPr>
      </w:pPr>
      <w:r>
        <w:t xml:space="preserve">The Canadian ETF market has grown quickly </w:t>
      </w:r>
      <w:r w:rsidR="00CB0D87">
        <w:t>in recent years, reaching C$ 15</w:t>
      </w:r>
      <w:r w:rsidR="009B42B5">
        <w:t>3</w:t>
      </w:r>
      <w:r w:rsidR="00CB0D87">
        <w:t xml:space="preserve"> billion assets under management by </w:t>
      </w:r>
      <w:r w:rsidR="009B42B5">
        <w:t>April</w:t>
      </w:r>
      <w:r w:rsidR="00CB0D87">
        <w:t xml:space="preserve"> 2018</w:t>
      </w:r>
      <w:r w:rsidR="00DE18A4">
        <w:t>.</w:t>
      </w:r>
      <w:r w:rsidR="00CB0D87">
        <w:t xml:space="preserve"> While ETFs bring benefits to investors by lowering cost, enhancing price discovery and facilitating hedging and diversification, </w:t>
      </w:r>
      <w:r w:rsidR="00DE18A4">
        <w:t>they</w:t>
      </w:r>
      <w:r w:rsidR="00CB0D87">
        <w:t xml:space="preserve"> may contribute to a rise in cross-asset correlations during periods of stress, thus </w:t>
      </w:r>
      <w:r w:rsidR="00C42E3B">
        <w:t>increasing</w:t>
      </w:r>
      <w:r w:rsidR="00CB0D87">
        <w:t xml:space="preserve"> contagion risk. Although the size of riskier market segments, such as ETFs with less liquid underlying assets and synthetic ETFs is relatively small in Canada, regulators should closely monitor and assess exposures and ensure that financial institutions maintain robust risk management standards.</w:t>
      </w:r>
    </w:p>
    <w:p w14:paraId="0623A232" w14:textId="38C94F52" w:rsidR="00CB0D87" w:rsidRPr="00F6794A" w:rsidRDefault="00CB0D87" w:rsidP="00CB0D87">
      <w:pPr>
        <w:pStyle w:val="ParagraphNumbering"/>
        <w:ind w:left="0" w:firstLine="0"/>
        <w:rPr>
          <w:b/>
        </w:rPr>
      </w:pPr>
      <w:bookmarkStart w:id="254" w:name="_Hlk511992754"/>
      <w:r w:rsidRPr="00F6794A">
        <w:rPr>
          <w:b/>
        </w:rPr>
        <w:t>The Office of the Superintendent of Financial Institutions’ (OSFI) has updated several regulatory initiatives in the area</w:t>
      </w:r>
      <w:r w:rsidR="00DB2E86" w:rsidRPr="00F6794A">
        <w:rPr>
          <w:b/>
        </w:rPr>
        <w:t>s</w:t>
      </w:r>
      <w:r w:rsidRPr="00F6794A">
        <w:rPr>
          <w:b/>
        </w:rPr>
        <w:t xml:space="preserve"> of liquidity and capital requirements</w:t>
      </w:r>
      <w:r w:rsidR="004A7F2D">
        <w:rPr>
          <w:b/>
        </w:rPr>
        <w:t xml:space="preserve">. </w:t>
      </w:r>
    </w:p>
    <w:p w14:paraId="2011FC35" w14:textId="77777777" w:rsidR="00CB0D87" w:rsidRDefault="00CB0D87" w:rsidP="00CB0D87">
      <w:pPr>
        <w:pStyle w:val="ListBullet"/>
        <w:numPr>
          <w:ilvl w:val="0"/>
          <w:numId w:val="1"/>
        </w:numPr>
        <w:spacing w:after="120"/>
      </w:pPr>
      <w:r>
        <w:t>The</w:t>
      </w:r>
      <w:r w:rsidRPr="00C13035">
        <w:t xml:space="preserve"> implementation of the Net Stable Funding Ratio</w:t>
      </w:r>
      <w:r>
        <w:t xml:space="preserve"> was postponed</w:t>
      </w:r>
      <w:r w:rsidRPr="00C13035">
        <w:t xml:space="preserve"> from January 2019 to January 2020 based on implementation progress at the international level. </w:t>
      </w:r>
    </w:p>
    <w:p w14:paraId="7F47DEDF" w14:textId="7125D8EF" w:rsidR="00B73C97" w:rsidRDefault="00CB0D87" w:rsidP="00B73C97">
      <w:pPr>
        <w:pStyle w:val="ListBullet"/>
        <w:numPr>
          <w:ilvl w:val="0"/>
          <w:numId w:val="1"/>
        </w:numPr>
      </w:pPr>
      <w:r>
        <w:t>OSFI is studying</w:t>
      </w:r>
      <w:r w:rsidRPr="006373CB">
        <w:t xml:space="preserve"> </w:t>
      </w:r>
      <w:r>
        <w:t>potential</w:t>
      </w:r>
      <w:r w:rsidRPr="006373CB">
        <w:t xml:space="preserve"> adjustments </w:t>
      </w:r>
      <w:r>
        <w:t>to the</w:t>
      </w:r>
      <w:r w:rsidRPr="006373CB">
        <w:t xml:space="preserve"> capital regime </w:t>
      </w:r>
      <w:r>
        <w:t xml:space="preserve">with the view </w:t>
      </w:r>
      <w:r w:rsidRPr="006373CB">
        <w:t>to increase transparency</w:t>
      </w:r>
      <w:r w:rsidR="00DE18A4">
        <w:t xml:space="preserve"> </w:t>
      </w:r>
      <w:r w:rsidR="004E1A0A">
        <w:t>in</w:t>
      </w:r>
      <w:r w:rsidRPr="006373CB">
        <w:t xml:space="preserve"> Pillar 2 </w:t>
      </w:r>
      <w:r>
        <w:t xml:space="preserve">capital </w:t>
      </w:r>
      <w:r w:rsidRPr="006373CB">
        <w:t xml:space="preserve">buffers. </w:t>
      </w:r>
      <w:r>
        <w:t xml:space="preserve">OSFI’s objective is </w:t>
      </w:r>
      <w:r w:rsidRPr="006373CB">
        <w:t>to increase the likelihood th</w:t>
      </w:r>
      <w:r>
        <w:t>at the capital that is already built up</w:t>
      </w:r>
      <w:r w:rsidRPr="006373CB">
        <w:t xml:space="preserve"> will be drawn as intended in </w:t>
      </w:r>
      <w:r>
        <w:t xml:space="preserve">case of </w:t>
      </w:r>
      <w:r w:rsidRPr="006373CB">
        <w:t>a stressed event</w:t>
      </w:r>
      <w:r>
        <w:t xml:space="preserve"> in the future</w:t>
      </w:r>
      <w:r w:rsidR="004B3EC3">
        <w:t>.</w:t>
      </w:r>
    </w:p>
    <w:bookmarkEnd w:id="254"/>
    <w:p w14:paraId="44774EEC" w14:textId="584A8413" w:rsidR="00800D46" w:rsidRDefault="00CC008D" w:rsidP="00B73C97">
      <w:pPr>
        <w:pStyle w:val="ParagraphNumbering"/>
        <w:ind w:left="0" w:firstLine="0"/>
      </w:pPr>
      <w:r w:rsidRPr="00B73C97">
        <w:rPr>
          <w:b/>
        </w:rPr>
        <w:t xml:space="preserve">The upcoming Financial Sector Assessment Program will conduct </w:t>
      </w:r>
      <w:r w:rsidR="004B3EC3" w:rsidRPr="00B73C97">
        <w:rPr>
          <w:b/>
        </w:rPr>
        <w:t xml:space="preserve">a </w:t>
      </w:r>
      <w:r w:rsidR="00800D46" w:rsidRPr="00B73C97">
        <w:rPr>
          <w:b/>
        </w:rPr>
        <w:t>more comprehensive assessment of the financial sector</w:t>
      </w:r>
      <w:r w:rsidR="003F1B85" w:rsidRPr="00B73C97">
        <w:rPr>
          <w:b/>
        </w:rPr>
        <w:t>.</w:t>
      </w:r>
      <w:r w:rsidR="009650A1" w:rsidRPr="00B73C97">
        <w:rPr>
          <w:sz w:val="18"/>
          <w:szCs w:val="20"/>
        </w:rPr>
        <w:t xml:space="preserve"> </w:t>
      </w:r>
      <w:r w:rsidR="00B73C97" w:rsidRPr="00B73C97">
        <w:t xml:space="preserve">The </w:t>
      </w:r>
      <w:r w:rsidR="00B73C97">
        <w:t xml:space="preserve">assessment will focus on these emerging risks and the quality of prudential regulation and supervision. </w:t>
      </w:r>
    </w:p>
    <w:p w14:paraId="3DB9B1E8" w14:textId="0BBE5241" w:rsidR="00BC245D" w:rsidRDefault="00BC245D" w:rsidP="007D6648">
      <w:pPr>
        <w:pStyle w:val="ParagraphNumbering"/>
        <w:numPr>
          <w:ilvl w:val="0"/>
          <w:numId w:val="0"/>
        </w:numPr>
        <w:ind w:left="2970" w:hanging="2970"/>
      </w:pPr>
    </w:p>
    <w:p w14:paraId="1F66414F" w14:textId="2AB13530" w:rsidR="00BC245D" w:rsidRDefault="00BC245D" w:rsidP="007D6648">
      <w:pPr>
        <w:pStyle w:val="ParagraphNumbering"/>
        <w:numPr>
          <w:ilvl w:val="0"/>
          <w:numId w:val="0"/>
        </w:numPr>
        <w:ind w:left="2970" w:hanging="2970"/>
      </w:pPr>
    </w:p>
    <w:p w14:paraId="6B522CF4" w14:textId="1BA9F64F" w:rsidR="00BC245D" w:rsidRDefault="00BC245D" w:rsidP="007D6648">
      <w:pPr>
        <w:pStyle w:val="ParagraphNumbering"/>
        <w:numPr>
          <w:ilvl w:val="0"/>
          <w:numId w:val="0"/>
        </w:numPr>
        <w:ind w:left="2970" w:hanging="2970"/>
      </w:pPr>
    </w:p>
    <w:p w14:paraId="625AE374" w14:textId="77777777" w:rsidR="00351706" w:rsidRDefault="00351706" w:rsidP="007D6648">
      <w:pPr>
        <w:pStyle w:val="ParagraphNumbering"/>
        <w:numPr>
          <w:ilvl w:val="0"/>
          <w:numId w:val="0"/>
        </w:numPr>
        <w:ind w:left="2970" w:hanging="2970"/>
      </w:pPr>
    </w:p>
    <w:p w14:paraId="3D03C23D" w14:textId="5F488801" w:rsidR="003F1B85" w:rsidRPr="00414D06" w:rsidRDefault="003F1B85" w:rsidP="00426551">
      <w:pPr>
        <w:pStyle w:val="Heading2"/>
        <w:ind w:left="0"/>
        <w:rPr>
          <w:sz w:val="26"/>
          <w:rPrChange w:id="255" w:author="Ochoa, Javier" w:date="2018-06-08T15:24:00Z">
            <w:rPr/>
          </w:rPrChange>
        </w:rPr>
      </w:pPr>
      <w:bookmarkStart w:id="256" w:name="_Toc516148764"/>
      <w:bookmarkStart w:id="257" w:name="_Toc516218270"/>
      <w:bookmarkStart w:id="258" w:name="_Toc512008985"/>
      <w:bookmarkStart w:id="259" w:name="_Toc516239215"/>
      <w:r w:rsidRPr="00414D06">
        <w:rPr>
          <w:sz w:val="26"/>
          <w:rPrChange w:id="260" w:author="Ochoa, Javier" w:date="2018-06-08T15:24:00Z">
            <w:rPr/>
          </w:rPrChange>
        </w:rPr>
        <w:t>Trade</w:t>
      </w:r>
      <w:r w:rsidR="00F6794A" w:rsidRPr="00414D06">
        <w:rPr>
          <w:sz w:val="26"/>
          <w:rPrChange w:id="261" w:author="Ochoa, Javier" w:date="2018-06-08T15:24:00Z">
            <w:rPr/>
          </w:rPrChange>
        </w:rPr>
        <w:t xml:space="preserve"> </w:t>
      </w:r>
      <w:r w:rsidRPr="00414D06">
        <w:rPr>
          <w:sz w:val="26"/>
          <w:rPrChange w:id="262" w:author="Ochoa, Javier" w:date="2018-06-08T15:24:00Z">
            <w:rPr/>
          </w:rPrChange>
        </w:rPr>
        <w:t>Policy</w:t>
      </w:r>
      <w:bookmarkEnd w:id="256"/>
      <w:bookmarkEnd w:id="257"/>
      <w:bookmarkEnd w:id="258"/>
      <w:bookmarkEnd w:id="259"/>
    </w:p>
    <w:p w14:paraId="2CC8AEE4" w14:textId="22AEFE3F" w:rsidR="00237C49" w:rsidRPr="00237C49" w:rsidRDefault="00C42E3B" w:rsidP="00237C49">
      <w:pPr>
        <w:pStyle w:val="ParagraphNumbering"/>
        <w:numPr>
          <w:ilvl w:val="0"/>
          <w:numId w:val="0"/>
        </w:numPr>
        <w:rPr>
          <w:i/>
        </w:rPr>
      </w:pPr>
      <w:bookmarkStart w:id="263" w:name="_Hlk510010683"/>
      <w:bookmarkStart w:id="264" w:name="_Hlk510004525"/>
      <w:r>
        <w:rPr>
          <w:i/>
        </w:rPr>
        <w:t>T</w:t>
      </w:r>
      <w:r w:rsidR="002D41EB">
        <w:rPr>
          <w:i/>
        </w:rPr>
        <w:t xml:space="preserve">he </w:t>
      </w:r>
      <w:r w:rsidR="00237C49" w:rsidRPr="00237C49">
        <w:rPr>
          <w:i/>
        </w:rPr>
        <w:t xml:space="preserve">Canadian </w:t>
      </w:r>
      <w:r w:rsidR="002D41EB">
        <w:rPr>
          <w:i/>
        </w:rPr>
        <w:t xml:space="preserve">non-energy </w:t>
      </w:r>
      <w:r w:rsidR="00237C49" w:rsidRPr="00237C49">
        <w:rPr>
          <w:i/>
        </w:rPr>
        <w:t>export sector</w:t>
      </w:r>
      <w:r w:rsidR="00D82D44">
        <w:rPr>
          <w:i/>
        </w:rPr>
        <w:t xml:space="preserve"> ha</w:t>
      </w:r>
      <w:r>
        <w:rPr>
          <w:i/>
        </w:rPr>
        <w:t>s</w:t>
      </w:r>
      <w:r w:rsidR="00237C49" w:rsidRPr="00237C49">
        <w:rPr>
          <w:i/>
        </w:rPr>
        <w:t xml:space="preserve"> been losing competitiveness</w:t>
      </w:r>
      <w:r w:rsidR="00237C49">
        <w:rPr>
          <w:i/>
        </w:rPr>
        <w:t xml:space="preserve"> </w:t>
      </w:r>
      <w:r w:rsidR="00237C49" w:rsidRPr="00237C49">
        <w:rPr>
          <w:i/>
        </w:rPr>
        <w:t xml:space="preserve">for some time. </w:t>
      </w:r>
      <w:bookmarkEnd w:id="263"/>
      <w:r w:rsidR="00237C49" w:rsidRPr="00237C49">
        <w:rPr>
          <w:i/>
        </w:rPr>
        <w:t>While Canada is a relatively open economy, there is still room to improve trade policies to help restore competitiveness and</w:t>
      </w:r>
      <w:r w:rsidR="00204877">
        <w:rPr>
          <w:i/>
        </w:rPr>
        <w:t xml:space="preserve"> attract more foreign direct investment</w:t>
      </w:r>
      <w:r w:rsidR="00237C49" w:rsidRPr="00237C49">
        <w:rPr>
          <w:i/>
        </w:rPr>
        <w:t>.</w:t>
      </w:r>
    </w:p>
    <w:bookmarkEnd w:id="264"/>
    <w:p w14:paraId="615D746E" w14:textId="1F55EB38" w:rsidR="000A56C8" w:rsidRDefault="000A56C8" w:rsidP="00E109B1">
      <w:pPr>
        <w:pStyle w:val="ParagraphNumbering"/>
        <w:ind w:left="0" w:firstLine="0"/>
      </w:pPr>
      <w:r w:rsidRPr="007D6648">
        <w:rPr>
          <w:b/>
          <w:noProof/>
        </w:rPr>
        <w:drawing>
          <wp:anchor distT="0" distB="0" distL="114300" distR="114300" simplePos="0" relativeHeight="252534784" behindDoc="0" locked="0" layoutInCell="1" allowOverlap="1" wp14:anchorId="59488C9B" wp14:editId="3E2083EC">
            <wp:simplePos x="0" y="0"/>
            <wp:positionH relativeFrom="margin">
              <wp:posOffset>2611120</wp:posOffset>
            </wp:positionH>
            <wp:positionV relativeFrom="paragraph">
              <wp:posOffset>98425</wp:posOffset>
            </wp:positionV>
            <wp:extent cx="3448050" cy="26574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648">
        <w:rPr>
          <w:b/>
        </w:rPr>
        <w:t>Canad</w:t>
      </w:r>
      <w:r w:rsidR="009F7548" w:rsidRPr="007D6648">
        <w:rPr>
          <w:b/>
        </w:rPr>
        <w:t>ian</w:t>
      </w:r>
      <w:r w:rsidR="00B476EE" w:rsidRPr="007D6648">
        <w:rPr>
          <w:b/>
        </w:rPr>
        <w:t xml:space="preserve"> export</w:t>
      </w:r>
      <w:r w:rsidR="009F7548" w:rsidRPr="007D6648">
        <w:rPr>
          <w:b/>
        </w:rPr>
        <w:t>ers</w:t>
      </w:r>
      <w:r w:rsidR="00B476EE" w:rsidRPr="007D6648">
        <w:rPr>
          <w:b/>
        </w:rPr>
        <w:t xml:space="preserve"> </w:t>
      </w:r>
      <w:r w:rsidRPr="007D6648">
        <w:rPr>
          <w:b/>
        </w:rPr>
        <w:t>ha</w:t>
      </w:r>
      <w:r w:rsidR="00B476EE" w:rsidRPr="007D6648">
        <w:rPr>
          <w:b/>
        </w:rPr>
        <w:t>ve</w:t>
      </w:r>
      <w:r w:rsidR="009F7548" w:rsidRPr="007D6648">
        <w:rPr>
          <w:b/>
        </w:rPr>
        <w:t xml:space="preserve"> been losing</w:t>
      </w:r>
      <w:r w:rsidR="002D551D" w:rsidRPr="007D6648">
        <w:rPr>
          <w:b/>
        </w:rPr>
        <w:t xml:space="preserve"> competitiveness </w:t>
      </w:r>
      <w:r w:rsidR="009F7548" w:rsidRPr="007D6648">
        <w:rPr>
          <w:b/>
        </w:rPr>
        <w:t>for some time</w:t>
      </w:r>
      <w:r w:rsidR="002D551D" w:rsidRPr="007D6648">
        <w:rPr>
          <w:b/>
        </w:rPr>
        <w:t xml:space="preserve">, and the </w:t>
      </w:r>
      <w:r w:rsidR="00B50B6B" w:rsidRPr="007D6648">
        <w:rPr>
          <w:b/>
        </w:rPr>
        <w:t>recent overvaluation of the</w:t>
      </w:r>
      <w:r w:rsidR="002D551D" w:rsidRPr="007D6648">
        <w:rPr>
          <w:b/>
        </w:rPr>
        <w:t xml:space="preserve"> real effective exchan</w:t>
      </w:r>
      <w:r w:rsidR="00B50B6B" w:rsidRPr="007D6648">
        <w:rPr>
          <w:b/>
        </w:rPr>
        <w:t>g</w:t>
      </w:r>
      <w:r w:rsidR="002D551D" w:rsidRPr="007D6648">
        <w:rPr>
          <w:b/>
        </w:rPr>
        <w:t xml:space="preserve">e rate </w:t>
      </w:r>
      <w:r w:rsidR="00B50B6B" w:rsidRPr="007D6648">
        <w:rPr>
          <w:b/>
        </w:rPr>
        <w:t>has not helped (Annex I)</w:t>
      </w:r>
      <w:r w:rsidR="00B15809" w:rsidRPr="007D6648">
        <w:rPr>
          <w:b/>
        </w:rPr>
        <w:t>.</w:t>
      </w:r>
      <w:r w:rsidR="00B15809">
        <w:rPr>
          <w:rPrChange w:id="265" w:author="Ochoa, Javier" w:date="2018-06-08T15:24:00Z">
            <w:rPr>
              <w:b/>
            </w:rPr>
          </w:rPrChange>
        </w:rPr>
        <w:t xml:space="preserve"> </w:t>
      </w:r>
      <w:r w:rsidR="00B476EE">
        <w:rPr>
          <w:lang w:eastAsia="ja-JP"/>
        </w:rPr>
        <w:t xml:space="preserve">Since the middle of the 1990s, the market share of </w:t>
      </w:r>
      <w:r w:rsidR="00B476EE">
        <w:t xml:space="preserve">Canadian goods </w:t>
      </w:r>
      <w:r w:rsidR="008D0723">
        <w:t xml:space="preserve">(excluding resource products) in the </w:t>
      </w:r>
      <w:r w:rsidR="00B476EE">
        <w:t>U.S. has halved</w:t>
      </w:r>
      <w:r w:rsidR="008D0723">
        <w:t xml:space="preserve"> to </w:t>
      </w:r>
      <w:r w:rsidR="00B476EE">
        <w:t>about [11] percent</w:t>
      </w:r>
      <w:r w:rsidR="008D0723">
        <w:t>. Canada’s competitive advantage in the service sector has also been dwindling</w:t>
      </w:r>
      <w:r w:rsidR="00B476EE">
        <w:t xml:space="preserve">, </w:t>
      </w:r>
      <w:r w:rsidR="008D0723">
        <w:t xml:space="preserve">as </w:t>
      </w:r>
      <w:r w:rsidR="00B476EE">
        <w:t xml:space="preserve">Mexico and China are catching up. </w:t>
      </w:r>
      <w:r w:rsidR="008D0723" w:rsidRPr="008E69B3">
        <w:t xml:space="preserve">Accordingly, </w:t>
      </w:r>
      <w:r w:rsidR="00E1293B" w:rsidRPr="008E69B3">
        <w:t xml:space="preserve">the share of total exports (excluding </w:t>
      </w:r>
      <w:r w:rsidR="008D0723" w:rsidRPr="008E69B3">
        <w:t>resource exports</w:t>
      </w:r>
      <w:r w:rsidR="00E1293B" w:rsidRPr="008E69B3">
        <w:t xml:space="preserve">) </w:t>
      </w:r>
      <w:r w:rsidR="00642F61" w:rsidRPr="008E69B3">
        <w:t xml:space="preserve">to GDP </w:t>
      </w:r>
      <w:r w:rsidR="00E1293B" w:rsidRPr="008E69B3">
        <w:t xml:space="preserve">has dropped from over 40 percent in the late 1990s to around 30 percent </w:t>
      </w:r>
      <w:r w:rsidR="008E69B3">
        <w:t>today</w:t>
      </w:r>
      <w:r w:rsidR="00E1293B" w:rsidRPr="008E69B3">
        <w:t>.</w:t>
      </w:r>
      <w:r w:rsidR="00E1293B">
        <w:t xml:space="preserve"> </w:t>
      </w:r>
    </w:p>
    <w:p w14:paraId="5C0885CA" w14:textId="705A95C6" w:rsidR="006D20E3" w:rsidRPr="003C1C7E" w:rsidRDefault="00E109B1" w:rsidP="00F4653B">
      <w:pPr>
        <w:pStyle w:val="ParagraphNumbering"/>
        <w:ind w:left="0" w:firstLine="0"/>
        <w:rPr>
          <w:b/>
          <w:rPrChange w:id="266" w:author="Ochoa, Javier" w:date="2018-06-08T15:24:00Z">
            <w:rPr>
              <w:rFonts w:ascii="Calibri" w:hAnsi="Calibri"/>
              <w:sz w:val="22"/>
            </w:rPr>
          </w:rPrChange>
        </w:rPr>
      </w:pPr>
      <w:r w:rsidRPr="00E109B1">
        <w:rPr>
          <w:noProof/>
        </w:rPr>
        <w:drawing>
          <wp:anchor distT="0" distB="0" distL="114300" distR="114300" simplePos="0" relativeHeight="252707840" behindDoc="0" locked="0" layoutInCell="1" allowOverlap="1" wp14:anchorId="1D1F73C2" wp14:editId="78AF3B96">
            <wp:simplePos x="0" y="0"/>
            <wp:positionH relativeFrom="column">
              <wp:posOffset>2819620</wp:posOffset>
            </wp:positionH>
            <wp:positionV relativeFrom="paragraph">
              <wp:posOffset>625199</wp:posOffset>
            </wp:positionV>
            <wp:extent cx="3100705" cy="295402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0705" cy="295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39542F" w:rsidRPr="006D20E3">
        <w:rPr>
          <w:b/>
        </w:rPr>
        <w:t xml:space="preserve">A </w:t>
      </w:r>
      <w:r w:rsidR="003F1B85" w:rsidRPr="006D20E3">
        <w:rPr>
          <w:b/>
        </w:rPr>
        <w:t xml:space="preserve">NAFTA agreement should be reached within a reasonable timeframe. </w:t>
      </w:r>
      <w:r w:rsidR="003F1B85" w:rsidRPr="00D6049D">
        <w:t>Uncertainty related to North American trade relations</w:t>
      </w:r>
      <w:r w:rsidR="004A7F2D">
        <w:t xml:space="preserve"> </w:t>
      </w:r>
      <w:r w:rsidR="003F1B85" w:rsidRPr="00D6049D">
        <w:t xml:space="preserve">is impacting business decisions in Canada and weighing on investment, particularly in the export sector. While there has been some progress in modernizing NAFTA by incorporating the evolution of digital and e-commerce trade, several proposals put forward by the U.S.—notably, minimum U.S. content requirements, eliminating the dispute resolution framework, a cap on government procurement, and a five-year sunset clause—represent major points of contention for the negotiations. Significant uncertainty surrounds both the outcome of the negotiations and the timeframe for an outcome. Reaching an agreement </w:t>
      </w:r>
      <w:r w:rsidR="00516EFE">
        <w:t xml:space="preserve">that further opens trade and promotes competition </w:t>
      </w:r>
      <w:r w:rsidR="003F1B85" w:rsidRPr="00D6049D">
        <w:t xml:space="preserve">within a reasonable timeframe would alleviate uncertainty and reduce the risk of a more prolonged period of </w:t>
      </w:r>
      <w:r w:rsidR="003F1B85">
        <w:t>subdued</w:t>
      </w:r>
      <w:r w:rsidR="003F1B85" w:rsidRPr="00D6049D">
        <w:t xml:space="preserve"> investment</w:t>
      </w:r>
      <w:r w:rsidR="003F1B85" w:rsidRPr="003C1C7E">
        <w:rPr>
          <w:color w:val="000000" w:themeColor="text1"/>
          <w:rPrChange w:id="267" w:author="Ochoa, Javier" w:date="2018-06-08T15:24:00Z">
            <w:rPr/>
          </w:rPrChange>
        </w:rPr>
        <w:t>.</w:t>
      </w:r>
      <w:r w:rsidR="003C1C7E" w:rsidRPr="003C1C7E">
        <w:rPr>
          <w:color w:val="000000" w:themeColor="text1"/>
          <w:rPrChange w:id="268" w:author="Ochoa, Javier" w:date="2018-06-08T15:24:00Z">
            <w:rPr>
              <w:color w:val="FF0000"/>
            </w:rPr>
          </w:rPrChange>
        </w:rPr>
        <w:t xml:space="preserve"> </w:t>
      </w:r>
      <w:r w:rsidR="003C1C7E" w:rsidRPr="003C1C7E">
        <w:rPr>
          <w:rFonts w:eastAsia="Times New Roman" w:cs="Segoe UI"/>
          <w:color w:val="000000" w:themeColor="text1"/>
          <w:szCs w:val="21"/>
        </w:rPr>
        <w:t>S</w:t>
      </w:r>
      <w:r w:rsidR="003C1C7E">
        <w:rPr>
          <w:rFonts w:eastAsia="Times New Roman" w:cs="Segoe UI"/>
          <w:color w:val="000000" w:themeColor="text1"/>
          <w:szCs w:val="21"/>
        </w:rPr>
        <w:t>taff estimates</w:t>
      </w:r>
      <w:r w:rsidR="003C1C7E">
        <w:rPr>
          <w:color w:val="000000" w:themeColor="text1"/>
          <w:rPrChange w:id="269" w:author="Ochoa, Javier" w:date="2018-06-08T15:24:00Z">
            <w:rPr/>
          </w:rPrChange>
        </w:rPr>
        <w:t xml:space="preserve"> suggest that successful negotiations</w:t>
      </w:r>
      <w:r w:rsidR="000C26E5">
        <w:rPr>
          <w:color w:val="000000" w:themeColor="text1"/>
          <w:rPrChange w:id="270" w:author="Ochoa, Javier" w:date="2018-06-08T15:24:00Z">
            <w:rPr/>
          </w:rPrChange>
        </w:rPr>
        <w:t xml:space="preserve"> </w:t>
      </w:r>
      <w:r w:rsidR="000C26E5">
        <w:rPr>
          <w:szCs w:val="21"/>
        </w:rPr>
        <w:t>could boost output by around 0.4 percent.</w:t>
      </w:r>
    </w:p>
    <w:p w14:paraId="31981582" w14:textId="005801E5" w:rsidR="003F1B85" w:rsidRPr="00B476EE" w:rsidRDefault="00B625FB" w:rsidP="00F4653B">
      <w:pPr>
        <w:pStyle w:val="ParagraphNumbering"/>
        <w:ind w:left="0" w:firstLine="0"/>
      </w:pPr>
      <w:r>
        <w:rPr>
          <w:b/>
          <w:noProof/>
        </w:rPr>
        <w:drawing>
          <wp:anchor distT="0" distB="0" distL="114300" distR="114300" simplePos="0" relativeHeight="252667904" behindDoc="0" locked="0" layoutInCell="1" allowOverlap="1" wp14:anchorId="692E988A" wp14:editId="60282677">
            <wp:simplePos x="0" y="0"/>
            <wp:positionH relativeFrom="margin">
              <wp:posOffset>2644140</wp:posOffset>
            </wp:positionH>
            <wp:positionV relativeFrom="paragraph">
              <wp:posOffset>58420</wp:posOffset>
            </wp:positionV>
            <wp:extent cx="3362325" cy="2555206"/>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2325" cy="2555206"/>
                    </a:xfrm>
                    <a:prstGeom prst="rect">
                      <a:avLst/>
                    </a:prstGeom>
                    <a:noFill/>
                  </pic:spPr>
                </pic:pic>
              </a:graphicData>
            </a:graphic>
            <wp14:sizeRelH relativeFrom="margin">
              <wp14:pctWidth>0</wp14:pctWidth>
            </wp14:sizeRelH>
            <wp14:sizeRelV relativeFrom="margin">
              <wp14:pctHeight>0</wp14:pctHeight>
            </wp14:sizeRelV>
          </wp:anchor>
        </w:drawing>
      </w:r>
      <w:r w:rsidR="003F1B85" w:rsidRPr="006D20E3">
        <w:rPr>
          <w:b/>
        </w:rPr>
        <w:t>The Comprehensive and Progressive Agreement for Trans-Pacific Partnership (CPTPP) offers Canada the opportunity to diversify its export sector and tap new sources of growth.</w:t>
      </w:r>
      <w:r w:rsidR="003F1B85" w:rsidRPr="00E626C1">
        <w:t xml:space="preserve"> </w:t>
      </w:r>
      <w:r w:rsidR="003F1B85" w:rsidRPr="001047A5">
        <w:t>CPTPP was</w:t>
      </w:r>
      <w:r w:rsidR="003F1B85" w:rsidRPr="00782E97">
        <w:t xml:space="preserve"> signed by 11 countries in March 201</w:t>
      </w:r>
      <w:r w:rsidR="003F1B85">
        <w:t>8</w:t>
      </w:r>
      <w:r w:rsidR="00516EFE">
        <w:t>, representing a positive signal for global trade relations</w:t>
      </w:r>
      <w:r w:rsidR="003F1B85" w:rsidRPr="00782E97">
        <w:t>.</w:t>
      </w:r>
      <w:r w:rsidR="003F1B85" w:rsidRPr="00782E97">
        <w:rPr>
          <w:rStyle w:val="FootnoteReference"/>
        </w:rPr>
        <w:footnoteReference w:id="32"/>
      </w:r>
      <w:r w:rsidR="003F1B85">
        <w:t xml:space="preserve"> The countries covered by the agreement constitute around 13 percent of global output, making the agreement one of the broadest of its kind globally. Canada should quickly ratify the agreement to seize on the potential benefits offered by greater market access and export diversification and to help mitigate risks associated with NAFTA negotiations. Staff estimates suggest that the successful implementation of CPTPP could boost Canada’s output by around 0.1 percent, irrespective of the outcome of NAFTA negotiations. </w:t>
      </w:r>
    </w:p>
    <w:p w14:paraId="454CA3C9" w14:textId="5E30CC3B" w:rsidR="00B476EE" w:rsidRPr="00F00CCE" w:rsidRDefault="00E13E10" w:rsidP="00F4653B">
      <w:pPr>
        <w:pStyle w:val="ParagraphNumbering"/>
        <w:autoSpaceDE w:val="0"/>
        <w:autoSpaceDN w:val="0"/>
        <w:adjustRightInd w:val="0"/>
        <w:ind w:left="0" w:firstLine="0"/>
      </w:pPr>
      <w:r w:rsidRPr="00BA42B3">
        <w:rPr>
          <w:b/>
        </w:rPr>
        <w:t>In addition, more can be done to attract FDI</w:t>
      </w:r>
      <w:r w:rsidR="00EE25A5" w:rsidRPr="00BA42B3">
        <w:rPr>
          <w:b/>
        </w:rPr>
        <w:t xml:space="preserve"> and innovative technologies</w:t>
      </w:r>
      <w:r w:rsidR="004036AC">
        <w:rPr>
          <w:b/>
        </w:rPr>
        <w:t xml:space="preserve"> that are conducive for trade</w:t>
      </w:r>
      <w:r w:rsidR="00B476EE" w:rsidRPr="00BA42B3">
        <w:rPr>
          <w:b/>
        </w:rPr>
        <w:t xml:space="preserve">.  </w:t>
      </w:r>
      <w:r w:rsidR="00B476EE" w:rsidRPr="00F6794A">
        <w:t>Canada is at the foref</w:t>
      </w:r>
      <w:r w:rsidR="008E69B3">
        <w:t xml:space="preserve">ront in open trade regulation </w:t>
      </w:r>
      <w:r w:rsidR="00B476EE" w:rsidRPr="00F6794A">
        <w:t xml:space="preserve">when compared with other G20 economies. Nonetheless, </w:t>
      </w:r>
      <w:r w:rsidR="00CC3F6A">
        <w:t xml:space="preserve">Canada has </w:t>
      </w:r>
      <w:r w:rsidR="00B476EE" w:rsidRPr="00F6794A">
        <w:t>relatively more restrictive FDI regulations.</w:t>
      </w:r>
      <w:r w:rsidR="00BE267C" w:rsidRPr="00BE267C">
        <w:rPr>
          <w:rFonts w:cs="Segoe UI"/>
          <w:color w:val="FF0000"/>
          <w:szCs w:val="21"/>
        </w:rPr>
        <w:t xml:space="preserve"> </w:t>
      </w:r>
      <w:r w:rsidR="00BE267C" w:rsidRPr="00BE267C">
        <w:rPr>
          <w:rFonts w:cs="Segoe UI"/>
          <w:szCs w:val="21"/>
        </w:rPr>
        <w:t>Reducing these restriction</w:t>
      </w:r>
      <w:r w:rsidR="00BE267C">
        <w:rPr>
          <w:rFonts w:cs="Segoe UI"/>
          <w:szCs w:val="21"/>
        </w:rPr>
        <w:t>s</w:t>
      </w:r>
      <w:r w:rsidR="00BE267C" w:rsidRPr="00BE267C">
        <w:rPr>
          <w:rFonts w:cs="Segoe UI"/>
          <w:szCs w:val="21"/>
        </w:rPr>
        <w:t xml:space="preserve"> can help mitigate the impact from US tax reforms. For instance, t</w:t>
      </w:r>
      <w:r w:rsidR="00712EBC" w:rsidRPr="00F6794A">
        <w:t xml:space="preserve">he OECD reports </w:t>
      </w:r>
      <w:r w:rsidR="00712EBC">
        <w:t xml:space="preserve">prohibitive limits on </w:t>
      </w:r>
      <w:r w:rsidR="00712EBC" w:rsidRPr="00F6794A">
        <w:t xml:space="preserve">foreign equity </w:t>
      </w:r>
      <w:r w:rsidR="00712EBC">
        <w:t>ownership</w:t>
      </w:r>
      <w:r w:rsidR="00F54411">
        <w:rPr>
          <w:rStyle w:val="FootnoteReference"/>
        </w:rPr>
        <w:footnoteReference w:id="33"/>
      </w:r>
      <w:r w:rsidR="00712EBC">
        <w:t xml:space="preserve"> </w:t>
      </w:r>
      <w:r w:rsidR="000321C6">
        <w:t xml:space="preserve">in key non-manufacturing sectors </w:t>
      </w:r>
      <w:r w:rsidR="00712EBC" w:rsidRPr="00F6794A">
        <w:t xml:space="preserve">and </w:t>
      </w:r>
      <w:r w:rsidR="00712EBC" w:rsidRPr="0005021F">
        <w:t>preferential treatment given to domestic firms and suppliers.</w:t>
      </w:r>
      <w:r w:rsidR="00BE267C">
        <w:rPr>
          <w:rStyle w:val="FootnoteReference"/>
        </w:rPr>
        <w:footnoteReference w:id="34"/>
      </w:r>
      <w:r w:rsidR="00712EBC" w:rsidRPr="0005021F">
        <w:t xml:space="preserve"> </w:t>
      </w:r>
      <w:r w:rsidR="00C42E3B">
        <w:t>R</w:t>
      </w:r>
      <w:r w:rsidR="000321C6" w:rsidRPr="00BA42B3">
        <w:t xml:space="preserve">egulations that </w:t>
      </w:r>
      <w:r w:rsidR="00C42E3B">
        <w:t xml:space="preserve">overly </w:t>
      </w:r>
      <w:r w:rsidR="000321C6" w:rsidRPr="00BA42B3">
        <w:t>restrict</w:t>
      </w:r>
      <w:r w:rsidR="00BA42B3">
        <w:t xml:space="preserve"> </w:t>
      </w:r>
      <w:r w:rsidR="000321C6" w:rsidRPr="00BA42B3">
        <w:t xml:space="preserve">competition </w:t>
      </w:r>
      <w:r w:rsidR="00C42E3B">
        <w:t xml:space="preserve">could </w:t>
      </w:r>
      <w:r w:rsidR="000321C6" w:rsidRPr="00BA42B3">
        <w:t>slow the</w:t>
      </w:r>
      <w:r w:rsidR="00C42E3B">
        <w:t xml:space="preserve"> diffusion</w:t>
      </w:r>
      <w:r w:rsidR="000321C6" w:rsidRPr="00BA42B3">
        <w:t xml:space="preserve"> process </w:t>
      </w:r>
      <w:r w:rsidR="00221EED">
        <w:t xml:space="preserve">of the </w:t>
      </w:r>
      <w:r w:rsidR="00923FE3">
        <w:t xml:space="preserve">latest </w:t>
      </w:r>
      <w:r w:rsidR="00221EED">
        <w:t>production technologies across bor</w:t>
      </w:r>
      <w:r w:rsidR="000321C6" w:rsidRPr="00BA42B3">
        <w:t>ders</w:t>
      </w:r>
      <w:r w:rsidR="004036AC">
        <w:t xml:space="preserve"> to generate more trade</w:t>
      </w:r>
      <w:r w:rsidR="00BA42B3">
        <w:t>.</w:t>
      </w:r>
      <w:r w:rsidR="00BA42B3">
        <w:rPr>
          <w:rStyle w:val="FootnoteReference"/>
        </w:rPr>
        <w:footnoteReference w:id="35"/>
      </w:r>
    </w:p>
    <w:p w14:paraId="3DC7723C" w14:textId="425B9728" w:rsidR="00B476EE" w:rsidRDefault="00E13E10" w:rsidP="00B476EE">
      <w:pPr>
        <w:pStyle w:val="ParagraphNumbering"/>
        <w:ind w:left="0" w:firstLine="0"/>
      </w:pPr>
      <w:r>
        <w:rPr>
          <w:b/>
        </w:rPr>
        <w:t xml:space="preserve">On the domestic front, </w:t>
      </w:r>
      <w:r w:rsidRPr="00963C18">
        <w:rPr>
          <w:b/>
        </w:rPr>
        <w:t xml:space="preserve">inter-provincial </w:t>
      </w:r>
      <w:r>
        <w:rPr>
          <w:b/>
        </w:rPr>
        <w:t xml:space="preserve">trade </w:t>
      </w:r>
      <w:r w:rsidRPr="00963C18">
        <w:rPr>
          <w:b/>
        </w:rPr>
        <w:t xml:space="preserve">barriers should </w:t>
      </w:r>
      <w:r>
        <w:rPr>
          <w:b/>
        </w:rPr>
        <w:t xml:space="preserve">continue to be reduced </w:t>
      </w:r>
      <w:r w:rsidR="00221EED">
        <w:rPr>
          <w:b/>
        </w:rPr>
        <w:t xml:space="preserve">under </w:t>
      </w:r>
      <w:r w:rsidR="00B476EE" w:rsidRPr="00963C18">
        <w:rPr>
          <w:b/>
        </w:rPr>
        <w:t>the Canad</w:t>
      </w:r>
      <w:r>
        <w:rPr>
          <w:b/>
        </w:rPr>
        <w:t xml:space="preserve">ian Free Trade Agreement (CFTA). </w:t>
      </w:r>
      <w:r w:rsidR="00B476EE" w:rsidRPr="00133361">
        <w:t>In</w:t>
      </w:r>
      <w:r w:rsidR="00B476EE">
        <w:t xml:space="preserve"> April 2017, the CFTA modified government procurement rules to allow equal acces</w:t>
      </w:r>
      <w:r w:rsidR="00BE267C">
        <w:t>s to firms across provinces, mad</w:t>
      </w:r>
      <w:r w:rsidR="00B476EE">
        <w:t>e domestic regulations compatible with international agreements</w:t>
      </w:r>
      <w:r w:rsidR="00CC3F6A">
        <w:t>,</w:t>
      </w:r>
      <w:r w:rsidR="00B476EE">
        <w:t xml:space="preserve"> and lower</w:t>
      </w:r>
      <w:r w:rsidR="00CC3F6A">
        <w:t>ed</w:t>
      </w:r>
      <w:r w:rsidR="00B476EE">
        <w:t xml:space="preserve"> the barriers </w:t>
      </w:r>
      <w:r w:rsidR="00CC3F6A">
        <w:t xml:space="preserve">of </w:t>
      </w:r>
      <w:r w:rsidR="00B476EE">
        <w:t xml:space="preserve">goods and services. The CFTA also establishes a Regulatory Reconciliation and Cooperation Table to address remaining barriers and </w:t>
      </w:r>
      <w:r w:rsidR="00221EED">
        <w:t>commit to</w:t>
      </w:r>
      <w:r w:rsidR="00B476EE">
        <w:t xml:space="preserve"> </w:t>
      </w:r>
      <w:r w:rsidR="00221EED">
        <w:t xml:space="preserve">the future </w:t>
      </w:r>
      <w:r w:rsidR="00B476EE">
        <w:t xml:space="preserve">liberalization </w:t>
      </w:r>
      <w:r w:rsidR="00221EED">
        <w:t>of</w:t>
      </w:r>
      <w:r w:rsidR="008E69B3">
        <w:t xml:space="preserve"> </w:t>
      </w:r>
      <w:r w:rsidR="00B476EE">
        <w:t xml:space="preserve">selected sectors, including financial services. </w:t>
      </w:r>
      <w:r w:rsidR="00221EED">
        <w:t xml:space="preserve">Fulfilling these </w:t>
      </w:r>
      <w:r w:rsidR="00B476EE">
        <w:t>commitments</w:t>
      </w:r>
      <w:r w:rsidR="00221EED">
        <w:t xml:space="preserve"> are important</w:t>
      </w:r>
      <w:r w:rsidR="00B476EE">
        <w:t xml:space="preserve">, but </w:t>
      </w:r>
      <w:r w:rsidR="00221EED">
        <w:t xml:space="preserve">it is </w:t>
      </w:r>
      <w:r w:rsidR="00B476EE">
        <w:t xml:space="preserve">also </w:t>
      </w:r>
      <w:r w:rsidR="00221EED">
        <w:t xml:space="preserve">critical </w:t>
      </w:r>
      <w:r w:rsidR="00B476EE">
        <w:t xml:space="preserve">to address large remaining domestic trade, labor mobility, and business registration barriers outlined in the over 135 pages of exemptions included in the CFTA. </w:t>
      </w:r>
      <w:r w:rsidR="00183A5B" w:rsidRPr="00833FB8">
        <w:t xml:space="preserve">Although local legislation such as the </w:t>
      </w:r>
      <w:r w:rsidR="00183A5B" w:rsidRPr="00833FB8">
        <w:rPr>
          <w:i/>
        </w:rPr>
        <w:t>Cutting Unnecessary Red Tape Act</w:t>
      </w:r>
      <w:r w:rsidR="00183A5B" w:rsidRPr="00833FB8">
        <w:t xml:space="preserve"> in Ontario can help, </w:t>
      </w:r>
      <w:r w:rsidR="00183A5B">
        <w:t xml:space="preserve">the </w:t>
      </w:r>
      <w:r w:rsidR="00183A5B" w:rsidRPr="00833FB8">
        <w:t>authorities should strive for the eventual standardization of regulation at the national level</w:t>
      </w:r>
      <w:r w:rsidR="00183A5B">
        <w:t xml:space="preserve">. </w:t>
      </w:r>
      <w:r w:rsidR="00B476EE">
        <w:t xml:space="preserve">Federal leadership will be vital to make meaningful progress in future negotiations. </w:t>
      </w:r>
      <w:r w:rsidR="00C1350C">
        <w:rPr>
          <w:rStyle w:val="FootnoteReference"/>
        </w:rPr>
        <w:footnoteReference w:id="36"/>
      </w:r>
    </w:p>
    <w:p w14:paraId="301B9D16" w14:textId="127D2229" w:rsidR="00960DA4" w:rsidRPr="00414D06" w:rsidRDefault="00960DA4" w:rsidP="00437BC2">
      <w:pPr>
        <w:pStyle w:val="Heading2"/>
        <w:ind w:left="0"/>
        <w:rPr>
          <w:sz w:val="26"/>
          <w:rPrChange w:id="273" w:author="Ochoa, Javier" w:date="2018-06-08T15:24:00Z">
            <w:rPr/>
          </w:rPrChange>
        </w:rPr>
      </w:pPr>
      <w:bookmarkStart w:id="274" w:name="_Toc516148765"/>
      <w:bookmarkStart w:id="275" w:name="_Toc516218271"/>
      <w:bookmarkStart w:id="276" w:name="_Toc512008986"/>
      <w:bookmarkStart w:id="277" w:name="_Toc516239216"/>
      <w:bookmarkStart w:id="278" w:name="_Hlk508960286"/>
      <w:bookmarkEnd w:id="240"/>
      <w:r w:rsidRPr="00414D06">
        <w:rPr>
          <w:sz w:val="26"/>
          <w:rPrChange w:id="279" w:author="Ochoa, Javier" w:date="2018-06-08T15:24:00Z">
            <w:rPr/>
          </w:rPrChange>
        </w:rPr>
        <w:t xml:space="preserve">Structural </w:t>
      </w:r>
      <w:r w:rsidR="00DB28D5" w:rsidRPr="00414D06">
        <w:rPr>
          <w:sz w:val="26"/>
          <w:rPrChange w:id="280" w:author="Ochoa, Javier" w:date="2018-06-08T15:24:00Z">
            <w:rPr/>
          </w:rPrChange>
        </w:rPr>
        <w:t>R</w:t>
      </w:r>
      <w:r w:rsidRPr="00414D06">
        <w:rPr>
          <w:sz w:val="26"/>
          <w:rPrChange w:id="281" w:author="Ochoa, Javier" w:date="2018-06-08T15:24:00Z">
            <w:rPr/>
          </w:rPrChange>
        </w:rPr>
        <w:t>eform</w:t>
      </w:r>
      <w:r w:rsidR="00495098" w:rsidRPr="00414D06">
        <w:rPr>
          <w:sz w:val="26"/>
          <w:rPrChange w:id="282" w:author="Ochoa, Javier" w:date="2018-06-08T15:24:00Z">
            <w:rPr/>
          </w:rPrChange>
        </w:rPr>
        <w:t>: Infrastructure, Innovation, and Immigration</w:t>
      </w:r>
      <w:bookmarkEnd w:id="274"/>
      <w:bookmarkEnd w:id="275"/>
      <w:bookmarkEnd w:id="276"/>
      <w:bookmarkEnd w:id="277"/>
    </w:p>
    <w:p w14:paraId="66F00391" w14:textId="511D02CF" w:rsidR="003074B4" w:rsidRPr="003074B4" w:rsidRDefault="00642F61" w:rsidP="003074B4">
      <w:pPr>
        <w:tabs>
          <w:tab w:val="left" w:pos="0"/>
          <w:tab w:val="left" w:pos="936"/>
          <w:tab w:val="left" w:pos="1872"/>
          <w:tab w:val="left" w:pos="2808"/>
          <w:tab w:val="left" w:pos="3744"/>
          <w:tab w:val="left" w:pos="4680"/>
          <w:tab w:val="left" w:pos="5616"/>
          <w:tab w:val="left" w:pos="6552"/>
          <w:tab w:val="left" w:pos="7488"/>
          <w:tab w:val="left" w:pos="8424"/>
        </w:tabs>
        <w:rPr>
          <w:rStyle w:val="Strong"/>
          <w:i/>
        </w:rPr>
      </w:pPr>
      <w:bookmarkStart w:id="283" w:name="_Hlk510011591"/>
      <w:r>
        <w:rPr>
          <w:i/>
        </w:rPr>
        <w:t xml:space="preserve">Tax </w:t>
      </w:r>
      <w:r w:rsidR="0088600B">
        <w:rPr>
          <w:i/>
        </w:rPr>
        <w:t>reform</w:t>
      </w:r>
      <w:r>
        <w:rPr>
          <w:i/>
        </w:rPr>
        <w:t xml:space="preserve"> alon</w:t>
      </w:r>
      <w:r w:rsidR="008E38FC">
        <w:rPr>
          <w:i/>
        </w:rPr>
        <w:t>e will</w:t>
      </w:r>
      <w:r w:rsidR="00D846CC">
        <w:rPr>
          <w:i/>
        </w:rPr>
        <w:t xml:space="preserve"> not address stagnant </w:t>
      </w:r>
      <w:r w:rsidR="003074B4" w:rsidRPr="003074B4">
        <w:rPr>
          <w:i/>
        </w:rPr>
        <w:t>labor productivity growth</w:t>
      </w:r>
      <w:r>
        <w:rPr>
          <w:i/>
        </w:rPr>
        <w:t xml:space="preserve"> and</w:t>
      </w:r>
      <w:r w:rsidR="003074B4">
        <w:rPr>
          <w:i/>
        </w:rPr>
        <w:t xml:space="preserve"> improve Canada’s medium-term growth prospects. </w:t>
      </w:r>
      <w:r>
        <w:rPr>
          <w:i/>
        </w:rPr>
        <w:t>Structural reforms are necessary complements to a</w:t>
      </w:r>
      <w:r w:rsidR="003074B4">
        <w:rPr>
          <w:i/>
        </w:rPr>
        <w:t>ddressing this issue</w:t>
      </w:r>
      <w:r>
        <w:rPr>
          <w:i/>
        </w:rPr>
        <w:t xml:space="preserve"> and should</w:t>
      </w:r>
      <w:r w:rsidR="003074B4">
        <w:rPr>
          <w:i/>
        </w:rPr>
        <w:t xml:space="preserve"> </w:t>
      </w:r>
      <w:r>
        <w:rPr>
          <w:i/>
        </w:rPr>
        <w:t>remain</w:t>
      </w:r>
      <w:r w:rsidR="003074B4" w:rsidRPr="003074B4">
        <w:rPr>
          <w:i/>
        </w:rPr>
        <w:t xml:space="preserve"> a key objective</w:t>
      </w:r>
      <w:r>
        <w:rPr>
          <w:i/>
        </w:rPr>
        <w:t xml:space="preserve"> of the government’s growth agenda</w:t>
      </w:r>
      <w:r w:rsidR="003074B4" w:rsidRPr="003074B4">
        <w:rPr>
          <w:i/>
        </w:rPr>
        <w:t>.</w:t>
      </w:r>
    </w:p>
    <w:bookmarkEnd w:id="283"/>
    <w:p w14:paraId="726AA8E0" w14:textId="19A44349" w:rsidR="009C7658" w:rsidRPr="009C7658" w:rsidRDefault="009C7658" w:rsidP="009C7658"/>
    <w:p w14:paraId="1E964A5D" w14:textId="1117E4A7" w:rsidR="00817F2D" w:rsidRPr="00E1293B" w:rsidRDefault="00386192" w:rsidP="0088600B">
      <w:pPr>
        <w:pStyle w:val="ParagraphNumbering"/>
        <w:ind w:left="0" w:firstLine="0"/>
      </w:pPr>
      <w:r>
        <w:rPr>
          <w:b/>
        </w:rPr>
        <w:t>Weak l</w:t>
      </w:r>
      <w:r w:rsidR="00163287" w:rsidRPr="003074B4">
        <w:rPr>
          <w:b/>
        </w:rPr>
        <w:t xml:space="preserve">abor productivity </w:t>
      </w:r>
      <w:r>
        <w:rPr>
          <w:b/>
        </w:rPr>
        <w:t>has been a drag on Canada’s long-term growth potential.</w:t>
      </w:r>
      <w:r w:rsidR="007E1C61" w:rsidRPr="00E1293B">
        <w:t xml:space="preserve"> Canadian productivity growth </w:t>
      </w:r>
      <w:r w:rsidR="00C177A3" w:rsidRPr="00E1293B">
        <w:t xml:space="preserve">has </w:t>
      </w:r>
      <w:r w:rsidR="007E1C61" w:rsidRPr="00E1293B">
        <w:t xml:space="preserve">averaged </w:t>
      </w:r>
      <w:r w:rsidR="00F6794A" w:rsidRPr="00E1293B">
        <w:t xml:space="preserve">only </w:t>
      </w:r>
      <w:r w:rsidR="00D50636" w:rsidRPr="00E1293B">
        <w:t>1 percent</w:t>
      </w:r>
      <w:r w:rsidR="00C177A3" w:rsidRPr="00E1293B">
        <w:t xml:space="preserve"> since 2000</w:t>
      </w:r>
      <w:r w:rsidR="00D50636" w:rsidRPr="00E1293B">
        <w:t xml:space="preserve">, compared </w:t>
      </w:r>
      <w:r w:rsidR="00D41337" w:rsidRPr="00E1293B">
        <w:t>with</w:t>
      </w:r>
      <w:r w:rsidR="00D50636" w:rsidRPr="00E1293B">
        <w:t xml:space="preserve"> almost 2 percent in the United States</w:t>
      </w:r>
      <w:r w:rsidR="00C177A3" w:rsidRPr="00E1293B">
        <w:t xml:space="preserve"> over the same period</w:t>
      </w:r>
      <w:r w:rsidR="00154A55">
        <w:t xml:space="preserve"> </w:t>
      </w:r>
      <w:r w:rsidR="00154A55">
        <w:rPr>
          <w:rFonts w:cs="Segoe UI"/>
          <w:szCs w:val="21"/>
        </w:rPr>
        <w:t>(Figure 9)</w:t>
      </w:r>
      <w:r w:rsidR="00817F2D" w:rsidRPr="00E1293B">
        <w:t>.</w:t>
      </w:r>
      <w:bookmarkStart w:id="284" w:name="_Hlk510271801"/>
      <w:r w:rsidR="00851D44" w:rsidRPr="0088600B">
        <w:t xml:space="preserve"> </w:t>
      </w:r>
      <w:r w:rsidR="000F2815" w:rsidRPr="0088600B">
        <w:rPr>
          <w:rFonts w:cs="Segoe UI"/>
          <w:szCs w:val="21"/>
        </w:rPr>
        <w:t>A smaller domestic market, limitations to scalability producing a high concentration of small less productive firms,</w:t>
      </w:r>
      <w:r w:rsidR="000F2815">
        <w:rPr>
          <w:rStyle w:val="FootnoteReference"/>
          <w:rFonts w:cs="Segoe UI"/>
          <w:szCs w:val="21"/>
        </w:rPr>
        <w:footnoteReference w:id="37"/>
      </w:r>
      <w:r w:rsidR="000F2815" w:rsidRPr="0088600B">
        <w:rPr>
          <w:rFonts w:cs="Segoe UI"/>
          <w:szCs w:val="21"/>
        </w:rPr>
        <w:t xml:space="preserve"> regulatory barriers to FDI and inter-provincial operations, and a shortage of the skills necessary to cope with the increasing demands of a knowledge-based economy imply that Canada may have failed to benefit from the same wave of technology adoption that was driving productivity growth up in the U.S. and other high-growth OECD countries during the early 2000s</w:t>
      </w:r>
      <w:r w:rsidR="0088600B">
        <w:rPr>
          <w:rFonts w:cs="Segoe UI"/>
          <w:szCs w:val="21"/>
        </w:rPr>
        <w:t>.</w:t>
      </w:r>
    </w:p>
    <w:bookmarkEnd w:id="284"/>
    <w:p w14:paraId="4ED9115E" w14:textId="5CAB9FC0" w:rsidR="00D846CC" w:rsidRPr="00D846CC" w:rsidRDefault="0088600B" w:rsidP="00D846CC">
      <w:pPr>
        <w:pStyle w:val="ParagraphNumbering"/>
        <w:ind w:left="0" w:firstLine="0"/>
        <w:rPr>
          <w:rFonts w:eastAsia="Calibri" w:cs="Segoe UI"/>
        </w:rPr>
      </w:pPr>
      <w:r>
        <w:rPr>
          <w:b/>
        </w:rPr>
        <w:t xml:space="preserve">Since taking office in 2015, the government has made revitalizing Canada’s productivity </w:t>
      </w:r>
      <w:r w:rsidRPr="00843BF1">
        <w:rPr>
          <w:b/>
        </w:rPr>
        <w:t>growth and investment a key component of its growth agenda.</w:t>
      </w:r>
      <w:r w:rsidRPr="00843BF1">
        <w:t xml:space="preserve"> </w:t>
      </w:r>
      <w:r w:rsidR="00D846CC" w:rsidRPr="00D846CC">
        <w:rPr>
          <w:rFonts w:eastAsia="Calibri" w:cs="Segoe UI"/>
        </w:rPr>
        <w:t xml:space="preserve">Staff estimates </w:t>
      </w:r>
      <w:r w:rsidR="00184F9D">
        <w:rPr>
          <w:rFonts w:eastAsia="Calibri" w:cs="Segoe UI"/>
        </w:rPr>
        <w:t xml:space="preserve">and academic research </w:t>
      </w:r>
      <w:r w:rsidR="00D846CC" w:rsidRPr="00D846CC">
        <w:rPr>
          <w:rFonts w:eastAsia="Calibri" w:cs="Segoe UI"/>
        </w:rPr>
        <w:t xml:space="preserve">show that product market </w:t>
      </w:r>
      <w:r w:rsidR="00184F9D">
        <w:rPr>
          <w:rFonts w:eastAsia="Calibri" w:cs="Segoe UI"/>
        </w:rPr>
        <w:t>competition</w:t>
      </w:r>
      <w:r w:rsidR="00D846CC" w:rsidRPr="00D846CC">
        <w:rPr>
          <w:rFonts w:eastAsia="Calibri" w:cs="Segoe UI"/>
        </w:rPr>
        <w:t>, immigration</w:t>
      </w:r>
      <w:r w:rsidR="00184F9D">
        <w:rPr>
          <w:rFonts w:eastAsia="Calibri" w:cs="Segoe UI"/>
        </w:rPr>
        <w:t>,</w:t>
      </w:r>
      <w:r w:rsidR="00D846CC" w:rsidRPr="00D846CC">
        <w:rPr>
          <w:rFonts w:eastAsia="Calibri" w:cs="Segoe UI"/>
        </w:rPr>
        <w:t xml:space="preserve"> and infrastructure investment can have meaningful GDP impact.</w:t>
      </w:r>
      <w:r w:rsidR="00180B7C" w:rsidRPr="00390302">
        <w:rPr>
          <w:rFonts w:eastAsia="Calibri" w:cs="Segoe UI"/>
        </w:rPr>
        <w:t xml:space="preserve"> </w:t>
      </w:r>
      <w:r w:rsidR="00184F9D">
        <w:rPr>
          <w:rFonts w:eastAsia="Calibri" w:cs="Segoe UI"/>
        </w:rPr>
        <w:t>The</w:t>
      </w:r>
      <w:r w:rsidR="00D846CC" w:rsidRPr="00D846CC">
        <w:rPr>
          <w:rFonts w:eastAsia="Calibri" w:cs="Segoe UI"/>
        </w:rPr>
        <w:t xml:space="preserve"> authorities have launched several new initiatives</w:t>
      </w:r>
      <w:r w:rsidR="00184F9D">
        <w:rPr>
          <w:rFonts w:eastAsia="Calibri" w:cs="Segoe UI"/>
        </w:rPr>
        <w:t xml:space="preserve"> in these areas</w:t>
      </w:r>
      <w:r w:rsidR="00D846CC" w:rsidRPr="00D846CC">
        <w:rPr>
          <w:rFonts w:eastAsia="Calibri" w:cs="Segoe UI"/>
        </w:rPr>
        <w:t xml:space="preserve">, including: </w:t>
      </w:r>
      <w:r w:rsidR="00184F9D" w:rsidRPr="00843BF1">
        <w:rPr>
          <w:rStyle w:val="FootnoteReference"/>
        </w:rPr>
        <w:footnoteReference w:id="38"/>
      </w:r>
    </w:p>
    <w:p w14:paraId="55DDC280" w14:textId="7A9339D0" w:rsidR="002E4454" w:rsidRDefault="00BC245D" w:rsidP="00F90CB1">
      <w:pPr>
        <w:pStyle w:val="ListBullet"/>
        <w:numPr>
          <w:ilvl w:val="0"/>
          <w:numId w:val="1"/>
        </w:numPr>
      </w:pPr>
      <w:r>
        <w:rPr>
          <w:noProof/>
        </w:rPr>
        <w:drawing>
          <wp:anchor distT="0" distB="0" distL="114300" distR="114300" simplePos="0" relativeHeight="252665856" behindDoc="1" locked="0" layoutInCell="1" allowOverlap="1" wp14:anchorId="469974AD" wp14:editId="14043393">
            <wp:simplePos x="0" y="0"/>
            <wp:positionH relativeFrom="margin">
              <wp:align>right</wp:align>
            </wp:positionH>
            <wp:positionV relativeFrom="paragraph">
              <wp:posOffset>237490</wp:posOffset>
            </wp:positionV>
            <wp:extent cx="2671445" cy="2571750"/>
            <wp:effectExtent l="0" t="0" r="0" b="0"/>
            <wp:wrapSquare wrapText="bothSides"/>
            <wp:docPr id="48" name="Picture 48" descr="cid:image003.png@01D3DE3F.F75D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03.png@01D3DE3F.F75D5030"/>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bwMode="auto">
                    <a:xfrm>
                      <a:off x="0" y="0"/>
                      <a:ext cx="267144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8600B" w:rsidRPr="00843BF1">
        <w:t xml:space="preserve">Laying out a long-term infrastructure plan and establishing new institutions, such as the Canada Infrastructure Bank </w:t>
      </w:r>
      <w:r w:rsidR="00CB1590">
        <w:t xml:space="preserve">(CIB) </w:t>
      </w:r>
      <w:r w:rsidR="0088600B" w:rsidRPr="00843BF1">
        <w:t xml:space="preserve">and Invest in Canada Hub, to facilitate infrastructure investment and foreign direct investment. </w:t>
      </w:r>
    </w:p>
    <w:p w14:paraId="2D79DB90" w14:textId="53EB07B3" w:rsidR="0088600B" w:rsidRPr="00843BF1" w:rsidRDefault="0088600B" w:rsidP="00F90CB1">
      <w:pPr>
        <w:pStyle w:val="ListBullet"/>
        <w:numPr>
          <w:ilvl w:val="0"/>
          <w:numId w:val="1"/>
        </w:numPr>
      </w:pPr>
      <w:r w:rsidRPr="00843BF1">
        <w:t>Launching an Innovation and Skills Plan (2017 Federal Budget),</w:t>
      </w:r>
      <w:r w:rsidRPr="00843BF1">
        <w:rPr>
          <w:rStyle w:val="FootnoteReference"/>
        </w:rPr>
        <w:t xml:space="preserve"> </w:t>
      </w:r>
      <w:r w:rsidRPr="00843BF1">
        <w:rPr>
          <w:sz w:val="20"/>
          <w:vertAlign w:val="superscript"/>
        </w:rPr>
        <w:footnoteReference w:id="39"/>
      </w:r>
      <w:r w:rsidRPr="00843BF1">
        <w:t xml:space="preserve"> the Venture Capital Catalyst Initiative, and the Super Cluster Initiative.</w:t>
      </w:r>
      <w:r w:rsidRPr="00843BF1">
        <w:rPr>
          <w:rStyle w:val="FootnoteReference"/>
        </w:rPr>
        <w:footnoteReference w:id="40"/>
      </w:r>
      <w:r w:rsidRPr="00843BF1">
        <w:t xml:space="preserve"> </w:t>
      </w:r>
    </w:p>
    <w:p w14:paraId="36E8FB6E" w14:textId="64D18C8D" w:rsidR="0088600B" w:rsidRPr="00843BF1" w:rsidRDefault="00184F9D" w:rsidP="0088600B">
      <w:pPr>
        <w:pStyle w:val="ListBullet"/>
        <w:numPr>
          <w:ilvl w:val="0"/>
          <w:numId w:val="1"/>
        </w:numPr>
      </w:pPr>
      <w:r>
        <w:t xml:space="preserve">Creating </w:t>
      </w:r>
      <w:r w:rsidR="0088600B" w:rsidRPr="00843BF1">
        <w:t>a Strategic Innovation Fund,</w:t>
      </w:r>
      <w:r>
        <w:t xml:space="preserve"> allocating</w:t>
      </w:r>
      <w:r w:rsidR="0088600B" w:rsidRPr="00843BF1">
        <w:t xml:space="preserve"> additional funds to Statistics Canada to develop data for program performance evaluations, establish</w:t>
      </w:r>
      <w:r>
        <w:t>ing</w:t>
      </w:r>
      <w:r w:rsidR="0088600B" w:rsidRPr="00843BF1">
        <w:t xml:space="preserve"> a central performance evaluation team at the Treasury Board, and launch</w:t>
      </w:r>
      <w:r>
        <w:t>ing</w:t>
      </w:r>
      <w:r w:rsidR="0088600B" w:rsidRPr="00843BF1">
        <w:t xml:space="preserve"> targeted reviews of regulatory burden for innovation activity.</w:t>
      </w:r>
    </w:p>
    <w:p w14:paraId="230275D1" w14:textId="34298AB2" w:rsidR="0088600B" w:rsidRPr="00843BF1" w:rsidRDefault="0088600B" w:rsidP="0088600B">
      <w:pPr>
        <w:pStyle w:val="ListBullet"/>
        <w:numPr>
          <w:ilvl w:val="0"/>
          <w:numId w:val="1"/>
        </w:numPr>
      </w:pPr>
      <w:r w:rsidRPr="00843BF1">
        <w:t>Raising immigration targets to 300,000 new residents in 2017, and as part of a wider set of measures to boost competitiveness, raising the target further to 340,000 in 2020, roughly 1 percent of the population.</w:t>
      </w:r>
    </w:p>
    <w:p w14:paraId="5A15FC72" w14:textId="6D575E27" w:rsidR="0088600B" w:rsidRPr="00843BF1" w:rsidRDefault="00C0738C" w:rsidP="0088600B">
      <w:pPr>
        <w:pStyle w:val="ParagraphNumbering"/>
        <w:ind w:left="0" w:firstLine="0"/>
      </w:pPr>
      <w:r>
        <w:rPr>
          <w:b/>
        </w:rPr>
        <w:t xml:space="preserve">Innovation </w:t>
      </w:r>
      <w:r w:rsidR="0088600B" w:rsidRPr="00843BF1">
        <w:rPr>
          <w:b/>
        </w:rPr>
        <w:t xml:space="preserve">initiatives are welcome </w:t>
      </w:r>
      <w:r>
        <w:rPr>
          <w:b/>
        </w:rPr>
        <w:t>but</w:t>
      </w:r>
      <w:r w:rsidR="0088600B" w:rsidRPr="00843BF1">
        <w:rPr>
          <w:b/>
        </w:rPr>
        <w:t xml:space="preserve"> public support should be stage-gated conditional on performance</w:t>
      </w:r>
      <w:r w:rsidR="0088600B" w:rsidRPr="00843BF1">
        <w:t xml:space="preserve">. Full and effective implementation </w:t>
      </w:r>
      <w:r>
        <w:t xml:space="preserve">of innovation programs </w:t>
      </w:r>
      <w:r w:rsidR="0088600B" w:rsidRPr="00843BF1">
        <w:t>will require coordination between federal and provincial governments to reduce overlaps, competing objectives, and other inefficiencies. In this regard, the consolidation of various small-scaled innovation programs into a simplified but larger Strategic Innovation Fund is welcome.</w:t>
      </w:r>
      <w:r w:rsidR="00184F9D" w:rsidRPr="00843BF1">
        <w:rPr>
          <w:rStyle w:val="FootnoteReference"/>
        </w:rPr>
        <w:footnoteReference w:id="41"/>
      </w:r>
      <w:r w:rsidR="0088600B" w:rsidRPr="00843BF1">
        <w:t xml:space="preserve"> Furthermore, a strong monitoring and evaluation framework is critical </w:t>
      </w:r>
      <w:r>
        <w:t>to ensure that Supercluster p</w:t>
      </w:r>
      <w:r w:rsidR="00391BC3" w:rsidRPr="007D6648">
        <w:t>rojects</w:t>
      </w:r>
      <w:r>
        <w:t xml:space="preserve"> are</w:t>
      </w:r>
      <w:r w:rsidR="00391BC3" w:rsidRPr="007D6648">
        <w:t xml:space="preserve"> selected based on arms-length criteria. </w:t>
      </w:r>
    </w:p>
    <w:p w14:paraId="1882910F" w14:textId="1CDF75EC" w:rsidR="0088600B" w:rsidRPr="00843BF1" w:rsidRDefault="0088600B" w:rsidP="0088600B">
      <w:pPr>
        <w:pStyle w:val="ParagraphNumbering"/>
        <w:ind w:left="0" w:firstLine="0"/>
      </w:pPr>
      <w:r w:rsidRPr="00391BC3">
        <w:rPr>
          <w:b/>
        </w:rPr>
        <w:t xml:space="preserve">Infrastructure investment can be </w:t>
      </w:r>
      <w:r w:rsidR="00391BC3" w:rsidRPr="007D6648">
        <w:rPr>
          <w:b/>
        </w:rPr>
        <w:t xml:space="preserve">more </w:t>
      </w:r>
      <w:r w:rsidRPr="00391BC3">
        <w:rPr>
          <w:b/>
        </w:rPr>
        <w:t>efficient.</w:t>
      </w:r>
      <w:r w:rsidRPr="00391BC3">
        <w:t xml:space="preserve"> The implementation of the long-term infrastructure program has been delayed</w:t>
      </w:r>
      <w:r w:rsidR="00087270" w:rsidRPr="00391BC3">
        <w:t>, with a</w:t>
      </w:r>
      <w:r w:rsidRPr="00391BC3">
        <w:t>bout $</w:t>
      </w:r>
      <w:r w:rsidRPr="00843BF1">
        <w:t xml:space="preserve">4.8 billion (equivalent to 0.2 percent of GDP) planned for FY2016–18 deferred to FY2019 and beyond, in part reflecting complexities in contracting projects and a delay in funding requests from sub-national governments. However, the government’s commitment to $95.6 billion (3.6 percent of GDP) in infrastructure spending through FY2028 remains intact. To </w:t>
      </w:r>
      <w:r w:rsidR="00391BC3">
        <w:t xml:space="preserve">improve </w:t>
      </w:r>
      <w:r w:rsidRPr="00843BF1">
        <w:t>infrastructure delivery, information on project plans from all levels of government</w:t>
      </w:r>
      <w:r w:rsidR="00391BC3">
        <w:t xml:space="preserve"> should be consolidated</w:t>
      </w:r>
      <w:r w:rsidRPr="00843BF1">
        <w:t xml:space="preserve"> and the use of common standards of project evaluation expanded. </w:t>
      </w:r>
      <w:r w:rsidR="003064C6" w:rsidRPr="007D6648">
        <w:t xml:space="preserve">With the appointment of a new CEO, the Canada Infrastructure Bank should move expeditiously to attract private sector and institutional investment to new revenue-generating infrastructure projects. </w:t>
      </w:r>
    </w:p>
    <w:p w14:paraId="6403B8A6" w14:textId="67AD3357" w:rsidR="0088600B" w:rsidRPr="00843BF1" w:rsidRDefault="00A008F9" w:rsidP="00843BF1">
      <w:pPr>
        <w:pStyle w:val="ParagraphNumbering"/>
        <w:ind w:left="0" w:firstLine="0"/>
      </w:pPr>
      <w:r w:rsidRPr="00843BF1">
        <w:rPr>
          <w:noProof/>
        </w:rPr>
        <mc:AlternateContent>
          <mc:Choice Requires="wpg">
            <w:drawing>
              <wp:anchor distT="0" distB="0" distL="114300" distR="114300" simplePos="0" relativeHeight="252634112" behindDoc="0" locked="0" layoutInCell="1" allowOverlap="1" wp14:anchorId="1CCA37C9" wp14:editId="617BBBDF">
                <wp:simplePos x="0" y="0"/>
                <wp:positionH relativeFrom="margin">
                  <wp:posOffset>2982595</wp:posOffset>
                </wp:positionH>
                <wp:positionV relativeFrom="paragraph">
                  <wp:posOffset>285750</wp:posOffset>
                </wp:positionV>
                <wp:extent cx="2790825" cy="261937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2790825" cy="2619375"/>
                          <a:chOff x="12594" y="1"/>
                          <a:chExt cx="6536070" cy="5086490"/>
                        </a:xfrm>
                      </wpg:grpSpPr>
                      <wps:wsp>
                        <wps:cNvPr id="40" name="TextBox 1">
                          <a:extLst/>
                        </wps:cNvPr>
                        <wps:cNvSpPr txBox="1"/>
                        <wps:spPr>
                          <a:xfrm>
                            <a:off x="12594" y="4083155"/>
                            <a:ext cx="6536070" cy="1003336"/>
                          </a:xfrm>
                          <a:prstGeom prst="rect">
                            <a:avLst/>
                          </a:prstGeom>
                          <a:noFill/>
                        </wps:spPr>
                        <wps:txbx>
                          <w:txbxContent>
                            <w:p w14:paraId="2C88A2B3" w14:textId="77777777" w:rsidR="009B57E0" w:rsidRPr="00843BF1" w:rsidRDefault="009B57E0" w:rsidP="00843BF1">
                              <w:pPr>
                                <w:pStyle w:val="NormalWeb"/>
                                <w:spacing w:before="0" w:beforeAutospacing="0" w:after="0" w:afterAutospacing="0"/>
                                <w:jc w:val="both"/>
                                <w:rPr>
                                  <w:sz w:val="12"/>
                                  <w:szCs w:val="12"/>
                                </w:rPr>
                              </w:pPr>
                              <w:r w:rsidRPr="00843BF1">
                                <w:rPr>
                                  <w:rFonts w:ascii="Segoe UI" w:hAnsi="Segoe UI" w:cs="Segoe UI"/>
                                  <w:color w:val="000000" w:themeColor="text1"/>
                                  <w:kern w:val="24"/>
                                  <w:sz w:val="12"/>
                                  <w:szCs w:val="12"/>
                                </w:rPr>
                                <w:t xml:space="preserve">Source: OECD. </w:t>
                              </w:r>
                            </w:p>
                            <w:p w14:paraId="10D67F9A" w14:textId="77777777" w:rsidR="009B57E0" w:rsidRPr="00843BF1" w:rsidRDefault="009B57E0" w:rsidP="00843BF1">
                              <w:pPr>
                                <w:pStyle w:val="NormalWeb"/>
                                <w:spacing w:before="0" w:beforeAutospacing="0" w:after="0" w:afterAutospacing="0"/>
                                <w:jc w:val="both"/>
                                <w:rPr>
                                  <w:sz w:val="12"/>
                                  <w:szCs w:val="12"/>
                                </w:rPr>
                              </w:pPr>
                              <w:r w:rsidRPr="00843BF1">
                                <w:rPr>
                                  <w:rFonts w:ascii="Segoe UI" w:hAnsi="Segoe UI" w:cs="Segoe UI"/>
                                  <w:color w:val="000000" w:themeColor="text1"/>
                                  <w:kern w:val="24"/>
                                  <w:sz w:val="12"/>
                                  <w:szCs w:val="12"/>
                                </w:rPr>
                                <w:t xml:space="preserve">1/ Intensity of regulation type varies by profession. For instance, shared exclusive rights, chamber membership and regulation on prices are common among engineers while education and practice requirements, regulations on advertising and rules for associations are more prevalent in accounting professions. </w:t>
                              </w:r>
                            </w:p>
                          </w:txbxContent>
                        </wps:txbx>
                        <wps:bodyPr wrap="square" rtlCol="0">
                          <a:noAutofit/>
                        </wps:bodyPr>
                      </wps:wsp>
                      <pic:pic xmlns:pic="http://schemas.openxmlformats.org/drawingml/2006/picture">
                        <pic:nvPicPr>
                          <pic:cNvPr id="44" name="Picture 44"/>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77206" y="3296821"/>
                            <a:ext cx="3048000" cy="680251"/>
                          </a:xfrm>
                          <a:prstGeom prst="rect">
                            <a:avLst/>
                          </a:prstGeom>
                          <a:noFill/>
                        </pic:spPr>
                      </pic:pic>
                      <pic:pic xmlns:pic="http://schemas.openxmlformats.org/drawingml/2006/picture">
                        <pic:nvPicPr>
                          <pic:cNvPr id="61" name="Picture 61"/>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2174" y="1"/>
                            <a:ext cx="6382385" cy="3191124"/>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1CCA37C9" id="Group 36" o:spid="_x0000_s1029" style="position:absolute;left:0;text-align:left;margin-left:234.85pt;margin-top:22.5pt;width:219.75pt;height:206.25pt;z-index:252634112;mso-position-horizontal-relative:margin;mso-width-relative:margin;mso-height-relative:margin" coordorigin="125" coordsize="65360,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">
                <v:shapetype id="_x0000_t202" coordsize="21600,21600" o:spt="202" path="m,l,21600r21600,l21600,xe">
                  <v:stroke joinstyle="miter"/>
                  <v:path gradientshapeok="t" o:connecttype="rect"/>
                </v:shapetype>
                <v:shape id="TextBox 1" o:spid="_x0000_s1030" type="#_x0000_t202" style="position:absolute;left:125;top:40831;width:65361;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2C88A2B3" w14:textId="77777777" w:rsidR="009B57E0" w:rsidRPr="00843BF1" w:rsidRDefault="009B57E0" w:rsidP="00843BF1">
                        <w:pPr>
                          <w:pStyle w:val="NormalWeb"/>
                          <w:spacing w:before="0" w:beforeAutospacing="0" w:after="0" w:afterAutospacing="0"/>
                          <w:jc w:val="both"/>
                          <w:rPr>
                            <w:sz w:val="12"/>
                            <w:szCs w:val="12"/>
                          </w:rPr>
                        </w:pPr>
                        <w:r w:rsidRPr="00843BF1">
                          <w:rPr>
                            <w:rFonts w:ascii="Segoe UI" w:hAnsi="Segoe UI" w:cs="Segoe UI"/>
                            <w:color w:val="000000" w:themeColor="text1"/>
                            <w:kern w:val="24"/>
                            <w:sz w:val="12"/>
                            <w:szCs w:val="12"/>
                          </w:rPr>
                          <w:t xml:space="preserve">Source: OECD. </w:t>
                        </w:r>
                      </w:p>
                      <w:p w14:paraId="10D67F9A" w14:textId="77777777" w:rsidR="009B57E0" w:rsidRPr="00843BF1" w:rsidRDefault="009B57E0" w:rsidP="00843BF1">
                        <w:pPr>
                          <w:pStyle w:val="NormalWeb"/>
                          <w:spacing w:before="0" w:beforeAutospacing="0" w:after="0" w:afterAutospacing="0"/>
                          <w:jc w:val="both"/>
                          <w:rPr>
                            <w:sz w:val="12"/>
                            <w:szCs w:val="12"/>
                          </w:rPr>
                        </w:pPr>
                        <w:r w:rsidRPr="00843BF1">
                          <w:rPr>
                            <w:rFonts w:ascii="Segoe UI" w:hAnsi="Segoe UI" w:cs="Segoe UI"/>
                            <w:color w:val="000000" w:themeColor="text1"/>
                            <w:kern w:val="24"/>
                            <w:sz w:val="12"/>
                            <w:szCs w:val="12"/>
                          </w:rPr>
                          <w:t xml:space="preserve">1/ Intensity of regulation type varies by profession. For instance, shared exclusive rights, chamber membership and regulation on prices are common among engineers while education and practice requirements, regulations on advertising and rules for associations are more prevalent in accounting professions.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1" type="#_x0000_t75" style="position:absolute;left:772;top:32968;width:30480;height: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">
                  <v:imagedata r:id="rId57" o:title=""/>
                </v:shape>
                <v:shape id="Picture 61" o:spid="_x0000_s1032" type="#_x0000_t75" style="position:absolute;left:421;width:63824;height:3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">
                  <v:imagedata r:id="rId58" o:title=""/>
                </v:shape>
                <w10:wrap type="square" anchorx="margin"/>
              </v:group>
            </w:pict>
          </mc:Fallback>
        </mc:AlternateContent>
      </w:r>
      <w:r w:rsidR="0088600B" w:rsidRPr="00843BF1">
        <w:rPr>
          <w:b/>
        </w:rPr>
        <w:t>Further deregulation in product markets would increase firms’ incentives to invest, enhance efficiency, and innovate</w:t>
      </w:r>
      <w:r w:rsidR="0088600B" w:rsidRPr="00843BF1">
        <w:t>.</w:t>
      </w:r>
      <w:r w:rsidR="00CB1590">
        <w:t xml:space="preserve"> R</w:t>
      </w:r>
      <w:r w:rsidR="0088600B" w:rsidRPr="00843BF1">
        <w:t xml:space="preserve">estrictive regulatory practices persist in some sectors, particularly in electricity, air transport, retail distribution and professional services. For example, a high degree of vertical integration in electricity markets has kept prices high, while onerous licensing and registration requirements, price controls, and operational restrictions on retail outlets, have limited the entry and exit of firms in the retail and professional services sectors. Importantly, product market reforms have been found to achieve gains for </w:t>
      </w:r>
      <w:r w:rsidR="00843BF1" w:rsidRPr="00843BF1">
        <w:t>both entrants</w:t>
      </w:r>
      <w:r w:rsidR="0088600B" w:rsidRPr="00843BF1">
        <w:t xml:space="preserve"> and incumbents, boosting the political case for more ambitious reform.</w:t>
      </w:r>
      <w:r w:rsidR="00843BF1">
        <w:rPr>
          <w:rStyle w:val="FootnoteReference"/>
        </w:rPr>
        <w:footnoteReference w:id="42"/>
      </w:r>
      <w:r w:rsidR="00843BF1" w:rsidRPr="00843BF1">
        <w:rPr>
          <w:noProof/>
        </w:rPr>
        <w:t xml:space="preserve"> </w:t>
      </w:r>
    </w:p>
    <w:p w14:paraId="7DCFAE17" w14:textId="35639725" w:rsidR="0088600B" w:rsidRPr="00843BF1" w:rsidRDefault="00BC245D" w:rsidP="00843BF1">
      <w:pPr>
        <w:pStyle w:val="ParagraphNumbering"/>
        <w:ind w:left="0" w:firstLine="0"/>
      </w:pPr>
      <w:r>
        <w:rPr>
          <w:noProof/>
        </w:rPr>
        <w:drawing>
          <wp:anchor distT="0" distB="0" distL="114300" distR="114300" simplePos="0" relativeHeight="252678144" behindDoc="0" locked="0" layoutInCell="1" allowOverlap="1" wp14:anchorId="59B521BB" wp14:editId="774309ED">
            <wp:simplePos x="0" y="0"/>
            <wp:positionH relativeFrom="margin">
              <wp:align>right</wp:align>
            </wp:positionH>
            <wp:positionV relativeFrom="paragraph">
              <wp:posOffset>247650</wp:posOffset>
            </wp:positionV>
            <wp:extent cx="2943225" cy="2235835"/>
            <wp:effectExtent l="0" t="0" r="9525" b="0"/>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43225" cy="2235835"/>
                    </a:xfrm>
                    <a:prstGeom prst="rect">
                      <a:avLst/>
                    </a:prstGeom>
                  </pic:spPr>
                </pic:pic>
              </a:graphicData>
            </a:graphic>
            <wp14:sizeRelH relativeFrom="margin">
              <wp14:pctWidth>0</wp14:pctWidth>
            </wp14:sizeRelH>
            <wp14:sizeRelV relativeFrom="margin">
              <wp14:pctHeight>0</wp14:pctHeight>
            </wp14:sizeRelV>
          </wp:anchor>
        </w:drawing>
      </w:r>
      <w:r w:rsidR="0088600B" w:rsidRPr="00843BF1">
        <w:rPr>
          <w:b/>
        </w:rPr>
        <w:t>Immigration policies can help counteract population aging and strengthen the labor force.</w:t>
      </w:r>
      <w:r w:rsidR="0088600B" w:rsidRPr="00843BF1">
        <w:t xml:space="preserve"> Numerous studies have documented the positive impact on productivity growth, and dispelled the notion that new immigrants place downward pressures on the wages and employment rates of domestic workers.</w:t>
      </w:r>
      <w:r w:rsidR="0088600B" w:rsidRPr="00843BF1">
        <w:rPr>
          <w:rStyle w:val="FootnoteReference"/>
        </w:rPr>
        <w:footnoteReference w:id="43"/>
      </w:r>
      <w:r w:rsidR="0088600B" w:rsidRPr="00843BF1">
        <w:t xml:space="preserve"> Maintaining the annual immigration target is a sensible approach to manage shortages in the skilled labor force and boost Canada’s long-term growth prospects. Indeed, staff estimates suggest that raising annual immigration to the 2020 target would raise real GDP by a cumulative 0.15 percent.</w:t>
      </w:r>
      <w:r w:rsidR="0088600B" w:rsidRPr="00843BF1">
        <w:rPr>
          <w:highlight w:val="yellow"/>
        </w:rPr>
        <w:t xml:space="preserve"> </w:t>
      </w:r>
    </w:p>
    <w:p w14:paraId="235696E0" w14:textId="7729DA48" w:rsidR="0088600B" w:rsidRPr="00843BF1" w:rsidRDefault="0088600B" w:rsidP="00843BF1">
      <w:pPr>
        <w:pStyle w:val="ParagraphNumbering"/>
        <w:ind w:left="0" w:firstLine="0"/>
      </w:pPr>
      <w:r w:rsidRPr="00843BF1">
        <w:rPr>
          <w:b/>
        </w:rPr>
        <w:t>Nevertheless, immigrant flows need to be carefully managed to maintain public support for the program</w:t>
      </w:r>
      <w:r w:rsidRPr="00843BF1">
        <w:t>. Recent immigrants have flocked to urban areas in Quebec and Ontario, and overall inflows will account for 100 percent of the country’s population growth by 2033.</w:t>
      </w:r>
      <w:r w:rsidRPr="00843BF1">
        <w:rPr>
          <w:rStyle w:val="FootnoteReference"/>
        </w:rPr>
        <w:footnoteReference w:id="44"/>
      </w:r>
      <w:r w:rsidRPr="00843BF1">
        <w:rPr>
          <w:rFonts w:cs="Segoe UI"/>
          <w:sz w:val="20"/>
          <w:szCs w:val="20"/>
        </w:rPr>
        <w:t xml:space="preserve"> </w:t>
      </w:r>
      <w:r w:rsidRPr="00843BF1">
        <w:t xml:space="preserve">Large concentrated flows can create short-term pressures on local labor and housing markets, </w:t>
      </w:r>
      <w:r w:rsidR="00087270">
        <w:t>and</w:t>
      </w:r>
      <w:r w:rsidRPr="00843BF1">
        <w:t xml:space="preserve"> the communities’ social and physical infrastructure. The success of Canada’s immigration system hinges on </w:t>
      </w:r>
      <w:r w:rsidR="00087270">
        <w:t>its abili</w:t>
      </w:r>
      <w:r w:rsidRPr="00843BF1">
        <w:t>ty to integrate immigrants into local communities without jeopardizing existing Canadians</w:t>
      </w:r>
      <w:r w:rsidR="00087270">
        <w:t>’</w:t>
      </w:r>
      <w:r w:rsidRPr="00843BF1">
        <w:t xml:space="preserve"> </w:t>
      </w:r>
      <w:r w:rsidR="00D873F9">
        <w:t xml:space="preserve">access to </w:t>
      </w:r>
      <w:r w:rsidRPr="00843BF1">
        <w:t>high living standards (e.g. quality education, health care, job opportunities, affordable housing, and transportation). This will require improving the labor market outcomes of immigrants and expanding regional absorptive capacity.</w:t>
      </w:r>
      <w:r w:rsidRPr="00843BF1">
        <w:rPr>
          <w:rStyle w:val="FootnoteReference"/>
        </w:rPr>
        <w:footnoteReference w:id="45"/>
      </w:r>
      <w:r w:rsidRPr="00843BF1">
        <w:rPr>
          <w:rStyle w:val="FootnoteReference"/>
        </w:rPr>
        <w:t xml:space="preserve"> </w:t>
      </w:r>
      <w:r w:rsidRPr="00843BF1">
        <w:t xml:space="preserve">Regionalization would help support smaller communities, while relieving the pressures in urban areas that receive large numbers of immigrants. </w:t>
      </w:r>
    </w:p>
    <w:bookmarkStart w:id="285" w:name="_Toc516148766"/>
    <w:bookmarkStart w:id="286" w:name="_Toc516218272"/>
    <w:bookmarkStart w:id="287" w:name="_Toc512008987"/>
    <w:bookmarkStart w:id="288" w:name="_Toc516239217"/>
    <w:bookmarkEnd w:id="278"/>
    <w:p w14:paraId="73C2B0E1" w14:textId="0EFBC6BF" w:rsidR="00224ECB" w:rsidRPr="008C2692" w:rsidRDefault="006376BD" w:rsidP="007A7DFD">
      <w:pPr>
        <w:pStyle w:val="Heading1"/>
        <w:rPr>
          <w:color w:val="FF0000"/>
        </w:rPr>
      </w:pPr>
      <w:r>
        <w:rPr>
          <w:noProof/>
        </w:rPr>
        <mc:AlternateContent>
          <mc:Choice Requires="wps">
            <w:drawing>
              <wp:anchor distT="0" distB="0" distL="114300" distR="114300" simplePos="0" relativeHeight="252156928" behindDoc="0" locked="0" layoutInCell="1" allowOverlap="1" wp14:anchorId="4AD876F2" wp14:editId="6D58038B">
                <wp:simplePos x="0" y="0"/>
                <wp:positionH relativeFrom="column">
                  <wp:posOffset>-1114425</wp:posOffset>
                </wp:positionH>
                <wp:positionV relativeFrom="paragraph">
                  <wp:posOffset>62865</wp:posOffset>
                </wp:positionV>
                <wp:extent cx="1053465" cy="227965"/>
                <wp:effectExtent l="0" t="0" r="0" b="635"/>
                <wp:wrapNone/>
                <wp:docPr id="3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2279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F2B08" id="Rectangle 54" o:spid="_x0000_s1026" style="position:absolute;margin-left:-87.75pt;margin-top:4.95pt;width:82.95pt;height:17.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" fillcolor="#4f81bd [3204]">
                <v:stroke opacity="0"/>
                <v:textbox inset="5.85pt,.7pt,5.85pt,.7pt"/>
              </v:rect>
            </w:pict>
          </mc:Fallback>
        </mc:AlternateContent>
      </w:r>
      <w:bookmarkStart w:id="289" w:name="_Toc450312681"/>
      <w:r w:rsidR="00224ECB">
        <w:t>authorities</w:t>
      </w:r>
      <w:r w:rsidR="00A22B88">
        <w:t>’</w:t>
      </w:r>
      <w:r w:rsidR="00224ECB">
        <w:t xml:space="preserve"> </w:t>
      </w:r>
      <w:r w:rsidR="00224ECB" w:rsidRPr="007A7DFD">
        <w:t>views</w:t>
      </w:r>
      <w:bookmarkEnd w:id="289"/>
      <w:bookmarkEnd w:id="285"/>
      <w:bookmarkEnd w:id="286"/>
      <w:bookmarkEnd w:id="287"/>
      <w:bookmarkEnd w:id="288"/>
    </w:p>
    <w:p w14:paraId="100FB030" w14:textId="77777777" w:rsidR="00EE4DEF" w:rsidRPr="001570DE" w:rsidRDefault="00EE4DEF" w:rsidP="00EE4DEF">
      <w:pPr>
        <w:pStyle w:val="ParagraphNumbering"/>
        <w:ind w:left="0" w:firstLine="0"/>
        <w:rPr>
          <w:rFonts w:cs="Segoe UI"/>
        </w:rPr>
      </w:pPr>
      <w:r w:rsidRPr="00211F7C">
        <w:rPr>
          <w:rFonts w:cs="Segoe UI"/>
          <w:b/>
        </w:rPr>
        <w:t xml:space="preserve">The authorities broadly agree with staff’s macroeconomic </w:t>
      </w:r>
      <w:r>
        <w:rPr>
          <w:rFonts w:cs="Segoe UI"/>
          <w:b/>
        </w:rPr>
        <w:t>outlook.</w:t>
      </w:r>
      <w:r w:rsidRPr="00211F7C">
        <w:rPr>
          <w:rFonts w:cs="Segoe UI"/>
        </w:rPr>
        <w:t xml:space="preserve"> The </w:t>
      </w:r>
      <w:r>
        <w:rPr>
          <w:rFonts w:cs="Segoe UI"/>
        </w:rPr>
        <w:t xml:space="preserve">economy is operating close to capacity, and output </w:t>
      </w:r>
      <w:r w:rsidRPr="00211F7C">
        <w:rPr>
          <w:rFonts w:cs="Segoe UI"/>
        </w:rPr>
        <w:t xml:space="preserve">growth </w:t>
      </w:r>
      <w:r>
        <w:rPr>
          <w:rFonts w:cs="Segoe UI"/>
        </w:rPr>
        <w:t xml:space="preserve">is expected to moderate to </w:t>
      </w:r>
      <w:r w:rsidRPr="00211F7C">
        <w:rPr>
          <w:rFonts w:cs="Segoe UI"/>
        </w:rPr>
        <w:t>around 2</w:t>
      </w:r>
      <w:r>
        <w:rPr>
          <w:rFonts w:cs="Segoe UI"/>
        </w:rPr>
        <w:t xml:space="preserve"> </w:t>
      </w:r>
      <w:r w:rsidRPr="00211F7C">
        <w:rPr>
          <w:rFonts w:cs="Segoe UI"/>
        </w:rPr>
        <w:t>percent in 201</w:t>
      </w:r>
      <w:r>
        <w:rPr>
          <w:rFonts w:cs="Segoe UI"/>
        </w:rPr>
        <w:t xml:space="preserve">8 and 2019. The authorities view the risks to the outlook as being largely balanced. The </w:t>
      </w:r>
      <w:r w:rsidRPr="001570DE">
        <w:rPr>
          <w:rFonts w:cs="Segoe UI"/>
        </w:rPr>
        <w:t xml:space="preserve">shift toward protectionist global trade policies </w:t>
      </w:r>
      <w:r>
        <w:rPr>
          <w:rFonts w:cs="Segoe UI"/>
        </w:rPr>
        <w:t xml:space="preserve">by the U.S. is considered </w:t>
      </w:r>
      <w:r w:rsidRPr="001570DE">
        <w:rPr>
          <w:rFonts w:cs="Segoe UI"/>
        </w:rPr>
        <w:t xml:space="preserve">the most important </w:t>
      </w:r>
      <w:r>
        <w:rPr>
          <w:rFonts w:cs="Segoe UI"/>
        </w:rPr>
        <w:t xml:space="preserve">downside risk to the outlook. On the other hand, stronger-than-expected </w:t>
      </w:r>
      <w:r w:rsidRPr="001570DE">
        <w:rPr>
          <w:rFonts w:cs="Segoe UI"/>
        </w:rPr>
        <w:t>U</w:t>
      </w:r>
      <w:r>
        <w:rPr>
          <w:rFonts w:cs="Segoe UI"/>
        </w:rPr>
        <w:t>.</w:t>
      </w:r>
      <w:r w:rsidRPr="001570DE">
        <w:rPr>
          <w:rFonts w:cs="Segoe UI"/>
        </w:rPr>
        <w:t>S</w:t>
      </w:r>
      <w:r>
        <w:rPr>
          <w:rFonts w:cs="Segoe UI"/>
        </w:rPr>
        <w:t>.</w:t>
      </w:r>
      <w:r w:rsidRPr="001570DE">
        <w:rPr>
          <w:rFonts w:cs="Segoe UI"/>
        </w:rPr>
        <w:t xml:space="preserve"> growth </w:t>
      </w:r>
      <w:r>
        <w:rPr>
          <w:rFonts w:cs="Segoe UI"/>
        </w:rPr>
        <w:t>in the near term could provide more support for</w:t>
      </w:r>
      <w:r w:rsidRPr="001570DE">
        <w:rPr>
          <w:rFonts w:cs="Segoe UI"/>
        </w:rPr>
        <w:t xml:space="preserve"> investment and exports. </w:t>
      </w:r>
    </w:p>
    <w:p w14:paraId="4BC3C704" w14:textId="1C6D0BEA" w:rsidR="00EE4DEF" w:rsidRDefault="00EE4DEF" w:rsidP="00EE4DEF">
      <w:pPr>
        <w:pStyle w:val="ParagraphNumbering"/>
        <w:ind w:left="0" w:firstLine="0"/>
        <w:rPr>
          <w:rFonts w:cs="Segoe UI"/>
        </w:rPr>
      </w:pPr>
      <w:r w:rsidRPr="00211F7C">
        <w:rPr>
          <w:rFonts w:cs="Segoe UI"/>
          <w:b/>
        </w:rPr>
        <w:t xml:space="preserve">The authorities </w:t>
      </w:r>
      <w:r>
        <w:rPr>
          <w:rFonts w:cs="Segoe UI"/>
          <w:b/>
        </w:rPr>
        <w:t xml:space="preserve">are committed to </w:t>
      </w:r>
      <w:r w:rsidRPr="00E26EA2">
        <w:rPr>
          <w:rFonts w:cs="Segoe UI"/>
          <w:b/>
        </w:rPr>
        <w:t>maintain</w:t>
      </w:r>
      <w:r>
        <w:rPr>
          <w:rFonts w:cs="Segoe UI"/>
          <w:b/>
        </w:rPr>
        <w:t>ing</w:t>
      </w:r>
      <w:r w:rsidRPr="00E26EA2">
        <w:rPr>
          <w:rFonts w:cs="Segoe UI"/>
          <w:b/>
        </w:rPr>
        <w:t xml:space="preserve"> </w:t>
      </w:r>
      <w:r>
        <w:rPr>
          <w:rFonts w:cs="Segoe UI"/>
          <w:b/>
        </w:rPr>
        <w:t>a</w:t>
      </w:r>
      <w:r w:rsidRPr="00E26EA2">
        <w:rPr>
          <w:rFonts w:cs="Segoe UI"/>
          <w:b/>
        </w:rPr>
        <w:t xml:space="preserve"> downward deficit and debt ratio track</w:t>
      </w:r>
      <w:r w:rsidRPr="00211F7C">
        <w:rPr>
          <w:rFonts w:cs="Segoe UI"/>
        </w:rPr>
        <w:t xml:space="preserve">. </w:t>
      </w:r>
      <w:r>
        <w:rPr>
          <w:rFonts w:cs="Segoe UI"/>
        </w:rPr>
        <w:t xml:space="preserve">They agree that provinces with high deficits or debt should pursue fiscal consolidation more forcefully. The authorities note that the medium-term federal fiscal plan appropriately balances the need to consolidate against the </w:t>
      </w:r>
      <w:r w:rsidR="009B3C5F">
        <w:rPr>
          <w:rFonts w:cs="Segoe UI"/>
        </w:rPr>
        <w:t>government’s growth objectives.</w:t>
      </w:r>
    </w:p>
    <w:p w14:paraId="1E6ED40C" w14:textId="766CEF5B" w:rsidR="009B3C5F" w:rsidRPr="009B3C5F" w:rsidRDefault="009B3C5F" w:rsidP="009B3C5F">
      <w:pPr>
        <w:pStyle w:val="ParagraphNumbering"/>
        <w:ind w:left="0" w:firstLine="0"/>
        <w:rPr>
          <w:rFonts w:cs="Segoe UI"/>
        </w:rPr>
      </w:pPr>
      <w:bookmarkStart w:id="290" w:name="_Hlk516239406"/>
      <w:r w:rsidRPr="004D6D81">
        <w:rPr>
          <w:rFonts w:cs="Segoe UI"/>
          <w:b/>
        </w:rPr>
        <w:t>The authorities agree that further increases in the policy interest rate are warranted to keep inflation on target.</w:t>
      </w:r>
      <w:r w:rsidRPr="004D6D81">
        <w:rPr>
          <w:rFonts w:cs="Segoe UI"/>
        </w:rPr>
        <w:t xml:space="preserve"> The Bank of Canada will take a gradual approach to withdrawing monetary policy stimulus, guided by incoming data.</w:t>
      </w:r>
      <w:bookmarkEnd w:id="290"/>
    </w:p>
    <w:p w14:paraId="7B2F31E6" w14:textId="77777777" w:rsidR="00EE4DEF" w:rsidRDefault="00EE4DEF" w:rsidP="00EE4DEF">
      <w:pPr>
        <w:pStyle w:val="ParagraphNumbering"/>
        <w:ind w:left="0" w:firstLine="0"/>
        <w:rPr>
          <w:rFonts w:cs="Segoe UI"/>
        </w:rPr>
      </w:pPr>
      <w:r>
        <w:rPr>
          <w:rFonts w:cs="Segoe UI"/>
          <w:b/>
        </w:rPr>
        <w:t>[</w:t>
      </w:r>
      <w:r w:rsidRPr="00593446">
        <w:rPr>
          <w:rFonts w:cs="Segoe UI"/>
          <w:b/>
        </w:rPr>
        <w:t xml:space="preserve">The authorities </w:t>
      </w:r>
      <w:r>
        <w:rPr>
          <w:rFonts w:cs="Segoe UI"/>
          <w:b/>
        </w:rPr>
        <w:t xml:space="preserve">acknowledge the need to carefully assess the impact of </w:t>
      </w:r>
      <w:r w:rsidRPr="00593446">
        <w:rPr>
          <w:rFonts w:cs="Segoe UI"/>
          <w:b/>
        </w:rPr>
        <w:t xml:space="preserve">the U.S. tax </w:t>
      </w:r>
      <w:r>
        <w:rPr>
          <w:rFonts w:cs="Segoe UI"/>
          <w:b/>
        </w:rPr>
        <w:t>changes and wider international tax developments, and will continue to review key elements of the Canadian tax system</w:t>
      </w:r>
      <w:r w:rsidRPr="00593446">
        <w:rPr>
          <w:rFonts w:cs="Segoe UI"/>
          <w:b/>
        </w:rPr>
        <w:t xml:space="preserve">. </w:t>
      </w:r>
      <w:r>
        <w:rPr>
          <w:rFonts w:cs="Segoe UI"/>
        </w:rPr>
        <w:t>The authorities highlight that the implications of the U.S. reform are complex – with a substantial rate reduction, but also base broadening and structural changes which offset a large portion of the reduction in revenue terms. They emphasize that the Canadian system remains attractive in many ways, especially when considering U.S. state sales taxes that apply on the purchase of many capital assets. They also note that the impact of the reform on profit shifting could be less severe than suggested by staff estimates, which are based on aggregate statistics and do not account for a number of important features of the U.S. reform.]</w:t>
      </w:r>
    </w:p>
    <w:p w14:paraId="2389553C" w14:textId="77777777" w:rsidR="00EE4DEF" w:rsidRPr="005F650B" w:rsidRDefault="00EE4DEF" w:rsidP="00EE4DEF">
      <w:pPr>
        <w:pStyle w:val="ParagraphNumbering"/>
        <w:ind w:left="0" w:firstLine="0"/>
        <w:rPr>
          <w:rFonts w:cs="Segoe UI"/>
          <w:b/>
        </w:rPr>
      </w:pPr>
      <w:r w:rsidRPr="005F650B">
        <w:rPr>
          <w:rFonts w:cs="Segoe UI"/>
          <w:b/>
        </w:rPr>
        <w:t xml:space="preserve">The authorities agree that macroprudential policy settings are broadly appropriate. </w:t>
      </w:r>
      <w:r w:rsidRPr="005F650B">
        <w:rPr>
          <w:rFonts w:cs="Segoe UI"/>
        </w:rPr>
        <w:t xml:space="preserve">They noted that current measures appear to be having their desired effect on financial sector risks stemming from </w:t>
      </w:r>
      <w:r>
        <w:rPr>
          <w:rFonts w:cs="Segoe UI"/>
        </w:rPr>
        <w:t xml:space="preserve">the </w:t>
      </w:r>
      <w:r w:rsidRPr="005F650B">
        <w:rPr>
          <w:rFonts w:cs="Segoe UI"/>
        </w:rPr>
        <w:t xml:space="preserve">housing market. Nevertheless, they acknowledge that if </w:t>
      </w:r>
      <w:r>
        <w:rPr>
          <w:rFonts w:cs="Segoe UI"/>
        </w:rPr>
        <w:t xml:space="preserve">the household indebtedness and </w:t>
      </w:r>
      <w:r w:rsidRPr="005F650B">
        <w:rPr>
          <w:rFonts w:cs="Segoe UI"/>
        </w:rPr>
        <w:t>housing vulnerabilities continue to rise, additional measures may be required.</w:t>
      </w:r>
      <w:r>
        <w:rPr>
          <w:rFonts w:cs="Segoe UI"/>
        </w:rPr>
        <w:t xml:space="preserve"> The </w:t>
      </w:r>
      <w:r w:rsidRPr="005F650B">
        <w:rPr>
          <w:rFonts w:cs="Segoe UI"/>
        </w:rPr>
        <w:t xml:space="preserve">authorities </w:t>
      </w:r>
      <w:r>
        <w:rPr>
          <w:rFonts w:cs="Segoe UI"/>
        </w:rPr>
        <w:t xml:space="preserve">also </w:t>
      </w:r>
      <w:r w:rsidRPr="005F650B">
        <w:rPr>
          <w:rFonts w:cs="Segoe UI"/>
        </w:rPr>
        <w:t xml:space="preserve">agree that that supply-side policies are needed to </w:t>
      </w:r>
      <w:r>
        <w:rPr>
          <w:rFonts w:cs="Segoe UI"/>
        </w:rPr>
        <w:t xml:space="preserve">better </w:t>
      </w:r>
      <w:r w:rsidRPr="005F650B">
        <w:rPr>
          <w:rFonts w:cs="Segoe UI"/>
        </w:rPr>
        <w:t xml:space="preserve">manage housing affordability concerns </w:t>
      </w:r>
      <w:r>
        <w:rPr>
          <w:rFonts w:cs="Segoe UI"/>
        </w:rPr>
        <w:t xml:space="preserve">and housing market imbalances </w:t>
      </w:r>
      <w:r w:rsidRPr="005F650B">
        <w:rPr>
          <w:rFonts w:cs="Segoe UI"/>
        </w:rPr>
        <w:t>over the long term.</w:t>
      </w:r>
      <w:r w:rsidRPr="005F650B">
        <w:rPr>
          <w:rFonts w:cs="Segoe UI"/>
          <w:b/>
        </w:rPr>
        <w:t xml:space="preserve"> </w:t>
      </w:r>
    </w:p>
    <w:p w14:paraId="4C5B3DAE" w14:textId="77777777" w:rsidR="00EE4DEF" w:rsidRPr="002A32E9" w:rsidRDefault="00EE4DEF" w:rsidP="00EE4DEF">
      <w:pPr>
        <w:pStyle w:val="ParagraphNumbering"/>
        <w:ind w:left="0" w:firstLine="0"/>
        <w:rPr>
          <w:rFonts w:cs="Segoe UI"/>
        </w:rPr>
      </w:pPr>
      <w:r w:rsidRPr="002A32E9">
        <w:rPr>
          <w:rFonts w:cs="Segoe UI"/>
          <w:b/>
        </w:rPr>
        <w:t xml:space="preserve">The authorities </w:t>
      </w:r>
      <w:r>
        <w:rPr>
          <w:rFonts w:cs="Segoe UI"/>
          <w:b/>
        </w:rPr>
        <w:t>are of the view that the</w:t>
      </w:r>
      <w:r w:rsidRPr="002A32E9">
        <w:rPr>
          <w:rFonts w:cs="Segoe UI"/>
          <w:b/>
        </w:rPr>
        <w:t xml:space="preserve"> existing informal macroprudential and crisis management frameworks and supervisory approaches </w:t>
      </w:r>
      <w:r>
        <w:rPr>
          <w:rFonts w:cs="Segoe UI"/>
          <w:b/>
        </w:rPr>
        <w:t>are</w:t>
      </w:r>
      <w:r w:rsidRPr="002A32E9">
        <w:rPr>
          <w:rFonts w:cs="Segoe UI"/>
          <w:b/>
        </w:rPr>
        <w:t xml:space="preserve"> appropriate. </w:t>
      </w:r>
      <w:r w:rsidRPr="002A32E9">
        <w:rPr>
          <w:rFonts w:cs="Segoe UI"/>
        </w:rPr>
        <w:t>They acknowledge the risk of regulatory fragmentation but argue that the current delineation of responsibilities between federal and provincial regulators is appropriate</w:t>
      </w:r>
      <w:r>
        <w:rPr>
          <w:rFonts w:cs="Segoe UI"/>
        </w:rPr>
        <w:t>, where each jurisdiction has full responsibility for the supervision and oversight of financial institutions under their purview</w:t>
      </w:r>
      <w:r w:rsidRPr="002A32E9">
        <w:rPr>
          <w:rFonts w:cs="Segoe UI"/>
        </w:rPr>
        <w:t xml:space="preserve">. </w:t>
      </w:r>
    </w:p>
    <w:p w14:paraId="689D4FD2" w14:textId="77777777" w:rsidR="00EE4DEF" w:rsidRPr="0083223D" w:rsidRDefault="00EE4DEF" w:rsidP="007D6648">
      <w:pPr>
        <w:pStyle w:val="ParagraphNumbering"/>
        <w:spacing w:after="0"/>
        <w:ind w:left="0" w:firstLine="0"/>
        <w:rPr>
          <w:rFonts w:cs="Segoe UI"/>
        </w:rPr>
      </w:pPr>
      <w:r w:rsidRPr="002A32E9">
        <w:rPr>
          <w:rFonts w:cs="Segoe UI"/>
          <w:b/>
        </w:rPr>
        <w:t>The authorities broadly concur with staff’s recommendations on trade and structural issues.</w:t>
      </w:r>
      <w:r w:rsidRPr="0083223D">
        <w:rPr>
          <w:rFonts w:cs="Segoe UI"/>
          <w:b/>
        </w:rPr>
        <w:t xml:space="preserve"> </w:t>
      </w:r>
      <w:r w:rsidRPr="0083223D">
        <w:rPr>
          <w:rFonts w:cs="Segoe UI"/>
        </w:rPr>
        <w:t>They are</w:t>
      </w:r>
      <w:r>
        <w:rPr>
          <w:rFonts w:cs="Segoe UI"/>
          <w:b/>
        </w:rPr>
        <w:t xml:space="preserve"> </w:t>
      </w:r>
      <w:r w:rsidRPr="0083223D">
        <w:rPr>
          <w:rFonts w:cs="Segoe UI"/>
        </w:rPr>
        <w:t xml:space="preserve">committed to continuing to negotiate with their </w:t>
      </w:r>
      <w:r>
        <w:rPr>
          <w:rFonts w:cs="Segoe UI"/>
        </w:rPr>
        <w:t xml:space="preserve">NAFTA </w:t>
      </w:r>
      <w:r w:rsidRPr="0083223D">
        <w:rPr>
          <w:rFonts w:cs="Segoe UI"/>
        </w:rPr>
        <w:t>partners to achieve a new agreement</w:t>
      </w:r>
      <w:r>
        <w:rPr>
          <w:rFonts w:cs="Segoe UI"/>
        </w:rPr>
        <w:t>. Canada is disappointed with</w:t>
      </w:r>
      <w:r w:rsidRPr="0083223D">
        <w:rPr>
          <w:rFonts w:cs="Segoe UI"/>
        </w:rPr>
        <w:t xml:space="preserve"> </w:t>
      </w:r>
      <w:r>
        <w:rPr>
          <w:rFonts w:cs="Segoe UI"/>
        </w:rPr>
        <w:t xml:space="preserve">the recent move by the U.S. to impose tariffs on steel and aluminum imports. </w:t>
      </w:r>
      <w:r w:rsidRPr="00FA09F0">
        <w:rPr>
          <w:rFonts w:cs="Segoe UI"/>
        </w:rPr>
        <w:t>T</w:t>
      </w:r>
      <w:r w:rsidRPr="0083223D">
        <w:rPr>
          <w:rFonts w:cs="Segoe UI"/>
        </w:rPr>
        <w:t>he</w:t>
      </w:r>
      <w:r>
        <w:rPr>
          <w:rFonts w:cs="Segoe UI"/>
        </w:rPr>
        <w:t xml:space="preserve"> authorities agree that </w:t>
      </w:r>
      <w:r w:rsidRPr="0083223D">
        <w:rPr>
          <w:rFonts w:cs="Segoe UI"/>
        </w:rPr>
        <w:t>CPTPP</w:t>
      </w:r>
      <w:r>
        <w:rPr>
          <w:rFonts w:cs="Segoe UI"/>
        </w:rPr>
        <w:t xml:space="preserve"> should be ratified and implemented as soon as possible. Acknowledging that the regulatory burden on businesses needs to be reduced, </w:t>
      </w:r>
      <w:r w:rsidRPr="0083223D">
        <w:rPr>
          <w:rFonts w:cs="Segoe UI"/>
        </w:rPr>
        <w:t xml:space="preserve">the 2018 budget </w:t>
      </w:r>
      <w:r>
        <w:rPr>
          <w:rFonts w:cs="Segoe UI"/>
        </w:rPr>
        <w:t xml:space="preserve">announced a </w:t>
      </w:r>
      <w:r w:rsidRPr="0083223D">
        <w:rPr>
          <w:rFonts w:cs="Segoe UI"/>
        </w:rPr>
        <w:t xml:space="preserve">regulatory reform </w:t>
      </w:r>
      <w:r>
        <w:rPr>
          <w:rFonts w:cs="Segoe UI"/>
        </w:rPr>
        <w:t xml:space="preserve">agenda </w:t>
      </w:r>
      <w:r w:rsidRPr="0083223D">
        <w:rPr>
          <w:rFonts w:cs="Segoe UI"/>
        </w:rPr>
        <w:t xml:space="preserve">focused on </w:t>
      </w:r>
      <w:r>
        <w:rPr>
          <w:rFonts w:cs="Segoe UI"/>
        </w:rPr>
        <w:t xml:space="preserve">supporting </w:t>
      </w:r>
      <w:r w:rsidRPr="0083223D">
        <w:rPr>
          <w:rFonts w:cs="Segoe UI"/>
        </w:rPr>
        <w:t>innovation and business investment</w:t>
      </w:r>
      <w:r>
        <w:rPr>
          <w:rFonts w:cs="Segoe UI"/>
        </w:rPr>
        <w:t>, including undertaking targeted reviews to identify bottlenecks to growth</w:t>
      </w:r>
      <w:r w:rsidRPr="0083223D">
        <w:rPr>
          <w:rFonts w:cs="Segoe UI"/>
        </w:rPr>
        <w:t xml:space="preserve">. </w:t>
      </w:r>
    </w:p>
    <w:p w14:paraId="59C0BEA4" w14:textId="5CB0D6AF" w:rsidR="00F75FB3" w:rsidRPr="008C2692" w:rsidRDefault="00F75FB3">
      <w:pPr>
        <w:pStyle w:val="ParagraphNumbering"/>
        <w:numPr>
          <w:ilvl w:val="0"/>
          <w:numId w:val="0"/>
        </w:numPr>
        <w:spacing w:after="0"/>
        <w:rPr>
          <w:b/>
          <w:rPrChange w:id="291" w:author="Ochoa, Javier" w:date="2018-06-08T15:24:00Z">
            <w:rPr/>
          </w:rPrChange>
        </w:rPr>
        <w:pPrChange w:id="292" w:author="Ochoa, Javier" w:date="2018-06-08T15:24:00Z">
          <w:pPr>
            <w:pStyle w:val="ParagraphNumbering"/>
            <w:numPr>
              <w:numId w:val="0"/>
            </w:numPr>
            <w:spacing w:line="240" w:lineRule="auto"/>
            <w:ind w:left="0" w:firstLine="0"/>
          </w:pPr>
        </w:pPrChange>
      </w:pPr>
    </w:p>
    <w:p w14:paraId="5790677B" w14:textId="77777777" w:rsidR="00351706" w:rsidRDefault="00351706" w:rsidP="00C6642E">
      <w:pPr>
        <w:pStyle w:val="Heading1"/>
      </w:pPr>
      <w:bookmarkStart w:id="293" w:name="_Toc516148767"/>
      <w:bookmarkStart w:id="294" w:name="_Toc516218273"/>
      <w:bookmarkStart w:id="295" w:name="_Toc512008988"/>
    </w:p>
    <w:bookmarkStart w:id="296" w:name="_Toc516239218"/>
    <w:p w14:paraId="329579F2" w14:textId="14C4A8E7" w:rsidR="005D3460" w:rsidRDefault="006376BD" w:rsidP="00C6642E">
      <w:pPr>
        <w:pStyle w:val="Heading1"/>
      </w:pPr>
      <w:r>
        <w:rPr>
          <w:noProof/>
        </w:rPr>
        <mc:AlternateContent>
          <mc:Choice Requires="wps">
            <w:drawing>
              <wp:anchor distT="0" distB="0" distL="114300" distR="114300" simplePos="0" relativeHeight="252056576" behindDoc="0" locked="0" layoutInCell="1" allowOverlap="1" wp14:anchorId="648CDF55" wp14:editId="0B60B931">
                <wp:simplePos x="0" y="0"/>
                <wp:positionH relativeFrom="column">
                  <wp:posOffset>-1114425</wp:posOffset>
                </wp:positionH>
                <wp:positionV relativeFrom="paragraph">
                  <wp:posOffset>62865</wp:posOffset>
                </wp:positionV>
                <wp:extent cx="1053465" cy="227965"/>
                <wp:effectExtent l="0" t="0" r="0" b="635"/>
                <wp:wrapNone/>
                <wp:docPr id="6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2279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2F7DD" id="Rectangle 54" o:spid="_x0000_s1026" style="position:absolute;margin-left:-87.75pt;margin-top:4.95pt;width:82.95pt;height:17.9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" fillcolor="#4f81bd [3204]">
                <v:stroke opacity="0"/>
                <v:textbox inset="5.85pt,.7pt,5.85pt,.7pt"/>
              </v:rect>
            </w:pict>
          </mc:Fallback>
        </mc:AlternateContent>
      </w:r>
      <w:bookmarkStart w:id="297" w:name="_Toc450312682"/>
      <w:r w:rsidR="0006295A">
        <w:t xml:space="preserve">staff </w:t>
      </w:r>
      <w:r w:rsidR="0006295A" w:rsidRPr="00C6642E">
        <w:t>appraisal</w:t>
      </w:r>
      <w:bookmarkEnd w:id="293"/>
      <w:bookmarkEnd w:id="294"/>
      <w:bookmarkEnd w:id="295"/>
      <w:bookmarkEnd w:id="296"/>
      <w:bookmarkEnd w:id="297"/>
    </w:p>
    <w:p w14:paraId="465563B9" w14:textId="29258331" w:rsidR="0043710F" w:rsidRPr="007D6648" w:rsidRDefault="006553CB" w:rsidP="007D6648">
      <w:pPr>
        <w:pStyle w:val="ParagraphNumbering"/>
        <w:ind w:left="0" w:firstLine="0"/>
        <w:rPr>
          <w:b/>
        </w:rPr>
      </w:pPr>
      <w:bookmarkStart w:id="298" w:name="_Hlk516063474"/>
      <w:r w:rsidRPr="00CE081F">
        <w:t xml:space="preserve"> </w:t>
      </w:r>
      <w:r w:rsidR="0043710F">
        <w:rPr>
          <w:b/>
        </w:rPr>
        <w:t xml:space="preserve">With growth above potential, the priority of fiscal </w:t>
      </w:r>
      <w:r w:rsidR="0043710F" w:rsidRPr="00D9563E">
        <w:rPr>
          <w:b/>
        </w:rPr>
        <w:t xml:space="preserve">policy </w:t>
      </w:r>
      <w:r w:rsidR="0043710F">
        <w:rPr>
          <w:b/>
        </w:rPr>
        <w:t xml:space="preserve">should be </w:t>
      </w:r>
      <w:r w:rsidR="0043710F" w:rsidRPr="00D9563E">
        <w:rPr>
          <w:b/>
        </w:rPr>
        <w:t xml:space="preserve">on rebuilding buffers. </w:t>
      </w:r>
      <w:r w:rsidR="0043710F" w:rsidRPr="0043710F">
        <w:t xml:space="preserve">Provinces, especially those running high deficits or </w:t>
      </w:r>
      <w:r w:rsidR="00C64B47">
        <w:t xml:space="preserve">with </w:t>
      </w:r>
      <w:r w:rsidR="0043710F" w:rsidRPr="0043710F">
        <w:t>debt, should restore fiscal discipline and take the lead in implementing more ambitious fiscal adjustments. At the federal level, the overall size of the planned adjustment is appropriate, but it could be frontloaded to build buffers faster. If the economy overperforms, a larger portion of fiscal savings could be used for deficit and debt reduction. Rebuilding fiscal space creates room in the budget to finance policies that promote growth and reduce income inequality, and to enhance the economy’s resilience to adverse shocks.</w:t>
      </w:r>
    </w:p>
    <w:p w14:paraId="54DF834D" w14:textId="24AA6AD3" w:rsidR="0043710F" w:rsidRPr="0043710F" w:rsidRDefault="0043710F" w:rsidP="007D6648">
      <w:pPr>
        <w:pStyle w:val="ParagraphNumbering"/>
        <w:ind w:left="0" w:firstLine="0"/>
      </w:pPr>
      <w:r>
        <w:rPr>
          <w:b/>
        </w:rPr>
        <w:t xml:space="preserve">To </w:t>
      </w:r>
      <w:r w:rsidRPr="00CB021E">
        <w:rPr>
          <w:b/>
        </w:rPr>
        <w:t xml:space="preserve">demonstrate </w:t>
      </w:r>
      <w:r w:rsidR="003F7B0A">
        <w:rPr>
          <w:b/>
        </w:rPr>
        <w:t>a</w:t>
      </w:r>
      <w:r w:rsidRPr="00CB021E">
        <w:rPr>
          <w:b/>
        </w:rPr>
        <w:t xml:space="preserve"> commitment to well-managed public finances</w:t>
      </w:r>
      <w:r>
        <w:rPr>
          <w:b/>
        </w:rPr>
        <w:t>, the fiscal framework could explicitly incorporate fiscal rules</w:t>
      </w:r>
      <w:r w:rsidRPr="00903AAB">
        <w:rPr>
          <w:b/>
        </w:rPr>
        <w:t>.</w:t>
      </w:r>
      <w:r w:rsidRPr="0043710F">
        <w:t xml:space="preserve"> The federal fiscal rule could include both a debt rule to anchor the course of medium-term fiscal policy, with the aim of reducing net federal debt to less than 30 percent of GDP as envisaged in the Budget 2018 forecast, and operational rules to guide annual budget decisions. Provincial</w:t>
      </w:r>
      <w:r w:rsidRPr="007D6648">
        <w:t xml:space="preserve"> </w:t>
      </w:r>
      <w:r w:rsidRPr="0043710F">
        <w:t xml:space="preserve">fiscal rules should consider the sources of budget deficits and strike the right balance between stabilizing debt levels and protecting public investment. </w:t>
      </w:r>
      <w:r w:rsidR="003A145C">
        <w:t xml:space="preserve">Given their </w:t>
      </w:r>
      <w:r w:rsidR="009E0553">
        <w:t xml:space="preserve">current </w:t>
      </w:r>
      <w:r w:rsidR="003A145C">
        <w:t>fiscal positions, the establishment of fiscal rules is most ur</w:t>
      </w:r>
      <w:r w:rsidR="001C6F43">
        <w:t>gent for</w:t>
      </w:r>
      <w:r w:rsidR="003A145C">
        <w:t xml:space="preserve"> Ontario and Alberta.</w:t>
      </w:r>
    </w:p>
    <w:p w14:paraId="1DBD0BAC" w14:textId="5C64E7C5" w:rsidR="0043710F" w:rsidRPr="0043710F" w:rsidRDefault="0043710F" w:rsidP="007D6648">
      <w:pPr>
        <w:pStyle w:val="ParagraphNumbering"/>
        <w:ind w:left="0" w:firstLine="0"/>
      </w:pPr>
      <w:bookmarkStart w:id="299" w:name="_Hlk514786206"/>
      <w:r w:rsidRPr="00A34CCA">
        <w:rPr>
          <w:b/>
        </w:rPr>
        <w:t xml:space="preserve">It is time </w:t>
      </w:r>
      <w:r w:rsidR="006A6C4A">
        <w:rPr>
          <w:b/>
        </w:rPr>
        <w:t xml:space="preserve">to carefully </w:t>
      </w:r>
      <w:r w:rsidRPr="00A34CCA">
        <w:rPr>
          <w:b/>
        </w:rPr>
        <w:t xml:space="preserve">rethink corporate taxation to improve efficiency and preserve Canada’s position in a rapidly changing international tax environment. </w:t>
      </w:r>
      <w:r w:rsidR="009E0553">
        <w:t>T</w:t>
      </w:r>
      <w:r w:rsidRPr="0043710F">
        <w:t>his requires a holistic review</w:t>
      </w:r>
      <w:r w:rsidR="006A6C4A">
        <w:t xml:space="preserve"> of the tax </w:t>
      </w:r>
      <w:r w:rsidR="004E1A0A">
        <w:t>system,</w:t>
      </w:r>
      <w:r w:rsidRPr="0043710F">
        <w:t xml:space="preserve"> which Canada has not had for some time. </w:t>
      </w:r>
      <w:r w:rsidR="003F7B0A">
        <w:t>The review</w:t>
      </w:r>
      <w:r w:rsidRPr="0043710F">
        <w:t xml:space="preserve"> should weigh the pros and cons of incremental approaches to change against more radical options. Any changes should be implemented in a fiscally responsible way</w:t>
      </w:r>
      <w:r w:rsidR="00E97076">
        <w:t>,</w:t>
      </w:r>
      <w:r w:rsidRPr="0043710F">
        <w:t xml:space="preserve"> bearing in mind that corporate taxation is only one of several important determinants of business investment.</w:t>
      </w:r>
    </w:p>
    <w:p w14:paraId="78759222" w14:textId="6709D563" w:rsidR="0043710F" w:rsidRPr="0043710F" w:rsidRDefault="0043710F" w:rsidP="007D6648">
      <w:pPr>
        <w:pStyle w:val="ParagraphNumbering"/>
        <w:ind w:left="0" w:firstLine="0"/>
      </w:pPr>
      <w:bookmarkStart w:id="300" w:name="_Hlk516135908"/>
      <w:bookmarkEnd w:id="299"/>
      <w:r w:rsidRPr="00F9408F">
        <w:rPr>
          <w:b/>
        </w:rPr>
        <w:t xml:space="preserve">Monetary policy should be tightened gradually. </w:t>
      </w:r>
      <w:bookmarkStart w:id="301" w:name="_Hlk516125072"/>
      <w:r w:rsidR="00201943">
        <w:t xml:space="preserve">The monetary policy stance is still accommodative and higher interest rates will ensure core inflation remains close to target. </w:t>
      </w:r>
      <w:bookmarkEnd w:id="301"/>
      <w:r w:rsidRPr="0043710F">
        <w:t xml:space="preserve">Nevertheless, the balance of risks around the outlook warrants gradual policy normalization. In this context, the Bank of Canada’s approach </w:t>
      </w:r>
      <w:r w:rsidR="00C413D0">
        <w:t>is</w:t>
      </w:r>
      <w:r w:rsidRPr="0043710F">
        <w:t xml:space="preserve"> appropriate.</w:t>
      </w:r>
      <w:bookmarkEnd w:id="300"/>
    </w:p>
    <w:p w14:paraId="51741B96" w14:textId="254A13B5" w:rsidR="0043710F" w:rsidRPr="0043710F" w:rsidRDefault="0043710F" w:rsidP="007D6648">
      <w:pPr>
        <w:pStyle w:val="ParagraphNumbering"/>
        <w:ind w:left="0" w:firstLine="0"/>
      </w:pPr>
      <w:r>
        <w:rPr>
          <w:b/>
        </w:rPr>
        <w:t>Macr</w:t>
      </w:r>
      <w:r w:rsidR="00DE29E5">
        <w:rPr>
          <w:b/>
        </w:rPr>
        <w:t xml:space="preserve">oprudential measures are sufficient for now </w:t>
      </w:r>
      <w:r>
        <w:rPr>
          <w:b/>
        </w:rPr>
        <w:t>but continued vigilance is needed.</w:t>
      </w:r>
      <w:r w:rsidRPr="00307722">
        <w:rPr>
          <w:b/>
        </w:rPr>
        <w:t xml:space="preserve"> </w:t>
      </w:r>
      <w:r w:rsidRPr="0043710F">
        <w:t>Current measures appear to be containing housing-related financial sector risk</w:t>
      </w:r>
      <w:r w:rsidR="00397EA0">
        <w:t>, but the large stock of household debt means vulnerabilities will remain</w:t>
      </w:r>
      <w:r w:rsidRPr="0043710F">
        <w:t xml:space="preserve">. If housing </w:t>
      </w:r>
      <w:r w:rsidR="00397EA0">
        <w:t xml:space="preserve">risks </w:t>
      </w:r>
      <w:r w:rsidRPr="0043710F">
        <w:t xml:space="preserve">continue to rise, new lending by banks should be subject to loan-to-income limits. At the same time, coordinated monitoring between federal and provincial regulators </w:t>
      </w:r>
      <w:r w:rsidR="00C64B47">
        <w:t>is</w:t>
      </w:r>
      <w:r w:rsidRPr="0043710F">
        <w:t xml:space="preserve"> required to mitigate other potential and emerging risks to financial stability, including the increasing use of home-equity lines of credit, the rise of less regulated mortgage lending, and the rapid growth in exchange-traded funds. Improving access to beneficial ownership information and financial intelligence, in line with Canada’s recent AML/CFT assessment, would help mitigate money laundering risks in the real estate sector.</w:t>
      </w:r>
    </w:p>
    <w:p w14:paraId="6E531F6F" w14:textId="776A9C4C" w:rsidR="0043710F" w:rsidRPr="0043710F" w:rsidRDefault="0043710F" w:rsidP="007D6648">
      <w:pPr>
        <w:pStyle w:val="ParagraphNumbering"/>
        <w:ind w:left="0" w:firstLine="0"/>
      </w:pPr>
      <w:r w:rsidRPr="003A3D01">
        <w:rPr>
          <w:b/>
        </w:rPr>
        <w:t xml:space="preserve">A broad set of supply-side policies is needed to durably manage housing affordability concerns. </w:t>
      </w:r>
      <w:r w:rsidRPr="0043710F">
        <w:t>Addressing housing supply issues, particularly in the regions around Toronto and Vancouver, will require complementary transportation, immigration, and housing strategies at all levels of government.</w:t>
      </w:r>
      <w:r w:rsidR="003F7B0A">
        <w:t xml:space="preserve"> </w:t>
      </w:r>
      <w:r w:rsidRPr="0043710F">
        <w:t>Greater emphasis should be given to increasing urban density and accelerating the delivery of land ready for development. This would require shortening the approval process for building permits and re-zoning applications, and re-evaluating rent control policies to ensure that they do not constrain rental property supply. Current funding and other incentives should be assessed to make sure that the right type of housing supply is being developed to meet affordability objectives.</w:t>
      </w:r>
    </w:p>
    <w:p w14:paraId="341E7582" w14:textId="77C73874" w:rsidR="00F4653B" w:rsidRDefault="0043710F" w:rsidP="007D6648">
      <w:pPr>
        <w:pStyle w:val="ParagraphNumbering"/>
        <w:ind w:left="0" w:firstLine="0"/>
      </w:pPr>
      <w:r w:rsidRPr="00C97F82">
        <w:rPr>
          <w:b/>
        </w:rPr>
        <w:t>Trade policies</w:t>
      </w:r>
      <w:r>
        <w:rPr>
          <w:b/>
        </w:rPr>
        <w:t xml:space="preserve"> and structural </w:t>
      </w:r>
      <w:r w:rsidRPr="00BF5D08">
        <w:rPr>
          <w:b/>
        </w:rPr>
        <w:t xml:space="preserve">reforms </w:t>
      </w:r>
      <w:r>
        <w:rPr>
          <w:b/>
        </w:rPr>
        <w:t>targeted at boosting productivity and medium-term growth should remain a key focus of the government’s policy agenda to enhance Canada’s competitiveness.</w:t>
      </w:r>
      <w:r w:rsidR="00A34CCA">
        <w:rPr>
          <w:b/>
        </w:rPr>
        <w:t xml:space="preserve"> </w:t>
      </w:r>
      <w:r w:rsidR="00A34CCA" w:rsidRPr="00810855">
        <w:t>A NAFTA agreement that further improves trade opportunities and promotes competition should be reached within a reasonable timeframe</w:t>
      </w:r>
      <w:r w:rsidR="00A34CCA">
        <w:t xml:space="preserve">, and CPTPP should be ratified quickly. </w:t>
      </w:r>
      <w:bookmarkStart w:id="302" w:name="_Hlk516133286"/>
      <w:r w:rsidRPr="007D6648">
        <w:t>Federal and provincial governments should do more to reduce inter-provincial barriers to trade</w:t>
      </w:r>
      <w:r w:rsidR="0090607E">
        <w:t xml:space="preserve"> and labor mobility</w:t>
      </w:r>
      <w:r w:rsidR="005C0F71">
        <w:t xml:space="preserve">, </w:t>
      </w:r>
      <w:bookmarkStart w:id="303" w:name="_Hlk516133248"/>
      <w:r w:rsidR="00DE29E5">
        <w:t>approve</w:t>
      </w:r>
      <w:r w:rsidR="00341A4C">
        <w:t xml:space="preserve"> new</w:t>
      </w:r>
      <w:r w:rsidR="00F04193">
        <w:t xml:space="preserve"> infrastructure </w:t>
      </w:r>
      <w:bookmarkStart w:id="304" w:name="_Hlk516133141"/>
      <w:r w:rsidR="00F04193">
        <w:t>investment</w:t>
      </w:r>
      <w:bookmarkEnd w:id="303"/>
      <w:bookmarkEnd w:id="304"/>
      <w:r w:rsidR="00F04193">
        <w:t xml:space="preserve">, and </w:t>
      </w:r>
      <w:r w:rsidR="005C0F71">
        <w:t>f</w:t>
      </w:r>
      <w:r w:rsidR="002C5C8C" w:rsidRPr="00CA7F9C">
        <w:t xml:space="preserve">urther </w:t>
      </w:r>
      <w:r w:rsidR="00F04193">
        <w:t>de</w:t>
      </w:r>
      <w:r w:rsidR="002C5C8C" w:rsidRPr="00CA7F9C">
        <w:t>regulat</w:t>
      </w:r>
      <w:r w:rsidR="00F04193">
        <w:t>e</w:t>
      </w:r>
      <w:r w:rsidR="002C5C8C" w:rsidRPr="00CA7F9C">
        <w:t xml:space="preserve"> product </w:t>
      </w:r>
      <w:r w:rsidR="002C5C8C">
        <w:t xml:space="preserve">markets </w:t>
      </w:r>
      <w:r w:rsidR="005C0F71">
        <w:t xml:space="preserve">to </w:t>
      </w:r>
      <w:r w:rsidR="002C5C8C" w:rsidRPr="00CA7F9C">
        <w:t xml:space="preserve">help attract </w:t>
      </w:r>
      <w:r w:rsidR="002C5C8C">
        <w:t xml:space="preserve">much-needed </w:t>
      </w:r>
      <w:r w:rsidR="002C5C8C" w:rsidRPr="00CA7F9C">
        <w:t>foreign direct investment</w:t>
      </w:r>
      <w:bookmarkEnd w:id="302"/>
      <w:r w:rsidRPr="007D6648">
        <w:t xml:space="preserve">. </w:t>
      </w:r>
      <w:bookmarkStart w:id="305" w:name="_Hlk514873997"/>
      <w:bookmarkStart w:id="306" w:name="_Hlk514785836"/>
      <w:r w:rsidR="00A34CCA">
        <w:t>I</w:t>
      </w:r>
      <w:r w:rsidRPr="007D6648">
        <w:t xml:space="preserve">nnovation programs, such as the Supercluster Initiative, </w:t>
      </w:r>
      <w:r w:rsidR="00A34CCA">
        <w:t xml:space="preserve">should have clear performance targets and government </w:t>
      </w:r>
      <w:r w:rsidRPr="007D6648">
        <w:t xml:space="preserve">funding </w:t>
      </w:r>
      <w:r w:rsidR="00A34CCA">
        <w:t>should be</w:t>
      </w:r>
      <w:r w:rsidRPr="007D6648">
        <w:t xml:space="preserve"> </w:t>
      </w:r>
      <w:r w:rsidR="00A34CCA">
        <w:t>made</w:t>
      </w:r>
      <w:r w:rsidRPr="007D6648">
        <w:t xml:space="preserve"> conditional on performance. </w:t>
      </w:r>
      <w:bookmarkEnd w:id="305"/>
      <w:bookmarkEnd w:id="306"/>
      <w:r w:rsidR="00F04193">
        <w:t>Immigration policies should continue</w:t>
      </w:r>
      <w:r w:rsidR="00C55E0C">
        <w:t xml:space="preserve"> to focus on </w:t>
      </w:r>
      <w:r w:rsidR="00C55E0C" w:rsidRPr="007D6648">
        <w:t>improv</w:t>
      </w:r>
      <w:r w:rsidR="00C55E0C">
        <w:t>ing</w:t>
      </w:r>
      <w:r w:rsidR="00C55E0C" w:rsidRPr="007D6648">
        <w:t xml:space="preserve"> the labor market outcomes of immigrants, expand</w:t>
      </w:r>
      <w:r w:rsidR="00C55E0C">
        <w:t>ing</w:t>
      </w:r>
      <w:r w:rsidR="00C55E0C" w:rsidRPr="007D6648">
        <w:t xml:space="preserve"> regional abs</w:t>
      </w:r>
      <w:r w:rsidR="00C55E0C">
        <w:t>orptive capacity, and facilitating</w:t>
      </w:r>
      <w:r w:rsidR="00C55E0C" w:rsidRPr="007D6648">
        <w:t xml:space="preserve"> the integration of immigrants into local communities</w:t>
      </w:r>
      <w:r w:rsidR="001C6F43">
        <w:t>.</w:t>
      </w:r>
      <w:r w:rsidR="00A34CCA" w:rsidRPr="00810855">
        <w:t xml:space="preserve"> </w:t>
      </w:r>
      <w:bookmarkEnd w:id="298"/>
    </w:p>
    <w:p w14:paraId="30CDA404" w14:textId="00481394" w:rsidR="00C67657" w:rsidRDefault="00C67657" w:rsidP="00C67657">
      <w:pPr>
        <w:pStyle w:val="ParagraphNumbering"/>
        <w:numPr>
          <w:ilvl w:val="0"/>
          <w:numId w:val="0"/>
        </w:numPr>
        <w:rPr>
          <w:b/>
        </w:rPr>
      </w:pPr>
    </w:p>
    <w:p w14:paraId="6823CF6F" w14:textId="25970DE4" w:rsidR="00C67657" w:rsidRDefault="00C67657" w:rsidP="00C67657">
      <w:pPr>
        <w:pStyle w:val="ParagraphNumbering"/>
        <w:numPr>
          <w:ilvl w:val="0"/>
          <w:numId w:val="0"/>
        </w:numPr>
        <w:rPr>
          <w:b/>
        </w:rPr>
      </w:pPr>
    </w:p>
    <w:p w14:paraId="2EFC9881" w14:textId="7D547792" w:rsidR="00C67657" w:rsidRDefault="00C67657" w:rsidP="00C67657">
      <w:pPr>
        <w:pStyle w:val="ParagraphNumbering"/>
        <w:numPr>
          <w:ilvl w:val="0"/>
          <w:numId w:val="0"/>
        </w:numPr>
        <w:rPr>
          <w:b/>
        </w:rPr>
      </w:pPr>
    </w:p>
    <w:p w14:paraId="2C7C193F" w14:textId="441E1A97" w:rsidR="00C67657" w:rsidRDefault="00C67657" w:rsidP="00C67657">
      <w:pPr>
        <w:pStyle w:val="ParagraphNumbering"/>
        <w:numPr>
          <w:ilvl w:val="0"/>
          <w:numId w:val="0"/>
        </w:numPr>
        <w:rPr>
          <w:b/>
        </w:rPr>
      </w:pPr>
    </w:p>
    <w:p w14:paraId="51EEF8D5" w14:textId="1DC3ABED" w:rsidR="00C67657" w:rsidRDefault="00C67657" w:rsidP="00C67657">
      <w:pPr>
        <w:pStyle w:val="ParagraphNumbering"/>
        <w:numPr>
          <w:ilvl w:val="0"/>
          <w:numId w:val="0"/>
        </w:numPr>
        <w:rPr>
          <w:b/>
        </w:rPr>
      </w:pPr>
    </w:p>
    <w:p w14:paraId="76A773CB" w14:textId="287FF38D" w:rsidR="00C67657" w:rsidRDefault="00C67657" w:rsidP="00C67657">
      <w:pPr>
        <w:pStyle w:val="ParagraphNumbering"/>
        <w:numPr>
          <w:ilvl w:val="0"/>
          <w:numId w:val="0"/>
        </w:numPr>
        <w:rPr>
          <w:b/>
        </w:rPr>
      </w:pPr>
    </w:p>
    <w:p w14:paraId="4FAF3B9E" w14:textId="0CC810F7" w:rsidR="00C67657" w:rsidRDefault="00C67657" w:rsidP="00C67657">
      <w:pPr>
        <w:pStyle w:val="ParagraphNumbering"/>
        <w:numPr>
          <w:ilvl w:val="0"/>
          <w:numId w:val="0"/>
        </w:numPr>
        <w:rPr>
          <w:b/>
        </w:rPr>
      </w:pPr>
    </w:p>
    <w:p w14:paraId="723F7D17" w14:textId="627FDC21" w:rsidR="00C67657" w:rsidRDefault="00C67657" w:rsidP="00C67657">
      <w:pPr>
        <w:pStyle w:val="ParagraphNumbering"/>
        <w:numPr>
          <w:ilvl w:val="0"/>
          <w:numId w:val="0"/>
        </w:numPr>
        <w:rPr>
          <w:b/>
        </w:rPr>
      </w:pPr>
    </w:p>
    <w:p w14:paraId="5E2CDB0B" w14:textId="1E81B21E" w:rsidR="00C67657" w:rsidRDefault="00C67657" w:rsidP="00C67657">
      <w:pPr>
        <w:pStyle w:val="ParagraphNumbering"/>
        <w:numPr>
          <w:ilvl w:val="0"/>
          <w:numId w:val="0"/>
        </w:numPr>
        <w:rPr>
          <w:b/>
        </w:rPr>
      </w:pPr>
    </w:p>
    <w:p w14:paraId="709AF612" w14:textId="13C0DEE6" w:rsidR="00C67657" w:rsidRDefault="00C67657" w:rsidP="00C67657">
      <w:pPr>
        <w:pStyle w:val="ParagraphNumbering"/>
        <w:numPr>
          <w:ilvl w:val="0"/>
          <w:numId w:val="0"/>
        </w:numPr>
        <w:rPr>
          <w:b/>
        </w:rPr>
      </w:pPr>
    </w:p>
    <w:p w14:paraId="6933D287" w14:textId="4B0CD4D0" w:rsidR="00C67657" w:rsidRDefault="00C67657" w:rsidP="00C67657">
      <w:pPr>
        <w:pStyle w:val="ParagraphNumbering"/>
        <w:numPr>
          <w:ilvl w:val="0"/>
          <w:numId w:val="0"/>
        </w:numPr>
        <w:rPr>
          <w:b/>
        </w:rPr>
      </w:pPr>
    </w:p>
    <w:p w14:paraId="464D019C" w14:textId="21EB4D87" w:rsidR="00C67657" w:rsidRDefault="00C67657" w:rsidP="00C67657">
      <w:pPr>
        <w:pStyle w:val="ParagraphNumbering"/>
        <w:numPr>
          <w:ilvl w:val="0"/>
          <w:numId w:val="0"/>
        </w:numPr>
        <w:rPr>
          <w:b/>
        </w:rPr>
      </w:pPr>
    </w:p>
    <w:p w14:paraId="5B09EE69" w14:textId="77777777" w:rsidR="00C67657" w:rsidRPr="0043710F" w:rsidRDefault="00C67657" w:rsidP="00C67657">
      <w:pPr>
        <w:pStyle w:val="ParagraphNumbering"/>
        <w:numPr>
          <w:ilvl w:val="0"/>
          <w:numId w:val="0"/>
        </w:numPr>
      </w:pPr>
    </w:p>
    <w:tbl>
      <w:tblPr>
        <w:tblStyle w:val="TableGrid"/>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none" w:sz="0" w:space="0" w:color="auto"/>
          <w:insideV w:val="none" w:sz="0" w:space="0" w:color="auto"/>
        </w:tblBorders>
        <w:tblLook w:val="04A0" w:firstRow="1" w:lastRow="0" w:firstColumn="1" w:lastColumn="0" w:noHBand="0" w:noVBand="1"/>
      </w:tblPr>
      <w:tblGrid>
        <w:gridCol w:w="9286"/>
      </w:tblGrid>
      <w:tr w:rsidR="00A42DFD" w:rsidRPr="004173BD" w14:paraId="67216A43" w14:textId="77777777" w:rsidTr="00A42DFD">
        <w:trPr>
          <w:trHeight w:val="368"/>
        </w:trPr>
        <w:tc>
          <w:tcPr>
            <w:tcW w:w="9286" w:type="dxa"/>
            <w:shd w:val="clear" w:color="auto" w:fill="auto"/>
            <w:vAlign w:val="center"/>
          </w:tcPr>
          <w:p w14:paraId="403F2A59" w14:textId="77777777" w:rsidR="00A42DFD" w:rsidRDefault="00A42DFD" w:rsidP="00BB3B3C">
            <w:pPr>
              <w:jc w:val="center"/>
              <w:rPr>
                <w:rFonts w:cs="Segoe UI"/>
                <w:b/>
                <w:color w:val="4B82AD"/>
                <w:szCs w:val="21"/>
              </w:rPr>
            </w:pPr>
            <w:r>
              <w:rPr>
                <w:rFonts w:cs="Segoe UI"/>
                <w:b/>
                <w:color w:val="4B82AD"/>
                <w:szCs w:val="21"/>
              </w:rPr>
              <w:fldChar w:fldCharType="begin"/>
            </w:r>
            <w:r>
              <w:rPr>
                <w:rFonts w:cs="Segoe UI"/>
                <w:b/>
                <w:color w:val="4B82AD"/>
                <w:szCs w:val="21"/>
              </w:rPr>
              <w:instrText xml:space="preserve"> TC "</w:instrText>
            </w:r>
            <w:bookmarkStart w:id="307" w:name="_Toc516147908"/>
            <w:bookmarkStart w:id="308" w:name="_Toc516218326"/>
            <w:bookmarkStart w:id="309" w:name="_Toc512008950"/>
            <w:r w:rsidRPr="00C65665">
              <w:rPr>
                <w:rFonts w:cs="Segoe UI"/>
                <w:color w:val="4B82AD"/>
                <w:szCs w:val="21"/>
              </w:rPr>
              <w:instrText>1.</w:instrText>
            </w:r>
            <w:r w:rsidR="00C65665" w:rsidRPr="00C65665">
              <w:rPr>
                <w:rFonts w:cs="Segoe UI"/>
                <w:color w:val="4B82AD"/>
                <w:szCs w:val="21"/>
              </w:rPr>
              <w:instrText xml:space="preserve"> S</w:instrText>
            </w:r>
            <w:r w:rsidRPr="00C65665">
              <w:rPr>
                <w:rFonts w:cs="Segoe UI"/>
                <w:color w:val="4B82AD"/>
                <w:szCs w:val="21"/>
              </w:rPr>
              <w:instrText>olid Growth</w:instrText>
            </w:r>
            <w:bookmarkEnd w:id="307"/>
            <w:bookmarkEnd w:id="308"/>
            <w:bookmarkEnd w:id="309"/>
            <w:r>
              <w:rPr>
                <w:rFonts w:cs="Segoe UI"/>
                <w:b/>
                <w:color w:val="4B82AD"/>
                <w:szCs w:val="21"/>
              </w:rPr>
              <w:cr/>
              <w:instrText xml:space="preserve">"\f C </w:instrText>
            </w:r>
            <w:r>
              <w:rPr>
                <w:rFonts w:cs="Segoe UI"/>
                <w:b/>
                <w:color w:val="4B82AD"/>
                <w:szCs w:val="21"/>
              </w:rPr>
              <w:fldChar w:fldCharType="end"/>
            </w:r>
            <w:r>
              <w:rPr>
                <w:rFonts w:cs="Segoe UI"/>
                <w:b/>
                <w:color w:val="4B82AD"/>
                <w:szCs w:val="21"/>
              </w:rPr>
              <w:t>Figure 1. Canada: Solid Growth</w:t>
            </w:r>
          </w:p>
          <w:p w14:paraId="3301CCFA" w14:textId="07541891" w:rsidR="009A2A1C" w:rsidRPr="00D5650A" w:rsidRDefault="009A2A1C" w:rsidP="00BB3B3C">
            <w:pPr>
              <w:jc w:val="center"/>
              <w:rPr>
                <w:rFonts w:cs="Segoe UI"/>
                <w:b/>
                <w:color w:val="4B82AD"/>
                <w:szCs w:val="21"/>
              </w:rPr>
            </w:pPr>
          </w:p>
        </w:tc>
      </w:tr>
      <w:tr w:rsidR="00A42DFD" w:rsidRPr="004173BD" w14:paraId="275F461D" w14:textId="77777777" w:rsidTr="00A42DFD">
        <w:trPr>
          <w:trHeight w:val="12123"/>
        </w:trPr>
        <w:tc>
          <w:tcPr>
            <w:tcW w:w="9286" w:type="dxa"/>
            <w:shd w:val="clear" w:color="auto" w:fill="auto"/>
          </w:tcPr>
          <w:p w14:paraId="6BF44591" w14:textId="406ED10E" w:rsidR="00A42DFD" w:rsidRDefault="009D3C64" w:rsidP="007B1FBD">
            <w:pPr>
              <w:spacing w:line="240" w:lineRule="auto"/>
              <w:jc w:val="center"/>
              <w:rPr>
                <w:rFonts w:cs="Segoe UI"/>
                <w:color w:val="000000" w:themeColor="text1"/>
              </w:rPr>
            </w:pPr>
            <w:r w:rsidRPr="009D3C64">
              <w:rPr>
                <w:rFonts w:cs="Segoe UI"/>
                <w:noProof/>
                <w:color w:val="000000" w:themeColor="text1"/>
              </w:rPr>
              <w:drawing>
                <wp:inline distT="0" distB="0" distL="0" distR="0" wp14:anchorId="36B64A6A" wp14:editId="3F4CD41D">
                  <wp:extent cx="5791200" cy="7210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795"/>
                          <a:stretch/>
                        </pic:blipFill>
                        <pic:spPr bwMode="auto">
                          <a:xfrm>
                            <a:off x="0" y="0"/>
                            <a:ext cx="5791200" cy="7210425"/>
                          </a:xfrm>
                          <a:prstGeom prst="rect">
                            <a:avLst/>
                          </a:prstGeom>
                          <a:noFill/>
                          <a:ln>
                            <a:noFill/>
                          </a:ln>
                          <a:extLst>
                            <a:ext uri="{53640926-AAD7-44D8-BBD7-CCE9431645EC}">
                              <a14:shadowObscured xmlns:a14="http://schemas.microsoft.com/office/drawing/2010/main"/>
                            </a:ext>
                          </a:extLst>
                        </pic:spPr>
                      </pic:pic>
                    </a:graphicData>
                  </a:graphic>
                </wp:inline>
              </w:drawing>
            </w:r>
          </w:p>
          <w:p w14:paraId="5CFBC5E1" w14:textId="77777777" w:rsidR="00A42DFD" w:rsidRDefault="00A42DFD" w:rsidP="00A42DFD">
            <w:pPr>
              <w:spacing w:line="240" w:lineRule="auto"/>
              <w:rPr>
                <w:sz w:val="18"/>
                <w:szCs w:val="18"/>
              </w:rPr>
            </w:pPr>
          </w:p>
          <w:p w14:paraId="11D1F455" w14:textId="36CC76F1" w:rsidR="00A42DFD" w:rsidRPr="00B250A8" w:rsidRDefault="00A42DFD" w:rsidP="00A42DFD">
            <w:pPr>
              <w:spacing w:line="240" w:lineRule="auto"/>
              <w:rPr>
                <w:sz w:val="18"/>
                <w:szCs w:val="18"/>
              </w:rPr>
            </w:pPr>
            <w:r w:rsidRPr="00B250A8">
              <w:rPr>
                <w:sz w:val="18"/>
                <w:szCs w:val="18"/>
              </w:rPr>
              <w:t>Sources: Statistics Canada; Haver Analytics; Bank of Canada; OECD Statistics and IMF staff calculations.</w:t>
            </w:r>
          </w:p>
          <w:p w14:paraId="46EA58D9" w14:textId="3E970E10" w:rsidR="00A42DFD" w:rsidRPr="004173BD" w:rsidRDefault="00A42DFD" w:rsidP="00A42DFD">
            <w:pPr>
              <w:spacing w:line="240" w:lineRule="auto"/>
              <w:rPr>
                <w:rFonts w:cs="Segoe UI"/>
                <w:color w:val="000000" w:themeColor="text1"/>
              </w:rPr>
            </w:pPr>
            <w:r w:rsidRPr="00B250A8">
              <w:rPr>
                <w:sz w:val="18"/>
                <w:szCs w:val="18"/>
              </w:rPr>
              <w:t>1/ Natural gas, refined petroleum products, electricity and other energy products, metal ores and nonmetallic minerals, metal and nonmetallic mineral products</w:t>
            </w:r>
          </w:p>
        </w:tc>
      </w:tr>
    </w:tbl>
    <w:p w14:paraId="0D1192BE" w14:textId="069F5A5E" w:rsidR="00A42DFD" w:rsidRDefault="00A42DFD" w:rsidP="00BB3B3C"/>
    <w:tbl>
      <w:tblPr>
        <w:tblStyle w:val="TableGrid"/>
        <w:tblW w:w="9154" w:type="dxa"/>
        <w:tblBorders>
          <w:insideH w:val="none" w:sz="0" w:space="0" w:color="auto"/>
        </w:tblBorders>
        <w:tblLayout w:type="fixed"/>
        <w:tblLook w:val="04A0" w:firstRow="1" w:lastRow="0" w:firstColumn="1" w:lastColumn="0" w:noHBand="0" w:noVBand="1"/>
      </w:tblPr>
      <w:tblGrid>
        <w:gridCol w:w="9154"/>
        <w:tblGridChange w:id="310">
          <w:tblGrid>
            <w:gridCol w:w="9154"/>
            <w:gridCol w:w="141"/>
          </w:tblGrid>
        </w:tblGridChange>
      </w:tblGrid>
      <w:tr w:rsidR="00844E35" w14:paraId="69811257" w14:textId="77777777" w:rsidTr="00351706">
        <w:tc>
          <w:tcPr>
            <w:tcW w:w="9154" w:type="dxa"/>
            <w:tcBorders>
              <w:top w:val="single" w:sz="4" w:space="0" w:color="auto"/>
              <w:bottom w:val="nil"/>
            </w:tcBorders>
          </w:tcPr>
          <w:p w14:paraId="32C5CE1E" w14:textId="033A1810" w:rsidR="00E21E51" w:rsidRPr="00E46BC0" w:rsidRDefault="006C7421" w:rsidP="000170E5">
            <w:pPr>
              <w:spacing w:line="240" w:lineRule="auto"/>
              <w:jc w:val="center"/>
              <w:rPr>
                <w:b/>
                <w:color w:val="4B82AF"/>
              </w:rPr>
            </w:pPr>
            <w:r>
              <w:fldChar w:fldCharType="begin"/>
            </w:r>
            <w:r>
              <w:instrText xml:space="preserve"> TC "</w:instrText>
            </w:r>
            <w:r>
              <w:br w:type="page"/>
            </w:r>
            <w:bookmarkStart w:id="311" w:name="_Toc516147909"/>
            <w:bookmarkStart w:id="312" w:name="_Toc516218327"/>
            <w:bookmarkStart w:id="313" w:name="_Toc512008951"/>
            <w:r>
              <w:instrText>2. Gains in Employment</w:instrText>
            </w:r>
            <w:bookmarkEnd w:id="311"/>
            <w:bookmarkEnd w:id="312"/>
            <w:bookmarkEnd w:id="313"/>
            <w:r>
              <w:cr/>
              <w:instrText xml:space="preserve">"\f C </w:instrText>
            </w:r>
            <w:r>
              <w:fldChar w:fldCharType="end"/>
            </w:r>
            <w:r w:rsidRPr="006C7421">
              <w:rPr>
                <w:b/>
                <w:color w:val="4B82AF"/>
              </w:rPr>
              <w:t>F</w:t>
            </w:r>
            <w:r w:rsidR="00E46BC0" w:rsidRPr="006C7421">
              <w:rPr>
                <w:b/>
                <w:color w:val="4B82AF"/>
              </w:rPr>
              <w:t>i</w:t>
            </w:r>
            <w:r w:rsidR="00E46BC0" w:rsidRPr="00E46BC0">
              <w:rPr>
                <w:b/>
                <w:color w:val="4B82AF"/>
              </w:rPr>
              <w:t xml:space="preserve">gure </w:t>
            </w:r>
            <w:r w:rsidR="000170E5">
              <w:rPr>
                <w:b/>
                <w:color w:val="4B82AF"/>
              </w:rPr>
              <w:t>2</w:t>
            </w:r>
            <w:r w:rsidR="00E46BC0" w:rsidRPr="00E46BC0">
              <w:rPr>
                <w:b/>
                <w:color w:val="4B82AF"/>
              </w:rPr>
              <w:t xml:space="preserve">. </w:t>
            </w:r>
            <w:r w:rsidR="00AB4B91">
              <w:rPr>
                <w:b/>
                <w:color w:val="4B82AF"/>
              </w:rPr>
              <w:t xml:space="preserve">Canada: </w:t>
            </w:r>
            <w:r w:rsidR="00B250A8">
              <w:rPr>
                <w:b/>
                <w:color w:val="4B82AF"/>
              </w:rPr>
              <w:t>Gains in Employment</w:t>
            </w:r>
          </w:p>
        </w:tc>
      </w:tr>
      <w:tr w:rsidR="00E21E51" w14:paraId="32DBAE0E" w14:textId="77777777" w:rsidTr="00351706">
        <w:tblPrEx>
          <w:tblW w:w="9154" w:type="dxa"/>
          <w:tblBorders>
            <w:insideH w:val="none" w:sz="0" w:space="0" w:color="auto"/>
          </w:tblBorders>
          <w:tblLayout w:type="fixed"/>
          <w:tblPrExChange w:id="314" w:author="Ochoa, Javier" w:date="2018-06-08T15:24:00Z">
            <w:tblPrEx>
              <w:tblW w:w="9519" w:type="dxa"/>
              <w:tblBorders>
                <w:insideH w:val="none" w:sz="0" w:space="0" w:color="auto"/>
              </w:tblBorders>
              <w:tblLayout w:type="fixed"/>
            </w:tblPrEx>
          </w:tblPrExChange>
        </w:tblPrEx>
        <w:trPr>
          <w:trPrChange w:id="315" w:author="Ochoa, Javier" w:date="2018-06-08T15:24:00Z">
            <w:trPr>
              <w:wAfter w:w="224" w:type="dxa"/>
            </w:trPr>
          </w:trPrChange>
        </w:trPr>
        <w:tc>
          <w:tcPr>
            <w:tcW w:w="9154" w:type="dxa"/>
            <w:tcPrChange w:id="316" w:author="Ochoa, Javier" w:date="2018-06-08T15:24:00Z">
              <w:tcPr>
                <w:tcW w:w="9295" w:type="dxa"/>
                <w:gridSpan w:val="2"/>
              </w:tcPr>
            </w:tcPrChange>
          </w:tcPr>
          <w:p w14:paraId="17A978FC" w14:textId="77777777" w:rsidR="00E21E51" w:rsidRDefault="00E21E51" w:rsidP="004A5FE3">
            <w:pPr>
              <w:spacing w:line="240" w:lineRule="auto"/>
              <w:jc w:val="center"/>
              <w:rPr>
                <w:sz w:val="16"/>
                <w:szCs w:val="16"/>
              </w:rPr>
            </w:pPr>
          </w:p>
          <w:p w14:paraId="5B932C2B" w14:textId="5EC53D92" w:rsidR="00AB4B91" w:rsidRDefault="009D3C64" w:rsidP="004A5FE3">
            <w:pPr>
              <w:spacing w:line="240" w:lineRule="auto"/>
              <w:jc w:val="center"/>
              <w:rPr>
                <w:sz w:val="16"/>
                <w:szCs w:val="16"/>
              </w:rPr>
            </w:pPr>
            <w:r w:rsidRPr="009D3C64">
              <w:rPr>
                <w:noProof/>
                <w:sz w:val="16"/>
                <w:szCs w:val="16"/>
              </w:rPr>
              <w:drawing>
                <wp:inline distT="0" distB="0" distL="0" distR="0" wp14:anchorId="4E38428D" wp14:editId="6B95EEC6">
                  <wp:extent cx="5695950" cy="7096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t="1324"/>
                          <a:stretch/>
                        </pic:blipFill>
                        <pic:spPr bwMode="auto">
                          <a:xfrm>
                            <a:off x="0" y="0"/>
                            <a:ext cx="5695950" cy="7096125"/>
                          </a:xfrm>
                          <a:prstGeom prst="rect">
                            <a:avLst/>
                          </a:prstGeom>
                          <a:noFill/>
                          <a:ln>
                            <a:noFill/>
                          </a:ln>
                          <a:extLst>
                            <a:ext uri="{53640926-AAD7-44D8-BBD7-CCE9431645EC}">
                              <a14:shadowObscured xmlns:a14="http://schemas.microsoft.com/office/drawing/2010/main"/>
                            </a:ext>
                          </a:extLst>
                        </pic:spPr>
                      </pic:pic>
                    </a:graphicData>
                  </a:graphic>
                </wp:inline>
              </w:drawing>
            </w:r>
          </w:p>
          <w:p w14:paraId="30A11A00" w14:textId="77777777" w:rsidR="00B250A8" w:rsidRDefault="00B250A8" w:rsidP="00B250A8">
            <w:pPr>
              <w:spacing w:line="240" w:lineRule="auto"/>
              <w:rPr>
                <w:sz w:val="18"/>
                <w:szCs w:val="18"/>
              </w:rPr>
            </w:pPr>
          </w:p>
          <w:p w14:paraId="69AEA82F" w14:textId="63BEFA9C" w:rsidR="00B250A8" w:rsidRPr="00B250A8" w:rsidRDefault="00B250A8" w:rsidP="00B250A8">
            <w:pPr>
              <w:spacing w:line="240" w:lineRule="auto"/>
              <w:rPr>
                <w:sz w:val="18"/>
                <w:szCs w:val="18"/>
              </w:rPr>
            </w:pPr>
            <w:r w:rsidRPr="00B250A8">
              <w:rPr>
                <w:sz w:val="18"/>
                <w:szCs w:val="18"/>
              </w:rPr>
              <w:t>Sources: Statistics Canada; Haver Analytics; and IMF staff calculations.</w:t>
            </w:r>
          </w:p>
          <w:p w14:paraId="3812588B" w14:textId="0A9F601E" w:rsidR="00AB4B91" w:rsidRPr="00E46BC0" w:rsidRDefault="00B250A8" w:rsidP="00C65665">
            <w:pPr>
              <w:spacing w:line="240" w:lineRule="auto"/>
              <w:rPr>
                <w:sz w:val="16"/>
                <w:szCs w:val="16"/>
              </w:rPr>
            </w:pPr>
            <w:r w:rsidRPr="00B250A8">
              <w:rPr>
                <w:sz w:val="18"/>
                <w:szCs w:val="18"/>
              </w:rPr>
              <w:t>1/ Seasonally adjusted.</w:t>
            </w:r>
          </w:p>
        </w:tc>
      </w:tr>
    </w:tbl>
    <w:p w14:paraId="5CE2AD48" w14:textId="25E971BA" w:rsidR="00351706" w:rsidRDefault="00351706"/>
    <w:p w14:paraId="07BCABAA" w14:textId="77777777" w:rsidR="00351706" w:rsidRDefault="00351706"/>
    <w:tbl>
      <w:tblPr>
        <w:tblStyle w:val="TableGrid"/>
        <w:tblW w:w="9143"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143"/>
      </w:tblGrid>
      <w:tr w:rsidR="00844E35" w:rsidRPr="0075274C" w14:paraId="7695989F" w14:textId="77777777" w:rsidTr="00C67657">
        <w:trPr>
          <w:trHeight w:val="278"/>
          <w:jc w:val="center"/>
        </w:trPr>
        <w:tc>
          <w:tcPr>
            <w:tcW w:w="9143" w:type="dxa"/>
            <w:shd w:val="clear" w:color="auto" w:fill="auto"/>
            <w:vAlign w:val="center"/>
          </w:tcPr>
          <w:p w14:paraId="4854EEE5" w14:textId="770294CF" w:rsidR="00423E8F" w:rsidRDefault="00C01276" w:rsidP="00ED2DF1">
            <w:pPr>
              <w:jc w:val="center"/>
              <w:rPr>
                <w:rFonts w:cs="Segoe UI"/>
                <w:b/>
                <w:noProof/>
                <w:color w:val="4B82AD"/>
                <w:szCs w:val="21"/>
              </w:rPr>
            </w:pPr>
            <w:r>
              <w:rPr>
                <w:rFonts w:cs="Segoe UI"/>
                <w:b/>
                <w:bCs/>
                <w:color w:val="4B82AD"/>
                <w:szCs w:val="21"/>
              </w:rPr>
              <w:fldChar w:fldCharType="begin"/>
            </w:r>
            <w:r>
              <w:rPr>
                <w:rFonts w:cs="Segoe UI"/>
                <w:b/>
                <w:bCs/>
                <w:color w:val="4B82AD"/>
                <w:szCs w:val="21"/>
              </w:rPr>
              <w:instrText xml:space="preserve"> TC "</w:instrText>
            </w:r>
            <w:bookmarkStart w:id="317" w:name="_Toc516147910"/>
            <w:bookmarkStart w:id="318" w:name="_Toc516218328"/>
            <w:bookmarkStart w:id="319" w:name="_Toc512008952"/>
            <w:r w:rsidRPr="00C01276">
              <w:rPr>
                <w:rFonts w:cs="Segoe UI"/>
                <w:bCs/>
                <w:color w:val="4B82AD"/>
                <w:szCs w:val="21"/>
              </w:rPr>
              <w:instrText>3. External Sector Faces Challenges</w:instrText>
            </w:r>
            <w:bookmarkEnd w:id="317"/>
            <w:bookmarkEnd w:id="318"/>
            <w:bookmarkEnd w:id="319"/>
            <w:r>
              <w:rPr>
                <w:rFonts w:cs="Segoe UI"/>
                <w:b/>
                <w:bCs/>
                <w:color w:val="4B82AD"/>
                <w:szCs w:val="21"/>
              </w:rPr>
              <w:instrText xml:space="preserve">"\f C </w:instrText>
            </w:r>
            <w:r>
              <w:rPr>
                <w:rFonts w:cs="Segoe UI"/>
                <w:b/>
                <w:bCs/>
                <w:color w:val="4B82AD"/>
                <w:szCs w:val="21"/>
              </w:rPr>
              <w:fldChar w:fldCharType="end"/>
            </w:r>
            <w:r w:rsidR="00ED2DF1" w:rsidRPr="00ED2DF1">
              <w:rPr>
                <w:rFonts w:cs="Segoe UI"/>
                <w:b/>
                <w:bCs/>
                <w:color w:val="4B82AD"/>
                <w:szCs w:val="21"/>
              </w:rPr>
              <w:t xml:space="preserve">Figure </w:t>
            </w:r>
            <w:r w:rsidR="00ED2DF1">
              <w:rPr>
                <w:rFonts w:cs="Segoe UI"/>
                <w:b/>
                <w:bCs/>
                <w:color w:val="4B82AD"/>
                <w:szCs w:val="21"/>
              </w:rPr>
              <w:t>3</w:t>
            </w:r>
            <w:r w:rsidR="00ED2DF1" w:rsidRPr="00ED2DF1">
              <w:rPr>
                <w:rFonts w:cs="Segoe UI"/>
                <w:b/>
                <w:bCs/>
                <w:color w:val="4B82AD"/>
                <w:szCs w:val="21"/>
              </w:rPr>
              <w:t>. External Sector Faces Challenges</w:t>
            </w:r>
          </w:p>
          <w:p w14:paraId="561EBFF2" w14:textId="77777777" w:rsidR="00DE5670" w:rsidRDefault="00DE5670" w:rsidP="00ED2DF1">
            <w:pPr>
              <w:jc w:val="center"/>
              <w:rPr>
                <w:rFonts w:cs="Segoe UI"/>
                <w:b/>
                <w:noProof/>
                <w:color w:val="4B82AD"/>
                <w:szCs w:val="21"/>
              </w:rPr>
            </w:pPr>
          </w:p>
          <w:p w14:paraId="79CF0250" w14:textId="77777777" w:rsidR="00DE5670" w:rsidRDefault="00DE5670" w:rsidP="00ED2DF1">
            <w:pPr>
              <w:jc w:val="center"/>
              <w:rPr>
                <w:rFonts w:cs="Segoe UI"/>
                <w:b/>
                <w:noProof/>
                <w:color w:val="4B82AD"/>
                <w:szCs w:val="21"/>
              </w:rPr>
            </w:pPr>
          </w:p>
          <w:p w14:paraId="03864DED" w14:textId="77777777" w:rsidR="00DE5670" w:rsidRDefault="00DE5670" w:rsidP="00ED2DF1">
            <w:pPr>
              <w:jc w:val="center"/>
              <w:rPr>
                <w:rFonts w:cs="Segoe UI"/>
                <w:b/>
                <w:noProof/>
                <w:color w:val="4B82AD"/>
                <w:szCs w:val="21"/>
              </w:rPr>
            </w:pPr>
          </w:p>
          <w:p w14:paraId="64C817C0" w14:textId="77777777" w:rsidR="00DE5670" w:rsidRDefault="00DE5670" w:rsidP="00ED2DF1">
            <w:pPr>
              <w:jc w:val="center"/>
              <w:rPr>
                <w:rFonts w:cs="Segoe UI"/>
                <w:b/>
                <w:noProof/>
                <w:color w:val="4B82AD"/>
                <w:szCs w:val="21"/>
              </w:rPr>
            </w:pPr>
          </w:p>
          <w:p w14:paraId="03AE2EE1" w14:textId="77777777" w:rsidR="00DE5670" w:rsidRDefault="00DE5670" w:rsidP="00ED2DF1">
            <w:pPr>
              <w:jc w:val="center"/>
              <w:rPr>
                <w:rFonts w:cs="Segoe UI"/>
                <w:b/>
                <w:noProof/>
                <w:color w:val="4B82AD"/>
                <w:szCs w:val="21"/>
              </w:rPr>
            </w:pPr>
          </w:p>
          <w:p w14:paraId="21659948" w14:textId="77777777" w:rsidR="00DE5670" w:rsidRDefault="00DE5670" w:rsidP="00ED2DF1">
            <w:pPr>
              <w:jc w:val="center"/>
              <w:rPr>
                <w:rFonts w:cs="Segoe UI"/>
                <w:b/>
                <w:noProof/>
                <w:color w:val="4B82AD"/>
                <w:szCs w:val="21"/>
              </w:rPr>
            </w:pPr>
          </w:p>
          <w:p w14:paraId="3A5744A2" w14:textId="77777777" w:rsidR="00DE5670" w:rsidRDefault="00DE5670" w:rsidP="00ED2DF1">
            <w:pPr>
              <w:jc w:val="center"/>
              <w:rPr>
                <w:rFonts w:cs="Segoe UI"/>
                <w:b/>
                <w:noProof/>
                <w:color w:val="4B82AD"/>
                <w:szCs w:val="21"/>
              </w:rPr>
            </w:pPr>
          </w:p>
          <w:p w14:paraId="4B35FEE8" w14:textId="77777777" w:rsidR="00DE5670" w:rsidRDefault="00DE5670" w:rsidP="00ED2DF1">
            <w:pPr>
              <w:jc w:val="center"/>
              <w:rPr>
                <w:rFonts w:cs="Segoe UI"/>
                <w:b/>
                <w:noProof/>
                <w:color w:val="4B82AD"/>
                <w:szCs w:val="21"/>
              </w:rPr>
            </w:pPr>
          </w:p>
          <w:p w14:paraId="0C621866" w14:textId="77777777" w:rsidR="00DE5670" w:rsidRDefault="00DE5670" w:rsidP="00ED2DF1">
            <w:pPr>
              <w:jc w:val="center"/>
              <w:rPr>
                <w:rFonts w:cs="Segoe UI"/>
                <w:b/>
                <w:noProof/>
                <w:color w:val="4B82AD"/>
                <w:szCs w:val="21"/>
              </w:rPr>
            </w:pPr>
          </w:p>
          <w:p w14:paraId="59B733D1" w14:textId="77777777" w:rsidR="00DE5670" w:rsidRDefault="00DE5670" w:rsidP="00ED2DF1">
            <w:pPr>
              <w:jc w:val="center"/>
              <w:rPr>
                <w:rFonts w:cs="Segoe UI"/>
                <w:b/>
                <w:noProof/>
                <w:color w:val="4B82AD"/>
                <w:szCs w:val="21"/>
              </w:rPr>
            </w:pPr>
          </w:p>
          <w:p w14:paraId="30FE037B" w14:textId="77777777" w:rsidR="00DE5670" w:rsidRDefault="00DE5670" w:rsidP="00ED2DF1">
            <w:pPr>
              <w:jc w:val="center"/>
              <w:rPr>
                <w:rFonts w:cs="Segoe UI"/>
                <w:b/>
                <w:noProof/>
                <w:color w:val="4B82AD"/>
                <w:szCs w:val="21"/>
              </w:rPr>
            </w:pPr>
          </w:p>
          <w:p w14:paraId="5F7BE5AE" w14:textId="77777777" w:rsidR="00DE5670" w:rsidRDefault="00DE5670" w:rsidP="00ED2DF1">
            <w:pPr>
              <w:jc w:val="center"/>
              <w:rPr>
                <w:rFonts w:cs="Segoe UI"/>
                <w:b/>
                <w:noProof/>
                <w:color w:val="4B82AD"/>
                <w:szCs w:val="21"/>
              </w:rPr>
            </w:pPr>
          </w:p>
          <w:p w14:paraId="4704A044" w14:textId="77777777" w:rsidR="00DE5670" w:rsidRDefault="00DE5670" w:rsidP="00ED2DF1">
            <w:pPr>
              <w:jc w:val="center"/>
              <w:rPr>
                <w:rFonts w:cs="Segoe UI"/>
                <w:b/>
                <w:noProof/>
                <w:color w:val="4B82AD"/>
                <w:szCs w:val="21"/>
              </w:rPr>
            </w:pPr>
          </w:p>
          <w:p w14:paraId="3B2398AE" w14:textId="77777777" w:rsidR="00DE5670" w:rsidRDefault="00DE5670" w:rsidP="00ED2DF1">
            <w:pPr>
              <w:jc w:val="center"/>
              <w:rPr>
                <w:rFonts w:cs="Segoe UI"/>
                <w:b/>
                <w:noProof/>
                <w:color w:val="4B82AD"/>
                <w:szCs w:val="21"/>
              </w:rPr>
            </w:pPr>
          </w:p>
          <w:p w14:paraId="5F034152" w14:textId="77777777" w:rsidR="00DE5670" w:rsidRDefault="00DE5670" w:rsidP="00ED2DF1">
            <w:pPr>
              <w:jc w:val="center"/>
              <w:rPr>
                <w:rFonts w:cs="Segoe UI"/>
                <w:b/>
                <w:noProof/>
                <w:color w:val="4B82AD"/>
                <w:szCs w:val="21"/>
              </w:rPr>
            </w:pPr>
          </w:p>
          <w:p w14:paraId="5E418132" w14:textId="77777777" w:rsidR="00DE5670" w:rsidRDefault="00DE5670" w:rsidP="00ED2DF1">
            <w:pPr>
              <w:jc w:val="center"/>
              <w:rPr>
                <w:rFonts w:cs="Segoe UI"/>
                <w:b/>
                <w:noProof/>
                <w:color w:val="4B82AD"/>
                <w:szCs w:val="21"/>
              </w:rPr>
            </w:pPr>
          </w:p>
          <w:p w14:paraId="4BAC6FC1" w14:textId="77777777" w:rsidR="00DE5670" w:rsidRDefault="00DE5670" w:rsidP="00ED2DF1">
            <w:pPr>
              <w:jc w:val="center"/>
              <w:rPr>
                <w:rFonts w:cs="Segoe UI"/>
                <w:b/>
                <w:noProof/>
                <w:color w:val="4B82AD"/>
                <w:szCs w:val="21"/>
              </w:rPr>
            </w:pPr>
          </w:p>
          <w:p w14:paraId="24AB94FC" w14:textId="77777777" w:rsidR="00DE5670" w:rsidRDefault="00DE5670" w:rsidP="00ED2DF1">
            <w:pPr>
              <w:jc w:val="center"/>
              <w:rPr>
                <w:rFonts w:cs="Segoe UI"/>
                <w:b/>
                <w:noProof/>
                <w:color w:val="4B82AD"/>
                <w:szCs w:val="21"/>
              </w:rPr>
            </w:pPr>
          </w:p>
          <w:p w14:paraId="25EEF7D4" w14:textId="77777777" w:rsidR="00DE5670" w:rsidRDefault="00DE5670" w:rsidP="00ED2DF1">
            <w:pPr>
              <w:jc w:val="center"/>
              <w:rPr>
                <w:rFonts w:cs="Segoe UI"/>
                <w:b/>
                <w:noProof/>
                <w:color w:val="4B82AD"/>
                <w:szCs w:val="21"/>
              </w:rPr>
            </w:pPr>
          </w:p>
          <w:p w14:paraId="6E1F9FF4" w14:textId="77777777" w:rsidR="00DE5670" w:rsidRDefault="00DE5670" w:rsidP="00ED2DF1">
            <w:pPr>
              <w:jc w:val="center"/>
              <w:rPr>
                <w:rFonts w:cs="Segoe UI"/>
                <w:b/>
                <w:noProof/>
                <w:color w:val="4B82AD"/>
                <w:szCs w:val="21"/>
              </w:rPr>
            </w:pPr>
          </w:p>
          <w:p w14:paraId="059384B1" w14:textId="77777777" w:rsidR="00DE5670" w:rsidRDefault="00DE5670" w:rsidP="00ED2DF1">
            <w:pPr>
              <w:jc w:val="center"/>
              <w:rPr>
                <w:rFonts w:cs="Segoe UI"/>
                <w:b/>
                <w:noProof/>
                <w:color w:val="4B82AD"/>
                <w:szCs w:val="21"/>
              </w:rPr>
            </w:pPr>
          </w:p>
          <w:p w14:paraId="15796676" w14:textId="77777777" w:rsidR="00DE5670" w:rsidRDefault="00DE5670" w:rsidP="00ED2DF1">
            <w:pPr>
              <w:jc w:val="center"/>
              <w:rPr>
                <w:rFonts w:cs="Segoe UI"/>
                <w:b/>
                <w:noProof/>
                <w:color w:val="4B82AD"/>
                <w:szCs w:val="21"/>
              </w:rPr>
            </w:pPr>
          </w:p>
          <w:p w14:paraId="531604D1" w14:textId="77777777" w:rsidR="00DE5670" w:rsidRDefault="00DE5670" w:rsidP="00ED2DF1">
            <w:pPr>
              <w:jc w:val="center"/>
              <w:rPr>
                <w:rFonts w:cs="Segoe UI"/>
                <w:b/>
                <w:noProof/>
                <w:color w:val="4B82AD"/>
                <w:szCs w:val="21"/>
              </w:rPr>
            </w:pPr>
          </w:p>
          <w:p w14:paraId="22C47CC7" w14:textId="77777777" w:rsidR="00DE5670" w:rsidRDefault="00DE5670" w:rsidP="00ED2DF1">
            <w:pPr>
              <w:jc w:val="center"/>
              <w:rPr>
                <w:rFonts w:cs="Segoe UI"/>
                <w:b/>
                <w:noProof/>
                <w:color w:val="4B82AD"/>
                <w:szCs w:val="21"/>
              </w:rPr>
            </w:pPr>
          </w:p>
          <w:p w14:paraId="1F7B0403" w14:textId="77777777" w:rsidR="00DE5670" w:rsidRDefault="00DE5670" w:rsidP="00ED2DF1">
            <w:pPr>
              <w:jc w:val="center"/>
              <w:rPr>
                <w:rFonts w:cs="Segoe UI"/>
                <w:b/>
                <w:noProof/>
                <w:color w:val="4B82AD"/>
                <w:szCs w:val="21"/>
              </w:rPr>
            </w:pPr>
          </w:p>
          <w:p w14:paraId="274F0780" w14:textId="77777777" w:rsidR="00DE5670" w:rsidRDefault="00DE5670" w:rsidP="00ED2DF1">
            <w:pPr>
              <w:jc w:val="center"/>
              <w:rPr>
                <w:rFonts w:cs="Segoe UI"/>
                <w:b/>
                <w:noProof/>
                <w:color w:val="4B82AD"/>
                <w:szCs w:val="21"/>
              </w:rPr>
            </w:pPr>
          </w:p>
          <w:p w14:paraId="66D9CB2E" w14:textId="77777777" w:rsidR="00DE5670" w:rsidRDefault="00DE5670" w:rsidP="00ED2DF1">
            <w:pPr>
              <w:jc w:val="center"/>
              <w:rPr>
                <w:rFonts w:cs="Segoe UI"/>
                <w:b/>
                <w:noProof/>
                <w:color w:val="4B82AD"/>
                <w:szCs w:val="21"/>
              </w:rPr>
            </w:pPr>
          </w:p>
          <w:p w14:paraId="12660803" w14:textId="77777777" w:rsidR="00DE5670" w:rsidRDefault="00DE5670" w:rsidP="00ED2DF1">
            <w:pPr>
              <w:jc w:val="center"/>
              <w:rPr>
                <w:rFonts w:cs="Segoe UI"/>
                <w:b/>
                <w:noProof/>
                <w:color w:val="4B82AD"/>
                <w:szCs w:val="21"/>
              </w:rPr>
            </w:pPr>
          </w:p>
          <w:p w14:paraId="29B861E9" w14:textId="77777777" w:rsidR="00DE5670" w:rsidRDefault="00DE5670" w:rsidP="00ED2DF1">
            <w:pPr>
              <w:jc w:val="center"/>
              <w:rPr>
                <w:rFonts w:cs="Segoe UI"/>
                <w:b/>
                <w:noProof/>
                <w:color w:val="4B82AD"/>
                <w:szCs w:val="21"/>
              </w:rPr>
            </w:pPr>
          </w:p>
          <w:p w14:paraId="6CFF0E83" w14:textId="77777777" w:rsidR="00DE5670" w:rsidRDefault="00DE5670" w:rsidP="00ED2DF1">
            <w:pPr>
              <w:jc w:val="center"/>
              <w:rPr>
                <w:rFonts w:cs="Segoe UI"/>
                <w:b/>
                <w:noProof/>
                <w:color w:val="4B82AD"/>
                <w:szCs w:val="21"/>
              </w:rPr>
            </w:pPr>
          </w:p>
          <w:p w14:paraId="35E27E0D" w14:textId="77777777" w:rsidR="00DE5670" w:rsidRDefault="00DE5670" w:rsidP="00ED2DF1">
            <w:pPr>
              <w:jc w:val="center"/>
              <w:rPr>
                <w:rFonts w:cs="Segoe UI"/>
                <w:b/>
                <w:noProof/>
                <w:color w:val="4B82AD"/>
                <w:szCs w:val="21"/>
              </w:rPr>
            </w:pPr>
          </w:p>
          <w:p w14:paraId="66E1D194" w14:textId="77777777" w:rsidR="00DE5670" w:rsidRDefault="00DE5670" w:rsidP="00ED2DF1">
            <w:pPr>
              <w:jc w:val="center"/>
              <w:rPr>
                <w:rFonts w:cs="Segoe UI"/>
                <w:b/>
                <w:noProof/>
                <w:color w:val="4B82AD"/>
                <w:szCs w:val="21"/>
              </w:rPr>
            </w:pPr>
          </w:p>
          <w:p w14:paraId="23EFF19B" w14:textId="77777777" w:rsidR="00DE5670" w:rsidRDefault="00DE5670" w:rsidP="00ED2DF1">
            <w:pPr>
              <w:jc w:val="center"/>
              <w:rPr>
                <w:rFonts w:cs="Segoe UI"/>
                <w:b/>
                <w:noProof/>
                <w:color w:val="4B82AD"/>
                <w:szCs w:val="21"/>
              </w:rPr>
            </w:pPr>
          </w:p>
          <w:p w14:paraId="6BB6AC51" w14:textId="77777777" w:rsidR="00DE5670" w:rsidRDefault="00DE5670" w:rsidP="00ED2DF1">
            <w:pPr>
              <w:jc w:val="center"/>
              <w:rPr>
                <w:rFonts w:cs="Segoe UI"/>
                <w:b/>
                <w:noProof/>
                <w:color w:val="4B82AD"/>
                <w:szCs w:val="21"/>
              </w:rPr>
            </w:pPr>
          </w:p>
          <w:p w14:paraId="00DAD6BA" w14:textId="77777777" w:rsidR="00DE5670" w:rsidRDefault="00DE5670" w:rsidP="00ED2DF1">
            <w:pPr>
              <w:jc w:val="center"/>
              <w:rPr>
                <w:rFonts w:cs="Segoe UI"/>
                <w:b/>
                <w:noProof/>
                <w:color w:val="4B82AD"/>
                <w:szCs w:val="21"/>
              </w:rPr>
            </w:pPr>
          </w:p>
          <w:p w14:paraId="64EA9AD1" w14:textId="77777777" w:rsidR="00DE5670" w:rsidRDefault="00DE5670" w:rsidP="00ED2DF1">
            <w:pPr>
              <w:jc w:val="center"/>
              <w:rPr>
                <w:rFonts w:cs="Segoe UI"/>
                <w:b/>
                <w:noProof/>
                <w:color w:val="4B82AD"/>
                <w:szCs w:val="21"/>
              </w:rPr>
            </w:pPr>
          </w:p>
          <w:p w14:paraId="0C9C26C7" w14:textId="59993994" w:rsidR="00423E8F" w:rsidRDefault="00DE5670" w:rsidP="00ED2DF1">
            <w:pPr>
              <w:jc w:val="center"/>
              <w:rPr>
                <w:rFonts w:cs="Segoe UI"/>
                <w:b/>
                <w:noProof/>
                <w:color w:val="4B82AD"/>
                <w:szCs w:val="21"/>
              </w:rPr>
            </w:pPr>
            <w:r w:rsidRPr="00DE5670">
              <w:rPr>
                <w:rFonts w:cs="Segoe UI"/>
                <w:b/>
                <w:noProof/>
                <w:color w:val="4B82AD"/>
                <w:szCs w:val="21"/>
              </w:rPr>
              <w:drawing>
                <wp:inline distT="0" distB="0" distL="0" distR="0" wp14:anchorId="72BA3FFE" wp14:editId="05C01361">
                  <wp:extent cx="5295900" cy="68419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t="1215"/>
                          <a:stretch/>
                        </pic:blipFill>
                        <pic:spPr bwMode="auto">
                          <a:xfrm>
                            <a:off x="0" y="0"/>
                            <a:ext cx="5295900" cy="6841961"/>
                          </a:xfrm>
                          <a:prstGeom prst="rect">
                            <a:avLst/>
                          </a:prstGeom>
                          <a:noFill/>
                          <a:ln>
                            <a:noFill/>
                          </a:ln>
                          <a:extLst>
                            <a:ext uri="{53640926-AAD7-44D8-BBD7-CCE9431645EC}">
                              <a14:shadowObscured xmlns:a14="http://schemas.microsoft.com/office/drawing/2010/main"/>
                            </a:ext>
                          </a:extLst>
                        </pic:spPr>
                      </pic:pic>
                    </a:graphicData>
                  </a:graphic>
                </wp:inline>
              </w:drawing>
            </w:r>
          </w:p>
          <w:p w14:paraId="04A98666" w14:textId="7EFE1A61" w:rsidR="00ED2DF1" w:rsidRPr="00FE4C22" w:rsidRDefault="00DE5670">
            <w:pPr>
              <w:rPr>
                <w:rFonts w:cs="Segoe UI"/>
                <w:b/>
                <w:noProof/>
                <w:color w:val="4B82AD"/>
                <w:szCs w:val="21"/>
              </w:rPr>
              <w:pPrChange w:id="320" w:author="Ochoa, Javier" w:date="2018-06-08T15:24:00Z">
                <w:pPr>
                  <w:jc w:val="center"/>
                </w:pPr>
              </w:pPrChange>
            </w:pPr>
            <w:r w:rsidRPr="00ED2DF1">
              <w:rPr>
                <w:rFonts w:cs="Segoe UI"/>
                <w:color w:val="000000" w:themeColor="text1"/>
                <w:sz w:val="18"/>
                <w:szCs w:val="18"/>
              </w:rPr>
              <w:t>Source: Statistics Canada, Bank of Canada and IMF staff estimates.</w:t>
            </w:r>
          </w:p>
        </w:tc>
      </w:tr>
      <w:tr w:rsidR="00ED2DF1" w:rsidRPr="0075274C" w14:paraId="5FF8FDDC" w14:textId="77777777" w:rsidTr="00C67657">
        <w:trPr>
          <w:trHeight w:val="65"/>
          <w:jc w:val="center"/>
        </w:trPr>
        <w:tc>
          <w:tcPr>
            <w:tcW w:w="9143" w:type="dxa"/>
            <w:shd w:val="clear" w:color="auto" w:fill="auto"/>
            <w:vAlign w:val="center"/>
          </w:tcPr>
          <w:p w14:paraId="640CF3FC" w14:textId="7546F345" w:rsidR="00D6073D" w:rsidRPr="007D6648" w:rsidRDefault="00D6073D" w:rsidP="007D6648">
            <w:pPr>
              <w:spacing w:line="20" w:lineRule="exact"/>
              <w:rPr>
                <w:rFonts w:cs="Segoe UI"/>
                <w:color w:val="000000" w:themeColor="text1"/>
                <w:sz w:val="18"/>
                <w:szCs w:val="18"/>
              </w:rPr>
            </w:pPr>
          </w:p>
        </w:tc>
      </w:tr>
    </w:tbl>
    <w:p w14:paraId="2685F480" w14:textId="77777777" w:rsidR="00C67657" w:rsidRDefault="00C67657"/>
    <w:tbl>
      <w:tblPr>
        <w:tblStyle w:val="TableGrid"/>
        <w:tblW w:w="9143"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143"/>
      </w:tblGrid>
      <w:tr w:rsidR="0034240D" w:rsidRPr="0075274C" w14:paraId="009C1394" w14:textId="77777777" w:rsidTr="00A1000A">
        <w:trPr>
          <w:trHeight w:val="278"/>
          <w:jc w:val="center"/>
        </w:trPr>
        <w:tc>
          <w:tcPr>
            <w:tcW w:w="9143" w:type="dxa"/>
            <w:shd w:val="clear" w:color="auto" w:fill="auto"/>
            <w:vAlign w:val="center"/>
          </w:tcPr>
          <w:p w14:paraId="78556F4F" w14:textId="3DEF9DF8" w:rsidR="0034240D" w:rsidRPr="00FE4C22" w:rsidRDefault="00C01276" w:rsidP="00632F80">
            <w:pPr>
              <w:jc w:val="center"/>
              <w:rPr>
                <w:rFonts w:cs="Segoe UI"/>
                <w:b/>
                <w:color w:val="4B82AD"/>
                <w:szCs w:val="21"/>
              </w:rPr>
            </w:pPr>
            <w:r>
              <w:rPr>
                <w:rFonts w:cs="Segoe UI"/>
                <w:b/>
                <w:color w:val="4B82AD"/>
                <w:szCs w:val="21"/>
              </w:rPr>
              <w:fldChar w:fldCharType="begin"/>
            </w:r>
            <w:r>
              <w:rPr>
                <w:rFonts w:cs="Segoe UI"/>
                <w:b/>
                <w:color w:val="4B82AD"/>
                <w:szCs w:val="21"/>
              </w:rPr>
              <w:instrText xml:space="preserve"> TC "</w:instrText>
            </w:r>
            <w:bookmarkStart w:id="321" w:name="_Toc516147911"/>
            <w:bookmarkStart w:id="322" w:name="_Toc516218329"/>
            <w:r w:rsidRPr="00C01276">
              <w:rPr>
                <w:rFonts w:cs="Segoe UI"/>
                <w:color w:val="4B82AD"/>
                <w:szCs w:val="21"/>
              </w:rPr>
              <w:instrText>4. Monetary Conditions Have Tightened</w:instrText>
            </w:r>
            <w:bookmarkEnd w:id="321"/>
            <w:bookmarkEnd w:id="322"/>
            <w:r>
              <w:rPr>
                <w:rFonts w:cs="Segoe UI"/>
                <w:b/>
                <w:color w:val="4B82AD"/>
                <w:szCs w:val="21"/>
              </w:rPr>
              <w:cr/>
              <w:instrText xml:space="preserve">"\f C </w:instrText>
            </w:r>
            <w:r>
              <w:rPr>
                <w:rFonts w:cs="Segoe UI"/>
                <w:b/>
                <w:color w:val="4B82AD"/>
                <w:szCs w:val="21"/>
              </w:rPr>
              <w:fldChar w:fldCharType="end"/>
            </w:r>
            <w:r w:rsidR="0034240D">
              <w:rPr>
                <w:rFonts w:cs="Segoe UI"/>
                <w:b/>
                <w:color w:val="4B82AD"/>
                <w:szCs w:val="21"/>
              </w:rPr>
              <w:t xml:space="preserve">Figure </w:t>
            </w:r>
            <w:r w:rsidR="00ED2DF1">
              <w:rPr>
                <w:rFonts w:cs="Segoe UI"/>
                <w:b/>
                <w:color w:val="4B82AD"/>
                <w:szCs w:val="21"/>
              </w:rPr>
              <w:t>4</w:t>
            </w:r>
            <w:r w:rsidR="0034240D">
              <w:rPr>
                <w:rFonts w:cs="Segoe UI"/>
                <w:b/>
                <w:color w:val="4B82AD"/>
                <w:szCs w:val="21"/>
              </w:rPr>
              <w:t xml:space="preserve">. </w:t>
            </w:r>
            <w:r w:rsidR="0034240D" w:rsidRPr="0034240D">
              <w:rPr>
                <w:rFonts w:cs="Segoe UI"/>
                <w:b/>
                <w:bCs/>
                <w:color w:val="4B82AD"/>
                <w:szCs w:val="21"/>
              </w:rPr>
              <w:t>Monetary Conditions Have Tightened</w:t>
            </w:r>
          </w:p>
        </w:tc>
      </w:tr>
      <w:tr w:rsidR="00844E35" w:rsidRPr="0075274C" w14:paraId="03C59AB4" w14:textId="77777777" w:rsidTr="00A1000A">
        <w:trPr>
          <w:trHeight w:val="435"/>
          <w:jc w:val="center"/>
        </w:trPr>
        <w:tc>
          <w:tcPr>
            <w:tcW w:w="9143" w:type="dxa"/>
            <w:shd w:val="clear" w:color="auto" w:fill="auto"/>
            <w:vAlign w:val="center"/>
          </w:tcPr>
          <w:p w14:paraId="2EA9A15A" w14:textId="77777777" w:rsidR="00D6073D" w:rsidRDefault="00D6073D" w:rsidP="00632F80">
            <w:pPr>
              <w:jc w:val="center"/>
              <w:rPr>
                <w:rFonts w:cs="Segoe UI"/>
                <w:noProof/>
                <w:color w:val="000000" w:themeColor="text1"/>
                <w:szCs w:val="21"/>
              </w:rPr>
            </w:pPr>
          </w:p>
          <w:p w14:paraId="2F72F9AC" w14:textId="77777777" w:rsidR="00D6073D" w:rsidRDefault="00D6073D" w:rsidP="00632F80">
            <w:pPr>
              <w:jc w:val="center"/>
              <w:rPr>
                <w:rFonts w:cs="Segoe UI"/>
                <w:noProof/>
                <w:color w:val="000000" w:themeColor="text1"/>
                <w:szCs w:val="21"/>
              </w:rPr>
            </w:pPr>
          </w:p>
          <w:p w14:paraId="4EC458F6" w14:textId="77777777" w:rsidR="00D6073D" w:rsidRDefault="00D6073D" w:rsidP="00632F80">
            <w:pPr>
              <w:jc w:val="center"/>
              <w:rPr>
                <w:rFonts w:cs="Segoe UI"/>
                <w:noProof/>
                <w:color w:val="000000" w:themeColor="text1"/>
                <w:szCs w:val="21"/>
              </w:rPr>
            </w:pPr>
          </w:p>
          <w:p w14:paraId="7995456F" w14:textId="77777777" w:rsidR="00D6073D" w:rsidRDefault="00D6073D" w:rsidP="00632F80">
            <w:pPr>
              <w:jc w:val="center"/>
              <w:rPr>
                <w:rFonts w:cs="Segoe UI"/>
                <w:noProof/>
                <w:color w:val="000000" w:themeColor="text1"/>
                <w:szCs w:val="21"/>
              </w:rPr>
            </w:pPr>
          </w:p>
          <w:p w14:paraId="63F09EA5" w14:textId="77777777" w:rsidR="00D6073D" w:rsidRDefault="00D6073D" w:rsidP="00632F80">
            <w:pPr>
              <w:jc w:val="center"/>
              <w:rPr>
                <w:rFonts w:cs="Segoe UI"/>
                <w:noProof/>
                <w:color w:val="000000" w:themeColor="text1"/>
                <w:szCs w:val="21"/>
              </w:rPr>
            </w:pPr>
          </w:p>
          <w:p w14:paraId="6FF15F1D" w14:textId="77777777" w:rsidR="00D6073D" w:rsidRDefault="00D6073D" w:rsidP="00632F80">
            <w:pPr>
              <w:jc w:val="center"/>
              <w:rPr>
                <w:rFonts w:cs="Segoe UI"/>
                <w:noProof/>
                <w:color w:val="000000" w:themeColor="text1"/>
                <w:szCs w:val="21"/>
              </w:rPr>
            </w:pPr>
          </w:p>
          <w:p w14:paraId="0C63A8B9" w14:textId="77777777" w:rsidR="00D6073D" w:rsidRDefault="00D6073D" w:rsidP="00632F80">
            <w:pPr>
              <w:jc w:val="center"/>
              <w:rPr>
                <w:rFonts w:cs="Segoe UI"/>
                <w:noProof/>
                <w:color w:val="000000" w:themeColor="text1"/>
                <w:szCs w:val="21"/>
              </w:rPr>
            </w:pPr>
          </w:p>
          <w:p w14:paraId="04503F2B" w14:textId="77777777" w:rsidR="00D6073D" w:rsidRDefault="00D6073D" w:rsidP="00632F80">
            <w:pPr>
              <w:jc w:val="center"/>
              <w:rPr>
                <w:rFonts w:cs="Segoe UI"/>
                <w:noProof/>
                <w:color w:val="000000" w:themeColor="text1"/>
                <w:szCs w:val="21"/>
              </w:rPr>
            </w:pPr>
          </w:p>
          <w:p w14:paraId="04B40AAC" w14:textId="77777777" w:rsidR="00D6073D" w:rsidRDefault="00D6073D" w:rsidP="00632F80">
            <w:pPr>
              <w:jc w:val="center"/>
              <w:rPr>
                <w:rFonts w:cs="Segoe UI"/>
                <w:noProof/>
                <w:color w:val="000000" w:themeColor="text1"/>
                <w:szCs w:val="21"/>
              </w:rPr>
            </w:pPr>
          </w:p>
          <w:p w14:paraId="7DC69D79" w14:textId="77777777" w:rsidR="00D6073D" w:rsidRDefault="00D6073D" w:rsidP="00632F80">
            <w:pPr>
              <w:jc w:val="center"/>
              <w:rPr>
                <w:rFonts w:cs="Segoe UI"/>
                <w:noProof/>
                <w:color w:val="000000" w:themeColor="text1"/>
                <w:szCs w:val="21"/>
              </w:rPr>
            </w:pPr>
          </w:p>
          <w:p w14:paraId="628AF9A8" w14:textId="77777777" w:rsidR="00D6073D" w:rsidRDefault="00D6073D" w:rsidP="00632F80">
            <w:pPr>
              <w:jc w:val="center"/>
              <w:rPr>
                <w:rFonts w:cs="Segoe UI"/>
                <w:noProof/>
                <w:color w:val="000000" w:themeColor="text1"/>
                <w:szCs w:val="21"/>
              </w:rPr>
            </w:pPr>
          </w:p>
          <w:p w14:paraId="3FF39BFE" w14:textId="77777777" w:rsidR="00D6073D" w:rsidRDefault="00D6073D" w:rsidP="00632F80">
            <w:pPr>
              <w:jc w:val="center"/>
              <w:rPr>
                <w:rFonts w:cs="Segoe UI"/>
                <w:noProof/>
                <w:color w:val="000000" w:themeColor="text1"/>
                <w:szCs w:val="21"/>
              </w:rPr>
            </w:pPr>
          </w:p>
          <w:p w14:paraId="58235990" w14:textId="77777777" w:rsidR="00D6073D" w:rsidRDefault="00D6073D" w:rsidP="00632F80">
            <w:pPr>
              <w:jc w:val="center"/>
              <w:rPr>
                <w:rFonts w:cs="Segoe UI"/>
                <w:noProof/>
                <w:color w:val="000000" w:themeColor="text1"/>
                <w:szCs w:val="21"/>
              </w:rPr>
            </w:pPr>
          </w:p>
          <w:p w14:paraId="303CC329" w14:textId="77777777" w:rsidR="00D6073D" w:rsidRDefault="00D6073D" w:rsidP="00632F80">
            <w:pPr>
              <w:jc w:val="center"/>
              <w:rPr>
                <w:rFonts w:cs="Segoe UI"/>
                <w:noProof/>
                <w:color w:val="000000" w:themeColor="text1"/>
                <w:szCs w:val="21"/>
              </w:rPr>
            </w:pPr>
          </w:p>
          <w:p w14:paraId="7776B674" w14:textId="77777777" w:rsidR="00D6073D" w:rsidRDefault="00D6073D" w:rsidP="00632F80">
            <w:pPr>
              <w:jc w:val="center"/>
              <w:rPr>
                <w:rFonts w:cs="Segoe UI"/>
                <w:noProof/>
                <w:color w:val="000000" w:themeColor="text1"/>
                <w:szCs w:val="21"/>
              </w:rPr>
            </w:pPr>
          </w:p>
          <w:p w14:paraId="1FA49E68" w14:textId="77777777" w:rsidR="00D6073D" w:rsidRDefault="00D6073D" w:rsidP="00632F80">
            <w:pPr>
              <w:jc w:val="center"/>
              <w:rPr>
                <w:rFonts w:cs="Segoe UI"/>
                <w:noProof/>
                <w:color w:val="000000" w:themeColor="text1"/>
                <w:szCs w:val="21"/>
              </w:rPr>
            </w:pPr>
          </w:p>
          <w:p w14:paraId="010BB5EB" w14:textId="77777777" w:rsidR="00D6073D" w:rsidRDefault="00D6073D" w:rsidP="00632F80">
            <w:pPr>
              <w:jc w:val="center"/>
              <w:rPr>
                <w:rFonts w:cs="Segoe UI"/>
                <w:noProof/>
                <w:color w:val="000000" w:themeColor="text1"/>
                <w:szCs w:val="21"/>
              </w:rPr>
            </w:pPr>
          </w:p>
          <w:p w14:paraId="03554558" w14:textId="77777777" w:rsidR="00D6073D" w:rsidRDefault="00D6073D" w:rsidP="00632F80">
            <w:pPr>
              <w:jc w:val="center"/>
              <w:rPr>
                <w:rFonts w:cs="Segoe UI"/>
                <w:noProof/>
                <w:color w:val="000000" w:themeColor="text1"/>
                <w:szCs w:val="21"/>
              </w:rPr>
            </w:pPr>
          </w:p>
          <w:p w14:paraId="3DA61453" w14:textId="77777777" w:rsidR="00D6073D" w:rsidRDefault="00D6073D" w:rsidP="00632F80">
            <w:pPr>
              <w:jc w:val="center"/>
              <w:rPr>
                <w:rFonts w:cs="Segoe UI"/>
                <w:noProof/>
                <w:color w:val="000000" w:themeColor="text1"/>
                <w:szCs w:val="21"/>
              </w:rPr>
            </w:pPr>
          </w:p>
          <w:p w14:paraId="584D013F" w14:textId="77777777" w:rsidR="00D6073D" w:rsidRDefault="00D6073D" w:rsidP="00632F80">
            <w:pPr>
              <w:jc w:val="center"/>
              <w:rPr>
                <w:rFonts w:cs="Segoe UI"/>
                <w:noProof/>
                <w:color w:val="000000" w:themeColor="text1"/>
                <w:szCs w:val="21"/>
              </w:rPr>
            </w:pPr>
          </w:p>
          <w:p w14:paraId="217A0AB8" w14:textId="77777777" w:rsidR="00D6073D" w:rsidRDefault="00D6073D" w:rsidP="00632F80">
            <w:pPr>
              <w:jc w:val="center"/>
              <w:rPr>
                <w:rFonts w:cs="Segoe UI"/>
                <w:noProof/>
                <w:color w:val="000000" w:themeColor="text1"/>
                <w:szCs w:val="21"/>
              </w:rPr>
            </w:pPr>
          </w:p>
          <w:p w14:paraId="696621E0" w14:textId="77777777" w:rsidR="00D6073D" w:rsidRDefault="00D6073D" w:rsidP="00632F80">
            <w:pPr>
              <w:jc w:val="center"/>
              <w:rPr>
                <w:rFonts w:cs="Segoe UI"/>
                <w:noProof/>
                <w:color w:val="000000" w:themeColor="text1"/>
                <w:szCs w:val="21"/>
              </w:rPr>
            </w:pPr>
          </w:p>
          <w:p w14:paraId="010FB823" w14:textId="77777777" w:rsidR="00D6073D" w:rsidRDefault="00D6073D" w:rsidP="00632F80">
            <w:pPr>
              <w:jc w:val="center"/>
              <w:rPr>
                <w:rFonts w:cs="Segoe UI"/>
                <w:noProof/>
                <w:color w:val="000000" w:themeColor="text1"/>
                <w:szCs w:val="21"/>
              </w:rPr>
            </w:pPr>
          </w:p>
          <w:p w14:paraId="1CE0E1D5" w14:textId="77777777" w:rsidR="00D6073D" w:rsidRDefault="00D6073D" w:rsidP="00632F80">
            <w:pPr>
              <w:jc w:val="center"/>
              <w:rPr>
                <w:rFonts w:cs="Segoe UI"/>
                <w:noProof/>
                <w:color w:val="000000" w:themeColor="text1"/>
                <w:szCs w:val="21"/>
              </w:rPr>
            </w:pPr>
          </w:p>
          <w:p w14:paraId="6988F071" w14:textId="77777777" w:rsidR="00D6073D" w:rsidRDefault="00D6073D" w:rsidP="00632F80">
            <w:pPr>
              <w:jc w:val="center"/>
              <w:rPr>
                <w:rFonts w:cs="Segoe UI"/>
                <w:noProof/>
                <w:color w:val="000000" w:themeColor="text1"/>
                <w:szCs w:val="21"/>
              </w:rPr>
            </w:pPr>
          </w:p>
          <w:p w14:paraId="1E9EBC19" w14:textId="77777777" w:rsidR="00D6073D" w:rsidRDefault="00D6073D" w:rsidP="00632F80">
            <w:pPr>
              <w:jc w:val="center"/>
              <w:rPr>
                <w:rFonts w:cs="Segoe UI"/>
                <w:noProof/>
                <w:color w:val="000000" w:themeColor="text1"/>
                <w:szCs w:val="21"/>
              </w:rPr>
            </w:pPr>
          </w:p>
          <w:p w14:paraId="00801BCC" w14:textId="77777777" w:rsidR="00D6073D" w:rsidRDefault="00D6073D" w:rsidP="00632F80">
            <w:pPr>
              <w:jc w:val="center"/>
              <w:rPr>
                <w:rFonts w:cs="Segoe UI"/>
                <w:noProof/>
                <w:color w:val="000000" w:themeColor="text1"/>
                <w:szCs w:val="21"/>
              </w:rPr>
            </w:pPr>
          </w:p>
          <w:p w14:paraId="2F837E30" w14:textId="77777777" w:rsidR="00D6073D" w:rsidRDefault="00D6073D" w:rsidP="00632F80">
            <w:pPr>
              <w:jc w:val="center"/>
              <w:rPr>
                <w:rFonts w:cs="Segoe UI"/>
                <w:noProof/>
                <w:color w:val="000000" w:themeColor="text1"/>
                <w:szCs w:val="21"/>
              </w:rPr>
            </w:pPr>
          </w:p>
          <w:p w14:paraId="65B65975" w14:textId="77777777" w:rsidR="00D6073D" w:rsidRDefault="00D6073D" w:rsidP="00632F80">
            <w:pPr>
              <w:jc w:val="center"/>
              <w:rPr>
                <w:rFonts w:cs="Segoe UI"/>
                <w:noProof/>
                <w:color w:val="000000" w:themeColor="text1"/>
                <w:szCs w:val="21"/>
              </w:rPr>
            </w:pPr>
          </w:p>
          <w:p w14:paraId="2BCAABA2" w14:textId="77777777" w:rsidR="00D6073D" w:rsidRDefault="00D6073D" w:rsidP="00632F80">
            <w:pPr>
              <w:jc w:val="center"/>
              <w:rPr>
                <w:rFonts w:cs="Segoe UI"/>
                <w:noProof/>
                <w:color w:val="000000" w:themeColor="text1"/>
                <w:szCs w:val="21"/>
              </w:rPr>
            </w:pPr>
          </w:p>
          <w:p w14:paraId="257135B8" w14:textId="77777777" w:rsidR="00D6073D" w:rsidRDefault="00D6073D" w:rsidP="00632F80">
            <w:pPr>
              <w:jc w:val="center"/>
              <w:rPr>
                <w:rFonts w:cs="Segoe UI"/>
                <w:noProof/>
                <w:color w:val="000000" w:themeColor="text1"/>
                <w:szCs w:val="21"/>
              </w:rPr>
            </w:pPr>
          </w:p>
          <w:p w14:paraId="6EDE03CF" w14:textId="77777777" w:rsidR="00D6073D" w:rsidRDefault="00D6073D" w:rsidP="00632F80">
            <w:pPr>
              <w:jc w:val="center"/>
              <w:rPr>
                <w:rFonts w:cs="Segoe UI"/>
                <w:noProof/>
                <w:color w:val="000000" w:themeColor="text1"/>
                <w:szCs w:val="21"/>
              </w:rPr>
            </w:pPr>
          </w:p>
          <w:p w14:paraId="71931A11" w14:textId="77777777" w:rsidR="00D6073D" w:rsidRDefault="00D6073D" w:rsidP="00632F80">
            <w:pPr>
              <w:jc w:val="center"/>
              <w:rPr>
                <w:rFonts w:cs="Segoe UI"/>
                <w:noProof/>
                <w:color w:val="000000" w:themeColor="text1"/>
                <w:szCs w:val="21"/>
              </w:rPr>
            </w:pPr>
          </w:p>
          <w:p w14:paraId="3B1F296A" w14:textId="77777777" w:rsidR="00D6073D" w:rsidRDefault="00D6073D" w:rsidP="00632F80">
            <w:pPr>
              <w:jc w:val="center"/>
              <w:rPr>
                <w:rFonts w:cs="Segoe UI"/>
                <w:noProof/>
                <w:color w:val="000000" w:themeColor="text1"/>
                <w:szCs w:val="21"/>
              </w:rPr>
            </w:pPr>
          </w:p>
          <w:p w14:paraId="3C819ECE" w14:textId="77777777" w:rsidR="00D6073D" w:rsidRDefault="00D6073D" w:rsidP="00632F80">
            <w:pPr>
              <w:jc w:val="center"/>
              <w:rPr>
                <w:rFonts w:cs="Segoe UI"/>
                <w:noProof/>
                <w:color w:val="000000" w:themeColor="text1"/>
                <w:szCs w:val="21"/>
              </w:rPr>
            </w:pPr>
          </w:p>
          <w:p w14:paraId="6B3424E2" w14:textId="77777777" w:rsidR="00D6073D" w:rsidRDefault="00D6073D" w:rsidP="00632F80">
            <w:pPr>
              <w:jc w:val="center"/>
              <w:rPr>
                <w:rFonts w:cs="Segoe UI"/>
                <w:noProof/>
                <w:color w:val="000000" w:themeColor="text1"/>
                <w:szCs w:val="21"/>
              </w:rPr>
            </w:pPr>
          </w:p>
          <w:p w14:paraId="307DACD8" w14:textId="269B1BC3" w:rsidR="0034240D" w:rsidRDefault="00D6073D" w:rsidP="00632F80">
            <w:pPr>
              <w:jc w:val="center"/>
              <w:rPr>
                <w:rFonts w:cs="Segoe UI"/>
                <w:noProof/>
                <w:color w:val="000000" w:themeColor="text1"/>
                <w:szCs w:val="21"/>
              </w:rPr>
            </w:pPr>
            <w:r w:rsidRPr="00D6073D">
              <w:rPr>
                <w:rFonts w:cs="Segoe UI"/>
                <w:noProof/>
                <w:color w:val="000000" w:themeColor="text1"/>
                <w:szCs w:val="21"/>
              </w:rPr>
              <w:drawing>
                <wp:inline distT="0" distB="0" distL="0" distR="0" wp14:anchorId="44644DA3" wp14:editId="5A9FE166">
                  <wp:extent cx="5857875" cy="6953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7875" cy="6953250"/>
                          </a:xfrm>
                          <a:prstGeom prst="rect">
                            <a:avLst/>
                          </a:prstGeom>
                          <a:noFill/>
                          <a:ln>
                            <a:noFill/>
                          </a:ln>
                        </pic:spPr>
                      </pic:pic>
                    </a:graphicData>
                  </a:graphic>
                </wp:inline>
              </w:drawing>
            </w:r>
          </w:p>
          <w:p w14:paraId="71C0ECA9" w14:textId="1455EC41" w:rsidR="0034240D" w:rsidRPr="0034240D" w:rsidRDefault="0034240D" w:rsidP="0034240D">
            <w:pPr>
              <w:spacing w:line="240" w:lineRule="auto"/>
              <w:rPr>
                <w:rFonts w:cs="Segoe UI"/>
                <w:color w:val="000000" w:themeColor="text1"/>
                <w:sz w:val="18"/>
                <w:szCs w:val="18"/>
              </w:rPr>
            </w:pPr>
            <w:r w:rsidRPr="0034240D">
              <w:rPr>
                <w:rFonts w:cs="Segoe UI"/>
                <w:color w:val="000000" w:themeColor="text1"/>
                <w:sz w:val="18"/>
                <w:szCs w:val="18"/>
              </w:rPr>
              <w:t>Source: Haver Analytics, Consensus Economics, Statistics Canada, Bank of Canada, Bloomberg, and IMF Staff estimates.</w:t>
            </w:r>
          </w:p>
          <w:p w14:paraId="1143FAD8" w14:textId="1E203012" w:rsidR="0034240D" w:rsidRPr="0034240D" w:rsidRDefault="0034240D" w:rsidP="0034240D">
            <w:pPr>
              <w:spacing w:line="240" w:lineRule="auto"/>
              <w:rPr>
                <w:rFonts w:cs="Segoe UI"/>
                <w:color w:val="000000" w:themeColor="text1"/>
                <w:sz w:val="18"/>
                <w:szCs w:val="18"/>
              </w:rPr>
            </w:pPr>
            <w:r w:rsidRPr="0034240D">
              <w:rPr>
                <w:rFonts w:cs="Segoe UI"/>
                <w:color w:val="000000" w:themeColor="text1"/>
                <w:sz w:val="18"/>
                <w:szCs w:val="18"/>
              </w:rPr>
              <w:t xml:space="preserve">1/ Estimated rate as of </w:t>
            </w:r>
            <w:r w:rsidR="00AF6A26">
              <w:rPr>
                <w:rFonts w:cs="Segoe UI"/>
                <w:color w:val="000000" w:themeColor="text1"/>
                <w:sz w:val="18"/>
                <w:szCs w:val="18"/>
              </w:rPr>
              <w:t>May</w:t>
            </w:r>
            <w:r w:rsidR="00AF6A26" w:rsidRPr="0034240D">
              <w:rPr>
                <w:rFonts w:cs="Segoe UI"/>
                <w:color w:val="000000" w:themeColor="text1"/>
                <w:sz w:val="18"/>
                <w:szCs w:val="18"/>
              </w:rPr>
              <w:t xml:space="preserve"> </w:t>
            </w:r>
            <w:r w:rsidRPr="0034240D">
              <w:rPr>
                <w:rFonts w:cs="Segoe UI"/>
                <w:color w:val="000000" w:themeColor="text1"/>
                <w:sz w:val="18"/>
                <w:szCs w:val="18"/>
              </w:rPr>
              <w:t>2018 using Bloomberg's World Interest Rate Implied Probability (WIRP).</w:t>
            </w:r>
          </w:p>
          <w:p w14:paraId="77FAF639" w14:textId="77777777" w:rsidR="0034240D" w:rsidRPr="0034240D" w:rsidRDefault="0034240D" w:rsidP="0034240D">
            <w:pPr>
              <w:spacing w:line="240" w:lineRule="auto"/>
              <w:rPr>
                <w:rFonts w:cs="Segoe UI"/>
                <w:color w:val="000000" w:themeColor="text1"/>
                <w:sz w:val="18"/>
                <w:szCs w:val="18"/>
              </w:rPr>
            </w:pPr>
            <w:r w:rsidRPr="0034240D">
              <w:rPr>
                <w:rFonts w:cs="Segoe UI"/>
                <w:color w:val="000000" w:themeColor="text1"/>
                <w:sz w:val="18"/>
                <w:szCs w:val="18"/>
              </w:rPr>
              <w:t>2/ ICE BofA Merrill Lynch Canada Corporate Effective Yields minus U.S. 5-Year Treasury Note Yields.</w:t>
            </w:r>
          </w:p>
          <w:p w14:paraId="7EA7BB33" w14:textId="4903951B" w:rsidR="0034240D" w:rsidRPr="0075274C" w:rsidRDefault="0034240D">
            <w:pPr>
              <w:spacing w:line="240" w:lineRule="auto"/>
              <w:rPr>
                <w:rFonts w:cs="Segoe UI"/>
                <w:color w:val="000000" w:themeColor="text1"/>
                <w:szCs w:val="21"/>
              </w:rPr>
              <w:pPrChange w:id="323" w:author="Ochoa, Javier" w:date="2018-06-08T15:24:00Z">
                <w:pPr/>
              </w:pPrChange>
            </w:pPr>
            <w:r w:rsidRPr="0034240D">
              <w:rPr>
                <w:rFonts w:cs="Segoe UI"/>
                <w:color w:val="000000" w:themeColor="text1"/>
                <w:sz w:val="18"/>
                <w:szCs w:val="18"/>
              </w:rPr>
              <w:t>3/ Canada</w:t>
            </w:r>
            <w:r>
              <w:rPr>
                <w:rFonts w:cs="Segoe UI"/>
                <w:color w:val="000000" w:themeColor="text1"/>
                <w:sz w:val="18"/>
                <w:szCs w:val="18"/>
              </w:rPr>
              <w:t xml:space="preserve"> Benchmark Bond 5-years Yields </w:t>
            </w:r>
            <w:r w:rsidRPr="0034240D">
              <w:rPr>
                <w:rFonts w:cs="Segoe UI"/>
                <w:color w:val="000000" w:themeColor="text1"/>
                <w:sz w:val="18"/>
                <w:szCs w:val="18"/>
              </w:rPr>
              <w:t>minus U.S. 5-Year Treasury Note Yields.</w:t>
            </w:r>
          </w:p>
        </w:tc>
      </w:tr>
    </w:tbl>
    <w:p w14:paraId="3BAED7AD" w14:textId="77777777" w:rsidR="00A1000A" w:rsidRDefault="00A1000A"/>
    <w:tbl>
      <w:tblPr>
        <w:tblStyle w:val="TableGrid"/>
        <w:tblW w:w="9450" w:type="dxa"/>
        <w:jc w:val="center"/>
        <w:tblBorders>
          <w:insideH w:val="none" w:sz="0" w:space="0" w:color="auto"/>
        </w:tblBorders>
        <w:tblLayout w:type="fixed"/>
        <w:tblLook w:val="04A0" w:firstRow="1" w:lastRow="0" w:firstColumn="1" w:lastColumn="0" w:noHBand="0" w:noVBand="1"/>
      </w:tblPr>
      <w:tblGrid>
        <w:gridCol w:w="9450"/>
        <w:tblGridChange w:id="324">
          <w:tblGrid>
            <w:gridCol w:w="3"/>
            <w:gridCol w:w="9447"/>
            <w:gridCol w:w="30"/>
          </w:tblGrid>
        </w:tblGridChange>
      </w:tblGrid>
      <w:tr w:rsidR="006B01AE" w14:paraId="43009911" w14:textId="77777777" w:rsidTr="00A1000A">
        <w:trPr>
          <w:jc w:val="center"/>
        </w:trPr>
        <w:tc>
          <w:tcPr>
            <w:tcW w:w="9450" w:type="dxa"/>
          </w:tcPr>
          <w:p w14:paraId="4E98C145" w14:textId="7495FC94" w:rsidR="00D6073D" w:rsidRDefault="00C01276">
            <w:pPr>
              <w:spacing w:line="240" w:lineRule="auto"/>
              <w:jc w:val="center"/>
              <w:rPr>
                <w:b/>
                <w:color w:val="4B82AF"/>
              </w:rPr>
            </w:pPr>
            <w:r>
              <w:rPr>
                <w:b/>
                <w:color w:val="4B82AF"/>
              </w:rPr>
              <w:fldChar w:fldCharType="begin"/>
            </w:r>
            <w:r>
              <w:rPr>
                <w:b/>
                <w:color w:val="4B82AF"/>
              </w:rPr>
              <w:instrText xml:space="preserve"> TC "</w:instrText>
            </w:r>
            <w:bookmarkStart w:id="325" w:name="_Toc516147912"/>
            <w:bookmarkStart w:id="326" w:name="_Toc516218330"/>
            <w:r w:rsidRPr="00C01276">
              <w:rPr>
                <w:color w:val="4B82AF"/>
              </w:rPr>
              <w:instrText>5. Elevated Housing Sector Vulnerabilities</w:instrText>
            </w:r>
            <w:bookmarkEnd w:id="325"/>
            <w:bookmarkEnd w:id="326"/>
            <w:r>
              <w:rPr>
                <w:b/>
                <w:color w:val="4B82AF"/>
              </w:rPr>
              <w:instrText xml:space="preserve">"\f C </w:instrText>
            </w:r>
            <w:r>
              <w:rPr>
                <w:b/>
                <w:color w:val="4B82AF"/>
              </w:rPr>
              <w:fldChar w:fldCharType="end"/>
            </w:r>
            <w:r w:rsidR="006B01AE" w:rsidRPr="0006669C">
              <w:rPr>
                <w:b/>
                <w:color w:val="4B82AF"/>
              </w:rPr>
              <w:t>Figure</w:t>
            </w:r>
            <w:r w:rsidR="006B01AE" w:rsidRPr="006B01AE">
              <w:rPr>
                <w:b/>
                <w:color w:val="4B82AF"/>
              </w:rPr>
              <w:t xml:space="preserve"> </w:t>
            </w:r>
            <w:r w:rsidR="00CB50A9">
              <w:rPr>
                <w:b/>
                <w:color w:val="4B82AF"/>
              </w:rPr>
              <w:t>5</w:t>
            </w:r>
            <w:r w:rsidR="006B01AE" w:rsidRPr="006B01AE">
              <w:rPr>
                <w:b/>
                <w:color w:val="4B82AF"/>
              </w:rPr>
              <w:t xml:space="preserve">. </w:t>
            </w:r>
            <w:r w:rsidR="000761E4" w:rsidRPr="000761E4">
              <w:rPr>
                <w:b/>
                <w:bCs/>
                <w:color w:val="4B82AF"/>
              </w:rPr>
              <w:t>Elevated Housing Sector Vulnerabilities</w:t>
            </w:r>
            <w:r w:rsidR="00D6073D">
              <w:rPr>
                <w:b/>
                <w:color w:val="4B82AF"/>
              </w:rPr>
              <w:t xml:space="preserve"> </w:t>
            </w:r>
          </w:p>
          <w:p w14:paraId="715C5A8B" w14:textId="77777777" w:rsidR="00D6073D" w:rsidRDefault="00D6073D">
            <w:pPr>
              <w:spacing w:line="240" w:lineRule="auto"/>
              <w:jc w:val="center"/>
              <w:rPr>
                <w:b/>
                <w:noProof/>
                <w:color w:val="4B82AF"/>
              </w:rPr>
            </w:pPr>
          </w:p>
          <w:p w14:paraId="7FED05B3" w14:textId="7C78F3BA" w:rsidR="000761E4" w:rsidRPr="006B01AE" w:rsidRDefault="00D6073D">
            <w:pPr>
              <w:spacing w:line="240" w:lineRule="auto"/>
              <w:jc w:val="center"/>
              <w:rPr>
                <w:b/>
                <w:color w:val="4B82AF"/>
              </w:rPr>
            </w:pPr>
            <w:r w:rsidRPr="00D6073D">
              <w:rPr>
                <w:b/>
                <w:noProof/>
                <w:color w:val="4B82AF"/>
              </w:rPr>
              <w:drawing>
                <wp:inline distT="0" distB="0" distL="0" distR="0" wp14:anchorId="09A20453" wp14:editId="4A57D5AF">
                  <wp:extent cx="6047740" cy="7000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7740" cy="7000875"/>
                          </a:xfrm>
                          <a:prstGeom prst="rect">
                            <a:avLst/>
                          </a:prstGeom>
                          <a:noFill/>
                          <a:ln>
                            <a:noFill/>
                          </a:ln>
                        </pic:spPr>
                      </pic:pic>
                    </a:graphicData>
                  </a:graphic>
                </wp:inline>
              </w:drawing>
            </w:r>
          </w:p>
        </w:tc>
      </w:tr>
      <w:tr w:rsidR="006B01AE" w14:paraId="6AA42C3A" w14:textId="77777777" w:rsidTr="00A1000A">
        <w:trPr>
          <w:jc w:val="center"/>
        </w:trPr>
        <w:tc>
          <w:tcPr>
            <w:tcW w:w="9450" w:type="dxa"/>
          </w:tcPr>
          <w:p w14:paraId="2BD076FF" w14:textId="77777777" w:rsidR="000761E4" w:rsidRPr="000761E4" w:rsidRDefault="000761E4" w:rsidP="000761E4">
            <w:pPr>
              <w:spacing w:line="240" w:lineRule="auto"/>
              <w:rPr>
                <w:sz w:val="18"/>
                <w:szCs w:val="18"/>
              </w:rPr>
            </w:pPr>
            <w:r w:rsidRPr="000761E4">
              <w:rPr>
                <w:sz w:val="18"/>
                <w:szCs w:val="18"/>
              </w:rPr>
              <w:t>Sources: CREA; OECD Statistics; Haver Analytics; and IMF staff calculations.</w:t>
            </w:r>
          </w:p>
          <w:p w14:paraId="7771D2AD" w14:textId="77777777" w:rsidR="000761E4" w:rsidRPr="000761E4" w:rsidRDefault="000761E4" w:rsidP="000761E4">
            <w:pPr>
              <w:spacing w:line="240" w:lineRule="auto"/>
              <w:rPr>
                <w:sz w:val="18"/>
                <w:szCs w:val="18"/>
              </w:rPr>
            </w:pPr>
            <w:r w:rsidRPr="000761E4">
              <w:rPr>
                <w:sz w:val="18"/>
                <w:szCs w:val="18"/>
              </w:rPr>
              <w:t>1/ Average based on a limited number of countries due to lack of data.</w:t>
            </w:r>
          </w:p>
          <w:p w14:paraId="54F7A544" w14:textId="77777777" w:rsidR="006B01AE" w:rsidRDefault="000761E4" w:rsidP="009A2A1C">
            <w:pPr>
              <w:rPr>
                <w:sz w:val="18"/>
              </w:rPr>
            </w:pPr>
            <w:r w:rsidRPr="009A2A1C">
              <w:rPr>
                <w:sz w:val="18"/>
              </w:rPr>
              <w:t>2/ Bank of Canada November 2017 Financial System Review, Table 4.</w:t>
            </w:r>
          </w:p>
          <w:p w14:paraId="08FCF087" w14:textId="2BF66FFA" w:rsidR="00D6073D" w:rsidRPr="006B01AE" w:rsidRDefault="00D6073D" w:rsidP="009A2A1C">
            <w:pPr>
              <w:rPr>
                <w:b/>
                <w:color w:val="4B82AF"/>
              </w:rPr>
            </w:pPr>
          </w:p>
        </w:tc>
      </w:tr>
      <w:tr w:rsidR="006B01AE" w14:paraId="6DC9664A" w14:textId="77777777" w:rsidTr="00A1000A">
        <w:trPr>
          <w:trHeight w:val="80"/>
          <w:jc w:val="center"/>
        </w:trPr>
        <w:tc>
          <w:tcPr>
            <w:tcW w:w="9450" w:type="dxa"/>
          </w:tcPr>
          <w:p w14:paraId="3741AE53" w14:textId="77777777" w:rsidR="006B01AE" w:rsidRPr="006B01AE" w:rsidRDefault="006B01AE" w:rsidP="006B01AE">
            <w:pPr>
              <w:spacing w:line="240" w:lineRule="auto"/>
              <w:rPr>
                <w:sz w:val="16"/>
                <w:szCs w:val="16"/>
              </w:rPr>
            </w:pPr>
          </w:p>
        </w:tc>
      </w:tr>
      <w:tr w:rsidR="004D2F5F" w:rsidRPr="0075274C" w14:paraId="787ABF02" w14:textId="77777777" w:rsidTr="00A1000A">
        <w:tblPrEx>
          <w:tblW w:w="945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PrExChange w:id="327" w:author="Ochoa, Javier" w:date="2018-06-08T15:24:00Z">
            <w:tblPrEx>
              <w:tblW w:w="947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PrEx>
          </w:tblPrExChange>
        </w:tblPrEx>
        <w:trPr>
          <w:trHeight w:val="291"/>
          <w:jc w:val="center"/>
          <w:trPrChange w:id="328" w:author="Ochoa, Javier" w:date="2018-06-08T15:24:00Z">
            <w:trPr>
              <w:gridBefore w:val="1"/>
              <w:trHeight w:val="291"/>
              <w:jc w:val="center"/>
            </w:trPr>
          </w:trPrChange>
        </w:trPr>
        <w:tc>
          <w:tcPr>
            <w:tcW w:w="9450" w:type="dxa"/>
            <w:shd w:val="clear" w:color="auto" w:fill="auto"/>
            <w:vAlign w:val="center"/>
            <w:tcPrChange w:id="329" w:author="Ochoa, Javier" w:date="2018-06-08T15:24:00Z">
              <w:tcPr>
                <w:tcW w:w="9477" w:type="dxa"/>
                <w:gridSpan w:val="2"/>
                <w:shd w:val="clear" w:color="auto" w:fill="auto"/>
                <w:vAlign w:val="center"/>
              </w:tcPr>
            </w:tcPrChange>
          </w:tcPr>
          <w:p w14:paraId="132B2017" w14:textId="213E70D6" w:rsidR="004D2F5F" w:rsidRPr="00FE4C22" w:rsidRDefault="00C01276">
            <w:pPr>
              <w:jc w:val="center"/>
              <w:rPr>
                <w:rFonts w:cs="Segoe UI"/>
                <w:b/>
                <w:color w:val="4B82AD"/>
                <w:szCs w:val="21"/>
              </w:rPr>
            </w:pPr>
            <w:r>
              <w:rPr>
                <w:rFonts w:cs="Segoe UI"/>
                <w:b/>
                <w:color w:val="4B82AD"/>
                <w:szCs w:val="21"/>
              </w:rPr>
              <w:fldChar w:fldCharType="begin"/>
            </w:r>
            <w:r>
              <w:rPr>
                <w:rFonts w:cs="Segoe UI"/>
                <w:b/>
                <w:color w:val="4B82AD"/>
                <w:szCs w:val="21"/>
              </w:rPr>
              <w:instrText xml:space="preserve"> TC "</w:instrText>
            </w:r>
            <w:bookmarkStart w:id="330" w:name="_Toc516147913"/>
            <w:bookmarkStart w:id="331" w:name="_Toc516218331"/>
            <w:bookmarkStart w:id="332" w:name="_Toc512008955"/>
            <w:r>
              <w:rPr>
                <w:rFonts w:cs="Segoe UI"/>
                <w:color w:val="4B82AD"/>
                <w:szCs w:val="21"/>
              </w:rPr>
              <w:instrText>6.</w:instrText>
            </w:r>
            <w:r w:rsidRPr="00C01276">
              <w:rPr>
                <w:rFonts w:cs="Segoe UI"/>
                <w:color w:val="4B82AD"/>
                <w:szCs w:val="21"/>
              </w:rPr>
              <w:instrText xml:space="preserve"> Comparing Performance of Canadian Big </w:instrText>
            </w:r>
            <w:r w:rsidR="00D278B1">
              <w:rPr>
                <w:rFonts w:cs="Segoe UI"/>
                <w:color w:val="4B82AD"/>
                <w:szCs w:val="21"/>
              </w:rPr>
              <w:instrText>Six</w:instrText>
            </w:r>
            <w:r w:rsidRPr="00C01276">
              <w:rPr>
                <w:rFonts w:cs="Segoe UI"/>
                <w:color w:val="4B82AD"/>
                <w:szCs w:val="21"/>
              </w:rPr>
              <w:instrText xml:space="preserve"> Banks and G-SIBS</w:instrText>
            </w:r>
            <w:bookmarkEnd w:id="330"/>
            <w:bookmarkEnd w:id="331"/>
            <w:bookmarkEnd w:id="332"/>
            <w:r>
              <w:rPr>
                <w:rFonts w:cs="Segoe UI"/>
                <w:b/>
                <w:color w:val="4B82AD"/>
                <w:szCs w:val="21"/>
              </w:rPr>
              <w:cr/>
              <w:instrText xml:space="preserve">"\f C </w:instrText>
            </w:r>
            <w:r>
              <w:rPr>
                <w:rFonts w:cs="Segoe UI"/>
                <w:b/>
                <w:color w:val="4B82AD"/>
                <w:szCs w:val="21"/>
              </w:rPr>
              <w:fldChar w:fldCharType="end"/>
            </w:r>
            <w:r w:rsidR="004D2F5F">
              <w:rPr>
                <w:rFonts w:cs="Segoe UI"/>
                <w:b/>
                <w:color w:val="4B82AD"/>
                <w:szCs w:val="21"/>
              </w:rPr>
              <w:t xml:space="preserve">Figure </w:t>
            </w:r>
            <w:r w:rsidR="00CB50A9">
              <w:rPr>
                <w:rFonts w:cs="Segoe UI"/>
                <w:b/>
                <w:color w:val="4B82AD"/>
                <w:szCs w:val="21"/>
              </w:rPr>
              <w:t>6</w:t>
            </w:r>
            <w:r w:rsidR="004D2F5F">
              <w:rPr>
                <w:rFonts w:cs="Segoe UI"/>
                <w:b/>
                <w:color w:val="4B82AD"/>
                <w:szCs w:val="21"/>
              </w:rPr>
              <w:t xml:space="preserve">. Canada: </w:t>
            </w:r>
            <w:r w:rsidR="004D2F5F" w:rsidRPr="004D2F5F">
              <w:rPr>
                <w:rFonts w:cs="Segoe UI"/>
                <w:b/>
                <w:bCs/>
                <w:color w:val="4B82AD"/>
                <w:szCs w:val="21"/>
              </w:rPr>
              <w:t>Compari</w:t>
            </w:r>
            <w:r w:rsidR="00D278B1">
              <w:rPr>
                <w:rFonts w:cs="Segoe UI"/>
                <w:b/>
                <w:bCs/>
                <w:color w:val="4B82AD"/>
                <w:szCs w:val="21"/>
              </w:rPr>
              <w:t>ng Performance of Canadian Big Six</w:t>
            </w:r>
            <w:r w:rsidR="004D2F5F" w:rsidRPr="004D2F5F">
              <w:rPr>
                <w:rFonts w:cs="Segoe UI"/>
                <w:b/>
                <w:bCs/>
                <w:color w:val="4B82AD"/>
                <w:szCs w:val="21"/>
              </w:rPr>
              <w:t xml:space="preserve"> Banks and G-SIBS </w:t>
            </w:r>
            <w:r w:rsidR="004D2F5F" w:rsidRPr="004D2F5F">
              <w:rPr>
                <w:rFonts w:cs="Segoe UI"/>
                <w:b/>
                <w:color w:val="4B82AD"/>
                <w:szCs w:val="21"/>
              </w:rPr>
              <w:t>1/</w:t>
            </w:r>
          </w:p>
        </w:tc>
      </w:tr>
      <w:tr w:rsidR="004D2F5F" w:rsidRPr="0075274C" w14:paraId="222B7E24" w14:textId="77777777" w:rsidTr="00A1000A">
        <w:tblPrEx>
          <w:tblW w:w="945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PrExChange w:id="333" w:author="Ochoa, Javier" w:date="2018-06-08T15:24:00Z">
            <w:tblPrEx>
              <w:tblW w:w="947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PrEx>
          </w:tblPrExChange>
        </w:tblPrEx>
        <w:trPr>
          <w:trHeight w:val="2028"/>
          <w:jc w:val="center"/>
          <w:trPrChange w:id="334" w:author="Ochoa, Javier" w:date="2018-06-08T15:24:00Z">
            <w:trPr>
              <w:gridBefore w:val="1"/>
              <w:trHeight w:val="2028"/>
              <w:jc w:val="center"/>
            </w:trPr>
          </w:trPrChange>
        </w:trPr>
        <w:tc>
          <w:tcPr>
            <w:tcW w:w="9450" w:type="dxa"/>
            <w:shd w:val="clear" w:color="auto" w:fill="auto"/>
            <w:vAlign w:val="center"/>
            <w:tcPrChange w:id="335" w:author="Ochoa, Javier" w:date="2018-06-08T15:24:00Z">
              <w:tcPr>
                <w:tcW w:w="9477" w:type="dxa"/>
                <w:gridSpan w:val="2"/>
                <w:shd w:val="clear" w:color="auto" w:fill="auto"/>
                <w:vAlign w:val="center"/>
              </w:tcPr>
            </w:tcPrChange>
          </w:tcPr>
          <w:p w14:paraId="6CF0887C" w14:textId="77777777" w:rsidR="006C1B9E" w:rsidRDefault="006C1B9E" w:rsidP="00632F80">
            <w:pPr>
              <w:jc w:val="center"/>
              <w:rPr>
                <w:rFonts w:cs="Segoe UI"/>
                <w:noProof/>
                <w:color w:val="000000" w:themeColor="text1"/>
                <w:szCs w:val="21"/>
              </w:rPr>
            </w:pPr>
          </w:p>
          <w:p w14:paraId="6CAF41C5" w14:textId="77777777" w:rsidR="006C1B9E" w:rsidRDefault="006C1B9E" w:rsidP="00632F80">
            <w:pPr>
              <w:jc w:val="center"/>
              <w:rPr>
                <w:rFonts w:cs="Segoe UI"/>
                <w:noProof/>
                <w:color w:val="000000" w:themeColor="text1"/>
                <w:szCs w:val="21"/>
              </w:rPr>
            </w:pPr>
          </w:p>
          <w:p w14:paraId="731F005D" w14:textId="77777777" w:rsidR="006C1B9E" w:rsidRDefault="006C1B9E" w:rsidP="00632F80">
            <w:pPr>
              <w:jc w:val="center"/>
              <w:rPr>
                <w:rFonts w:cs="Segoe UI"/>
                <w:noProof/>
                <w:color w:val="000000" w:themeColor="text1"/>
                <w:szCs w:val="21"/>
              </w:rPr>
            </w:pPr>
          </w:p>
          <w:p w14:paraId="182E10E1" w14:textId="77777777" w:rsidR="006C1B9E" w:rsidRDefault="006C1B9E" w:rsidP="00632F80">
            <w:pPr>
              <w:jc w:val="center"/>
              <w:rPr>
                <w:rFonts w:cs="Segoe UI"/>
                <w:noProof/>
                <w:color w:val="000000" w:themeColor="text1"/>
                <w:szCs w:val="21"/>
              </w:rPr>
            </w:pPr>
          </w:p>
          <w:p w14:paraId="75ADC6B0" w14:textId="77777777" w:rsidR="006C1B9E" w:rsidRDefault="006C1B9E" w:rsidP="00632F80">
            <w:pPr>
              <w:jc w:val="center"/>
              <w:rPr>
                <w:rFonts w:cs="Segoe UI"/>
                <w:noProof/>
                <w:color w:val="000000" w:themeColor="text1"/>
                <w:szCs w:val="21"/>
              </w:rPr>
            </w:pPr>
          </w:p>
          <w:p w14:paraId="33C64D6C" w14:textId="77777777" w:rsidR="006C1B9E" w:rsidRDefault="006C1B9E" w:rsidP="00632F80">
            <w:pPr>
              <w:jc w:val="center"/>
              <w:rPr>
                <w:rFonts w:cs="Segoe UI"/>
                <w:noProof/>
                <w:color w:val="000000" w:themeColor="text1"/>
                <w:szCs w:val="21"/>
              </w:rPr>
            </w:pPr>
          </w:p>
          <w:p w14:paraId="24B18289" w14:textId="77777777" w:rsidR="006C1B9E" w:rsidRDefault="006C1B9E" w:rsidP="00632F80">
            <w:pPr>
              <w:jc w:val="center"/>
              <w:rPr>
                <w:rFonts w:cs="Segoe UI"/>
                <w:noProof/>
                <w:color w:val="000000" w:themeColor="text1"/>
                <w:szCs w:val="21"/>
              </w:rPr>
            </w:pPr>
          </w:p>
          <w:p w14:paraId="31D8FE26" w14:textId="77777777" w:rsidR="006C1B9E" w:rsidRDefault="006C1B9E" w:rsidP="00632F80">
            <w:pPr>
              <w:jc w:val="center"/>
              <w:rPr>
                <w:rFonts w:cs="Segoe UI"/>
                <w:noProof/>
                <w:color w:val="000000" w:themeColor="text1"/>
                <w:szCs w:val="21"/>
              </w:rPr>
            </w:pPr>
          </w:p>
          <w:p w14:paraId="085E558F" w14:textId="77777777" w:rsidR="006C1B9E" w:rsidRDefault="006C1B9E" w:rsidP="00632F80">
            <w:pPr>
              <w:jc w:val="center"/>
              <w:rPr>
                <w:rFonts w:cs="Segoe UI"/>
                <w:noProof/>
                <w:color w:val="000000" w:themeColor="text1"/>
                <w:szCs w:val="21"/>
              </w:rPr>
            </w:pPr>
          </w:p>
          <w:p w14:paraId="7B61D2F1" w14:textId="77777777" w:rsidR="006C1B9E" w:rsidRDefault="006C1B9E" w:rsidP="00632F80">
            <w:pPr>
              <w:jc w:val="center"/>
              <w:rPr>
                <w:rFonts w:cs="Segoe UI"/>
                <w:noProof/>
                <w:color w:val="000000" w:themeColor="text1"/>
                <w:szCs w:val="21"/>
              </w:rPr>
            </w:pPr>
          </w:p>
          <w:p w14:paraId="7122D647" w14:textId="77777777" w:rsidR="006C1B9E" w:rsidRDefault="006C1B9E" w:rsidP="00632F80">
            <w:pPr>
              <w:jc w:val="center"/>
              <w:rPr>
                <w:rFonts w:cs="Segoe UI"/>
                <w:noProof/>
                <w:color w:val="000000" w:themeColor="text1"/>
                <w:szCs w:val="21"/>
              </w:rPr>
            </w:pPr>
          </w:p>
          <w:p w14:paraId="3CE5E56F" w14:textId="77777777" w:rsidR="006C1B9E" w:rsidRDefault="006C1B9E" w:rsidP="00632F80">
            <w:pPr>
              <w:jc w:val="center"/>
              <w:rPr>
                <w:rFonts w:cs="Segoe UI"/>
                <w:noProof/>
                <w:color w:val="000000" w:themeColor="text1"/>
                <w:szCs w:val="21"/>
              </w:rPr>
            </w:pPr>
          </w:p>
          <w:p w14:paraId="7DEF1CF5" w14:textId="77777777" w:rsidR="006C1B9E" w:rsidRDefault="006C1B9E" w:rsidP="00632F80">
            <w:pPr>
              <w:jc w:val="center"/>
              <w:rPr>
                <w:rFonts w:cs="Segoe UI"/>
                <w:noProof/>
                <w:color w:val="000000" w:themeColor="text1"/>
                <w:szCs w:val="21"/>
              </w:rPr>
            </w:pPr>
          </w:p>
          <w:p w14:paraId="2E0BD638" w14:textId="77777777" w:rsidR="006C1B9E" w:rsidRDefault="006C1B9E" w:rsidP="00632F80">
            <w:pPr>
              <w:jc w:val="center"/>
              <w:rPr>
                <w:rFonts w:cs="Segoe UI"/>
                <w:noProof/>
                <w:color w:val="000000" w:themeColor="text1"/>
                <w:szCs w:val="21"/>
              </w:rPr>
            </w:pPr>
          </w:p>
          <w:p w14:paraId="7D38D5C8" w14:textId="77777777" w:rsidR="006C1B9E" w:rsidRDefault="006C1B9E" w:rsidP="00632F80">
            <w:pPr>
              <w:jc w:val="center"/>
              <w:rPr>
                <w:rFonts w:cs="Segoe UI"/>
                <w:noProof/>
                <w:color w:val="000000" w:themeColor="text1"/>
                <w:szCs w:val="21"/>
              </w:rPr>
            </w:pPr>
          </w:p>
          <w:p w14:paraId="0D470C0D" w14:textId="77777777" w:rsidR="006C1B9E" w:rsidRDefault="006C1B9E" w:rsidP="00632F80">
            <w:pPr>
              <w:jc w:val="center"/>
              <w:rPr>
                <w:rFonts w:cs="Segoe UI"/>
                <w:noProof/>
                <w:color w:val="000000" w:themeColor="text1"/>
                <w:szCs w:val="21"/>
              </w:rPr>
            </w:pPr>
          </w:p>
          <w:p w14:paraId="62064C7E" w14:textId="77777777" w:rsidR="006C1B9E" w:rsidRDefault="006C1B9E" w:rsidP="00632F80">
            <w:pPr>
              <w:jc w:val="center"/>
              <w:rPr>
                <w:rFonts w:cs="Segoe UI"/>
                <w:noProof/>
                <w:color w:val="000000" w:themeColor="text1"/>
                <w:szCs w:val="21"/>
              </w:rPr>
            </w:pPr>
          </w:p>
          <w:p w14:paraId="130500AA" w14:textId="77777777" w:rsidR="006C1B9E" w:rsidRDefault="006C1B9E" w:rsidP="00632F80">
            <w:pPr>
              <w:jc w:val="center"/>
              <w:rPr>
                <w:rFonts w:cs="Segoe UI"/>
                <w:noProof/>
                <w:color w:val="000000" w:themeColor="text1"/>
                <w:szCs w:val="21"/>
              </w:rPr>
            </w:pPr>
          </w:p>
          <w:p w14:paraId="27D0D042" w14:textId="77777777" w:rsidR="006C1B9E" w:rsidRDefault="006C1B9E" w:rsidP="00632F80">
            <w:pPr>
              <w:jc w:val="center"/>
              <w:rPr>
                <w:rFonts w:cs="Segoe UI"/>
                <w:noProof/>
                <w:color w:val="000000" w:themeColor="text1"/>
                <w:szCs w:val="21"/>
              </w:rPr>
            </w:pPr>
          </w:p>
          <w:p w14:paraId="567CB308" w14:textId="77777777" w:rsidR="006C1B9E" w:rsidRDefault="006C1B9E" w:rsidP="00632F80">
            <w:pPr>
              <w:jc w:val="center"/>
              <w:rPr>
                <w:rFonts w:cs="Segoe UI"/>
                <w:noProof/>
                <w:color w:val="000000" w:themeColor="text1"/>
                <w:szCs w:val="21"/>
              </w:rPr>
            </w:pPr>
          </w:p>
          <w:p w14:paraId="3E6C8B2F" w14:textId="77777777" w:rsidR="006C1B9E" w:rsidRDefault="006C1B9E" w:rsidP="00632F80">
            <w:pPr>
              <w:jc w:val="center"/>
              <w:rPr>
                <w:rFonts w:cs="Segoe UI"/>
                <w:noProof/>
                <w:color w:val="000000" w:themeColor="text1"/>
                <w:szCs w:val="21"/>
              </w:rPr>
            </w:pPr>
          </w:p>
          <w:p w14:paraId="67014E70" w14:textId="77777777" w:rsidR="006C1B9E" w:rsidRDefault="006C1B9E" w:rsidP="00632F80">
            <w:pPr>
              <w:jc w:val="center"/>
              <w:rPr>
                <w:rFonts w:cs="Segoe UI"/>
                <w:noProof/>
                <w:color w:val="000000" w:themeColor="text1"/>
                <w:szCs w:val="21"/>
              </w:rPr>
            </w:pPr>
          </w:p>
          <w:p w14:paraId="3B4C611E" w14:textId="77777777" w:rsidR="006C1B9E" w:rsidRDefault="006C1B9E" w:rsidP="00632F80">
            <w:pPr>
              <w:jc w:val="center"/>
              <w:rPr>
                <w:rFonts w:cs="Segoe UI"/>
                <w:noProof/>
                <w:color w:val="000000" w:themeColor="text1"/>
                <w:szCs w:val="21"/>
              </w:rPr>
            </w:pPr>
          </w:p>
          <w:p w14:paraId="0C1E3910" w14:textId="77777777" w:rsidR="006C1B9E" w:rsidRDefault="006C1B9E" w:rsidP="00632F80">
            <w:pPr>
              <w:jc w:val="center"/>
              <w:rPr>
                <w:rFonts w:cs="Segoe UI"/>
                <w:noProof/>
                <w:color w:val="000000" w:themeColor="text1"/>
                <w:szCs w:val="21"/>
              </w:rPr>
            </w:pPr>
          </w:p>
          <w:p w14:paraId="4C9EA5AF" w14:textId="77777777" w:rsidR="006C1B9E" w:rsidRDefault="006C1B9E" w:rsidP="00632F80">
            <w:pPr>
              <w:jc w:val="center"/>
              <w:rPr>
                <w:rFonts w:cs="Segoe UI"/>
                <w:noProof/>
                <w:color w:val="000000" w:themeColor="text1"/>
                <w:szCs w:val="21"/>
              </w:rPr>
            </w:pPr>
          </w:p>
          <w:p w14:paraId="7FC4306C" w14:textId="77777777" w:rsidR="006C1B9E" w:rsidRDefault="006C1B9E" w:rsidP="00632F80">
            <w:pPr>
              <w:jc w:val="center"/>
              <w:rPr>
                <w:rFonts w:cs="Segoe UI"/>
                <w:noProof/>
                <w:color w:val="000000" w:themeColor="text1"/>
                <w:szCs w:val="21"/>
              </w:rPr>
            </w:pPr>
          </w:p>
          <w:p w14:paraId="3C04C579" w14:textId="77777777" w:rsidR="006C1B9E" w:rsidRDefault="006C1B9E" w:rsidP="00632F80">
            <w:pPr>
              <w:jc w:val="center"/>
              <w:rPr>
                <w:rFonts w:cs="Segoe UI"/>
                <w:noProof/>
                <w:color w:val="000000" w:themeColor="text1"/>
                <w:szCs w:val="21"/>
              </w:rPr>
            </w:pPr>
          </w:p>
          <w:p w14:paraId="5BD0EB2C" w14:textId="77777777" w:rsidR="006C1B9E" w:rsidRDefault="006C1B9E" w:rsidP="00632F80">
            <w:pPr>
              <w:jc w:val="center"/>
              <w:rPr>
                <w:rFonts w:cs="Segoe UI"/>
                <w:noProof/>
                <w:color w:val="000000" w:themeColor="text1"/>
                <w:szCs w:val="21"/>
              </w:rPr>
            </w:pPr>
          </w:p>
          <w:p w14:paraId="534A455E" w14:textId="77777777" w:rsidR="006C1B9E" w:rsidRDefault="006C1B9E" w:rsidP="00632F80">
            <w:pPr>
              <w:jc w:val="center"/>
              <w:rPr>
                <w:rFonts w:cs="Segoe UI"/>
                <w:noProof/>
                <w:color w:val="000000" w:themeColor="text1"/>
                <w:szCs w:val="21"/>
              </w:rPr>
            </w:pPr>
          </w:p>
          <w:p w14:paraId="3AC14000" w14:textId="77777777" w:rsidR="006C1B9E" w:rsidRDefault="006C1B9E" w:rsidP="00632F80">
            <w:pPr>
              <w:jc w:val="center"/>
              <w:rPr>
                <w:rFonts w:cs="Segoe UI"/>
                <w:noProof/>
                <w:color w:val="000000" w:themeColor="text1"/>
                <w:szCs w:val="21"/>
              </w:rPr>
            </w:pPr>
          </w:p>
          <w:p w14:paraId="17D700A2" w14:textId="77777777" w:rsidR="006C1B9E" w:rsidRDefault="006C1B9E" w:rsidP="00632F80">
            <w:pPr>
              <w:jc w:val="center"/>
              <w:rPr>
                <w:rFonts w:cs="Segoe UI"/>
                <w:noProof/>
                <w:color w:val="000000" w:themeColor="text1"/>
                <w:szCs w:val="21"/>
              </w:rPr>
            </w:pPr>
          </w:p>
          <w:p w14:paraId="4545EA6F" w14:textId="77777777" w:rsidR="006C1B9E" w:rsidRDefault="006C1B9E" w:rsidP="00632F80">
            <w:pPr>
              <w:jc w:val="center"/>
              <w:rPr>
                <w:rFonts w:cs="Segoe UI"/>
                <w:noProof/>
                <w:color w:val="000000" w:themeColor="text1"/>
                <w:szCs w:val="21"/>
              </w:rPr>
            </w:pPr>
          </w:p>
          <w:p w14:paraId="46EF087A" w14:textId="77777777" w:rsidR="006C1B9E" w:rsidRDefault="006C1B9E" w:rsidP="00632F80">
            <w:pPr>
              <w:jc w:val="center"/>
              <w:rPr>
                <w:rFonts w:cs="Segoe UI"/>
                <w:noProof/>
                <w:color w:val="000000" w:themeColor="text1"/>
                <w:szCs w:val="21"/>
              </w:rPr>
            </w:pPr>
          </w:p>
          <w:p w14:paraId="28C0C683" w14:textId="77777777" w:rsidR="006C1B9E" w:rsidRDefault="006C1B9E" w:rsidP="00632F80">
            <w:pPr>
              <w:jc w:val="center"/>
              <w:rPr>
                <w:rFonts w:cs="Segoe UI"/>
                <w:noProof/>
                <w:color w:val="000000" w:themeColor="text1"/>
                <w:szCs w:val="21"/>
              </w:rPr>
            </w:pPr>
          </w:p>
          <w:p w14:paraId="5B503908" w14:textId="77777777" w:rsidR="006C1B9E" w:rsidRDefault="006C1B9E" w:rsidP="00632F80">
            <w:pPr>
              <w:jc w:val="center"/>
              <w:rPr>
                <w:rFonts w:cs="Segoe UI"/>
                <w:noProof/>
                <w:color w:val="000000" w:themeColor="text1"/>
                <w:szCs w:val="21"/>
              </w:rPr>
            </w:pPr>
          </w:p>
          <w:p w14:paraId="05325004" w14:textId="77777777" w:rsidR="006C1B9E" w:rsidRDefault="006C1B9E" w:rsidP="00632F80">
            <w:pPr>
              <w:jc w:val="center"/>
              <w:rPr>
                <w:rFonts w:cs="Segoe UI"/>
                <w:noProof/>
                <w:color w:val="000000" w:themeColor="text1"/>
                <w:szCs w:val="21"/>
              </w:rPr>
            </w:pPr>
          </w:p>
          <w:p w14:paraId="38A51ACE" w14:textId="77777777" w:rsidR="006C1B9E" w:rsidRDefault="006C1B9E" w:rsidP="00632F80">
            <w:pPr>
              <w:jc w:val="center"/>
              <w:rPr>
                <w:rFonts w:cs="Segoe UI"/>
                <w:noProof/>
                <w:color w:val="000000" w:themeColor="text1"/>
                <w:szCs w:val="21"/>
              </w:rPr>
            </w:pPr>
          </w:p>
          <w:p w14:paraId="0D3F2640" w14:textId="33254A6E" w:rsidR="004D2F5F" w:rsidRDefault="006C1B9E" w:rsidP="00632F80">
            <w:pPr>
              <w:jc w:val="center"/>
              <w:rPr>
                <w:rFonts w:cs="Segoe UI"/>
                <w:noProof/>
                <w:color w:val="000000" w:themeColor="text1"/>
                <w:szCs w:val="21"/>
              </w:rPr>
            </w:pPr>
            <w:r w:rsidRPr="006C1B9E">
              <w:rPr>
                <w:rFonts w:cs="Segoe UI"/>
                <w:noProof/>
                <w:color w:val="000000" w:themeColor="text1"/>
                <w:szCs w:val="21"/>
              </w:rPr>
              <w:drawing>
                <wp:inline distT="0" distB="0" distL="0" distR="0" wp14:anchorId="42AA18E3" wp14:editId="7B9E42EB">
                  <wp:extent cx="5905500" cy="716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5500" cy="7162800"/>
                          </a:xfrm>
                          <a:prstGeom prst="rect">
                            <a:avLst/>
                          </a:prstGeom>
                          <a:noFill/>
                          <a:ln>
                            <a:noFill/>
                          </a:ln>
                        </pic:spPr>
                      </pic:pic>
                    </a:graphicData>
                  </a:graphic>
                </wp:inline>
              </w:drawing>
            </w:r>
          </w:p>
          <w:p w14:paraId="7C0AD695" w14:textId="25F43173" w:rsidR="00423E8F" w:rsidRDefault="00423E8F" w:rsidP="006C0498">
            <w:pPr>
              <w:rPr>
                <w:rFonts w:cs="Segoe UI"/>
                <w:color w:val="000000" w:themeColor="text1"/>
                <w:sz w:val="18"/>
                <w:szCs w:val="18"/>
              </w:rPr>
            </w:pPr>
            <w:r w:rsidRPr="006C0498">
              <w:rPr>
                <w:rFonts w:cs="Segoe UI"/>
                <w:color w:val="000000" w:themeColor="text1"/>
                <w:sz w:val="18"/>
                <w:szCs w:val="18"/>
              </w:rPr>
              <w:t>Sources: Bloomberg and IMF staff calculations.</w:t>
            </w:r>
          </w:p>
          <w:p w14:paraId="28924C6B" w14:textId="05828A93" w:rsidR="006C0498" w:rsidRPr="006C0498" w:rsidRDefault="006C0498" w:rsidP="006C0498">
            <w:pPr>
              <w:rPr>
                <w:rFonts w:cs="Segoe UI"/>
                <w:color w:val="000000" w:themeColor="text1"/>
                <w:sz w:val="18"/>
                <w:szCs w:val="18"/>
              </w:rPr>
            </w:pPr>
            <w:r w:rsidRPr="006C0498">
              <w:rPr>
                <w:rFonts w:cs="Segoe UI"/>
                <w:color w:val="000000" w:themeColor="text1"/>
                <w:sz w:val="18"/>
                <w:szCs w:val="18"/>
              </w:rPr>
              <w:t xml:space="preserve">1/ Avg. means average of the 12 months and the corresponding banks in each group. </w:t>
            </w:r>
          </w:p>
          <w:p w14:paraId="17FEB9D2" w14:textId="5C9965F4" w:rsidR="006C0498" w:rsidRPr="0075274C" w:rsidRDefault="006C0498" w:rsidP="007B583B">
            <w:pPr>
              <w:rPr>
                <w:rFonts w:cs="Segoe UI"/>
                <w:color w:val="000000" w:themeColor="text1"/>
                <w:szCs w:val="21"/>
              </w:rPr>
            </w:pPr>
            <w:r w:rsidRPr="006C0498">
              <w:rPr>
                <w:rFonts w:cs="Segoe UI"/>
                <w:color w:val="000000" w:themeColor="text1"/>
                <w:sz w:val="18"/>
                <w:szCs w:val="18"/>
              </w:rPr>
              <w:t xml:space="preserve">2/ The values for 2018 correspond to </w:t>
            </w:r>
            <w:r w:rsidR="00C41CDC">
              <w:rPr>
                <w:rFonts w:cs="Segoe UI"/>
                <w:color w:val="000000" w:themeColor="text1"/>
                <w:sz w:val="18"/>
                <w:szCs w:val="18"/>
              </w:rPr>
              <w:t xml:space="preserve">the average of </w:t>
            </w:r>
            <w:r w:rsidRPr="006C0498">
              <w:rPr>
                <w:rFonts w:cs="Segoe UI"/>
                <w:color w:val="000000" w:themeColor="text1"/>
                <w:sz w:val="18"/>
                <w:szCs w:val="18"/>
              </w:rPr>
              <w:t>January</w:t>
            </w:r>
            <w:r w:rsidR="00C41CDC">
              <w:rPr>
                <w:rFonts w:cs="Segoe UI"/>
                <w:color w:val="000000" w:themeColor="text1"/>
                <w:sz w:val="18"/>
                <w:szCs w:val="18"/>
              </w:rPr>
              <w:t xml:space="preserve"> to May</w:t>
            </w:r>
            <w:r w:rsidR="007B583B">
              <w:rPr>
                <w:rFonts w:cs="Segoe UI"/>
                <w:color w:val="000000" w:themeColor="text1"/>
                <w:sz w:val="18"/>
                <w:szCs w:val="18"/>
              </w:rPr>
              <w:t>.</w:t>
            </w:r>
          </w:p>
        </w:tc>
      </w:tr>
    </w:tbl>
    <w:p w14:paraId="7992DE2D" w14:textId="19AD5BA7" w:rsidR="004D2F5F" w:rsidRDefault="004D2F5F" w:rsidP="00632F80"/>
    <w:p w14:paraId="3D67361F" w14:textId="77777777" w:rsidR="00423E8F" w:rsidRDefault="00423E8F" w:rsidP="00FE2177"/>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Change w:id="336" w:author="Ochoa, Javier" w:date="2018-06-08T15:24:00Z">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PrChange>
      </w:tblPr>
      <w:tblGrid>
        <w:gridCol w:w="9314"/>
        <w:tblGridChange w:id="337">
          <w:tblGrid>
            <w:gridCol w:w="9314"/>
          </w:tblGrid>
        </w:tblGridChange>
      </w:tblGrid>
      <w:tr w:rsidR="00423E8F" w:rsidRPr="0075274C" w14:paraId="39EE59FC" w14:textId="77777777" w:rsidTr="00490272">
        <w:trPr>
          <w:trHeight w:val="11928"/>
          <w:jc w:val="center"/>
          <w:trPrChange w:id="338" w:author="Ochoa, Javier" w:date="2018-06-08T15:24:00Z">
            <w:trPr>
              <w:trHeight w:val="278"/>
              <w:jc w:val="center"/>
            </w:trPr>
          </w:trPrChange>
        </w:trPr>
        <w:tc>
          <w:tcPr>
            <w:tcW w:w="9314" w:type="dxa"/>
            <w:shd w:val="clear" w:color="auto" w:fill="auto"/>
            <w:vAlign w:val="center"/>
            <w:tcPrChange w:id="339" w:author="Ochoa, Javier" w:date="2018-06-08T15:24:00Z">
              <w:tcPr>
                <w:tcW w:w="9314" w:type="dxa"/>
                <w:shd w:val="clear" w:color="auto" w:fill="auto"/>
                <w:vAlign w:val="center"/>
              </w:tcPr>
            </w:tcPrChange>
          </w:tcPr>
          <w:p w14:paraId="0CD207F2" w14:textId="6C014A99" w:rsidR="00C80C0E" w:rsidRDefault="00423E8F" w:rsidP="00C80C0E">
            <w:pPr>
              <w:spacing w:line="240" w:lineRule="auto"/>
              <w:jc w:val="center"/>
              <w:rPr>
                <w:rFonts w:cs="Segoe UI"/>
                <w:b/>
                <w:noProof/>
                <w:color w:val="4B82AD"/>
                <w:szCs w:val="21"/>
              </w:rPr>
            </w:pPr>
            <w:r>
              <w:rPr>
                <w:b/>
                <w:color w:val="4B82AF"/>
              </w:rPr>
              <w:fldChar w:fldCharType="begin"/>
            </w:r>
            <w:r>
              <w:rPr>
                <w:b/>
                <w:color w:val="4B82AF"/>
              </w:rPr>
              <w:instrText xml:space="preserve"> TC "</w:instrText>
            </w:r>
            <w:bookmarkStart w:id="340" w:name="_Toc516147914"/>
            <w:bookmarkStart w:id="341" w:name="_Toc516218332"/>
            <w:bookmarkStart w:id="342" w:name="_Toc512008956"/>
            <w:r>
              <w:rPr>
                <w:color w:val="4B82AF"/>
              </w:rPr>
              <w:instrText>7</w:instrText>
            </w:r>
            <w:r w:rsidRPr="00314CAD">
              <w:rPr>
                <w:color w:val="4B82AF"/>
              </w:rPr>
              <w:instrText>. Stronger Capital Market Performance and Rising Interest Rates</w:instrText>
            </w:r>
            <w:bookmarkEnd w:id="340"/>
            <w:bookmarkEnd w:id="341"/>
            <w:bookmarkEnd w:id="342"/>
            <w:r>
              <w:rPr>
                <w:b/>
                <w:color w:val="4B82AF"/>
              </w:rPr>
              <w:instrText xml:space="preserve">"\f C </w:instrText>
            </w:r>
            <w:r>
              <w:rPr>
                <w:b/>
                <w:color w:val="4B82AF"/>
              </w:rPr>
              <w:fldChar w:fldCharType="end"/>
            </w:r>
            <w:r w:rsidRPr="009D3388">
              <w:rPr>
                <w:b/>
                <w:color w:val="4B82AF"/>
              </w:rPr>
              <w:t>Fi</w:t>
            </w:r>
            <w:r>
              <w:rPr>
                <w:b/>
                <w:color w:val="4B82AF"/>
              </w:rPr>
              <w:t xml:space="preserve">gure 7. Canada: </w:t>
            </w:r>
            <w:r w:rsidRPr="000761E4">
              <w:rPr>
                <w:b/>
                <w:bCs/>
                <w:color w:val="4B82AF"/>
              </w:rPr>
              <w:t>Stronger Capital Market Performance and Rising Interest Rates</w:t>
            </w:r>
          </w:p>
          <w:p w14:paraId="1326F002" w14:textId="77777777" w:rsidR="006C1B9E" w:rsidRDefault="006C1B9E" w:rsidP="00FE2177">
            <w:pPr>
              <w:jc w:val="center"/>
              <w:rPr>
                <w:rFonts w:cs="Segoe UI"/>
                <w:b/>
                <w:noProof/>
                <w:color w:val="4B82AD"/>
                <w:szCs w:val="21"/>
              </w:rPr>
            </w:pPr>
          </w:p>
          <w:p w14:paraId="69832E22" w14:textId="77777777" w:rsidR="006C1B9E" w:rsidRDefault="006C1B9E" w:rsidP="00FE2177">
            <w:pPr>
              <w:jc w:val="center"/>
              <w:rPr>
                <w:rFonts w:cs="Segoe UI"/>
                <w:b/>
                <w:noProof/>
                <w:color w:val="4B82AD"/>
                <w:szCs w:val="21"/>
              </w:rPr>
            </w:pPr>
          </w:p>
          <w:p w14:paraId="4C4D61A8" w14:textId="77777777" w:rsidR="006C1B9E" w:rsidRDefault="006C1B9E" w:rsidP="00FE2177">
            <w:pPr>
              <w:jc w:val="center"/>
              <w:rPr>
                <w:rFonts w:cs="Segoe UI"/>
                <w:b/>
                <w:noProof/>
                <w:color w:val="4B82AD"/>
                <w:szCs w:val="21"/>
              </w:rPr>
            </w:pPr>
          </w:p>
          <w:p w14:paraId="5C7F65E9" w14:textId="77777777" w:rsidR="006C1B9E" w:rsidRDefault="006C1B9E" w:rsidP="00FE2177">
            <w:pPr>
              <w:jc w:val="center"/>
              <w:rPr>
                <w:rFonts w:cs="Segoe UI"/>
                <w:b/>
                <w:noProof/>
                <w:color w:val="4B82AD"/>
                <w:szCs w:val="21"/>
              </w:rPr>
            </w:pPr>
          </w:p>
          <w:p w14:paraId="11B3F424" w14:textId="77777777" w:rsidR="006C1B9E" w:rsidRDefault="006C1B9E" w:rsidP="00FE2177">
            <w:pPr>
              <w:jc w:val="center"/>
              <w:rPr>
                <w:rFonts w:cs="Segoe UI"/>
                <w:b/>
                <w:noProof/>
                <w:color w:val="4B82AD"/>
                <w:szCs w:val="21"/>
              </w:rPr>
            </w:pPr>
          </w:p>
          <w:p w14:paraId="2E2F2E5E" w14:textId="77777777" w:rsidR="006C1B9E" w:rsidRDefault="006C1B9E" w:rsidP="00FE2177">
            <w:pPr>
              <w:jc w:val="center"/>
              <w:rPr>
                <w:rFonts w:cs="Segoe UI"/>
                <w:b/>
                <w:noProof/>
                <w:color w:val="4B82AD"/>
                <w:szCs w:val="21"/>
              </w:rPr>
            </w:pPr>
          </w:p>
          <w:p w14:paraId="5C30E529" w14:textId="77777777" w:rsidR="006C1B9E" w:rsidRDefault="006C1B9E" w:rsidP="00FE2177">
            <w:pPr>
              <w:jc w:val="center"/>
              <w:rPr>
                <w:rFonts w:cs="Segoe UI"/>
                <w:b/>
                <w:noProof/>
                <w:color w:val="4B82AD"/>
                <w:szCs w:val="21"/>
              </w:rPr>
            </w:pPr>
          </w:p>
          <w:p w14:paraId="4E9E9DEC" w14:textId="77777777" w:rsidR="006C1B9E" w:rsidRDefault="006C1B9E" w:rsidP="00FE2177">
            <w:pPr>
              <w:jc w:val="center"/>
              <w:rPr>
                <w:rFonts w:cs="Segoe UI"/>
                <w:b/>
                <w:noProof/>
                <w:color w:val="4B82AD"/>
                <w:szCs w:val="21"/>
              </w:rPr>
            </w:pPr>
          </w:p>
          <w:p w14:paraId="13383215" w14:textId="77777777" w:rsidR="006C1B9E" w:rsidRDefault="006C1B9E" w:rsidP="00FE2177">
            <w:pPr>
              <w:jc w:val="center"/>
              <w:rPr>
                <w:rFonts w:cs="Segoe UI"/>
                <w:b/>
                <w:noProof/>
                <w:color w:val="4B82AD"/>
                <w:szCs w:val="21"/>
              </w:rPr>
            </w:pPr>
          </w:p>
          <w:p w14:paraId="61F77BEE" w14:textId="77777777" w:rsidR="006C1B9E" w:rsidRDefault="006C1B9E" w:rsidP="00FE2177">
            <w:pPr>
              <w:jc w:val="center"/>
              <w:rPr>
                <w:rFonts w:cs="Segoe UI"/>
                <w:b/>
                <w:noProof/>
                <w:color w:val="4B82AD"/>
                <w:szCs w:val="21"/>
              </w:rPr>
            </w:pPr>
          </w:p>
          <w:p w14:paraId="7903467F" w14:textId="77777777" w:rsidR="006C1B9E" w:rsidRDefault="006C1B9E" w:rsidP="00FE2177">
            <w:pPr>
              <w:jc w:val="center"/>
              <w:rPr>
                <w:rFonts w:cs="Segoe UI"/>
                <w:b/>
                <w:noProof/>
                <w:color w:val="4B82AD"/>
                <w:szCs w:val="21"/>
              </w:rPr>
            </w:pPr>
          </w:p>
          <w:p w14:paraId="5BA8B890" w14:textId="77777777" w:rsidR="006C1B9E" w:rsidRDefault="006C1B9E" w:rsidP="00FE2177">
            <w:pPr>
              <w:jc w:val="center"/>
              <w:rPr>
                <w:rFonts w:cs="Segoe UI"/>
                <w:b/>
                <w:noProof/>
                <w:color w:val="4B82AD"/>
                <w:szCs w:val="21"/>
              </w:rPr>
            </w:pPr>
          </w:p>
          <w:p w14:paraId="49127CFE" w14:textId="77777777" w:rsidR="006C1B9E" w:rsidRDefault="006C1B9E" w:rsidP="00FE2177">
            <w:pPr>
              <w:jc w:val="center"/>
              <w:rPr>
                <w:rFonts w:cs="Segoe UI"/>
                <w:b/>
                <w:noProof/>
                <w:color w:val="4B82AD"/>
                <w:szCs w:val="21"/>
              </w:rPr>
            </w:pPr>
          </w:p>
          <w:p w14:paraId="0DFF6FFA" w14:textId="77777777" w:rsidR="006C1B9E" w:rsidRDefault="006C1B9E" w:rsidP="00FE2177">
            <w:pPr>
              <w:jc w:val="center"/>
              <w:rPr>
                <w:rFonts w:cs="Segoe UI"/>
                <w:b/>
                <w:noProof/>
                <w:color w:val="4B82AD"/>
                <w:szCs w:val="21"/>
              </w:rPr>
            </w:pPr>
          </w:p>
          <w:p w14:paraId="2116B99C" w14:textId="77777777" w:rsidR="006C1B9E" w:rsidRDefault="006C1B9E" w:rsidP="00FE2177">
            <w:pPr>
              <w:jc w:val="center"/>
              <w:rPr>
                <w:rFonts w:cs="Segoe UI"/>
                <w:b/>
                <w:noProof/>
                <w:color w:val="4B82AD"/>
                <w:szCs w:val="21"/>
              </w:rPr>
            </w:pPr>
          </w:p>
          <w:p w14:paraId="125541CF" w14:textId="77777777" w:rsidR="006C1B9E" w:rsidRDefault="006C1B9E" w:rsidP="00FE2177">
            <w:pPr>
              <w:jc w:val="center"/>
              <w:rPr>
                <w:rFonts w:cs="Segoe UI"/>
                <w:b/>
                <w:noProof/>
                <w:color w:val="4B82AD"/>
                <w:szCs w:val="21"/>
              </w:rPr>
            </w:pPr>
          </w:p>
          <w:p w14:paraId="415CACAD" w14:textId="77777777" w:rsidR="006C1B9E" w:rsidRDefault="006C1B9E" w:rsidP="00FE2177">
            <w:pPr>
              <w:jc w:val="center"/>
              <w:rPr>
                <w:rFonts w:cs="Segoe UI"/>
                <w:b/>
                <w:noProof/>
                <w:color w:val="4B82AD"/>
                <w:szCs w:val="21"/>
              </w:rPr>
            </w:pPr>
          </w:p>
          <w:p w14:paraId="1B063571" w14:textId="77777777" w:rsidR="006C1B9E" w:rsidRDefault="006C1B9E" w:rsidP="00FE2177">
            <w:pPr>
              <w:jc w:val="center"/>
              <w:rPr>
                <w:rFonts w:cs="Segoe UI"/>
                <w:b/>
                <w:noProof/>
                <w:color w:val="4B82AD"/>
                <w:szCs w:val="21"/>
              </w:rPr>
            </w:pPr>
          </w:p>
          <w:p w14:paraId="48A45783" w14:textId="77777777" w:rsidR="006C1B9E" w:rsidRDefault="006C1B9E" w:rsidP="00FE2177">
            <w:pPr>
              <w:jc w:val="center"/>
              <w:rPr>
                <w:rFonts w:cs="Segoe UI"/>
                <w:b/>
                <w:noProof/>
                <w:color w:val="4B82AD"/>
                <w:szCs w:val="21"/>
              </w:rPr>
            </w:pPr>
          </w:p>
          <w:p w14:paraId="277362C6" w14:textId="77777777" w:rsidR="006C1B9E" w:rsidRDefault="006C1B9E" w:rsidP="00FE2177">
            <w:pPr>
              <w:jc w:val="center"/>
              <w:rPr>
                <w:rFonts w:cs="Segoe UI"/>
                <w:b/>
                <w:noProof/>
                <w:color w:val="4B82AD"/>
                <w:szCs w:val="21"/>
              </w:rPr>
            </w:pPr>
          </w:p>
          <w:p w14:paraId="1CDA8E27" w14:textId="77777777" w:rsidR="006C1B9E" w:rsidRDefault="006C1B9E" w:rsidP="00FE2177">
            <w:pPr>
              <w:jc w:val="center"/>
              <w:rPr>
                <w:rFonts w:cs="Segoe UI"/>
                <w:b/>
                <w:noProof/>
                <w:color w:val="4B82AD"/>
                <w:szCs w:val="21"/>
              </w:rPr>
            </w:pPr>
          </w:p>
          <w:p w14:paraId="213D20E3" w14:textId="77777777" w:rsidR="006C1B9E" w:rsidRDefault="006C1B9E" w:rsidP="00FE2177">
            <w:pPr>
              <w:jc w:val="center"/>
              <w:rPr>
                <w:rFonts w:cs="Segoe UI"/>
                <w:b/>
                <w:noProof/>
                <w:color w:val="4B82AD"/>
                <w:szCs w:val="21"/>
              </w:rPr>
            </w:pPr>
          </w:p>
          <w:p w14:paraId="06169186" w14:textId="77777777" w:rsidR="006C1B9E" w:rsidRDefault="006C1B9E" w:rsidP="00FE2177">
            <w:pPr>
              <w:jc w:val="center"/>
              <w:rPr>
                <w:rFonts w:cs="Segoe UI"/>
                <w:b/>
                <w:noProof/>
                <w:color w:val="4B82AD"/>
                <w:szCs w:val="21"/>
              </w:rPr>
            </w:pPr>
          </w:p>
          <w:p w14:paraId="3EA94817" w14:textId="77777777" w:rsidR="006C1B9E" w:rsidRDefault="006C1B9E" w:rsidP="00FE2177">
            <w:pPr>
              <w:jc w:val="center"/>
              <w:rPr>
                <w:rFonts w:cs="Segoe UI"/>
                <w:b/>
                <w:noProof/>
                <w:color w:val="4B82AD"/>
                <w:szCs w:val="21"/>
              </w:rPr>
            </w:pPr>
          </w:p>
          <w:p w14:paraId="78DAE2C2" w14:textId="77777777" w:rsidR="006C1B9E" w:rsidRDefault="006C1B9E" w:rsidP="00FE2177">
            <w:pPr>
              <w:jc w:val="center"/>
              <w:rPr>
                <w:rFonts w:cs="Segoe UI"/>
                <w:b/>
                <w:noProof/>
                <w:color w:val="4B82AD"/>
                <w:szCs w:val="21"/>
              </w:rPr>
            </w:pPr>
          </w:p>
          <w:p w14:paraId="4301F2EB" w14:textId="77777777" w:rsidR="006C1B9E" w:rsidRDefault="006C1B9E" w:rsidP="00FE2177">
            <w:pPr>
              <w:jc w:val="center"/>
              <w:rPr>
                <w:rFonts w:cs="Segoe UI"/>
                <w:b/>
                <w:noProof/>
                <w:color w:val="4B82AD"/>
                <w:szCs w:val="21"/>
              </w:rPr>
            </w:pPr>
          </w:p>
          <w:p w14:paraId="333AFA2A" w14:textId="77777777" w:rsidR="006C1B9E" w:rsidRDefault="006C1B9E" w:rsidP="00FE2177">
            <w:pPr>
              <w:jc w:val="center"/>
              <w:rPr>
                <w:rFonts w:cs="Segoe UI"/>
                <w:b/>
                <w:noProof/>
                <w:color w:val="4B82AD"/>
                <w:szCs w:val="21"/>
              </w:rPr>
            </w:pPr>
          </w:p>
          <w:p w14:paraId="2BE25911" w14:textId="77777777" w:rsidR="006C1B9E" w:rsidRDefault="006C1B9E" w:rsidP="00FE2177">
            <w:pPr>
              <w:jc w:val="center"/>
              <w:rPr>
                <w:rFonts w:cs="Segoe UI"/>
                <w:b/>
                <w:noProof/>
                <w:color w:val="4B82AD"/>
                <w:szCs w:val="21"/>
              </w:rPr>
            </w:pPr>
          </w:p>
          <w:p w14:paraId="19F7F02F" w14:textId="77777777" w:rsidR="006C1B9E" w:rsidRDefault="006C1B9E" w:rsidP="00FE2177">
            <w:pPr>
              <w:jc w:val="center"/>
              <w:rPr>
                <w:rFonts w:cs="Segoe UI"/>
                <w:b/>
                <w:noProof/>
                <w:color w:val="4B82AD"/>
                <w:szCs w:val="21"/>
              </w:rPr>
            </w:pPr>
          </w:p>
          <w:p w14:paraId="1C4CDDAF" w14:textId="77777777" w:rsidR="006C1B9E" w:rsidRDefault="006C1B9E" w:rsidP="00FE2177">
            <w:pPr>
              <w:jc w:val="center"/>
              <w:rPr>
                <w:rFonts w:cs="Segoe UI"/>
                <w:b/>
                <w:noProof/>
                <w:color w:val="4B82AD"/>
                <w:szCs w:val="21"/>
              </w:rPr>
            </w:pPr>
          </w:p>
          <w:p w14:paraId="72571773" w14:textId="77777777" w:rsidR="006C1B9E" w:rsidRDefault="006C1B9E" w:rsidP="00FE2177">
            <w:pPr>
              <w:jc w:val="center"/>
              <w:rPr>
                <w:rFonts w:cs="Segoe UI"/>
                <w:b/>
                <w:noProof/>
                <w:color w:val="4B82AD"/>
                <w:szCs w:val="21"/>
              </w:rPr>
            </w:pPr>
          </w:p>
          <w:p w14:paraId="080B6D02" w14:textId="77777777" w:rsidR="006C1B9E" w:rsidRDefault="006C1B9E" w:rsidP="00FE2177">
            <w:pPr>
              <w:jc w:val="center"/>
              <w:rPr>
                <w:rFonts w:cs="Segoe UI"/>
                <w:b/>
                <w:noProof/>
                <w:color w:val="4B82AD"/>
                <w:szCs w:val="21"/>
              </w:rPr>
            </w:pPr>
          </w:p>
          <w:p w14:paraId="7799C500" w14:textId="77777777" w:rsidR="006C1B9E" w:rsidRDefault="006C1B9E" w:rsidP="00FE2177">
            <w:pPr>
              <w:jc w:val="center"/>
              <w:rPr>
                <w:rFonts w:cs="Segoe UI"/>
                <w:b/>
                <w:noProof/>
                <w:color w:val="4B82AD"/>
                <w:szCs w:val="21"/>
              </w:rPr>
            </w:pPr>
          </w:p>
          <w:p w14:paraId="51E8F430" w14:textId="77777777" w:rsidR="006C1B9E" w:rsidRDefault="006C1B9E" w:rsidP="00FE2177">
            <w:pPr>
              <w:jc w:val="center"/>
              <w:rPr>
                <w:rFonts w:cs="Segoe UI"/>
                <w:b/>
                <w:noProof/>
                <w:color w:val="4B82AD"/>
                <w:szCs w:val="21"/>
              </w:rPr>
            </w:pPr>
          </w:p>
          <w:p w14:paraId="33E9F13F" w14:textId="77777777" w:rsidR="006C1B9E" w:rsidRDefault="006C1B9E" w:rsidP="00FE2177">
            <w:pPr>
              <w:jc w:val="center"/>
              <w:rPr>
                <w:rFonts w:cs="Segoe UI"/>
                <w:b/>
                <w:noProof/>
                <w:color w:val="4B82AD"/>
                <w:szCs w:val="21"/>
              </w:rPr>
            </w:pPr>
          </w:p>
          <w:p w14:paraId="2A23155C" w14:textId="77777777" w:rsidR="006C1B9E" w:rsidRDefault="006C1B9E" w:rsidP="00FE2177">
            <w:pPr>
              <w:jc w:val="center"/>
              <w:rPr>
                <w:rFonts w:cs="Segoe UI"/>
                <w:b/>
                <w:noProof/>
                <w:color w:val="4B82AD"/>
                <w:szCs w:val="21"/>
              </w:rPr>
            </w:pPr>
          </w:p>
          <w:p w14:paraId="688E225B" w14:textId="77777777" w:rsidR="006C1B9E" w:rsidRDefault="006C1B9E" w:rsidP="00FE2177">
            <w:pPr>
              <w:jc w:val="center"/>
              <w:rPr>
                <w:rFonts w:cs="Segoe UI"/>
                <w:b/>
                <w:noProof/>
                <w:color w:val="4B82AD"/>
                <w:szCs w:val="21"/>
              </w:rPr>
            </w:pPr>
          </w:p>
          <w:p w14:paraId="3B934259" w14:textId="4BA3DE26" w:rsidR="00C80C0E" w:rsidRDefault="006C1B9E" w:rsidP="00FE2177">
            <w:pPr>
              <w:jc w:val="center"/>
              <w:rPr>
                <w:rFonts w:cs="Segoe UI"/>
                <w:b/>
                <w:noProof/>
                <w:color w:val="4B82AD"/>
                <w:szCs w:val="21"/>
              </w:rPr>
            </w:pPr>
            <w:r w:rsidRPr="006C1B9E">
              <w:rPr>
                <w:rFonts w:cs="Segoe UI"/>
                <w:b/>
                <w:noProof/>
                <w:color w:val="4B82AD"/>
                <w:szCs w:val="21"/>
              </w:rPr>
              <w:drawing>
                <wp:inline distT="0" distB="0" distL="0" distR="0" wp14:anchorId="760232DA" wp14:editId="0ACBAF4E">
                  <wp:extent cx="5781675" cy="7067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81675" cy="7067550"/>
                          </a:xfrm>
                          <a:prstGeom prst="rect">
                            <a:avLst/>
                          </a:prstGeom>
                          <a:noFill/>
                          <a:ln>
                            <a:noFill/>
                          </a:ln>
                        </pic:spPr>
                      </pic:pic>
                    </a:graphicData>
                  </a:graphic>
                </wp:inline>
              </w:drawing>
            </w:r>
          </w:p>
          <w:p w14:paraId="221D3507" w14:textId="3F3B466B" w:rsidR="00D7751E" w:rsidRDefault="00D7751E">
            <w:pPr>
              <w:rPr>
                <w:rFonts w:cs="Segoe UI"/>
                <w:noProof/>
                <w:sz w:val="18"/>
                <w:szCs w:val="18"/>
              </w:rPr>
            </w:pPr>
            <w:r w:rsidRPr="00C80C0E">
              <w:rPr>
                <w:rFonts w:cs="Segoe UI"/>
                <w:noProof/>
                <w:sz w:val="18"/>
                <w:szCs w:val="18"/>
              </w:rPr>
              <w:t>Source: Haver Analytics, Statistics Canada, Bank of Canada, Bloomberg, and IMF Staff estimates.</w:t>
            </w:r>
          </w:p>
          <w:p w14:paraId="3B940E1E" w14:textId="48FB46D1" w:rsidR="00423E8F" w:rsidRPr="00D7751E" w:rsidRDefault="00C80C0E">
            <w:pPr>
              <w:rPr>
                <w:sz w:val="18"/>
                <w:rPrChange w:id="343" w:author="Ochoa, Javier" w:date="2018-06-08T15:24:00Z">
                  <w:rPr>
                    <w:b/>
                    <w:color w:val="4B82AD"/>
                  </w:rPr>
                </w:rPrChange>
              </w:rPr>
              <w:pPrChange w:id="344" w:author="Ochoa, Javier" w:date="2018-06-08T15:24:00Z">
                <w:pPr>
                  <w:spacing w:line="240" w:lineRule="auto"/>
                </w:pPr>
              </w:pPrChange>
            </w:pPr>
            <w:r w:rsidRPr="00C80C0E">
              <w:rPr>
                <w:rFonts w:cs="Segoe UI"/>
                <w:noProof/>
                <w:sz w:val="18"/>
                <w:szCs w:val="18"/>
              </w:rPr>
              <w:t>1/</w:t>
            </w:r>
            <w:r w:rsidR="009A2A1C">
              <w:rPr>
                <w:rFonts w:cs="Segoe UI"/>
                <w:noProof/>
                <w:sz w:val="18"/>
                <w:szCs w:val="18"/>
              </w:rPr>
              <w:t xml:space="preserve"> </w:t>
            </w:r>
            <w:r w:rsidRPr="00C80C0E">
              <w:rPr>
                <w:rFonts w:cs="Segoe UI"/>
                <w:noProof/>
                <w:sz w:val="18"/>
                <w:szCs w:val="18"/>
              </w:rPr>
              <w:t>The corporate yields correspond to the ICE BofA Merrill Lynch Canada Corporate Bonds index</w:t>
            </w:r>
            <w:r w:rsidR="00D7751E">
              <w:rPr>
                <w:rFonts w:cs="Segoe UI"/>
                <w:noProof/>
                <w:sz w:val="18"/>
                <w:szCs w:val="18"/>
              </w:rPr>
              <w:t>.</w:t>
            </w:r>
          </w:p>
        </w:tc>
      </w:tr>
    </w:tbl>
    <w:p w14:paraId="30DC35BA" w14:textId="182D7A83" w:rsidR="008E33DC" w:rsidRDefault="008E33DC"/>
    <w:p w14:paraId="23C1AB43" w14:textId="77777777" w:rsidR="000F7F41" w:rsidRDefault="000F7F41">
      <w:pPr>
        <w:rPr>
          <w:rPrChange w:id="345" w:author="Ochoa, Javier" w:date="2018-06-08T15:24:00Z">
            <w:rPr>
              <w:b/>
              <w:color w:val="4B82AF"/>
            </w:rPr>
          </w:rPrChange>
        </w:rPr>
      </w:pPr>
    </w:p>
    <w:tbl>
      <w:tblPr>
        <w:tblStyle w:val="TableGrid"/>
        <w:tblW w:w="9625" w:type="dxa"/>
        <w:jc w:val="center"/>
        <w:tblBorders>
          <w:insideH w:val="none" w:sz="0" w:space="0" w:color="auto"/>
          <w:insideV w:val="none" w:sz="0" w:space="0" w:color="auto"/>
        </w:tblBorders>
        <w:tblLayout w:type="fixed"/>
        <w:tblLook w:val="04A0" w:firstRow="1" w:lastRow="0" w:firstColumn="1" w:lastColumn="0" w:noHBand="0" w:noVBand="1"/>
        <w:tblPrChange w:id="346" w:author="Ochoa, Javier" w:date="2018-06-08T15:24:00Z">
          <w:tblPr>
            <w:tblW w:w="931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tblBorders>
            <w:shd w:val="clear" w:color="auto" w:fill="DBE5F1" w:themeFill="accent1" w:themeFillTint="33"/>
            <w:tblLayout w:type="fixed"/>
            <w:tblLook w:val="04A0" w:firstRow="1" w:lastRow="0" w:firstColumn="1" w:lastColumn="0" w:noHBand="0" w:noVBand="1"/>
          </w:tblPr>
        </w:tblPrChange>
      </w:tblPr>
      <w:tblGrid>
        <w:gridCol w:w="4518"/>
        <w:gridCol w:w="270"/>
        <w:gridCol w:w="4837"/>
        <w:tblGridChange w:id="347">
          <w:tblGrid>
            <w:gridCol w:w="4518"/>
            <w:gridCol w:w="270"/>
            <w:gridCol w:w="4526"/>
            <w:gridCol w:w="311"/>
          </w:tblGrid>
        </w:tblGridChange>
      </w:tblGrid>
      <w:tr w:rsidR="008E33DC" w:rsidRPr="005018B9" w14:paraId="400F6E30" w14:textId="77777777" w:rsidTr="008E33DC">
        <w:trPr>
          <w:trHeight w:val="278"/>
          <w:jc w:val="center"/>
          <w:trPrChange w:id="348" w:author="Ochoa, Javier" w:date="2018-06-08T15:24:00Z">
            <w:trPr>
              <w:gridAfter w:val="0"/>
              <w:trHeight w:val="458"/>
              <w:jc w:val="center"/>
            </w:trPr>
          </w:trPrChange>
        </w:trPr>
        <w:tc>
          <w:tcPr>
            <w:tcW w:w="9625" w:type="dxa"/>
            <w:gridSpan w:val="3"/>
            <w:shd w:val="clear" w:color="auto" w:fill="auto"/>
            <w:vAlign w:val="center"/>
            <w:tcPrChange w:id="349" w:author="Ochoa, Javier" w:date="2018-06-08T15:24:00Z">
              <w:tcPr>
                <w:tcW w:w="9314" w:type="dxa"/>
                <w:gridSpan w:val="3"/>
                <w:shd w:val="clear" w:color="auto" w:fill="auto"/>
                <w:vAlign w:val="center"/>
              </w:tcPr>
            </w:tcPrChange>
          </w:tcPr>
          <w:p w14:paraId="1092B309" w14:textId="5ECF3AAD" w:rsidR="008E33DC" w:rsidRDefault="008E33DC">
            <w:pPr>
              <w:jc w:val="center"/>
              <w:rPr>
                <w:b/>
                <w:color w:val="4B82AF"/>
              </w:rPr>
              <w:pPrChange w:id="350" w:author="Ochoa, Javier" w:date="2018-06-08T15:24:00Z">
                <w:pPr>
                  <w:spacing w:line="240" w:lineRule="auto"/>
                  <w:jc w:val="center"/>
                </w:pPr>
              </w:pPrChange>
            </w:pPr>
            <w:r>
              <w:rPr>
                <w:b/>
                <w:color w:val="4B82AD"/>
                <w:rPrChange w:id="351" w:author="Ochoa, Javier" w:date="2018-06-08T15:24:00Z">
                  <w:rPr/>
                </w:rPrChange>
              </w:rPr>
              <w:fldChar w:fldCharType="begin"/>
            </w:r>
            <w:r>
              <w:rPr>
                <w:b/>
                <w:color w:val="4B82AD"/>
                <w:rPrChange w:id="352" w:author="Ochoa, Javier" w:date="2018-06-08T15:24:00Z">
                  <w:rPr/>
                </w:rPrChange>
              </w:rPr>
              <w:instrText xml:space="preserve"> TC "</w:instrText>
            </w:r>
            <w:bookmarkStart w:id="353" w:name="_Toc516147915"/>
            <w:bookmarkStart w:id="354" w:name="_Toc516218333"/>
            <w:bookmarkStart w:id="355" w:name="_Toc512008957"/>
            <w:r w:rsidRPr="008E33DC">
              <w:rPr>
                <w:color w:val="4B82AD"/>
                <w:rPrChange w:id="356" w:author="Ochoa, Javier" w:date="2018-06-08T15:24:00Z">
                  <w:rPr/>
                </w:rPrChange>
              </w:rPr>
              <w:instrText>8. Balance Sheet Composition, December 2017</w:instrText>
            </w:r>
            <w:bookmarkEnd w:id="353"/>
            <w:bookmarkEnd w:id="354"/>
            <w:bookmarkEnd w:id="355"/>
            <w:r>
              <w:rPr>
                <w:b/>
                <w:color w:val="4B82AD"/>
                <w:rPrChange w:id="357" w:author="Ochoa, Javier" w:date="2018-06-08T15:24:00Z">
                  <w:rPr/>
                </w:rPrChange>
              </w:rPr>
              <w:instrText xml:space="preserve">"\f C </w:instrText>
            </w:r>
            <w:r>
              <w:rPr>
                <w:b/>
                <w:color w:val="4B82AD"/>
                <w:rPrChange w:id="358" w:author="Ochoa, Javier" w:date="2018-06-08T15:24:00Z">
                  <w:rPr/>
                </w:rPrChange>
              </w:rPr>
              <w:fldChar w:fldCharType="end"/>
            </w:r>
            <w:r w:rsidRPr="005C0F79">
              <w:rPr>
                <w:rFonts w:eastAsia="Segoe UI" w:cs="Arial"/>
                <w:b/>
                <w:bCs/>
                <w:iCs/>
                <w:color w:val="4B82AD"/>
                <w:szCs w:val="21"/>
              </w:rPr>
              <w:t xml:space="preserve">Figure </w:t>
            </w:r>
            <w:r>
              <w:rPr>
                <w:rFonts w:eastAsia="Segoe UI" w:cs="Arial"/>
                <w:b/>
                <w:bCs/>
                <w:iCs/>
                <w:color w:val="4B82AD"/>
                <w:szCs w:val="21"/>
              </w:rPr>
              <w:t>8</w:t>
            </w:r>
            <w:r w:rsidRPr="005C0F79">
              <w:rPr>
                <w:rFonts w:eastAsia="Segoe UI" w:cs="Arial"/>
                <w:b/>
                <w:bCs/>
                <w:iCs/>
                <w:color w:val="4B82AD"/>
                <w:szCs w:val="21"/>
              </w:rPr>
              <w:t xml:space="preserve">. </w:t>
            </w:r>
            <w:r>
              <w:rPr>
                <w:rFonts w:eastAsia="Segoe UI" w:cs="Arial"/>
                <w:b/>
                <w:bCs/>
                <w:iCs/>
                <w:color w:val="4B82AD"/>
                <w:szCs w:val="21"/>
              </w:rPr>
              <w:t xml:space="preserve">Canada: </w:t>
            </w:r>
            <w:r w:rsidRPr="003B76F5">
              <w:rPr>
                <w:b/>
                <w:color w:val="4B82AF"/>
              </w:rPr>
              <w:t xml:space="preserve">Balance </w:t>
            </w:r>
            <w:r>
              <w:rPr>
                <w:b/>
                <w:color w:val="4B82AF"/>
              </w:rPr>
              <w:t>S</w:t>
            </w:r>
            <w:r w:rsidRPr="003B76F5">
              <w:rPr>
                <w:b/>
                <w:color w:val="4B82AF"/>
              </w:rPr>
              <w:t xml:space="preserve">heet </w:t>
            </w:r>
            <w:r>
              <w:rPr>
                <w:b/>
                <w:color w:val="4B82AF"/>
              </w:rPr>
              <w:t>Composition, December 2017</w:t>
            </w:r>
          </w:p>
          <w:p w14:paraId="2D0F53D2" w14:textId="59223687" w:rsidR="008E33DC" w:rsidRPr="00BE1029" w:rsidRDefault="008E33DC">
            <w:pPr>
              <w:jc w:val="center"/>
              <w:rPr>
                <w:rFonts w:cs="Segoe UI"/>
                <w:b/>
                <w:color w:val="4B82AD"/>
                <w:szCs w:val="21"/>
              </w:rPr>
              <w:pPrChange w:id="359" w:author="Ochoa, Javier" w:date="2018-06-08T15:24:00Z">
                <w:pPr>
                  <w:spacing w:line="240" w:lineRule="auto"/>
                  <w:jc w:val="center"/>
                </w:pPr>
              </w:pPrChange>
            </w:pPr>
          </w:p>
        </w:tc>
      </w:tr>
      <w:tr w:rsidR="008E33DC" w:rsidRPr="0016447E" w14:paraId="7C7A9B90" w14:textId="77777777" w:rsidTr="008E33DC">
        <w:trPr>
          <w:jc w:val="center"/>
        </w:trPr>
        <w:tc>
          <w:tcPr>
            <w:tcW w:w="4518" w:type="dxa"/>
            <w:shd w:val="clear" w:color="auto" w:fill="auto"/>
          </w:tcPr>
          <w:p w14:paraId="73BF2C36" w14:textId="757345AA" w:rsidR="008E33DC" w:rsidRPr="0016447E" w:rsidRDefault="008E33DC" w:rsidP="008E33DC">
            <w:pPr>
              <w:spacing w:line="240" w:lineRule="auto"/>
              <w:jc w:val="center"/>
              <w:rPr>
                <w:rFonts w:cs="Segoe UI"/>
                <w:i/>
                <w:color w:val="000000" w:themeColor="text1"/>
              </w:rPr>
            </w:pPr>
            <w:r w:rsidRPr="00ED0EC9">
              <w:rPr>
                <w:noProof/>
              </w:rPr>
              <w:drawing>
                <wp:inline distT="0" distB="0" distL="0" distR="0" wp14:anchorId="62446F16" wp14:editId="3408169C">
                  <wp:extent cx="2759075" cy="172466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9075" cy="1724660"/>
                          </a:xfrm>
                          <a:prstGeom prst="rect">
                            <a:avLst/>
                          </a:prstGeom>
                          <a:noFill/>
                          <a:ln>
                            <a:noFill/>
                          </a:ln>
                        </pic:spPr>
                      </pic:pic>
                    </a:graphicData>
                  </a:graphic>
                </wp:inline>
              </w:drawing>
            </w:r>
          </w:p>
        </w:tc>
        <w:tc>
          <w:tcPr>
            <w:tcW w:w="270" w:type="dxa"/>
            <w:shd w:val="clear" w:color="auto" w:fill="auto"/>
          </w:tcPr>
          <w:p w14:paraId="081015EC" w14:textId="77777777" w:rsidR="008E33DC" w:rsidRPr="0016447E" w:rsidRDefault="008E33DC" w:rsidP="00837BCE">
            <w:pPr>
              <w:rPr>
                <w:rFonts w:cs="Segoe UI"/>
                <w:i/>
                <w:color w:val="000000" w:themeColor="text1"/>
                <w:sz w:val="14"/>
                <w:szCs w:val="14"/>
              </w:rPr>
            </w:pPr>
          </w:p>
        </w:tc>
        <w:tc>
          <w:tcPr>
            <w:tcW w:w="4837" w:type="dxa"/>
            <w:shd w:val="clear" w:color="auto" w:fill="auto"/>
          </w:tcPr>
          <w:p w14:paraId="4389DD0D" w14:textId="77777777" w:rsidR="008E33DC" w:rsidRDefault="008E33DC" w:rsidP="008E33DC">
            <w:pPr>
              <w:spacing w:line="240" w:lineRule="auto"/>
              <w:jc w:val="center"/>
              <w:rPr>
                <w:rFonts w:cs="Segoe UI"/>
                <w:i/>
                <w:color w:val="000000" w:themeColor="text1"/>
                <w:sz w:val="14"/>
                <w:szCs w:val="14"/>
              </w:rPr>
            </w:pPr>
            <w:r w:rsidRPr="00ED0EC9">
              <w:rPr>
                <w:noProof/>
              </w:rPr>
              <w:drawing>
                <wp:inline distT="0" distB="0" distL="0" distR="0" wp14:anchorId="5A76FB3F" wp14:editId="18780081">
                  <wp:extent cx="2822575"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22575" cy="2057400"/>
                          </a:xfrm>
                          <a:prstGeom prst="rect">
                            <a:avLst/>
                          </a:prstGeom>
                          <a:noFill/>
                        </pic:spPr>
                      </pic:pic>
                    </a:graphicData>
                  </a:graphic>
                </wp:inline>
              </w:drawing>
            </w:r>
          </w:p>
          <w:p w14:paraId="6C25AD6A" w14:textId="0F3D73A3" w:rsidR="008E33DC" w:rsidRPr="0016447E" w:rsidRDefault="008E33DC" w:rsidP="008E33DC">
            <w:pPr>
              <w:spacing w:line="240" w:lineRule="auto"/>
              <w:jc w:val="center"/>
              <w:rPr>
                <w:rFonts w:cs="Segoe UI"/>
                <w:i/>
                <w:color w:val="000000" w:themeColor="text1"/>
                <w:sz w:val="14"/>
                <w:szCs w:val="14"/>
              </w:rPr>
            </w:pPr>
          </w:p>
        </w:tc>
      </w:tr>
      <w:tr w:rsidR="008E33DC" w:rsidRPr="0016447E" w14:paraId="5CAB135B" w14:textId="77777777" w:rsidTr="008E33DC">
        <w:trPr>
          <w:jc w:val="center"/>
        </w:trPr>
        <w:tc>
          <w:tcPr>
            <w:tcW w:w="4518" w:type="dxa"/>
            <w:shd w:val="clear" w:color="auto" w:fill="auto"/>
          </w:tcPr>
          <w:p w14:paraId="45BF0451" w14:textId="7CBAC025" w:rsidR="008E33DC" w:rsidRPr="0016447E" w:rsidRDefault="008E33DC" w:rsidP="008E33DC">
            <w:pPr>
              <w:spacing w:line="240" w:lineRule="auto"/>
              <w:jc w:val="center"/>
              <w:rPr>
                <w:rFonts w:cs="Segoe UI"/>
                <w:i/>
                <w:color w:val="000000" w:themeColor="text1"/>
                <w:sz w:val="14"/>
                <w:szCs w:val="14"/>
              </w:rPr>
            </w:pPr>
            <w:r w:rsidRPr="0034240D">
              <w:rPr>
                <w:noProof/>
                <w:sz w:val="18"/>
                <w:szCs w:val="18"/>
              </w:rPr>
              <w:drawing>
                <wp:inline distT="0" distB="0" distL="0" distR="0" wp14:anchorId="236A510B" wp14:editId="0BF430E8">
                  <wp:extent cx="2788153" cy="1863305"/>
                  <wp:effectExtent l="0" t="0" r="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8153" cy="1863305"/>
                          </a:xfrm>
                          <a:prstGeom prst="rect">
                            <a:avLst/>
                          </a:prstGeom>
                          <a:noFill/>
                          <a:ln>
                            <a:noFill/>
                          </a:ln>
                        </pic:spPr>
                      </pic:pic>
                    </a:graphicData>
                  </a:graphic>
                </wp:inline>
              </w:drawing>
            </w:r>
          </w:p>
        </w:tc>
        <w:tc>
          <w:tcPr>
            <w:tcW w:w="270" w:type="dxa"/>
            <w:shd w:val="clear" w:color="auto" w:fill="auto"/>
          </w:tcPr>
          <w:p w14:paraId="4C156BB8" w14:textId="77777777" w:rsidR="008E33DC" w:rsidRPr="0016447E" w:rsidRDefault="008E33DC" w:rsidP="00837BCE">
            <w:pPr>
              <w:rPr>
                <w:rFonts w:cs="Segoe UI"/>
                <w:i/>
                <w:color w:val="000000" w:themeColor="text1"/>
                <w:sz w:val="14"/>
                <w:szCs w:val="14"/>
              </w:rPr>
            </w:pPr>
          </w:p>
        </w:tc>
        <w:tc>
          <w:tcPr>
            <w:tcW w:w="4837" w:type="dxa"/>
            <w:shd w:val="clear" w:color="auto" w:fill="auto"/>
          </w:tcPr>
          <w:p w14:paraId="6E0D58BC" w14:textId="77777777" w:rsidR="008E33DC" w:rsidRDefault="008E33DC" w:rsidP="008E33DC">
            <w:pPr>
              <w:spacing w:line="240" w:lineRule="auto"/>
              <w:jc w:val="center"/>
              <w:rPr>
                <w:rFonts w:cs="Segoe UI"/>
                <w:i/>
                <w:color w:val="000000" w:themeColor="text1"/>
                <w:sz w:val="14"/>
                <w:szCs w:val="14"/>
              </w:rPr>
            </w:pPr>
            <w:r w:rsidRPr="00ED0EC9">
              <w:rPr>
                <w:noProof/>
              </w:rPr>
              <w:drawing>
                <wp:inline distT="0" distB="0" distL="0" distR="0" wp14:anchorId="49BB5E7D" wp14:editId="0C9E58DF">
                  <wp:extent cx="2787650" cy="2010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87650" cy="2010410"/>
                          </a:xfrm>
                          <a:prstGeom prst="rect">
                            <a:avLst/>
                          </a:prstGeom>
                          <a:noFill/>
                        </pic:spPr>
                      </pic:pic>
                    </a:graphicData>
                  </a:graphic>
                </wp:inline>
              </w:drawing>
            </w:r>
          </w:p>
          <w:p w14:paraId="6CD258F1" w14:textId="0D96D245" w:rsidR="008E33DC" w:rsidRPr="0016447E" w:rsidRDefault="008E33DC" w:rsidP="008E33DC">
            <w:pPr>
              <w:spacing w:line="240" w:lineRule="auto"/>
              <w:jc w:val="center"/>
              <w:rPr>
                <w:rFonts w:cs="Segoe UI"/>
                <w:i/>
                <w:color w:val="000000" w:themeColor="text1"/>
                <w:sz w:val="14"/>
                <w:szCs w:val="14"/>
              </w:rPr>
            </w:pPr>
          </w:p>
        </w:tc>
      </w:tr>
      <w:tr w:rsidR="008E33DC" w:rsidRPr="0016447E" w14:paraId="2CD0A817" w14:textId="77777777" w:rsidTr="008E33DC">
        <w:trPr>
          <w:trHeight w:val="3222"/>
          <w:jc w:val="center"/>
          <w:trPrChange w:id="360" w:author="Ochoa, Javier" w:date="2018-06-08T15:24:00Z">
            <w:trPr>
              <w:gridAfter w:val="0"/>
              <w:trHeight w:val="10215"/>
              <w:jc w:val="center"/>
            </w:trPr>
          </w:trPrChange>
        </w:trPr>
        <w:tc>
          <w:tcPr>
            <w:tcW w:w="9625" w:type="dxa"/>
            <w:gridSpan w:val="3"/>
            <w:shd w:val="clear" w:color="auto" w:fill="auto"/>
            <w:tcPrChange w:id="361" w:author="Ochoa, Javier" w:date="2018-06-08T15:24:00Z">
              <w:tcPr>
                <w:tcW w:w="9314" w:type="dxa"/>
                <w:gridSpan w:val="3"/>
                <w:shd w:val="clear" w:color="auto" w:fill="auto"/>
              </w:tcPr>
            </w:tcPrChange>
          </w:tcPr>
          <w:p w14:paraId="3F4013A5" w14:textId="77777777" w:rsidR="008E33DC" w:rsidRDefault="008E33DC" w:rsidP="008E33DC">
            <w:pPr>
              <w:spacing w:line="240" w:lineRule="auto"/>
              <w:jc w:val="center"/>
              <w:rPr>
                <w:rFonts w:cs="Segoe UI"/>
                <w:i/>
                <w:color w:val="000000" w:themeColor="text1"/>
                <w:sz w:val="14"/>
                <w:szCs w:val="14"/>
              </w:rPr>
            </w:pPr>
            <w:r w:rsidRPr="00ED0EC9">
              <w:rPr>
                <w:noProof/>
              </w:rPr>
              <w:drawing>
                <wp:inline distT="0" distB="0" distL="0" distR="0" wp14:anchorId="6D6A7CA8" wp14:editId="4C7C0F23">
                  <wp:extent cx="2804795" cy="1932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04795" cy="1932940"/>
                          </a:xfrm>
                          <a:prstGeom prst="rect">
                            <a:avLst/>
                          </a:prstGeom>
                          <a:noFill/>
                        </pic:spPr>
                      </pic:pic>
                    </a:graphicData>
                  </a:graphic>
                </wp:inline>
              </w:drawing>
            </w:r>
          </w:p>
          <w:p w14:paraId="7EB57C5B" w14:textId="77777777" w:rsidR="008E33DC" w:rsidRDefault="008E33DC">
            <w:pPr>
              <w:spacing w:line="240" w:lineRule="auto"/>
              <w:jc w:val="center"/>
              <w:rPr>
                <w:i/>
                <w:color w:val="000000" w:themeColor="text1"/>
                <w:sz w:val="14"/>
                <w:rPrChange w:id="362" w:author="Ochoa, Javier" w:date="2018-06-08T15:24:00Z">
                  <w:rPr>
                    <w:sz w:val="18"/>
                  </w:rPr>
                </w:rPrChange>
              </w:rPr>
              <w:pPrChange w:id="363" w:author="Ochoa, Javier" w:date="2018-06-08T15:24:00Z">
                <w:pPr>
                  <w:pStyle w:val="BoxText"/>
                  <w:spacing w:line="360" w:lineRule="auto"/>
                </w:pPr>
              </w:pPrChange>
            </w:pPr>
          </w:p>
          <w:p w14:paraId="225187BA" w14:textId="342A9326" w:rsidR="008E33DC" w:rsidRPr="0016447E" w:rsidRDefault="008E33DC">
            <w:pPr>
              <w:spacing w:line="240" w:lineRule="auto"/>
              <w:rPr>
                <w:i/>
                <w:color w:val="000000" w:themeColor="text1"/>
                <w:sz w:val="14"/>
                <w:rPrChange w:id="364" w:author="Ochoa, Javier" w:date="2018-06-08T15:24:00Z">
                  <w:rPr>
                    <w:sz w:val="18"/>
                  </w:rPr>
                </w:rPrChange>
              </w:rPr>
              <w:pPrChange w:id="365" w:author="Ochoa, Javier" w:date="2018-06-08T15:24:00Z">
                <w:pPr>
                  <w:pStyle w:val="BoxText"/>
                  <w:spacing w:line="360" w:lineRule="auto"/>
                </w:pPr>
              </w:pPrChange>
            </w:pPr>
            <w:r w:rsidRPr="00B00A2F">
              <w:rPr>
                <w:sz w:val="18"/>
                <w:szCs w:val="18"/>
              </w:rPr>
              <w:t>Source: OSFI and IMF staff estimates.</w:t>
            </w:r>
          </w:p>
        </w:tc>
      </w:tr>
    </w:tbl>
    <w:p w14:paraId="5BCD32B3" w14:textId="77777777" w:rsidR="008E33DC" w:rsidRDefault="008E33DC" w:rsidP="00837BCE"/>
    <w:p w14:paraId="5EBA281E" w14:textId="77777777" w:rsidR="003D3B98" w:rsidRDefault="003D3B98" w:rsidP="00CE0752">
      <w:pPr>
        <w:spacing w:line="240" w:lineRule="auto"/>
        <w:jc w:val="center"/>
        <w:rPr>
          <w:b/>
        </w:rPr>
      </w:pPr>
      <w:r>
        <w:rPr>
          <w:b/>
        </w:rPr>
        <w:br w:type="page"/>
      </w:r>
    </w:p>
    <w:tbl>
      <w:tblPr>
        <w:tblStyle w:val="TableGrid"/>
        <w:tblW w:w="9518" w:type="dxa"/>
        <w:tblBorders>
          <w:top w:val="single" w:sz="6" w:space="0" w:color="000000" w:themeColor="text1"/>
          <w:left w:val="single" w:sz="6" w:space="0" w:color="000000" w:themeColor="text1"/>
          <w:bottom w:val="single" w:sz="6" w:space="0" w:color="000000" w:themeColor="text1"/>
          <w:right w:val="single" w:sz="6" w:space="0" w:color="000000" w:themeColor="text1"/>
          <w:insideH w:val="none" w:sz="0" w:space="0" w:color="auto"/>
          <w:insideV w:val="none" w:sz="0" w:space="0" w:color="auto"/>
        </w:tblBorders>
        <w:tblLook w:val="04A0" w:firstRow="1" w:lastRow="0" w:firstColumn="1" w:lastColumn="0" w:noHBand="0" w:noVBand="1"/>
        <w:tblPrChange w:id="366" w:author="Ochoa, Javier" w:date="2018-06-08T15:24:00Z">
          <w:tblPr>
            <w:tblStyle w:val="TableGrid"/>
            <w:tblW w:w="9314" w:type="dxa"/>
            <w:tblBorders>
              <w:top w:val="single" w:sz="6" w:space="0" w:color="000000" w:themeColor="text1"/>
              <w:left w:val="single" w:sz="6" w:space="0" w:color="000000" w:themeColor="text1"/>
              <w:bottom w:val="single" w:sz="6" w:space="0" w:color="000000" w:themeColor="text1"/>
              <w:right w:val="single" w:sz="6" w:space="0" w:color="000000" w:themeColor="text1"/>
              <w:insideH w:val="none" w:sz="0" w:space="0" w:color="auto"/>
              <w:insideV w:val="none" w:sz="0" w:space="0" w:color="auto"/>
            </w:tblBorders>
            <w:tblLook w:val="04A0" w:firstRow="1" w:lastRow="0" w:firstColumn="1" w:lastColumn="0" w:noHBand="0" w:noVBand="1"/>
          </w:tblPr>
        </w:tblPrChange>
      </w:tblPr>
      <w:tblGrid>
        <w:gridCol w:w="9518"/>
        <w:tblGridChange w:id="367">
          <w:tblGrid>
            <w:gridCol w:w="9518"/>
          </w:tblGrid>
        </w:tblGridChange>
      </w:tblGrid>
      <w:tr w:rsidR="00314CAD" w:rsidRPr="004173BD" w14:paraId="0D1E9AC1" w14:textId="77777777" w:rsidTr="008E33DC">
        <w:trPr>
          <w:trHeight w:val="10965"/>
          <w:trPrChange w:id="368" w:author="Ochoa, Javier" w:date="2018-06-08T15:24:00Z">
            <w:trPr>
              <w:trHeight w:val="368"/>
            </w:trPr>
          </w:trPrChange>
        </w:trPr>
        <w:tc>
          <w:tcPr>
            <w:tcW w:w="9518" w:type="dxa"/>
            <w:shd w:val="clear" w:color="auto" w:fill="auto"/>
            <w:vAlign w:val="center"/>
            <w:tcPrChange w:id="369" w:author="Ochoa, Javier" w:date="2018-06-08T15:24:00Z">
              <w:tcPr>
                <w:tcW w:w="9286" w:type="dxa"/>
                <w:shd w:val="clear" w:color="auto" w:fill="auto"/>
                <w:vAlign w:val="center"/>
              </w:tcPr>
            </w:tcPrChange>
          </w:tcPr>
          <w:p w14:paraId="35E2FADC" w14:textId="4B9503E9" w:rsidR="00162A6A" w:rsidRDefault="00712ECD" w:rsidP="00162A6A">
            <w:pPr>
              <w:spacing w:line="240" w:lineRule="auto"/>
              <w:jc w:val="center"/>
              <w:rPr>
                <w:rFonts w:cs="Segoe UI"/>
                <w:b/>
                <w:noProof/>
                <w:color w:val="4B82AD"/>
                <w:szCs w:val="21"/>
              </w:rPr>
            </w:pPr>
            <w:r>
              <w:br w:type="page"/>
            </w:r>
            <w:r w:rsidR="00314CAD">
              <w:rPr>
                <w:rFonts w:cs="Segoe UI"/>
                <w:b/>
                <w:bCs/>
                <w:color w:val="4B82AD"/>
                <w:szCs w:val="21"/>
              </w:rPr>
              <w:fldChar w:fldCharType="begin"/>
            </w:r>
            <w:r w:rsidR="00314CAD">
              <w:rPr>
                <w:rFonts w:cs="Segoe UI"/>
                <w:b/>
                <w:bCs/>
                <w:color w:val="4B82AD"/>
                <w:szCs w:val="21"/>
              </w:rPr>
              <w:instrText xml:space="preserve"> TC "</w:instrText>
            </w:r>
            <w:bookmarkStart w:id="370" w:name="_Toc516147916"/>
            <w:bookmarkStart w:id="371" w:name="_Toc516218334"/>
            <w:bookmarkStart w:id="372" w:name="_Toc512008958"/>
            <w:r w:rsidR="00314CAD" w:rsidRPr="00314CAD">
              <w:rPr>
                <w:rFonts w:cs="Segoe UI"/>
                <w:bCs/>
                <w:color w:val="4B82AD"/>
                <w:szCs w:val="21"/>
              </w:rPr>
              <w:instrText>9. Productivity Growth and Business Investment</w:instrText>
            </w:r>
            <w:bookmarkEnd w:id="370"/>
            <w:bookmarkEnd w:id="371"/>
            <w:bookmarkEnd w:id="372"/>
            <w:r w:rsidR="00314CAD" w:rsidRPr="00314CAD">
              <w:rPr>
                <w:rFonts w:cs="Segoe UI"/>
                <w:bCs/>
                <w:color w:val="4B82AD"/>
                <w:szCs w:val="21"/>
              </w:rPr>
              <w:instrText xml:space="preserve"> </w:instrText>
            </w:r>
            <w:r w:rsidR="00314CAD">
              <w:rPr>
                <w:rFonts w:cs="Segoe UI"/>
                <w:b/>
                <w:bCs/>
                <w:color w:val="4B82AD"/>
                <w:szCs w:val="21"/>
              </w:rPr>
              <w:instrText xml:space="preserve">"\f C </w:instrText>
            </w:r>
            <w:r w:rsidR="00314CAD">
              <w:rPr>
                <w:rFonts w:cs="Segoe UI"/>
                <w:b/>
                <w:bCs/>
                <w:color w:val="4B82AD"/>
                <w:szCs w:val="21"/>
              </w:rPr>
              <w:fldChar w:fldCharType="end"/>
            </w:r>
            <w:r w:rsidR="00314CAD" w:rsidRPr="00367C92">
              <w:rPr>
                <w:rFonts w:cs="Segoe UI"/>
                <w:b/>
                <w:bCs/>
                <w:color w:val="4B82AD"/>
                <w:szCs w:val="21"/>
              </w:rPr>
              <w:t xml:space="preserve">Figure </w:t>
            </w:r>
            <w:r w:rsidR="00314CAD">
              <w:rPr>
                <w:rFonts w:cs="Segoe UI"/>
                <w:b/>
                <w:bCs/>
                <w:color w:val="4B82AD"/>
                <w:szCs w:val="21"/>
              </w:rPr>
              <w:t>9</w:t>
            </w:r>
            <w:r w:rsidR="00314CAD" w:rsidRPr="009937DD">
              <w:rPr>
                <w:b/>
                <w:color w:val="4B82AF"/>
              </w:rPr>
              <w:t xml:space="preserve">. </w:t>
            </w:r>
            <w:r w:rsidR="00314CAD">
              <w:rPr>
                <w:b/>
                <w:color w:val="4B82AF"/>
              </w:rPr>
              <w:t>Canada: Productivity Growth and Business Investment</w:t>
            </w:r>
            <w:r w:rsidR="00314CAD">
              <w:rPr>
                <w:rFonts w:cs="Segoe UI"/>
                <w:b/>
                <w:noProof/>
                <w:color w:val="4B82AD"/>
                <w:szCs w:val="21"/>
              </w:rPr>
              <w:t xml:space="preserve"> </w:t>
            </w:r>
          </w:p>
          <w:p w14:paraId="787ADC75" w14:textId="77777777" w:rsidR="00162A6A" w:rsidRDefault="00162A6A" w:rsidP="00162A6A">
            <w:pPr>
              <w:jc w:val="center"/>
              <w:rPr>
                <w:rFonts w:cs="Segoe UI"/>
                <w:b/>
                <w:noProof/>
                <w:color w:val="4B82AD"/>
                <w:szCs w:val="21"/>
              </w:rPr>
            </w:pPr>
          </w:p>
          <w:p w14:paraId="3A647F1A" w14:textId="77777777" w:rsidR="00162A6A" w:rsidRDefault="00162A6A" w:rsidP="00162A6A">
            <w:pPr>
              <w:jc w:val="center"/>
              <w:rPr>
                <w:rFonts w:cs="Segoe UI"/>
                <w:b/>
                <w:noProof/>
                <w:color w:val="4B82AD"/>
                <w:szCs w:val="21"/>
              </w:rPr>
            </w:pPr>
          </w:p>
          <w:p w14:paraId="7AB9216B" w14:textId="77777777" w:rsidR="00162A6A" w:rsidRDefault="00162A6A" w:rsidP="00162A6A">
            <w:pPr>
              <w:jc w:val="center"/>
              <w:rPr>
                <w:rFonts w:cs="Segoe UI"/>
                <w:b/>
                <w:noProof/>
                <w:color w:val="4B82AD"/>
                <w:szCs w:val="21"/>
              </w:rPr>
            </w:pPr>
          </w:p>
          <w:p w14:paraId="5CB665A9" w14:textId="77777777" w:rsidR="00162A6A" w:rsidRDefault="00162A6A" w:rsidP="00162A6A">
            <w:pPr>
              <w:jc w:val="center"/>
              <w:rPr>
                <w:rFonts w:cs="Segoe UI"/>
                <w:b/>
                <w:noProof/>
                <w:color w:val="4B82AD"/>
                <w:szCs w:val="21"/>
              </w:rPr>
            </w:pPr>
          </w:p>
          <w:p w14:paraId="47DD37C5" w14:textId="77777777" w:rsidR="00162A6A" w:rsidRDefault="00162A6A" w:rsidP="00162A6A">
            <w:pPr>
              <w:jc w:val="center"/>
              <w:rPr>
                <w:rFonts w:cs="Segoe UI"/>
                <w:b/>
                <w:noProof/>
                <w:color w:val="4B82AD"/>
                <w:szCs w:val="21"/>
              </w:rPr>
            </w:pPr>
          </w:p>
          <w:p w14:paraId="37D10A23" w14:textId="77777777" w:rsidR="00162A6A" w:rsidRDefault="00162A6A" w:rsidP="00162A6A">
            <w:pPr>
              <w:jc w:val="center"/>
              <w:rPr>
                <w:rFonts w:cs="Segoe UI"/>
                <w:b/>
                <w:noProof/>
                <w:color w:val="4B82AD"/>
                <w:szCs w:val="21"/>
              </w:rPr>
            </w:pPr>
          </w:p>
          <w:p w14:paraId="0D642AAF" w14:textId="77777777" w:rsidR="00162A6A" w:rsidRDefault="00162A6A" w:rsidP="00162A6A">
            <w:pPr>
              <w:jc w:val="center"/>
              <w:rPr>
                <w:rFonts w:cs="Segoe UI"/>
                <w:b/>
                <w:noProof/>
                <w:color w:val="4B82AD"/>
                <w:szCs w:val="21"/>
              </w:rPr>
            </w:pPr>
          </w:p>
          <w:p w14:paraId="06DD3327" w14:textId="77777777" w:rsidR="00162A6A" w:rsidRDefault="00162A6A" w:rsidP="00162A6A">
            <w:pPr>
              <w:jc w:val="center"/>
              <w:rPr>
                <w:rFonts w:cs="Segoe UI"/>
                <w:b/>
                <w:noProof/>
                <w:color w:val="4B82AD"/>
                <w:szCs w:val="21"/>
              </w:rPr>
            </w:pPr>
          </w:p>
          <w:p w14:paraId="1E38ECE2" w14:textId="77777777" w:rsidR="00162A6A" w:rsidRDefault="00162A6A" w:rsidP="00162A6A">
            <w:pPr>
              <w:jc w:val="center"/>
              <w:rPr>
                <w:rFonts w:cs="Segoe UI"/>
                <w:b/>
                <w:noProof/>
                <w:color w:val="4B82AD"/>
                <w:szCs w:val="21"/>
              </w:rPr>
            </w:pPr>
          </w:p>
          <w:p w14:paraId="1B52B55B" w14:textId="77777777" w:rsidR="00162A6A" w:rsidRDefault="00162A6A" w:rsidP="00162A6A">
            <w:pPr>
              <w:jc w:val="center"/>
              <w:rPr>
                <w:rFonts w:cs="Segoe UI"/>
                <w:b/>
                <w:noProof/>
                <w:color w:val="4B82AD"/>
                <w:szCs w:val="21"/>
              </w:rPr>
            </w:pPr>
          </w:p>
          <w:p w14:paraId="5D8B7077" w14:textId="77777777" w:rsidR="00162A6A" w:rsidRDefault="00162A6A" w:rsidP="00162A6A">
            <w:pPr>
              <w:jc w:val="center"/>
              <w:rPr>
                <w:rFonts w:cs="Segoe UI"/>
                <w:b/>
                <w:noProof/>
                <w:color w:val="4B82AD"/>
                <w:szCs w:val="21"/>
              </w:rPr>
            </w:pPr>
          </w:p>
          <w:p w14:paraId="41A53B3F" w14:textId="77777777" w:rsidR="00162A6A" w:rsidRDefault="00162A6A" w:rsidP="00162A6A">
            <w:pPr>
              <w:jc w:val="center"/>
              <w:rPr>
                <w:rFonts w:cs="Segoe UI"/>
                <w:b/>
                <w:noProof/>
                <w:color w:val="4B82AD"/>
                <w:szCs w:val="21"/>
              </w:rPr>
            </w:pPr>
          </w:p>
          <w:p w14:paraId="60F4810F" w14:textId="77777777" w:rsidR="00162A6A" w:rsidRDefault="00162A6A" w:rsidP="00162A6A">
            <w:pPr>
              <w:jc w:val="center"/>
              <w:rPr>
                <w:rFonts w:cs="Segoe UI"/>
                <w:b/>
                <w:noProof/>
                <w:color w:val="4B82AD"/>
                <w:szCs w:val="21"/>
              </w:rPr>
            </w:pPr>
          </w:p>
          <w:p w14:paraId="34D63FF7" w14:textId="77777777" w:rsidR="00162A6A" w:rsidRDefault="00162A6A" w:rsidP="00162A6A">
            <w:pPr>
              <w:jc w:val="center"/>
              <w:rPr>
                <w:rFonts w:cs="Segoe UI"/>
                <w:b/>
                <w:noProof/>
                <w:color w:val="4B82AD"/>
                <w:szCs w:val="21"/>
              </w:rPr>
            </w:pPr>
          </w:p>
          <w:p w14:paraId="4969A1F4" w14:textId="77777777" w:rsidR="00162A6A" w:rsidRDefault="00162A6A" w:rsidP="00162A6A">
            <w:pPr>
              <w:jc w:val="center"/>
              <w:rPr>
                <w:rFonts w:cs="Segoe UI"/>
                <w:b/>
                <w:noProof/>
                <w:color w:val="4B82AD"/>
                <w:szCs w:val="21"/>
              </w:rPr>
            </w:pPr>
          </w:p>
          <w:p w14:paraId="4B4A8010" w14:textId="77777777" w:rsidR="00162A6A" w:rsidRDefault="00162A6A" w:rsidP="00162A6A">
            <w:pPr>
              <w:jc w:val="center"/>
              <w:rPr>
                <w:rFonts w:cs="Segoe UI"/>
                <w:b/>
                <w:noProof/>
                <w:color w:val="4B82AD"/>
                <w:szCs w:val="21"/>
              </w:rPr>
            </w:pPr>
          </w:p>
          <w:p w14:paraId="07B1D825" w14:textId="77777777" w:rsidR="00162A6A" w:rsidRDefault="00162A6A" w:rsidP="00162A6A">
            <w:pPr>
              <w:jc w:val="center"/>
              <w:rPr>
                <w:rFonts w:cs="Segoe UI"/>
                <w:b/>
                <w:noProof/>
                <w:color w:val="4B82AD"/>
                <w:szCs w:val="21"/>
              </w:rPr>
            </w:pPr>
          </w:p>
          <w:p w14:paraId="354CD52C" w14:textId="77777777" w:rsidR="00162A6A" w:rsidRDefault="00162A6A" w:rsidP="00162A6A">
            <w:pPr>
              <w:jc w:val="center"/>
              <w:rPr>
                <w:rFonts w:cs="Segoe UI"/>
                <w:b/>
                <w:noProof/>
                <w:color w:val="4B82AD"/>
                <w:szCs w:val="21"/>
              </w:rPr>
            </w:pPr>
          </w:p>
          <w:p w14:paraId="47B7B1AF" w14:textId="77777777" w:rsidR="00162A6A" w:rsidRDefault="00162A6A" w:rsidP="00162A6A">
            <w:pPr>
              <w:jc w:val="center"/>
              <w:rPr>
                <w:rFonts w:cs="Segoe UI"/>
                <w:b/>
                <w:noProof/>
                <w:color w:val="4B82AD"/>
                <w:szCs w:val="21"/>
              </w:rPr>
            </w:pPr>
          </w:p>
          <w:p w14:paraId="508D7197" w14:textId="77777777" w:rsidR="00162A6A" w:rsidRDefault="00162A6A" w:rsidP="00162A6A">
            <w:pPr>
              <w:jc w:val="center"/>
              <w:rPr>
                <w:rFonts w:cs="Segoe UI"/>
                <w:b/>
                <w:noProof/>
                <w:color w:val="4B82AD"/>
                <w:szCs w:val="21"/>
              </w:rPr>
            </w:pPr>
          </w:p>
          <w:p w14:paraId="4C046F34" w14:textId="77777777" w:rsidR="00162A6A" w:rsidRDefault="00162A6A" w:rsidP="00162A6A">
            <w:pPr>
              <w:jc w:val="center"/>
              <w:rPr>
                <w:rFonts w:cs="Segoe UI"/>
                <w:b/>
                <w:noProof/>
                <w:color w:val="4B82AD"/>
                <w:szCs w:val="21"/>
              </w:rPr>
            </w:pPr>
          </w:p>
          <w:p w14:paraId="4A2AB9CD" w14:textId="77777777" w:rsidR="00162A6A" w:rsidRDefault="00162A6A" w:rsidP="00162A6A">
            <w:pPr>
              <w:jc w:val="center"/>
              <w:rPr>
                <w:rFonts w:cs="Segoe UI"/>
                <w:b/>
                <w:noProof/>
                <w:color w:val="4B82AD"/>
                <w:szCs w:val="21"/>
              </w:rPr>
            </w:pPr>
          </w:p>
          <w:p w14:paraId="59313CEA" w14:textId="77777777" w:rsidR="00162A6A" w:rsidRDefault="00162A6A" w:rsidP="00162A6A">
            <w:pPr>
              <w:jc w:val="center"/>
              <w:rPr>
                <w:rFonts w:cs="Segoe UI"/>
                <w:b/>
                <w:noProof/>
                <w:color w:val="4B82AD"/>
                <w:szCs w:val="21"/>
              </w:rPr>
            </w:pPr>
          </w:p>
          <w:p w14:paraId="309485AD" w14:textId="77777777" w:rsidR="00162A6A" w:rsidRDefault="00162A6A" w:rsidP="00162A6A">
            <w:pPr>
              <w:jc w:val="center"/>
              <w:rPr>
                <w:rFonts w:cs="Segoe UI"/>
                <w:b/>
                <w:noProof/>
                <w:color w:val="4B82AD"/>
                <w:szCs w:val="21"/>
              </w:rPr>
            </w:pPr>
          </w:p>
          <w:p w14:paraId="130B3123" w14:textId="77777777" w:rsidR="00162A6A" w:rsidRDefault="00162A6A" w:rsidP="00162A6A">
            <w:pPr>
              <w:jc w:val="center"/>
              <w:rPr>
                <w:rFonts w:cs="Segoe UI"/>
                <w:b/>
                <w:noProof/>
                <w:color w:val="4B82AD"/>
                <w:szCs w:val="21"/>
              </w:rPr>
            </w:pPr>
          </w:p>
          <w:p w14:paraId="2F2BB3ED" w14:textId="77777777" w:rsidR="00162A6A" w:rsidRDefault="00162A6A" w:rsidP="00162A6A">
            <w:pPr>
              <w:jc w:val="center"/>
              <w:rPr>
                <w:rFonts w:cs="Segoe UI"/>
                <w:b/>
                <w:noProof/>
                <w:color w:val="4B82AD"/>
                <w:szCs w:val="21"/>
              </w:rPr>
            </w:pPr>
          </w:p>
          <w:p w14:paraId="4E908D55" w14:textId="77777777" w:rsidR="00162A6A" w:rsidRDefault="00162A6A" w:rsidP="00162A6A">
            <w:pPr>
              <w:jc w:val="center"/>
              <w:rPr>
                <w:rFonts w:cs="Segoe UI"/>
                <w:b/>
                <w:noProof/>
                <w:color w:val="4B82AD"/>
                <w:szCs w:val="21"/>
              </w:rPr>
            </w:pPr>
          </w:p>
          <w:p w14:paraId="498DFB3C" w14:textId="77777777" w:rsidR="00162A6A" w:rsidRDefault="00162A6A" w:rsidP="00162A6A">
            <w:pPr>
              <w:jc w:val="center"/>
              <w:rPr>
                <w:rFonts w:cs="Segoe UI"/>
                <w:b/>
                <w:noProof/>
                <w:color w:val="4B82AD"/>
                <w:szCs w:val="21"/>
              </w:rPr>
            </w:pPr>
          </w:p>
          <w:p w14:paraId="31596B4E" w14:textId="77777777" w:rsidR="00162A6A" w:rsidRDefault="00162A6A" w:rsidP="00162A6A">
            <w:pPr>
              <w:jc w:val="center"/>
              <w:rPr>
                <w:rFonts w:cs="Segoe UI"/>
                <w:b/>
                <w:noProof/>
                <w:color w:val="4B82AD"/>
                <w:szCs w:val="21"/>
              </w:rPr>
            </w:pPr>
          </w:p>
          <w:p w14:paraId="15815AF7" w14:textId="77777777" w:rsidR="00162A6A" w:rsidRDefault="00162A6A" w:rsidP="00162A6A">
            <w:pPr>
              <w:jc w:val="center"/>
              <w:rPr>
                <w:rFonts w:cs="Segoe UI"/>
                <w:b/>
                <w:noProof/>
                <w:color w:val="4B82AD"/>
                <w:szCs w:val="21"/>
              </w:rPr>
            </w:pPr>
          </w:p>
          <w:p w14:paraId="3EAB1F6E" w14:textId="77777777" w:rsidR="00162A6A" w:rsidRDefault="00162A6A" w:rsidP="00162A6A">
            <w:pPr>
              <w:jc w:val="center"/>
              <w:rPr>
                <w:rFonts w:cs="Segoe UI"/>
                <w:b/>
                <w:noProof/>
                <w:color w:val="4B82AD"/>
                <w:szCs w:val="21"/>
              </w:rPr>
            </w:pPr>
          </w:p>
          <w:p w14:paraId="76BFEF10" w14:textId="77777777" w:rsidR="00162A6A" w:rsidRDefault="00162A6A" w:rsidP="00162A6A">
            <w:pPr>
              <w:jc w:val="center"/>
              <w:rPr>
                <w:rFonts w:cs="Segoe UI"/>
                <w:b/>
                <w:noProof/>
                <w:color w:val="4B82AD"/>
                <w:szCs w:val="21"/>
              </w:rPr>
            </w:pPr>
          </w:p>
          <w:p w14:paraId="2EB66ED6" w14:textId="77777777" w:rsidR="00162A6A" w:rsidRDefault="00162A6A" w:rsidP="00162A6A">
            <w:pPr>
              <w:jc w:val="center"/>
              <w:rPr>
                <w:rFonts w:cs="Segoe UI"/>
                <w:b/>
                <w:noProof/>
                <w:color w:val="4B82AD"/>
                <w:szCs w:val="21"/>
              </w:rPr>
            </w:pPr>
          </w:p>
          <w:p w14:paraId="4AF223A8" w14:textId="77777777" w:rsidR="00162A6A" w:rsidRDefault="00162A6A" w:rsidP="00162A6A">
            <w:pPr>
              <w:jc w:val="center"/>
              <w:rPr>
                <w:rFonts w:cs="Segoe UI"/>
                <w:b/>
                <w:noProof/>
                <w:color w:val="4B82AD"/>
                <w:szCs w:val="21"/>
              </w:rPr>
            </w:pPr>
          </w:p>
          <w:p w14:paraId="7A32E240" w14:textId="205DD647" w:rsidR="00162A6A" w:rsidRPr="00D5650A" w:rsidRDefault="00162A6A" w:rsidP="00162A6A">
            <w:pPr>
              <w:jc w:val="center"/>
              <w:rPr>
                <w:rFonts w:cs="Segoe UI"/>
                <w:b/>
                <w:color w:val="4B82AD"/>
                <w:szCs w:val="21"/>
              </w:rPr>
            </w:pPr>
            <w:r w:rsidRPr="00162A6A">
              <w:rPr>
                <w:rFonts w:cs="Segoe UI"/>
                <w:b/>
                <w:noProof/>
                <w:color w:val="4B82AD"/>
                <w:szCs w:val="21"/>
              </w:rPr>
              <w:drawing>
                <wp:inline distT="0" distB="0" distL="0" distR="0" wp14:anchorId="56826ACA" wp14:editId="170C6646">
                  <wp:extent cx="5906770" cy="6624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7307" cy="6636283"/>
                          </a:xfrm>
                          <a:prstGeom prst="rect">
                            <a:avLst/>
                          </a:prstGeom>
                          <a:noFill/>
                          <a:ln>
                            <a:noFill/>
                          </a:ln>
                        </pic:spPr>
                      </pic:pic>
                    </a:graphicData>
                  </a:graphic>
                </wp:inline>
              </w:drawing>
            </w:r>
          </w:p>
        </w:tc>
      </w:tr>
      <w:tr w:rsidR="00314CAD" w:rsidRPr="004173BD" w14:paraId="17BA7020" w14:textId="77777777" w:rsidTr="008E33DC">
        <w:trPr>
          <w:trHeight w:val="90"/>
          <w:trPrChange w:id="373" w:author="Ochoa, Javier" w:date="2018-06-08T15:24:00Z">
            <w:trPr>
              <w:trHeight w:val="90"/>
            </w:trPr>
          </w:trPrChange>
        </w:trPr>
        <w:tc>
          <w:tcPr>
            <w:tcW w:w="9518" w:type="dxa"/>
            <w:shd w:val="clear" w:color="auto" w:fill="auto"/>
            <w:tcPrChange w:id="374" w:author="Ochoa, Javier" w:date="2018-06-08T15:24:00Z">
              <w:tcPr>
                <w:tcW w:w="9286" w:type="dxa"/>
                <w:shd w:val="clear" w:color="auto" w:fill="auto"/>
              </w:tcPr>
            </w:tcPrChange>
          </w:tcPr>
          <w:p w14:paraId="3F58F11B" w14:textId="77777777" w:rsidR="00162A6A" w:rsidRPr="007F3889" w:rsidRDefault="00162A6A" w:rsidP="00162A6A">
            <w:pPr>
              <w:spacing w:line="240" w:lineRule="auto"/>
              <w:rPr>
                <w:rFonts w:cs="Segoe UI"/>
                <w:sz w:val="18"/>
                <w:szCs w:val="18"/>
              </w:rPr>
            </w:pPr>
            <w:r w:rsidRPr="007F3889">
              <w:rPr>
                <w:rFonts w:cs="Segoe UI"/>
                <w:sz w:val="18"/>
                <w:szCs w:val="18"/>
              </w:rPr>
              <w:t xml:space="preserve">Source: Statistics Canada; Haver Analytics; Bank of Canada; OECD Statistics, IMF staff calculations and World Economic Forum. </w:t>
            </w:r>
          </w:p>
          <w:p w14:paraId="25C1AD3C" w14:textId="3D08C2E4" w:rsidR="00162A6A" w:rsidRPr="007F3889" w:rsidRDefault="00162A6A" w:rsidP="00162A6A">
            <w:pPr>
              <w:spacing w:line="240" w:lineRule="auto"/>
              <w:rPr>
                <w:rFonts w:cs="Segoe UI"/>
                <w:sz w:val="18"/>
                <w:szCs w:val="18"/>
              </w:rPr>
            </w:pPr>
            <w:r w:rsidRPr="007F3889">
              <w:rPr>
                <w:rFonts w:cs="Segoe UI"/>
                <w:sz w:val="18"/>
                <w:szCs w:val="18"/>
              </w:rPr>
              <w:t>1/ Business investment is defined as gross fixed capital formation, constant prices excluding residential investment.</w:t>
            </w:r>
            <w:r>
              <w:rPr>
                <w:rFonts w:cs="Segoe UI"/>
                <w:sz w:val="18"/>
                <w:szCs w:val="18"/>
              </w:rPr>
              <w:t xml:space="preserve"> </w:t>
            </w:r>
            <w:r w:rsidRPr="007F3889">
              <w:rPr>
                <w:rFonts w:cs="Segoe UI"/>
                <w:sz w:val="18"/>
                <w:szCs w:val="18"/>
              </w:rPr>
              <w:t>2/ Sectoral shifts refer to changes in employment shares across sectors.</w:t>
            </w:r>
          </w:p>
          <w:p w14:paraId="0A69CBC1" w14:textId="6F848FFC" w:rsidR="00314CAD" w:rsidRPr="004173BD" w:rsidRDefault="00162A6A" w:rsidP="00162A6A">
            <w:pPr>
              <w:rPr>
                <w:rFonts w:cs="Segoe UI"/>
                <w:color w:val="000000" w:themeColor="text1"/>
              </w:rPr>
            </w:pPr>
            <w:r w:rsidRPr="007F3889">
              <w:rPr>
                <w:rFonts w:cs="Segoe UI"/>
                <w:sz w:val="18"/>
                <w:szCs w:val="18"/>
              </w:rPr>
              <w:t xml:space="preserve">3/ Indicator calculated by the World Economic Forum as part of the Global Competitiveness Index, </w:t>
            </w:r>
            <w:r>
              <w:rPr>
                <w:rFonts w:cs="Segoe UI"/>
                <w:sz w:val="18"/>
                <w:szCs w:val="18"/>
              </w:rPr>
              <w:t>t</w:t>
            </w:r>
            <w:r w:rsidRPr="007F3889">
              <w:rPr>
                <w:rFonts w:cs="Segoe UI"/>
                <w:sz w:val="18"/>
                <w:szCs w:val="18"/>
              </w:rPr>
              <w:t>he scale goes from 1 to 7</w:t>
            </w:r>
            <w:r w:rsidR="00EC49C7">
              <w:rPr>
                <w:rFonts w:cs="Segoe UI"/>
                <w:sz w:val="18"/>
                <w:szCs w:val="18"/>
              </w:rPr>
              <w:t>,</w:t>
            </w:r>
            <w:r w:rsidRPr="007F3889">
              <w:rPr>
                <w:rFonts w:cs="Segoe UI"/>
                <w:sz w:val="18"/>
                <w:szCs w:val="18"/>
              </w:rPr>
              <w:t xml:space="preserve"> 7 </w:t>
            </w:r>
            <w:r w:rsidR="00EC49C7">
              <w:rPr>
                <w:rFonts w:cs="Segoe UI"/>
                <w:sz w:val="18"/>
                <w:szCs w:val="18"/>
              </w:rPr>
              <w:t xml:space="preserve">being </w:t>
            </w:r>
            <w:r w:rsidRPr="007F3889">
              <w:rPr>
                <w:rFonts w:cs="Segoe UI"/>
                <w:sz w:val="18"/>
                <w:szCs w:val="18"/>
              </w:rPr>
              <w:t>the higher rate.</w:t>
            </w:r>
          </w:p>
        </w:tc>
      </w:tr>
    </w:tbl>
    <w:p w14:paraId="05AAEFC8" w14:textId="77777777" w:rsidR="008E33DC" w:rsidRDefault="008E33DC"/>
    <w:tbl>
      <w:tblPr>
        <w:tblStyle w:val="TableGrid"/>
        <w:tblW w:w="9518"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ook w:val="04A0" w:firstRow="1" w:lastRow="0" w:firstColumn="1" w:lastColumn="0" w:noHBand="0" w:noVBand="1"/>
      </w:tblPr>
      <w:tblGrid>
        <w:gridCol w:w="9518"/>
        <w:tblGridChange w:id="375">
          <w:tblGrid>
            <w:gridCol w:w="9518"/>
          </w:tblGrid>
        </w:tblGridChange>
      </w:tblGrid>
      <w:tr w:rsidR="0017631B" w:rsidRPr="0075274C" w14:paraId="1608B480" w14:textId="77777777" w:rsidTr="008E33DC">
        <w:trPr>
          <w:trHeight w:val="498"/>
          <w:jc w:val="center"/>
        </w:trPr>
        <w:tc>
          <w:tcPr>
            <w:tcW w:w="9518" w:type="dxa"/>
            <w:shd w:val="clear" w:color="auto" w:fill="auto"/>
            <w:vAlign w:val="center"/>
          </w:tcPr>
          <w:p w14:paraId="2A1C1F7F" w14:textId="32C91919" w:rsidR="0017631B" w:rsidRDefault="00426551" w:rsidP="00D278B1">
            <w:pPr>
              <w:spacing w:line="240" w:lineRule="auto"/>
              <w:jc w:val="center"/>
              <w:rPr>
                <w:rFonts w:cs="Segoe UI"/>
                <w:b/>
                <w:color w:val="4B82AD"/>
                <w:szCs w:val="21"/>
              </w:rPr>
            </w:pPr>
            <w:r>
              <w:rPr>
                <w:rFonts w:cs="Segoe UI"/>
                <w:b/>
                <w:color w:val="4B82AD"/>
                <w:szCs w:val="21"/>
              </w:rPr>
              <w:fldChar w:fldCharType="begin"/>
            </w:r>
            <w:r>
              <w:rPr>
                <w:rFonts w:cs="Segoe UI"/>
                <w:b/>
                <w:color w:val="4B82AD"/>
                <w:szCs w:val="21"/>
              </w:rPr>
              <w:instrText xml:space="preserve"> TC "</w:instrText>
            </w:r>
            <w:bookmarkStart w:id="376" w:name="_Toc516148776"/>
            <w:bookmarkStart w:id="377" w:name="_Toc516222651"/>
            <w:r w:rsidRPr="00426551">
              <w:rPr>
                <w:rFonts w:cs="Segoe UI"/>
                <w:color w:val="4B82AD"/>
                <w:szCs w:val="21"/>
              </w:rPr>
              <w:instrText>1. Selected Economic Indicators, 2014–19</w:instrText>
            </w:r>
            <w:bookmarkEnd w:id="376"/>
            <w:bookmarkEnd w:id="377"/>
            <w:r>
              <w:rPr>
                <w:rFonts w:cs="Segoe UI"/>
                <w:b/>
                <w:color w:val="4B82AD"/>
                <w:szCs w:val="21"/>
              </w:rPr>
              <w:instrText xml:space="preserve">"\f B </w:instrText>
            </w:r>
            <w:r>
              <w:rPr>
                <w:rFonts w:cs="Segoe UI"/>
                <w:b/>
                <w:color w:val="4B82AD"/>
                <w:szCs w:val="21"/>
              </w:rPr>
              <w:fldChar w:fldCharType="end"/>
            </w:r>
            <w:r w:rsidR="0017631B" w:rsidRPr="0017631B">
              <w:rPr>
                <w:rFonts w:cs="Segoe UI"/>
                <w:b/>
                <w:color w:val="4B82AD"/>
                <w:szCs w:val="21"/>
              </w:rPr>
              <w:t>Table 1. Canada: Selected Economic Indicators, 2014–19</w:t>
            </w:r>
          </w:p>
          <w:p w14:paraId="1A0D948D" w14:textId="43640B02" w:rsidR="004E376D" w:rsidRPr="00FE4C22" w:rsidRDefault="00EC27DB" w:rsidP="00D278B1">
            <w:pPr>
              <w:spacing w:line="240" w:lineRule="auto"/>
              <w:jc w:val="center"/>
              <w:rPr>
                <w:rFonts w:cs="Segoe UI"/>
                <w:b/>
                <w:noProof/>
                <w:color w:val="4B82AD"/>
                <w:szCs w:val="21"/>
              </w:rPr>
            </w:pPr>
            <w:r w:rsidRPr="00EC27DB">
              <w:rPr>
                <w:rFonts w:cs="Segoe UI"/>
                <w:b/>
                <w:noProof/>
                <w:color w:val="4B82AD"/>
                <w:szCs w:val="21"/>
              </w:rPr>
              <w:drawing>
                <wp:inline distT="0" distB="0" distL="0" distR="0" wp14:anchorId="1AA80469" wp14:editId="0E1B2B97">
                  <wp:extent cx="5900420" cy="710819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00420" cy="7108190"/>
                          </a:xfrm>
                          <a:prstGeom prst="rect">
                            <a:avLst/>
                          </a:prstGeom>
                          <a:noFill/>
                          <a:ln>
                            <a:noFill/>
                          </a:ln>
                        </pic:spPr>
                      </pic:pic>
                    </a:graphicData>
                  </a:graphic>
                </wp:inline>
              </w:drawing>
            </w:r>
          </w:p>
        </w:tc>
      </w:tr>
      <w:tr w:rsidR="0017631B" w:rsidRPr="0075274C" w14:paraId="37E90DDB" w14:textId="77777777" w:rsidTr="008E33DC">
        <w:tblPrEx>
          <w:tblW w:w="9518"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PrExChange w:id="378" w:author="Ochoa, Javier" w:date="2018-06-08T15:24:00Z">
            <w:tblPrEx>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PrEx>
          </w:tblPrExChange>
        </w:tblPrEx>
        <w:trPr>
          <w:trHeight w:val="65"/>
          <w:jc w:val="center"/>
          <w:trPrChange w:id="379" w:author="Ochoa, Javier" w:date="2018-06-08T15:24:00Z">
            <w:trPr>
              <w:trHeight w:val="65"/>
              <w:jc w:val="center"/>
            </w:trPr>
          </w:trPrChange>
        </w:trPr>
        <w:tc>
          <w:tcPr>
            <w:tcW w:w="9518" w:type="dxa"/>
            <w:shd w:val="clear" w:color="auto" w:fill="auto"/>
            <w:vAlign w:val="center"/>
            <w:tcPrChange w:id="380" w:author="Ochoa, Javier" w:date="2018-06-08T15:24:00Z">
              <w:tcPr>
                <w:tcW w:w="9314" w:type="dxa"/>
                <w:shd w:val="clear" w:color="auto" w:fill="auto"/>
                <w:vAlign w:val="center"/>
              </w:tcPr>
            </w:tcPrChange>
          </w:tcPr>
          <w:p w14:paraId="44E1DC43" w14:textId="77777777" w:rsidR="0017631B" w:rsidRDefault="00D278B1">
            <w:pPr>
              <w:spacing w:line="240" w:lineRule="auto"/>
              <w:rPr>
                <w:rFonts w:eastAsia="Times New Roman" w:cs="Segoe UI"/>
                <w:color w:val="000000"/>
                <w:sz w:val="18"/>
                <w:szCs w:val="18"/>
              </w:rPr>
              <w:pPrChange w:id="381" w:author="Ochoa, Javier" w:date="2018-06-08T15:24:00Z">
                <w:pPr/>
              </w:pPrChange>
            </w:pPr>
            <w:r w:rsidRPr="0017631B">
              <w:rPr>
                <w:rFonts w:eastAsia="Times New Roman" w:cs="Segoe UI"/>
                <w:color w:val="000000"/>
                <w:sz w:val="18"/>
                <w:szCs w:val="18"/>
              </w:rPr>
              <w:t>Sources: Haver Analytics and Fund staff calculations</w:t>
            </w:r>
          </w:p>
          <w:p w14:paraId="07BD0A5E" w14:textId="77777777" w:rsidR="00D278B1" w:rsidRDefault="00D278B1">
            <w:pPr>
              <w:spacing w:line="240" w:lineRule="auto"/>
              <w:rPr>
                <w:rFonts w:eastAsia="Times New Roman" w:cs="Segoe UI"/>
                <w:color w:val="000000"/>
                <w:sz w:val="18"/>
                <w:szCs w:val="18"/>
              </w:rPr>
              <w:pPrChange w:id="382" w:author="Ochoa, Javier" w:date="2018-06-08T15:24:00Z">
                <w:pPr/>
              </w:pPrChange>
            </w:pPr>
            <w:r w:rsidRPr="0017631B">
              <w:rPr>
                <w:rFonts w:eastAsia="Times New Roman" w:cs="Segoe UI"/>
                <w:color w:val="000000"/>
                <w:sz w:val="18"/>
                <w:szCs w:val="18"/>
              </w:rPr>
              <w:t>1/ Percent of GDP.</w:t>
            </w:r>
          </w:p>
          <w:p w14:paraId="67014CB8" w14:textId="7222CD94" w:rsidR="00D278B1" w:rsidRPr="0075274C" w:rsidRDefault="00D278B1">
            <w:pPr>
              <w:spacing w:line="240" w:lineRule="auto"/>
              <w:rPr>
                <w:rFonts w:cs="Segoe UI"/>
                <w:color w:val="000000" w:themeColor="text1"/>
                <w:szCs w:val="21"/>
              </w:rPr>
              <w:pPrChange w:id="383" w:author="Ochoa, Javier" w:date="2018-06-08T15:24:00Z">
                <w:pPr/>
              </w:pPrChange>
            </w:pPr>
            <w:r w:rsidRPr="0017631B">
              <w:rPr>
                <w:rFonts w:eastAsia="Times New Roman" w:cs="Segoe UI"/>
                <w:color w:val="000000"/>
                <w:sz w:val="18"/>
                <w:szCs w:val="18"/>
              </w:rPr>
              <w:t>2/ In percent.</w:t>
            </w:r>
          </w:p>
        </w:tc>
      </w:tr>
    </w:tbl>
    <w:p w14:paraId="37C92631" w14:textId="77777777" w:rsidR="00C609AF" w:rsidRDefault="00C609AF">
      <w:r>
        <w:br w:type="page"/>
      </w:r>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B75A7D" w:rsidRPr="0075274C" w14:paraId="07CB8336" w14:textId="77777777" w:rsidTr="00B75A7D">
        <w:trPr>
          <w:trHeight w:val="278"/>
          <w:jc w:val="center"/>
        </w:trPr>
        <w:tc>
          <w:tcPr>
            <w:tcW w:w="9314" w:type="dxa"/>
            <w:shd w:val="clear" w:color="auto" w:fill="auto"/>
            <w:vAlign w:val="center"/>
          </w:tcPr>
          <w:p w14:paraId="351CA97D" w14:textId="11ABF0E1" w:rsidR="004E376D" w:rsidRDefault="00426551" w:rsidP="00B75A7D">
            <w:pPr>
              <w:jc w:val="center"/>
              <w:rPr>
                <w:rFonts w:cs="Segoe UI"/>
                <w:b/>
                <w:noProof/>
                <w:color w:val="4B82AD"/>
                <w:szCs w:val="21"/>
              </w:rPr>
            </w:pPr>
            <w:r>
              <w:rPr>
                <w:rFonts w:cs="Segoe UI"/>
                <w:b/>
                <w:color w:val="4B82AD"/>
                <w:szCs w:val="21"/>
              </w:rPr>
              <w:fldChar w:fldCharType="begin"/>
            </w:r>
            <w:r>
              <w:rPr>
                <w:rFonts w:cs="Segoe UI"/>
                <w:b/>
                <w:color w:val="4B82AD"/>
                <w:szCs w:val="21"/>
              </w:rPr>
              <w:instrText xml:space="preserve"> TC "</w:instrText>
            </w:r>
            <w:bookmarkStart w:id="384" w:name="_Toc516148777"/>
            <w:bookmarkStart w:id="385" w:name="_Toc516222652"/>
            <w:bookmarkStart w:id="386" w:name="_Toc512008960"/>
            <w:r w:rsidRPr="00426551">
              <w:rPr>
                <w:rFonts w:cs="Segoe UI"/>
                <w:color w:val="4B82AD"/>
                <w:szCs w:val="21"/>
              </w:rPr>
              <w:instrText>2. Balance of Payments, 2016–23</w:instrText>
            </w:r>
            <w:bookmarkEnd w:id="384"/>
            <w:bookmarkEnd w:id="385"/>
            <w:bookmarkEnd w:id="386"/>
            <w:r>
              <w:rPr>
                <w:rFonts w:cs="Segoe UI"/>
                <w:b/>
                <w:color w:val="4B82AD"/>
                <w:szCs w:val="21"/>
              </w:rPr>
              <w:instrText xml:space="preserve">"\f B </w:instrText>
            </w:r>
            <w:r>
              <w:rPr>
                <w:rFonts w:cs="Segoe UI"/>
                <w:b/>
                <w:color w:val="4B82AD"/>
                <w:szCs w:val="21"/>
              </w:rPr>
              <w:fldChar w:fldCharType="end"/>
            </w:r>
            <w:r w:rsidR="00B75A7D" w:rsidRPr="00B75A7D">
              <w:rPr>
                <w:rFonts w:cs="Segoe UI"/>
                <w:b/>
                <w:color w:val="4B82AD"/>
                <w:szCs w:val="21"/>
              </w:rPr>
              <w:t>Table 2. Canada: Balance of Payments, 2016–23</w:t>
            </w:r>
          </w:p>
          <w:p w14:paraId="7B2071CB" w14:textId="77777777" w:rsidR="006C19F0" w:rsidRDefault="006C19F0">
            <w:pPr>
              <w:rPr>
                <w:rFonts w:cs="Segoe UI"/>
                <w:b/>
                <w:noProof/>
                <w:color w:val="4B82AD"/>
                <w:szCs w:val="21"/>
              </w:rPr>
              <w:pPrChange w:id="387" w:author="Ochoa, Javier" w:date="2018-06-08T15:24:00Z">
                <w:pPr>
                  <w:jc w:val="center"/>
                </w:pPr>
              </w:pPrChange>
            </w:pPr>
          </w:p>
          <w:p w14:paraId="223EED73" w14:textId="77777777" w:rsidR="006C19F0" w:rsidRDefault="006C19F0">
            <w:pPr>
              <w:rPr>
                <w:rFonts w:cs="Segoe UI"/>
                <w:b/>
                <w:noProof/>
                <w:color w:val="4B82AD"/>
                <w:szCs w:val="21"/>
              </w:rPr>
              <w:pPrChange w:id="388" w:author="Ochoa, Javier" w:date="2018-06-08T15:24:00Z">
                <w:pPr>
                  <w:jc w:val="center"/>
                </w:pPr>
              </w:pPrChange>
            </w:pPr>
          </w:p>
          <w:p w14:paraId="7D188F51" w14:textId="77777777" w:rsidR="006C19F0" w:rsidRDefault="006C19F0">
            <w:pPr>
              <w:rPr>
                <w:rFonts w:cs="Segoe UI"/>
                <w:b/>
                <w:noProof/>
                <w:color w:val="4B82AD"/>
                <w:szCs w:val="21"/>
              </w:rPr>
              <w:pPrChange w:id="389" w:author="Ochoa, Javier" w:date="2018-06-08T15:24:00Z">
                <w:pPr>
                  <w:jc w:val="center"/>
                </w:pPr>
              </w:pPrChange>
            </w:pPr>
          </w:p>
          <w:p w14:paraId="03F98F6D" w14:textId="77777777" w:rsidR="006C19F0" w:rsidRDefault="006C19F0">
            <w:pPr>
              <w:rPr>
                <w:rFonts w:cs="Segoe UI"/>
                <w:b/>
                <w:noProof/>
                <w:color w:val="4B82AD"/>
                <w:szCs w:val="21"/>
              </w:rPr>
              <w:pPrChange w:id="390" w:author="Ochoa, Javier" w:date="2018-06-08T15:24:00Z">
                <w:pPr>
                  <w:jc w:val="center"/>
                </w:pPr>
              </w:pPrChange>
            </w:pPr>
          </w:p>
          <w:p w14:paraId="7F660871" w14:textId="77777777" w:rsidR="006C19F0" w:rsidRDefault="006C19F0">
            <w:pPr>
              <w:rPr>
                <w:rFonts w:cs="Segoe UI"/>
                <w:b/>
                <w:noProof/>
                <w:color w:val="4B82AD"/>
                <w:szCs w:val="21"/>
              </w:rPr>
              <w:pPrChange w:id="391" w:author="Ochoa, Javier" w:date="2018-06-08T15:24:00Z">
                <w:pPr>
                  <w:jc w:val="center"/>
                </w:pPr>
              </w:pPrChange>
            </w:pPr>
          </w:p>
          <w:p w14:paraId="2F5E1863" w14:textId="77777777" w:rsidR="006C19F0" w:rsidRDefault="006C19F0">
            <w:pPr>
              <w:rPr>
                <w:rFonts w:cs="Segoe UI"/>
                <w:b/>
                <w:noProof/>
                <w:color w:val="4B82AD"/>
                <w:szCs w:val="21"/>
              </w:rPr>
              <w:pPrChange w:id="392" w:author="Ochoa, Javier" w:date="2018-06-08T15:24:00Z">
                <w:pPr>
                  <w:jc w:val="center"/>
                </w:pPr>
              </w:pPrChange>
            </w:pPr>
          </w:p>
          <w:p w14:paraId="74F94880" w14:textId="77777777" w:rsidR="006C19F0" w:rsidRDefault="006C19F0">
            <w:pPr>
              <w:rPr>
                <w:rFonts w:cs="Segoe UI"/>
                <w:b/>
                <w:noProof/>
                <w:color w:val="4B82AD"/>
                <w:szCs w:val="21"/>
              </w:rPr>
              <w:pPrChange w:id="393" w:author="Ochoa, Javier" w:date="2018-06-08T15:24:00Z">
                <w:pPr>
                  <w:jc w:val="center"/>
                </w:pPr>
              </w:pPrChange>
            </w:pPr>
          </w:p>
          <w:p w14:paraId="7C3C942A" w14:textId="77777777" w:rsidR="006C19F0" w:rsidRDefault="006C19F0">
            <w:pPr>
              <w:rPr>
                <w:rFonts w:cs="Segoe UI"/>
                <w:b/>
                <w:noProof/>
                <w:color w:val="4B82AD"/>
                <w:szCs w:val="21"/>
              </w:rPr>
              <w:pPrChange w:id="394" w:author="Ochoa, Javier" w:date="2018-06-08T15:24:00Z">
                <w:pPr>
                  <w:jc w:val="center"/>
                </w:pPr>
              </w:pPrChange>
            </w:pPr>
          </w:p>
          <w:p w14:paraId="7BDCBCEB" w14:textId="77777777" w:rsidR="006C19F0" w:rsidRDefault="006C19F0">
            <w:pPr>
              <w:rPr>
                <w:rFonts w:cs="Segoe UI"/>
                <w:b/>
                <w:noProof/>
                <w:color w:val="4B82AD"/>
                <w:szCs w:val="21"/>
              </w:rPr>
              <w:pPrChange w:id="395" w:author="Ochoa, Javier" w:date="2018-06-08T15:24:00Z">
                <w:pPr>
                  <w:jc w:val="center"/>
                </w:pPr>
              </w:pPrChange>
            </w:pPr>
          </w:p>
          <w:p w14:paraId="2F4387D1" w14:textId="77777777" w:rsidR="006C19F0" w:rsidRDefault="006C19F0">
            <w:pPr>
              <w:rPr>
                <w:rFonts w:cs="Segoe UI"/>
                <w:b/>
                <w:noProof/>
                <w:color w:val="4B82AD"/>
                <w:szCs w:val="21"/>
              </w:rPr>
              <w:pPrChange w:id="396" w:author="Ochoa, Javier" w:date="2018-06-08T15:24:00Z">
                <w:pPr>
                  <w:jc w:val="center"/>
                </w:pPr>
              </w:pPrChange>
            </w:pPr>
          </w:p>
          <w:p w14:paraId="6AB7F8B5" w14:textId="77777777" w:rsidR="006C19F0" w:rsidRDefault="006C19F0">
            <w:pPr>
              <w:rPr>
                <w:rFonts w:cs="Segoe UI"/>
                <w:b/>
                <w:noProof/>
                <w:color w:val="4B82AD"/>
                <w:szCs w:val="21"/>
              </w:rPr>
              <w:pPrChange w:id="397" w:author="Ochoa, Javier" w:date="2018-06-08T15:24:00Z">
                <w:pPr>
                  <w:jc w:val="center"/>
                </w:pPr>
              </w:pPrChange>
            </w:pPr>
          </w:p>
          <w:p w14:paraId="3DB3C6C6" w14:textId="77777777" w:rsidR="006C19F0" w:rsidRDefault="006C19F0">
            <w:pPr>
              <w:rPr>
                <w:rFonts w:cs="Segoe UI"/>
                <w:b/>
                <w:noProof/>
                <w:color w:val="4B82AD"/>
                <w:szCs w:val="21"/>
              </w:rPr>
              <w:pPrChange w:id="398" w:author="Ochoa, Javier" w:date="2018-06-08T15:24:00Z">
                <w:pPr>
                  <w:jc w:val="center"/>
                </w:pPr>
              </w:pPrChange>
            </w:pPr>
          </w:p>
          <w:p w14:paraId="5394779D" w14:textId="77777777" w:rsidR="006C19F0" w:rsidRDefault="006C19F0">
            <w:pPr>
              <w:rPr>
                <w:rFonts w:cs="Segoe UI"/>
                <w:b/>
                <w:noProof/>
                <w:color w:val="4B82AD"/>
                <w:szCs w:val="21"/>
              </w:rPr>
              <w:pPrChange w:id="399" w:author="Ochoa, Javier" w:date="2018-06-08T15:24:00Z">
                <w:pPr>
                  <w:jc w:val="center"/>
                </w:pPr>
              </w:pPrChange>
            </w:pPr>
          </w:p>
          <w:p w14:paraId="7ABD5D38" w14:textId="77777777" w:rsidR="006C19F0" w:rsidRDefault="006C19F0">
            <w:pPr>
              <w:rPr>
                <w:rFonts w:cs="Segoe UI"/>
                <w:b/>
                <w:noProof/>
                <w:color w:val="4B82AD"/>
                <w:szCs w:val="21"/>
              </w:rPr>
              <w:pPrChange w:id="400" w:author="Ochoa, Javier" w:date="2018-06-08T15:24:00Z">
                <w:pPr>
                  <w:jc w:val="center"/>
                </w:pPr>
              </w:pPrChange>
            </w:pPr>
          </w:p>
          <w:p w14:paraId="5A70D29C" w14:textId="77777777" w:rsidR="006C19F0" w:rsidRDefault="006C19F0">
            <w:pPr>
              <w:rPr>
                <w:rFonts w:cs="Segoe UI"/>
                <w:b/>
                <w:noProof/>
                <w:color w:val="4B82AD"/>
                <w:szCs w:val="21"/>
              </w:rPr>
              <w:pPrChange w:id="401" w:author="Ochoa, Javier" w:date="2018-06-08T15:24:00Z">
                <w:pPr>
                  <w:jc w:val="center"/>
                </w:pPr>
              </w:pPrChange>
            </w:pPr>
          </w:p>
          <w:p w14:paraId="7905C9BB" w14:textId="77777777" w:rsidR="006C19F0" w:rsidRDefault="006C19F0">
            <w:pPr>
              <w:rPr>
                <w:rFonts w:cs="Segoe UI"/>
                <w:b/>
                <w:noProof/>
                <w:color w:val="4B82AD"/>
                <w:szCs w:val="21"/>
              </w:rPr>
              <w:pPrChange w:id="402" w:author="Ochoa, Javier" w:date="2018-06-08T15:24:00Z">
                <w:pPr>
                  <w:jc w:val="center"/>
                </w:pPr>
              </w:pPrChange>
            </w:pPr>
          </w:p>
          <w:p w14:paraId="2F357609" w14:textId="77777777" w:rsidR="006C19F0" w:rsidRDefault="006C19F0">
            <w:pPr>
              <w:rPr>
                <w:rFonts w:cs="Segoe UI"/>
                <w:b/>
                <w:noProof/>
                <w:color w:val="4B82AD"/>
                <w:szCs w:val="21"/>
              </w:rPr>
              <w:pPrChange w:id="403" w:author="Ochoa, Javier" w:date="2018-06-08T15:24:00Z">
                <w:pPr>
                  <w:jc w:val="center"/>
                </w:pPr>
              </w:pPrChange>
            </w:pPr>
          </w:p>
          <w:p w14:paraId="4AA24BCD" w14:textId="77777777" w:rsidR="006C19F0" w:rsidRDefault="006C19F0">
            <w:pPr>
              <w:rPr>
                <w:rFonts w:cs="Segoe UI"/>
                <w:b/>
                <w:noProof/>
                <w:color w:val="4B82AD"/>
                <w:szCs w:val="21"/>
              </w:rPr>
              <w:pPrChange w:id="404" w:author="Ochoa, Javier" w:date="2018-06-08T15:24:00Z">
                <w:pPr>
                  <w:jc w:val="center"/>
                </w:pPr>
              </w:pPrChange>
            </w:pPr>
          </w:p>
          <w:p w14:paraId="091E3501" w14:textId="77777777" w:rsidR="006C19F0" w:rsidRDefault="006C19F0">
            <w:pPr>
              <w:rPr>
                <w:rFonts w:cs="Segoe UI"/>
                <w:b/>
                <w:noProof/>
                <w:color w:val="4B82AD"/>
                <w:szCs w:val="21"/>
              </w:rPr>
              <w:pPrChange w:id="405" w:author="Ochoa, Javier" w:date="2018-06-08T15:24:00Z">
                <w:pPr>
                  <w:jc w:val="center"/>
                </w:pPr>
              </w:pPrChange>
            </w:pPr>
          </w:p>
          <w:p w14:paraId="0BDE7DE5" w14:textId="77777777" w:rsidR="006C19F0" w:rsidRDefault="006C19F0">
            <w:pPr>
              <w:rPr>
                <w:rFonts w:cs="Segoe UI"/>
                <w:b/>
                <w:noProof/>
                <w:color w:val="4B82AD"/>
                <w:szCs w:val="21"/>
              </w:rPr>
              <w:pPrChange w:id="406" w:author="Ochoa, Javier" w:date="2018-06-08T15:24:00Z">
                <w:pPr>
                  <w:jc w:val="center"/>
                </w:pPr>
              </w:pPrChange>
            </w:pPr>
          </w:p>
          <w:p w14:paraId="40F35681" w14:textId="77777777" w:rsidR="006C19F0" w:rsidRDefault="006C19F0">
            <w:pPr>
              <w:rPr>
                <w:rFonts w:cs="Segoe UI"/>
                <w:b/>
                <w:noProof/>
                <w:color w:val="4B82AD"/>
                <w:szCs w:val="21"/>
              </w:rPr>
              <w:pPrChange w:id="407" w:author="Ochoa, Javier" w:date="2018-06-08T15:24:00Z">
                <w:pPr>
                  <w:jc w:val="center"/>
                </w:pPr>
              </w:pPrChange>
            </w:pPr>
          </w:p>
          <w:p w14:paraId="173C2390" w14:textId="77777777" w:rsidR="006C19F0" w:rsidRDefault="006C19F0">
            <w:pPr>
              <w:rPr>
                <w:rFonts w:cs="Segoe UI"/>
                <w:b/>
                <w:noProof/>
                <w:color w:val="4B82AD"/>
                <w:szCs w:val="21"/>
              </w:rPr>
              <w:pPrChange w:id="408" w:author="Ochoa, Javier" w:date="2018-06-08T15:24:00Z">
                <w:pPr>
                  <w:jc w:val="center"/>
                </w:pPr>
              </w:pPrChange>
            </w:pPr>
          </w:p>
          <w:p w14:paraId="6F6DEF63" w14:textId="77777777" w:rsidR="006C19F0" w:rsidRDefault="006C19F0">
            <w:pPr>
              <w:rPr>
                <w:rFonts w:cs="Segoe UI"/>
                <w:b/>
                <w:noProof/>
                <w:color w:val="4B82AD"/>
                <w:szCs w:val="21"/>
              </w:rPr>
              <w:pPrChange w:id="409" w:author="Ochoa, Javier" w:date="2018-06-08T15:24:00Z">
                <w:pPr>
                  <w:jc w:val="center"/>
                </w:pPr>
              </w:pPrChange>
            </w:pPr>
          </w:p>
          <w:p w14:paraId="09E0949A" w14:textId="77777777" w:rsidR="006C19F0" w:rsidRDefault="006C19F0">
            <w:pPr>
              <w:rPr>
                <w:rFonts w:cs="Segoe UI"/>
                <w:b/>
                <w:noProof/>
                <w:color w:val="4B82AD"/>
                <w:szCs w:val="21"/>
              </w:rPr>
              <w:pPrChange w:id="410" w:author="Ochoa, Javier" w:date="2018-06-08T15:24:00Z">
                <w:pPr>
                  <w:jc w:val="center"/>
                </w:pPr>
              </w:pPrChange>
            </w:pPr>
          </w:p>
          <w:p w14:paraId="10929B2F" w14:textId="77777777" w:rsidR="006C19F0" w:rsidRDefault="006C19F0">
            <w:pPr>
              <w:rPr>
                <w:rFonts w:cs="Segoe UI"/>
                <w:b/>
                <w:noProof/>
                <w:color w:val="4B82AD"/>
                <w:szCs w:val="21"/>
              </w:rPr>
              <w:pPrChange w:id="411" w:author="Ochoa, Javier" w:date="2018-06-08T15:24:00Z">
                <w:pPr>
                  <w:jc w:val="center"/>
                </w:pPr>
              </w:pPrChange>
            </w:pPr>
          </w:p>
          <w:p w14:paraId="5FE0FE10" w14:textId="77777777" w:rsidR="006C19F0" w:rsidRDefault="006C19F0">
            <w:pPr>
              <w:rPr>
                <w:rFonts w:cs="Segoe UI"/>
                <w:b/>
                <w:noProof/>
                <w:color w:val="4B82AD"/>
                <w:szCs w:val="21"/>
              </w:rPr>
              <w:pPrChange w:id="412" w:author="Ochoa, Javier" w:date="2018-06-08T15:24:00Z">
                <w:pPr>
                  <w:jc w:val="center"/>
                </w:pPr>
              </w:pPrChange>
            </w:pPr>
          </w:p>
          <w:p w14:paraId="320BFC09" w14:textId="77777777" w:rsidR="006C19F0" w:rsidRDefault="006C19F0">
            <w:pPr>
              <w:rPr>
                <w:rFonts w:cs="Segoe UI"/>
                <w:b/>
                <w:noProof/>
                <w:color w:val="4B82AD"/>
                <w:szCs w:val="21"/>
              </w:rPr>
              <w:pPrChange w:id="413" w:author="Ochoa, Javier" w:date="2018-06-08T15:24:00Z">
                <w:pPr>
                  <w:jc w:val="center"/>
                </w:pPr>
              </w:pPrChange>
            </w:pPr>
          </w:p>
          <w:p w14:paraId="042E85B1" w14:textId="24482BCE" w:rsidR="00B75A7D" w:rsidRPr="00FE4C22" w:rsidRDefault="006C19F0">
            <w:pPr>
              <w:rPr>
                <w:rFonts w:cs="Segoe UI"/>
                <w:b/>
                <w:color w:val="4B82AD"/>
                <w:szCs w:val="21"/>
              </w:rPr>
              <w:pPrChange w:id="414" w:author="Ochoa, Javier" w:date="2018-06-08T15:24:00Z">
                <w:pPr>
                  <w:jc w:val="center"/>
                </w:pPr>
              </w:pPrChange>
            </w:pPr>
            <w:r w:rsidRPr="006C19F0">
              <w:rPr>
                <w:rFonts w:cs="Segoe UI"/>
                <w:b/>
                <w:noProof/>
                <w:color w:val="4B82AD"/>
                <w:szCs w:val="21"/>
              </w:rPr>
              <w:drawing>
                <wp:inline distT="0" distB="0" distL="0" distR="0" wp14:anchorId="69B646BF" wp14:editId="64DD1B07">
                  <wp:extent cx="5770880" cy="5288280"/>
                  <wp:effectExtent l="0" t="0" r="127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0880" cy="5288280"/>
                          </a:xfrm>
                          <a:prstGeom prst="rect">
                            <a:avLst/>
                          </a:prstGeom>
                          <a:noFill/>
                          <a:ln>
                            <a:noFill/>
                          </a:ln>
                        </pic:spPr>
                      </pic:pic>
                    </a:graphicData>
                  </a:graphic>
                </wp:inline>
              </w:drawing>
            </w:r>
          </w:p>
        </w:tc>
      </w:tr>
      <w:tr w:rsidR="00B75A7D" w:rsidRPr="0075274C" w14:paraId="25CAA72A" w14:textId="77777777" w:rsidTr="00D278B1">
        <w:trPr>
          <w:trHeight w:val="65"/>
          <w:jc w:val="center"/>
        </w:trPr>
        <w:tc>
          <w:tcPr>
            <w:tcW w:w="9314" w:type="dxa"/>
            <w:shd w:val="clear" w:color="auto" w:fill="auto"/>
            <w:vAlign w:val="center"/>
          </w:tcPr>
          <w:p w14:paraId="090CA4D9" w14:textId="6DE19824" w:rsidR="00D278B1" w:rsidRPr="00D278B1" w:rsidRDefault="00D278B1">
            <w:pPr>
              <w:spacing w:line="240" w:lineRule="auto"/>
              <w:rPr>
                <w:rFonts w:cs="Segoe UI"/>
                <w:color w:val="000000" w:themeColor="text1"/>
                <w:sz w:val="18"/>
                <w:szCs w:val="21"/>
              </w:rPr>
              <w:pPrChange w:id="415" w:author="Ochoa, Javier" w:date="2018-06-08T15:24:00Z">
                <w:pPr/>
              </w:pPrChange>
            </w:pPr>
            <w:r w:rsidRPr="00D278B1">
              <w:rPr>
                <w:rFonts w:cs="Segoe UI"/>
                <w:color w:val="000000" w:themeColor="text1"/>
                <w:sz w:val="18"/>
                <w:szCs w:val="21"/>
              </w:rPr>
              <w:t>Sources: Haver Analytics and Fund staff calculations.</w:t>
            </w:r>
          </w:p>
          <w:p w14:paraId="451CC03F" w14:textId="77777777" w:rsidR="00D278B1" w:rsidRPr="00D278B1" w:rsidRDefault="00D278B1">
            <w:pPr>
              <w:spacing w:line="240" w:lineRule="auto"/>
              <w:rPr>
                <w:rFonts w:cs="Segoe UI"/>
                <w:color w:val="000000" w:themeColor="text1"/>
                <w:sz w:val="18"/>
                <w:szCs w:val="21"/>
              </w:rPr>
              <w:pPrChange w:id="416" w:author="Ochoa, Javier" w:date="2018-06-08T15:24:00Z">
                <w:pPr/>
              </w:pPrChange>
            </w:pPr>
            <w:r w:rsidRPr="00D278B1">
              <w:rPr>
                <w:rFonts w:cs="Segoe UI"/>
                <w:color w:val="000000" w:themeColor="text1"/>
                <w:sz w:val="18"/>
                <w:szCs w:val="21"/>
              </w:rPr>
              <w:t>1/ Includes bank, nonbank, and official transactions other than reserve transactions.</w:t>
            </w:r>
          </w:p>
          <w:p w14:paraId="7B07F930" w14:textId="77777777" w:rsidR="00D278B1" w:rsidRPr="00D278B1" w:rsidRDefault="00D278B1">
            <w:pPr>
              <w:spacing w:line="240" w:lineRule="auto"/>
              <w:rPr>
                <w:rFonts w:cs="Segoe UI"/>
                <w:color w:val="000000" w:themeColor="text1"/>
                <w:sz w:val="18"/>
                <w:szCs w:val="21"/>
              </w:rPr>
              <w:pPrChange w:id="417" w:author="Ochoa, Javier" w:date="2018-06-08T15:24:00Z">
                <w:pPr/>
              </w:pPrChange>
            </w:pPr>
            <w:r w:rsidRPr="00D278B1">
              <w:rPr>
                <w:rFonts w:cs="Segoe UI"/>
                <w:color w:val="000000" w:themeColor="text1"/>
                <w:sz w:val="18"/>
                <w:szCs w:val="21"/>
              </w:rPr>
              <w:t>2/ Based on market valuation of portfolio stocks and official international reserves.</w:t>
            </w:r>
          </w:p>
          <w:p w14:paraId="7BEFB180" w14:textId="77777777" w:rsidR="00D278B1" w:rsidRPr="00D278B1" w:rsidRDefault="00D278B1">
            <w:pPr>
              <w:spacing w:line="240" w:lineRule="auto"/>
              <w:rPr>
                <w:rFonts w:cs="Segoe UI"/>
                <w:color w:val="000000" w:themeColor="text1"/>
                <w:sz w:val="18"/>
                <w:szCs w:val="21"/>
              </w:rPr>
              <w:pPrChange w:id="418" w:author="Ochoa, Javier" w:date="2018-06-08T15:24:00Z">
                <w:pPr/>
              </w:pPrChange>
            </w:pPr>
            <w:r w:rsidRPr="00D278B1">
              <w:rPr>
                <w:rFonts w:cs="Segoe UI"/>
                <w:color w:val="000000" w:themeColor="text1"/>
                <w:sz w:val="18"/>
                <w:szCs w:val="21"/>
              </w:rPr>
              <w:t>3/ Percentage change.</w:t>
            </w:r>
          </w:p>
          <w:p w14:paraId="25757307" w14:textId="454BAB55" w:rsidR="00B75A7D" w:rsidRPr="0075274C" w:rsidRDefault="00B75A7D" w:rsidP="00D278B1">
            <w:pPr>
              <w:rPr>
                <w:rFonts w:cs="Segoe UI"/>
                <w:color w:val="000000" w:themeColor="text1"/>
                <w:szCs w:val="21"/>
              </w:rPr>
            </w:pPr>
          </w:p>
        </w:tc>
      </w:tr>
    </w:tbl>
    <w:p w14:paraId="6A7BC501" w14:textId="77777777" w:rsidR="00B75A7D" w:rsidRDefault="00B75A7D" w:rsidP="00B75A7D"/>
    <w:p w14:paraId="02EC22C3" w14:textId="77777777" w:rsidR="00C609AF" w:rsidRDefault="00C609AF" w:rsidP="00C609AF">
      <w:r>
        <w:br w:type="page"/>
      </w:r>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C609AF" w:rsidRPr="0075274C" w14:paraId="251D534C" w14:textId="77777777" w:rsidTr="00155670">
        <w:trPr>
          <w:trHeight w:val="278"/>
          <w:jc w:val="center"/>
        </w:trPr>
        <w:tc>
          <w:tcPr>
            <w:tcW w:w="9314" w:type="dxa"/>
            <w:shd w:val="clear" w:color="auto" w:fill="auto"/>
            <w:vAlign w:val="center"/>
          </w:tcPr>
          <w:p w14:paraId="54358ADE" w14:textId="66A05E9C" w:rsidR="006C19F0" w:rsidRPr="00FE4C22" w:rsidRDefault="00314CAD" w:rsidP="006C19F0">
            <w:pPr>
              <w:spacing w:line="240" w:lineRule="auto"/>
              <w:jc w:val="center"/>
              <w:rPr>
                <w:rFonts w:cs="Segoe UI"/>
                <w:b/>
                <w:noProof/>
                <w:color w:val="4B82AD"/>
                <w:szCs w:val="21"/>
              </w:rPr>
            </w:pPr>
            <w:r>
              <w:rPr>
                <w:rFonts w:cs="Segoe UI"/>
                <w:b/>
                <w:color w:val="4B82AD"/>
                <w:szCs w:val="21"/>
              </w:rPr>
              <w:fldChar w:fldCharType="begin"/>
            </w:r>
            <w:r>
              <w:rPr>
                <w:rFonts w:cs="Segoe UI"/>
                <w:b/>
                <w:color w:val="4B82AD"/>
                <w:szCs w:val="21"/>
              </w:rPr>
              <w:instrText xml:space="preserve"> TC "</w:instrText>
            </w:r>
            <w:bookmarkStart w:id="419" w:name="_Toc516148778"/>
            <w:bookmarkStart w:id="420" w:name="_Toc516222653"/>
            <w:bookmarkStart w:id="421" w:name="_Toc512008961"/>
            <w:r w:rsidRPr="00314CAD">
              <w:rPr>
                <w:rFonts w:cs="Segoe UI"/>
                <w:color w:val="4B82AD"/>
                <w:szCs w:val="21"/>
              </w:rPr>
              <w:instrText>3. General Government Fiscal Indicators, 2015–23</w:instrText>
            </w:r>
            <w:bookmarkEnd w:id="419"/>
            <w:bookmarkEnd w:id="420"/>
            <w:bookmarkEnd w:id="421"/>
            <w:r>
              <w:rPr>
                <w:rFonts w:cs="Segoe UI"/>
                <w:b/>
                <w:color w:val="4B82AD"/>
                <w:szCs w:val="21"/>
              </w:rPr>
              <w:instrText xml:space="preserve">"\f B </w:instrText>
            </w:r>
            <w:r>
              <w:rPr>
                <w:rFonts w:cs="Segoe UI"/>
                <w:b/>
                <w:color w:val="4B82AD"/>
                <w:szCs w:val="21"/>
              </w:rPr>
              <w:fldChar w:fldCharType="end"/>
            </w:r>
            <w:r w:rsidR="00C609AF" w:rsidRPr="002E1FC1">
              <w:rPr>
                <w:rFonts w:cs="Segoe UI"/>
                <w:b/>
                <w:color w:val="4B82AD"/>
                <w:szCs w:val="21"/>
              </w:rPr>
              <w:t xml:space="preserve">Table </w:t>
            </w:r>
            <w:r w:rsidR="00C609AF">
              <w:rPr>
                <w:rFonts w:cs="Segoe UI"/>
                <w:b/>
                <w:color w:val="4B82AD"/>
                <w:szCs w:val="21"/>
              </w:rPr>
              <w:t>3</w:t>
            </w:r>
            <w:r w:rsidR="00C609AF" w:rsidRPr="002E1FC1">
              <w:rPr>
                <w:rFonts w:cs="Segoe UI"/>
                <w:b/>
                <w:color w:val="4B82AD"/>
                <w:szCs w:val="21"/>
              </w:rPr>
              <w:t>. Canada</w:t>
            </w:r>
            <w:r w:rsidR="00C609AF" w:rsidRPr="00857876">
              <w:rPr>
                <w:rFonts w:cs="Segoe UI"/>
                <w:b/>
                <w:color w:val="4B82AD"/>
                <w:szCs w:val="21"/>
              </w:rPr>
              <w:t>: General Government Fiscal Indicators, 2015–23 1/</w:t>
            </w:r>
            <w:r w:rsidR="006C19F0" w:rsidRPr="006C19F0">
              <w:rPr>
                <w:rFonts w:cs="Segoe UI"/>
                <w:b/>
                <w:noProof/>
                <w:color w:val="4B82AD"/>
                <w:szCs w:val="21"/>
              </w:rPr>
              <w:drawing>
                <wp:inline distT="0" distB="0" distL="0" distR="0" wp14:anchorId="10F5491F" wp14:editId="7F35A187">
                  <wp:extent cx="5779770" cy="609917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9770" cy="6099175"/>
                          </a:xfrm>
                          <a:prstGeom prst="rect">
                            <a:avLst/>
                          </a:prstGeom>
                          <a:noFill/>
                          <a:ln>
                            <a:noFill/>
                          </a:ln>
                        </pic:spPr>
                      </pic:pic>
                    </a:graphicData>
                  </a:graphic>
                </wp:inline>
              </w:drawing>
            </w:r>
          </w:p>
        </w:tc>
      </w:tr>
      <w:tr w:rsidR="00C609AF" w:rsidRPr="00857876" w14:paraId="43060E3E" w14:textId="77777777" w:rsidTr="00C65665">
        <w:trPr>
          <w:trHeight w:val="1470"/>
          <w:jc w:val="center"/>
        </w:trPr>
        <w:tc>
          <w:tcPr>
            <w:tcW w:w="9314" w:type="dxa"/>
            <w:shd w:val="clear" w:color="auto" w:fill="auto"/>
            <w:vAlign w:val="center"/>
          </w:tcPr>
          <w:p w14:paraId="71114C9E" w14:textId="77777777" w:rsidR="00C609AF" w:rsidRPr="00857876" w:rsidRDefault="00C609AF">
            <w:pPr>
              <w:spacing w:line="240" w:lineRule="auto"/>
              <w:rPr>
                <w:rFonts w:cs="Segoe UI"/>
                <w:color w:val="000000" w:themeColor="text1"/>
                <w:sz w:val="18"/>
                <w:szCs w:val="18"/>
              </w:rPr>
              <w:pPrChange w:id="422" w:author="Ochoa, Javier" w:date="2018-06-08T15:24:00Z">
                <w:pPr/>
              </w:pPrChange>
            </w:pPr>
            <w:r w:rsidRPr="00857876">
              <w:rPr>
                <w:rFonts w:cs="Segoe UI"/>
                <w:color w:val="000000" w:themeColor="text1"/>
                <w:sz w:val="18"/>
                <w:szCs w:val="18"/>
              </w:rPr>
              <w:t>Sources: Statistics Canada; Department of Finance Canada; provincial budget reports; Haver Analytics; and IMF staff estimates.</w:t>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p>
          <w:p w14:paraId="3FB54A93" w14:textId="531C1303" w:rsidR="00C609AF" w:rsidRPr="00857876" w:rsidRDefault="00C609AF">
            <w:pPr>
              <w:spacing w:line="240" w:lineRule="auto"/>
              <w:rPr>
                <w:rFonts w:cs="Segoe UI"/>
                <w:color w:val="000000" w:themeColor="text1"/>
                <w:sz w:val="18"/>
                <w:szCs w:val="18"/>
              </w:rPr>
              <w:pPrChange w:id="423" w:author="Ochoa, Javier" w:date="2018-06-08T15:24:00Z">
                <w:pPr/>
              </w:pPrChange>
            </w:pPr>
            <w:r w:rsidRPr="00857876">
              <w:rPr>
                <w:rFonts w:cs="Segoe UI"/>
                <w:color w:val="000000" w:themeColor="text1"/>
                <w:sz w:val="18"/>
                <w:szCs w:val="18"/>
              </w:rPr>
              <w:t>1/ National Accounts basis.</w:t>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p>
          <w:p w14:paraId="28FAC8F0" w14:textId="3085A6E3" w:rsidR="00C609AF" w:rsidRPr="00857876" w:rsidRDefault="00C609AF">
            <w:pPr>
              <w:spacing w:line="240" w:lineRule="auto"/>
              <w:rPr>
                <w:rFonts w:cs="Segoe UI"/>
                <w:color w:val="000000" w:themeColor="text1"/>
                <w:sz w:val="18"/>
                <w:szCs w:val="18"/>
              </w:rPr>
              <w:pPrChange w:id="424" w:author="Ochoa, Javier" w:date="2018-06-08T15:24:00Z">
                <w:pPr/>
              </w:pPrChange>
            </w:pPr>
            <w:r w:rsidRPr="00857876">
              <w:rPr>
                <w:rFonts w:cs="Segoe UI"/>
                <w:color w:val="000000" w:themeColor="text1"/>
                <w:sz w:val="18"/>
                <w:szCs w:val="18"/>
              </w:rPr>
              <w:t>2/ Percent of potential GDP.</w:t>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r w:rsidRPr="00857876">
              <w:rPr>
                <w:rFonts w:cs="Segoe UI"/>
                <w:color w:val="000000" w:themeColor="text1"/>
                <w:sz w:val="18"/>
                <w:szCs w:val="18"/>
              </w:rPr>
              <w:tab/>
            </w:r>
          </w:p>
          <w:p w14:paraId="37FB695E" w14:textId="3E14C38D" w:rsidR="00C609AF" w:rsidRPr="00857876" w:rsidRDefault="00C609AF">
            <w:pPr>
              <w:spacing w:line="240" w:lineRule="auto"/>
              <w:rPr>
                <w:rFonts w:cs="Segoe UI"/>
                <w:color w:val="000000" w:themeColor="text1"/>
                <w:sz w:val="18"/>
                <w:szCs w:val="18"/>
              </w:rPr>
              <w:pPrChange w:id="425" w:author="Ochoa, Javier" w:date="2018-06-08T15:24:00Z">
                <w:pPr/>
              </w:pPrChange>
            </w:pPr>
            <w:r w:rsidRPr="00857876">
              <w:rPr>
                <w:rFonts w:cs="Segoe UI"/>
                <w:color w:val="000000" w:themeColor="text1"/>
                <w:sz w:val="18"/>
                <w:szCs w:val="18"/>
              </w:rPr>
              <w:t>3/ Includes federal, provincial, territorial, and local governments; and Canada and Quebec pension plans.</w:t>
            </w:r>
          </w:p>
        </w:tc>
      </w:tr>
    </w:tbl>
    <w:p w14:paraId="5A5D4B38" w14:textId="77777777" w:rsidR="00C609AF" w:rsidRDefault="00C609AF" w:rsidP="00C609AF">
      <w:pPr>
        <w:spacing w:line="22" w:lineRule="auto"/>
      </w:pPr>
      <w:r>
        <w:br w:type="page"/>
      </w:r>
    </w:p>
    <w:tbl>
      <w:tblPr>
        <w:tblStyle w:val="TableGrid"/>
        <w:tblW w:w="946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464"/>
      </w:tblGrid>
      <w:tr w:rsidR="00204BC2" w:rsidRPr="0075274C" w14:paraId="377B3728" w14:textId="77777777" w:rsidTr="00204BC2">
        <w:trPr>
          <w:trHeight w:val="294"/>
          <w:jc w:val="center"/>
        </w:trPr>
        <w:tc>
          <w:tcPr>
            <w:tcW w:w="9464" w:type="dxa"/>
            <w:shd w:val="clear" w:color="auto" w:fill="auto"/>
            <w:vAlign w:val="center"/>
          </w:tcPr>
          <w:p w14:paraId="568BAF93" w14:textId="77777777" w:rsidR="007B583B" w:rsidRDefault="00314CAD" w:rsidP="00632F80">
            <w:pPr>
              <w:jc w:val="center"/>
              <w:rPr>
                <w:rFonts w:cs="Segoe UI"/>
                <w:b/>
                <w:color w:val="4B82AD"/>
                <w:szCs w:val="21"/>
              </w:rPr>
            </w:pPr>
            <w:r>
              <w:rPr>
                <w:rFonts w:cs="Segoe UI"/>
                <w:b/>
                <w:color w:val="4B82AD"/>
                <w:szCs w:val="21"/>
              </w:rPr>
              <w:fldChar w:fldCharType="begin"/>
            </w:r>
            <w:r>
              <w:rPr>
                <w:rFonts w:cs="Segoe UI"/>
                <w:b/>
                <w:color w:val="4B82AD"/>
                <w:szCs w:val="21"/>
              </w:rPr>
              <w:instrText xml:space="preserve"> TC "</w:instrText>
            </w:r>
            <w:bookmarkStart w:id="426" w:name="_Toc516148779"/>
            <w:bookmarkStart w:id="427" w:name="_Toc516222654"/>
            <w:bookmarkStart w:id="428" w:name="_Toc512008962"/>
            <w:r w:rsidRPr="00314CAD">
              <w:rPr>
                <w:rFonts w:cs="Segoe UI"/>
                <w:color w:val="4B82AD"/>
                <w:szCs w:val="21"/>
              </w:rPr>
              <w:instrText>4. Statement of General Government Operations and Balance Sheet, 2010</w:instrText>
            </w:r>
            <w:bookmarkEnd w:id="426"/>
            <w:bookmarkEnd w:id="427"/>
            <w:bookmarkEnd w:id="428"/>
            <w:r>
              <w:rPr>
                <w:rFonts w:cs="Segoe UI"/>
                <w:b/>
                <w:color w:val="4B82AD"/>
                <w:szCs w:val="21"/>
              </w:rPr>
              <w:instrText xml:space="preserve">"\f B </w:instrText>
            </w:r>
            <w:r>
              <w:rPr>
                <w:rFonts w:cs="Segoe UI"/>
                <w:b/>
                <w:color w:val="4B82AD"/>
                <w:szCs w:val="21"/>
              </w:rPr>
              <w:fldChar w:fldCharType="end"/>
            </w:r>
            <w:r w:rsidR="00204BC2" w:rsidRPr="00FE4C22">
              <w:rPr>
                <w:rFonts w:cs="Segoe UI"/>
                <w:b/>
                <w:color w:val="4B82AD"/>
                <w:szCs w:val="21"/>
              </w:rPr>
              <w:t>T</w:t>
            </w:r>
            <w:r w:rsidR="00204BC2">
              <w:rPr>
                <w:rFonts w:cs="Segoe UI"/>
                <w:b/>
                <w:color w:val="4B82AD"/>
                <w:szCs w:val="21"/>
              </w:rPr>
              <w:t xml:space="preserve">able </w:t>
            </w:r>
            <w:r w:rsidR="00C609AF">
              <w:rPr>
                <w:rFonts w:cs="Segoe UI"/>
                <w:b/>
                <w:color w:val="4B82AD"/>
                <w:szCs w:val="21"/>
              </w:rPr>
              <w:t>4</w:t>
            </w:r>
            <w:r w:rsidR="00C65665">
              <w:rPr>
                <w:rFonts w:cs="Segoe UI"/>
                <w:b/>
                <w:color w:val="4B82AD"/>
                <w:szCs w:val="21"/>
              </w:rPr>
              <w:t>.</w:t>
            </w:r>
            <w:r w:rsidR="00204BC2">
              <w:rPr>
                <w:rFonts w:cs="Segoe UI"/>
                <w:b/>
                <w:color w:val="4B82AD"/>
                <w:szCs w:val="21"/>
              </w:rPr>
              <w:t xml:space="preserve"> </w:t>
            </w:r>
            <w:r w:rsidR="00204BC2" w:rsidRPr="00204BC2">
              <w:rPr>
                <w:rFonts w:cs="Segoe UI"/>
                <w:b/>
                <w:color w:val="4B82AD"/>
                <w:szCs w:val="21"/>
              </w:rPr>
              <w:t xml:space="preserve">Canada: Statement of General Government Operations and Balance Sheet, </w:t>
            </w:r>
          </w:p>
          <w:p w14:paraId="7AC8FD9A" w14:textId="77777777" w:rsidR="00204BC2" w:rsidRDefault="00204BC2" w:rsidP="007D6648">
            <w:pPr>
              <w:spacing w:line="240" w:lineRule="auto"/>
              <w:jc w:val="center"/>
              <w:rPr>
                <w:rFonts w:cs="Segoe UI"/>
                <w:b/>
                <w:color w:val="4B82AD"/>
                <w:szCs w:val="21"/>
              </w:rPr>
            </w:pPr>
            <w:r w:rsidRPr="00204BC2">
              <w:rPr>
                <w:rFonts w:cs="Segoe UI"/>
                <w:b/>
                <w:color w:val="4B82AD"/>
                <w:szCs w:val="21"/>
              </w:rPr>
              <w:t>2010–2017 1/</w:t>
            </w:r>
          </w:p>
          <w:p w14:paraId="6D9B4FCA" w14:textId="30266BE2" w:rsidR="00787D6C" w:rsidRDefault="00787D6C" w:rsidP="007D6648">
            <w:pPr>
              <w:spacing w:line="240" w:lineRule="auto"/>
              <w:jc w:val="center"/>
              <w:rPr>
                <w:rFonts w:cs="Segoe UI"/>
                <w:b/>
                <w:color w:val="4B82AD"/>
                <w:szCs w:val="21"/>
              </w:rPr>
            </w:pPr>
            <w:r w:rsidRPr="00787D6C">
              <w:rPr>
                <w:rFonts w:cs="Segoe UI"/>
                <w:b/>
                <w:noProof/>
                <w:color w:val="4B82AD"/>
                <w:szCs w:val="21"/>
              </w:rPr>
              <w:drawing>
                <wp:inline distT="0" distB="0" distL="0" distR="0" wp14:anchorId="1F01D6F5" wp14:editId="45037182">
                  <wp:extent cx="5874385" cy="653859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74385" cy="6538595"/>
                          </a:xfrm>
                          <a:prstGeom prst="rect">
                            <a:avLst/>
                          </a:prstGeom>
                          <a:noFill/>
                          <a:ln>
                            <a:noFill/>
                          </a:ln>
                        </pic:spPr>
                      </pic:pic>
                    </a:graphicData>
                  </a:graphic>
                </wp:inline>
              </w:drawing>
            </w:r>
          </w:p>
          <w:p w14:paraId="364CFF20" w14:textId="5F605DBF" w:rsidR="00787D6C" w:rsidRPr="007D6648" w:rsidRDefault="00787D6C" w:rsidP="007D6648">
            <w:pPr>
              <w:spacing w:line="240" w:lineRule="auto"/>
              <w:rPr>
                <w:rFonts w:cs="Segoe UI"/>
                <w:sz w:val="18"/>
                <w:szCs w:val="18"/>
              </w:rPr>
            </w:pPr>
            <w:r w:rsidRPr="007D6648">
              <w:rPr>
                <w:rFonts w:cs="Segoe UI"/>
                <w:sz w:val="18"/>
                <w:szCs w:val="18"/>
              </w:rPr>
              <w:t>Sources: Statistics Canada; and Haver Analytics.</w:t>
            </w:r>
          </w:p>
          <w:p w14:paraId="42E43489" w14:textId="77777777" w:rsidR="00787D6C" w:rsidRPr="007D6648" w:rsidRDefault="00787D6C" w:rsidP="007D6648">
            <w:pPr>
              <w:spacing w:line="240" w:lineRule="auto"/>
              <w:rPr>
                <w:rFonts w:cs="Segoe UI"/>
                <w:sz w:val="18"/>
                <w:szCs w:val="18"/>
              </w:rPr>
            </w:pPr>
            <w:r w:rsidRPr="007D6648">
              <w:rPr>
                <w:rFonts w:cs="Segoe UI"/>
                <w:sz w:val="18"/>
                <w:szCs w:val="18"/>
              </w:rPr>
              <w:t>1/ Government Finance Statistics basis.</w:t>
            </w:r>
          </w:p>
          <w:p w14:paraId="4232F203" w14:textId="47C0314E" w:rsidR="00787D6C" w:rsidRPr="00FE4C22" w:rsidRDefault="00787D6C">
            <w:pPr>
              <w:spacing w:line="240" w:lineRule="auto"/>
              <w:rPr>
                <w:rFonts w:cs="Segoe UI"/>
                <w:b/>
                <w:color w:val="4B82AD"/>
                <w:szCs w:val="21"/>
              </w:rPr>
              <w:pPrChange w:id="429" w:author="Ochoa, Javier" w:date="2018-06-08T15:24:00Z">
                <w:pPr>
                  <w:jc w:val="center"/>
                </w:pPr>
              </w:pPrChange>
            </w:pPr>
            <w:r w:rsidRPr="007D6648">
              <w:rPr>
                <w:rFonts w:cs="Segoe UI"/>
                <w:sz w:val="18"/>
                <w:szCs w:val="18"/>
              </w:rPr>
              <w:t>2/ Includes unfunded public sector pension liabilities.</w:t>
            </w:r>
          </w:p>
        </w:tc>
      </w:tr>
    </w:tbl>
    <w:p w14:paraId="5BDFC0E9" w14:textId="77777777" w:rsidR="00C609AF" w:rsidRDefault="00C609AF">
      <w:pPr>
        <w:spacing w:line="22" w:lineRule="auto"/>
      </w:pPr>
      <w:r>
        <w:br w:type="page"/>
      </w:r>
    </w:p>
    <w:p w14:paraId="388FC96F" w14:textId="77777777" w:rsidR="00C609AF" w:rsidRDefault="00C609AF" w:rsidP="00632F80"/>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143E5E" w:rsidRPr="0075274C" w14:paraId="38D56FE7" w14:textId="77777777" w:rsidTr="00632F80">
        <w:trPr>
          <w:trHeight w:val="278"/>
          <w:jc w:val="center"/>
        </w:trPr>
        <w:tc>
          <w:tcPr>
            <w:tcW w:w="9314" w:type="dxa"/>
            <w:shd w:val="clear" w:color="auto" w:fill="auto"/>
            <w:vAlign w:val="center"/>
          </w:tcPr>
          <w:p w14:paraId="31CF25AC" w14:textId="489BCCA1" w:rsidR="004E376D" w:rsidRDefault="00314CAD">
            <w:pPr>
              <w:spacing w:line="240" w:lineRule="auto"/>
              <w:jc w:val="center"/>
              <w:rPr>
                <w:rFonts w:cs="Segoe UI"/>
                <w:b/>
                <w:noProof/>
                <w:color w:val="4B82AD"/>
                <w:szCs w:val="21"/>
              </w:rPr>
              <w:pPrChange w:id="430" w:author="Ochoa, Javier" w:date="2018-06-08T15:24:00Z">
                <w:pPr>
                  <w:spacing w:after="120"/>
                  <w:jc w:val="center"/>
                </w:pPr>
              </w:pPrChange>
            </w:pPr>
            <w:r>
              <w:rPr>
                <w:rFonts w:cs="Segoe UI"/>
                <w:b/>
                <w:color w:val="4B82AD"/>
                <w:szCs w:val="21"/>
              </w:rPr>
              <w:fldChar w:fldCharType="begin"/>
            </w:r>
            <w:r>
              <w:rPr>
                <w:rFonts w:cs="Segoe UI"/>
                <w:b/>
                <w:color w:val="4B82AD"/>
                <w:szCs w:val="21"/>
              </w:rPr>
              <w:instrText xml:space="preserve"> TC "</w:instrText>
            </w:r>
            <w:bookmarkStart w:id="431" w:name="_Toc516148780"/>
            <w:bookmarkStart w:id="432" w:name="_Toc516222655"/>
            <w:bookmarkStart w:id="433" w:name="_Toc512008963"/>
            <w:r w:rsidRPr="00314CAD">
              <w:rPr>
                <w:rFonts w:cs="Segoe UI"/>
                <w:color w:val="4B82AD"/>
                <w:szCs w:val="21"/>
              </w:rPr>
              <w:instrText>5. Financial Soundness Indicators, 2012–1</w:instrText>
            </w:r>
            <w:r w:rsidR="00162A6A">
              <w:rPr>
                <w:rFonts w:cs="Segoe UI"/>
                <w:color w:val="4B82AD"/>
                <w:szCs w:val="21"/>
              </w:rPr>
              <w:instrText>7</w:instrText>
            </w:r>
            <w:bookmarkEnd w:id="431"/>
            <w:bookmarkEnd w:id="432"/>
            <w:bookmarkEnd w:id="433"/>
            <w:r>
              <w:rPr>
                <w:rFonts w:cs="Segoe UI"/>
                <w:b/>
                <w:color w:val="4B82AD"/>
                <w:szCs w:val="21"/>
              </w:rPr>
              <w:instrText xml:space="preserve">"\f B </w:instrText>
            </w:r>
            <w:r>
              <w:rPr>
                <w:rFonts w:cs="Segoe UI"/>
                <w:b/>
                <w:color w:val="4B82AD"/>
                <w:szCs w:val="21"/>
              </w:rPr>
              <w:fldChar w:fldCharType="end"/>
            </w:r>
            <w:r w:rsidR="00143E5E">
              <w:rPr>
                <w:rFonts w:cs="Segoe UI"/>
                <w:b/>
                <w:color w:val="4B82AD"/>
                <w:szCs w:val="21"/>
              </w:rPr>
              <w:t>T</w:t>
            </w:r>
            <w:r w:rsidR="00143E5E" w:rsidRPr="000B0C31">
              <w:rPr>
                <w:rFonts w:cs="Segoe UI"/>
                <w:b/>
                <w:color w:val="4B82AD"/>
                <w:szCs w:val="21"/>
              </w:rPr>
              <w:t xml:space="preserve">able </w:t>
            </w:r>
            <w:r w:rsidR="00C609AF">
              <w:rPr>
                <w:rFonts w:cs="Segoe UI"/>
                <w:b/>
                <w:color w:val="4B82AD"/>
                <w:szCs w:val="21"/>
              </w:rPr>
              <w:t>5</w:t>
            </w:r>
            <w:r w:rsidR="00143E5E" w:rsidRPr="000B0C31">
              <w:rPr>
                <w:rFonts w:cs="Segoe UI"/>
                <w:b/>
                <w:color w:val="4B82AD"/>
                <w:szCs w:val="21"/>
              </w:rPr>
              <w:t xml:space="preserve">. </w:t>
            </w:r>
            <w:r w:rsidR="00143E5E">
              <w:rPr>
                <w:rFonts w:cs="Segoe UI"/>
                <w:b/>
                <w:color w:val="4B82AD"/>
                <w:szCs w:val="21"/>
              </w:rPr>
              <w:t>Financial Soundness Indicators</w:t>
            </w:r>
            <w:r w:rsidR="00143E5E" w:rsidRPr="000B0C31">
              <w:rPr>
                <w:rFonts w:cs="Segoe UI"/>
                <w:b/>
                <w:color w:val="4B82AD"/>
                <w:szCs w:val="21"/>
              </w:rPr>
              <w:t>, 201</w:t>
            </w:r>
            <w:r w:rsidR="00143E5E">
              <w:rPr>
                <w:rFonts w:cs="Segoe UI"/>
                <w:b/>
                <w:color w:val="4B82AD"/>
                <w:szCs w:val="21"/>
              </w:rPr>
              <w:t>2</w:t>
            </w:r>
            <w:r w:rsidR="00143E5E" w:rsidRPr="000B0C31">
              <w:rPr>
                <w:rFonts w:cs="Segoe UI"/>
                <w:b/>
                <w:color w:val="4B82AD"/>
                <w:szCs w:val="21"/>
              </w:rPr>
              <w:t>–1</w:t>
            </w:r>
            <w:r w:rsidR="00162A6A">
              <w:rPr>
                <w:rFonts w:cs="Segoe UI"/>
                <w:b/>
                <w:color w:val="4B82AD"/>
                <w:szCs w:val="21"/>
              </w:rPr>
              <w:t xml:space="preserve">7 </w:t>
            </w:r>
          </w:p>
          <w:p w14:paraId="28912BE0" w14:textId="77777777" w:rsidR="004E376D" w:rsidRDefault="004E376D">
            <w:pPr>
              <w:spacing w:line="240" w:lineRule="auto"/>
              <w:jc w:val="center"/>
              <w:rPr>
                <w:rFonts w:cs="Segoe UI"/>
                <w:b/>
                <w:noProof/>
                <w:color w:val="4B82AD"/>
                <w:szCs w:val="21"/>
              </w:rPr>
              <w:pPrChange w:id="434" w:author="Ochoa, Javier" w:date="2018-06-08T15:24:00Z">
                <w:pPr>
                  <w:jc w:val="center"/>
                </w:pPr>
              </w:pPrChange>
            </w:pPr>
          </w:p>
          <w:p w14:paraId="44737DF6" w14:textId="77777777" w:rsidR="004E376D" w:rsidRDefault="004E376D" w:rsidP="00632F80">
            <w:pPr>
              <w:jc w:val="center"/>
              <w:rPr>
                <w:rFonts w:cs="Segoe UI"/>
                <w:b/>
                <w:noProof/>
                <w:color w:val="4B82AD"/>
                <w:szCs w:val="21"/>
              </w:rPr>
            </w:pPr>
          </w:p>
          <w:p w14:paraId="0AB2C3B3" w14:textId="77777777" w:rsidR="004E376D" w:rsidRDefault="004E376D" w:rsidP="00632F80">
            <w:pPr>
              <w:jc w:val="center"/>
              <w:rPr>
                <w:rFonts w:cs="Segoe UI"/>
                <w:b/>
                <w:noProof/>
                <w:color w:val="4B82AD"/>
                <w:szCs w:val="21"/>
              </w:rPr>
            </w:pPr>
          </w:p>
          <w:p w14:paraId="228E86C3" w14:textId="77777777" w:rsidR="004E376D" w:rsidRDefault="004E376D" w:rsidP="00632F80">
            <w:pPr>
              <w:jc w:val="center"/>
              <w:rPr>
                <w:rFonts w:cs="Segoe UI"/>
                <w:b/>
                <w:noProof/>
                <w:color w:val="4B82AD"/>
                <w:szCs w:val="21"/>
              </w:rPr>
            </w:pPr>
          </w:p>
          <w:p w14:paraId="2462F8A9" w14:textId="77777777" w:rsidR="004E376D" w:rsidRDefault="004E376D" w:rsidP="00632F80">
            <w:pPr>
              <w:jc w:val="center"/>
              <w:rPr>
                <w:rFonts w:cs="Segoe UI"/>
                <w:b/>
                <w:noProof/>
                <w:color w:val="4B82AD"/>
                <w:szCs w:val="21"/>
              </w:rPr>
            </w:pPr>
          </w:p>
          <w:p w14:paraId="4370A64A" w14:textId="77777777" w:rsidR="004E376D" w:rsidRDefault="004E376D" w:rsidP="00632F80">
            <w:pPr>
              <w:jc w:val="center"/>
              <w:rPr>
                <w:rFonts w:cs="Segoe UI"/>
                <w:b/>
                <w:noProof/>
                <w:color w:val="4B82AD"/>
                <w:szCs w:val="21"/>
              </w:rPr>
            </w:pPr>
          </w:p>
          <w:p w14:paraId="4184958C" w14:textId="77777777" w:rsidR="004E376D" w:rsidRDefault="004E376D" w:rsidP="00632F80">
            <w:pPr>
              <w:jc w:val="center"/>
              <w:rPr>
                <w:rFonts w:cs="Segoe UI"/>
                <w:b/>
                <w:noProof/>
                <w:color w:val="4B82AD"/>
                <w:szCs w:val="21"/>
              </w:rPr>
            </w:pPr>
          </w:p>
          <w:p w14:paraId="46B9DC30" w14:textId="77777777" w:rsidR="004E376D" w:rsidRDefault="004E376D" w:rsidP="00632F80">
            <w:pPr>
              <w:jc w:val="center"/>
              <w:rPr>
                <w:rFonts w:cs="Segoe UI"/>
                <w:b/>
                <w:noProof/>
                <w:color w:val="4B82AD"/>
                <w:szCs w:val="21"/>
              </w:rPr>
            </w:pPr>
          </w:p>
          <w:p w14:paraId="02B528F0" w14:textId="77777777" w:rsidR="004E376D" w:rsidRDefault="004E376D" w:rsidP="00632F80">
            <w:pPr>
              <w:jc w:val="center"/>
              <w:rPr>
                <w:rFonts w:cs="Segoe UI"/>
                <w:b/>
                <w:noProof/>
                <w:color w:val="4B82AD"/>
                <w:szCs w:val="21"/>
              </w:rPr>
            </w:pPr>
          </w:p>
          <w:p w14:paraId="387BC194" w14:textId="77777777" w:rsidR="004E376D" w:rsidRDefault="004E376D" w:rsidP="00632F80">
            <w:pPr>
              <w:jc w:val="center"/>
              <w:rPr>
                <w:rFonts w:cs="Segoe UI"/>
                <w:b/>
                <w:noProof/>
                <w:color w:val="4B82AD"/>
                <w:szCs w:val="21"/>
              </w:rPr>
            </w:pPr>
          </w:p>
          <w:p w14:paraId="54B81479" w14:textId="77777777" w:rsidR="004E376D" w:rsidRDefault="004E376D" w:rsidP="00632F80">
            <w:pPr>
              <w:jc w:val="center"/>
              <w:rPr>
                <w:rFonts w:cs="Segoe UI"/>
                <w:b/>
                <w:noProof/>
                <w:color w:val="4B82AD"/>
                <w:szCs w:val="21"/>
              </w:rPr>
            </w:pPr>
          </w:p>
          <w:p w14:paraId="04D03DAB" w14:textId="77777777" w:rsidR="004E376D" w:rsidRDefault="004E376D" w:rsidP="00632F80">
            <w:pPr>
              <w:jc w:val="center"/>
              <w:rPr>
                <w:rFonts w:cs="Segoe UI"/>
                <w:b/>
                <w:noProof/>
                <w:color w:val="4B82AD"/>
                <w:szCs w:val="21"/>
              </w:rPr>
            </w:pPr>
          </w:p>
          <w:p w14:paraId="0CEB2DF6" w14:textId="77777777" w:rsidR="004E376D" w:rsidRDefault="004E376D" w:rsidP="00632F80">
            <w:pPr>
              <w:jc w:val="center"/>
              <w:rPr>
                <w:rFonts w:cs="Segoe UI"/>
                <w:b/>
                <w:noProof/>
                <w:color w:val="4B82AD"/>
                <w:szCs w:val="21"/>
              </w:rPr>
            </w:pPr>
          </w:p>
          <w:p w14:paraId="139FB662" w14:textId="77777777" w:rsidR="004E376D" w:rsidRDefault="004E376D" w:rsidP="00632F80">
            <w:pPr>
              <w:jc w:val="center"/>
              <w:rPr>
                <w:rFonts w:cs="Segoe UI"/>
                <w:b/>
                <w:noProof/>
                <w:color w:val="4B82AD"/>
                <w:szCs w:val="21"/>
              </w:rPr>
            </w:pPr>
          </w:p>
          <w:p w14:paraId="5947A0B0" w14:textId="77777777" w:rsidR="004E376D" w:rsidRDefault="004E376D" w:rsidP="00632F80">
            <w:pPr>
              <w:jc w:val="center"/>
              <w:rPr>
                <w:rFonts w:cs="Segoe UI"/>
                <w:b/>
                <w:noProof/>
                <w:color w:val="4B82AD"/>
                <w:szCs w:val="21"/>
              </w:rPr>
            </w:pPr>
          </w:p>
          <w:p w14:paraId="042294FB" w14:textId="77777777" w:rsidR="004E376D" w:rsidRDefault="004E376D" w:rsidP="00632F80">
            <w:pPr>
              <w:jc w:val="center"/>
              <w:rPr>
                <w:rFonts w:cs="Segoe UI"/>
                <w:b/>
                <w:noProof/>
                <w:color w:val="4B82AD"/>
                <w:szCs w:val="21"/>
              </w:rPr>
            </w:pPr>
          </w:p>
          <w:p w14:paraId="06F6AB04" w14:textId="77777777" w:rsidR="004E376D" w:rsidRDefault="004E376D" w:rsidP="00632F80">
            <w:pPr>
              <w:jc w:val="center"/>
              <w:rPr>
                <w:rFonts w:cs="Segoe UI"/>
                <w:b/>
                <w:noProof/>
                <w:color w:val="4B82AD"/>
                <w:szCs w:val="21"/>
              </w:rPr>
            </w:pPr>
          </w:p>
          <w:p w14:paraId="04FFEFA1" w14:textId="77777777" w:rsidR="004E376D" w:rsidRDefault="004E376D" w:rsidP="00632F80">
            <w:pPr>
              <w:jc w:val="center"/>
              <w:rPr>
                <w:rFonts w:cs="Segoe UI"/>
                <w:b/>
                <w:noProof/>
                <w:color w:val="4B82AD"/>
                <w:szCs w:val="21"/>
              </w:rPr>
            </w:pPr>
          </w:p>
          <w:p w14:paraId="39D0D279" w14:textId="77777777" w:rsidR="004E376D" w:rsidRDefault="004E376D" w:rsidP="00632F80">
            <w:pPr>
              <w:jc w:val="center"/>
              <w:rPr>
                <w:rFonts w:cs="Segoe UI"/>
                <w:b/>
                <w:noProof/>
                <w:color w:val="4B82AD"/>
                <w:szCs w:val="21"/>
              </w:rPr>
            </w:pPr>
          </w:p>
          <w:p w14:paraId="09DFC74B" w14:textId="77777777" w:rsidR="004E376D" w:rsidRDefault="004E376D" w:rsidP="00632F80">
            <w:pPr>
              <w:jc w:val="center"/>
              <w:rPr>
                <w:rFonts w:cs="Segoe UI"/>
                <w:b/>
                <w:noProof/>
                <w:color w:val="4B82AD"/>
                <w:szCs w:val="21"/>
              </w:rPr>
            </w:pPr>
          </w:p>
          <w:p w14:paraId="1CFAB87F" w14:textId="77777777" w:rsidR="004E376D" w:rsidRDefault="004E376D" w:rsidP="00632F80">
            <w:pPr>
              <w:jc w:val="center"/>
              <w:rPr>
                <w:rFonts w:cs="Segoe UI"/>
                <w:b/>
                <w:noProof/>
                <w:color w:val="4B82AD"/>
                <w:szCs w:val="21"/>
              </w:rPr>
            </w:pPr>
          </w:p>
          <w:p w14:paraId="0789337A" w14:textId="77777777" w:rsidR="004E376D" w:rsidRDefault="004E376D" w:rsidP="00632F80">
            <w:pPr>
              <w:jc w:val="center"/>
              <w:rPr>
                <w:rFonts w:cs="Segoe UI"/>
                <w:b/>
                <w:noProof/>
                <w:color w:val="4B82AD"/>
                <w:szCs w:val="21"/>
              </w:rPr>
            </w:pPr>
          </w:p>
          <w:p w14:paraId="038E316C" w14:textId="77777777" w:rsidR="004E376D" w:rsidRDefault="004E376D" w:rsidP="00632F80">
            <w:pPr>
              <w:jc w:val="center"/>
              <w:rPr>
                <w:rFonts w:cs="Segoe UI"/>
                <w:b/>
                <w:noProof/>
                <w:color w:val="4B82AD"/>
                <w:szCs w:val="21"/>
              </w:rPr>
            </w:pPr>
          </w:p>
          <w:p w14:paraId="084B8056" w14:textId="77777777" w:rsidR="004E376D" w:rsidRDefault="004E376D" w:rsidP="00632F80">
            <w:pPr>
              <w:jc w:val="center"/>
              <w:rPr>
                <w:rFonts w:cs="Segoe UI"/>
                <w:b/>
                <w:noProof/>
                <w:color w:val="4B82AD"/>
                <w:szCs w:val="21"/>
              </w:rPr>
            </w:pPr>
          </w:p>
          <w:p w14:paraId="7B3A6816" w14:textId="77777777" w:rsidR="004E376D" w:rsidRDefault="004E376D" w:rsidP="00632F80">
            <w:pPr>
              <w:jc w:val="center"/>
              <w:rPr>
                <w:rFonts w:cs="Segoe UI"/>
                <w:b/>
                <w:noProof/>
                <w:color w:val="4B82AD"/>
                <w:szCs w:val="21"/>
              </w:rPr>
            </w:pPr>
          </w:p>
          <w:p w14:paraId="634BDB02" w14:textId="77777777" w:rsidR="004E376D" w:rsidRDefault="004E376D" w:rsidP="00632F80">
            <w:pPr>
              <w:jc w:val="center"/>
              <w:rPr>
                <w:rFonts w:cs="Segoe UI"/>
                <w:b/>
                <w:noProof/>
                <w:color w:val="4B82AD"/>
                <w:szCs w:val="21"/>
              </w:rPr>
            </w:pPr>
          </w:p>
          <w:p w14:paraId="68E35ED0" w14:textId="77777777" w:rsidR="004E376D" w:rsidRDefault="004E376D" w:rsidP="00632F80">
            <w:pPr>
              <w:jc w:val="center"/>
              <w:rPr>
                <w:rFonts w:cs="Segoe UI"/>
                <w:b/>
                <w:noProof/>
                <w:color w:val="4B82AD"/>
                <w:szCs w:val="21"/>
              </w:rPr>
            </w:pPr>
          </w:p>
          <w:p w14:paraId="637254CC" w14:textId="77777777" w:rsidR="004E376D" w:rsidRDefault="004E376D" w:rsidP="00632F80">
            <w:pPr>
              <w:jc w:val="center"/>
              <w:rPr>
                <w:rFonts w:cs="Segoe UI"/>
                <w:b/>
                <w:noProof/>
                <w:color w:val="4B82AD"/>
                <w:szCs w:val="21"/>
              </w:rPr>
            </w:pPr>
          </w:p>
          <w:p w14:paraId="0D6734D7" w14:textId="77777777" w:rsidR="004E376D" w:rsidRDefault="004E376D" w:rsidP="00632F80">
            <w:pPr>
              <w:jc w:val="center"/>
              <w:rPr>
                <w:rFonts w:cs="Segoe UI"/>
                <w:b/>
                <w:noProof/>
                <w:color w:val="4B82AD"/>
                <w:szCs w:val="21"/>
              </w:rPr>
            </w:pPr>
          </w:p>
          <w:p w14:paraId="07B2EC9A" w14:textId="77777777" w:rsidR="004E376D" w:rsidRDefault="004E376D" w:rsidP="00632F80">
            <w:pPr>
              <w:jc w:val="center"/>
              <w:rPr>
                <w:rFonts w:cs="Segoe UI"/>
                <w:b/>
                <w:noProof/>
                <w:color w:val="4B82AD"/>
                <w:szCs w:val="21"/>
              </w:rPr>
            </w:pPr>
          </w:p>
          <w:p w14:paraId="2D2BFD2D" w14:textId="47D1534A" w:rsidR="00162A6A" w:rsidRDefault="004E376D" w:rsidP="007D6648">
            <w:pPr>
              <w:rPr>
                <w:rFonts w:cs="Segoe UI"/>
                <w:b/>
                <w:noProof/>
                <w:color w:val="4B82AD"/>
                <w:szCs w:val="21"/>
              </w:rPr>
            </w:pPr>
            <w:r w:rsidRPr="004E376D">
              <w:rPr>
                <w:rFonts w:cs="Segoe UI"/>
                <w:b/>
                <w:noProof/>
                <w:color w:val="4B82AD"/>
                <w:szCs w:val="21"/>
              </w:rPr>
              <w:drawing>
                <wp:inline distT="0" distB="0" distL="0" distR="0" wp14:anchorId="3C098029" wp14:editId="73E62B13">
                  <wp:extent cx="5772150" cy="5743575"/>
                  <wp:effectExtent l="0" t="0" r="0"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2150" cy="5743575"/>
                          </a:xfrm>
                          <a:prstGeom prst="rect">
                            <a:avLst/>
                          </a:prstGeom>
                          <a:noFill/>
                          <a:ln>
                            <a:noFill/>
                          </a:ln>
                        </pic:spPr>
                      </pic:pic>
                    </a:graphicData>
                  </a:graphic>
                </wp:inline>
              </w:drawing>
            </w:r>
          </w:p>
          <w:p w14:paraId="073E6F6F" w14:textId="56357325" w:rsidR="00162A6A" w:rsidRPr="00162A6A" w:rsidRDefault="00162A6A">
            <w:pPr>
              <w:spacing w:line="240" w:lineRule="auto"/>
              <w:rPr>
                <w:rFonts w:cs="Segoe UI"/>
                <w:noProof/>
                <w:sz w:val="18"/>
                <w:szCs w:val="18"/>
              </w:rPr>
              <w:pPrChange w:id="435" w:author="Ochoa, Javier" w:date="2018-06-08T15:24:00Z">
                <w:pPr/>
              </w:pPrChange>
            </w:pPr>
            <w:r>
              <w:rPr>
                <w:rFonts w:cs="Segoe UI"/>
                <w:noProof/>
                <w:sz w:val="18"/>
                <w:szCs w:val="18"/>
              </w:rPr>
              <w:t>S</w:t>
            </w:r>
            <w:r w:rsidRPr="00162A6A">
              <w:rPr>
                <w:rFonts w:cs="Segoe UI"/>
                <w:noProof/>
                <w:sz w:val="18"/>
                <w:szCs w:val="18"/>
              </w:rPr>
              <w:t>ources: IMF FSI database; and IMF staff calculations.</w:t>
            </w:r>
          </w:p>
          <w:p w14:paraId="28289B2A" w14:textId="22FFF7D4" w:rsidR="00143E5E" w:rsidRPr="00FE4C22" w:rsidRDefault="004E376D">
            <w:pPr>
              <w:spacing w:line="240" w:lineRule="auto"/>
              <w:rPr>
                <w:rFonts w:cs="Segoe UI"/>
                <w:b/>
                <w:noProof/>
                <w:color w:val="4B82AD"/>
                <w:szCs w:val="21"/>
              </w:rPr>
              <w:pPrChange w:id="436" w:author="Ochoa, Javier" w:date="2018-06-08T15:24:00Z">
                <w:pPr/>
              </w:pPrChange>
            </w:pPr>
            <w:r>
              <w:rPr>
                <w:rFonts w:cs="Segoe UI"/>
                <w:noProof/>
                <w:sz w:val="18"/>
                <w:szCs w:val="18"/>
              </w:rPr>
              <w:t>1</w:t>
            </w:r>
            <w:r w:rsidR="00162A6A" w:rsidRPr="00162A6A">
              <w:rPr>
                <w:rFonts w:cs="Segoe UI"/>
                <w:noProof/>
                <w:sz w:val="18"/>
                <w:szCs w:val="18"/>
              </w:rPr>
              <w:t>/ Billions of Canadian dollars.</w:t>
            </w:r>
          </w:p>
        </w:tc>
      </w:tr>
    </w:tbl>
    <w:p w14:paraId="58F57CCF" w14:textId="708B8C17" w:rsidR="00C609AF" w:rsidRDefault="00C609AF" w:rsidP="00632F80"/>
    <w:p w14:paraId="348A42A5" w14:textId="7D86BA59" w:rsidR="00C609AF" w:rsidRDefault="00C609AF">
      <w:pPr>
        <w:spacing w:line="22" w:lineRule="auto"/>
      </w:pPr>
      <w:r>
        <w:br w:type="page"/>
      </w:r>
    </w:p>
    <w:p w14:paraId="63362DE1" w14:textId="77777777" w:rsidR="00D278B1" w:rsidRDefault="00D278B1" w:rsidP="00BB3B3C"/>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D278B1" w:rsidRPr="0075274C" w14:paraId="6177A655" w14:textId="77777777" w:rsidTr="00BB3B3C">
        <w:trPr>
          <w:trHeight w:val="278"/>
          <w:jc w:val="center"/>
        </w:trPr>
        <w:tc>
          <w:tcPr>
            <w:tcW w:w="9314" w:type="dxa"/>
            <w:shd w:val="clear" w:color="auto" w:fill="auto"/>
            <w:vAlign w:val="center"/>
          </w:tcPr>
          <w:p w14:paraId="4C86F14A" w14:textId="326572CF" w:rsidR="00D278B1" w:rsidRDefault="00D278B1" w:rsidP="00BB3B3C">
            <w:pPr>
              <w:jc w:val="center"/>
              <w:rPr>
                <w:rFonts w:cs="Segoe UI"/>
                <w:b/>
                <w:color w:val="4B82AD"/>
                <w:szCs w:val="21"/>
              </w:rPr>
            </w:pPr>
            <w:r>
              <w:rPr>
                <w:rFonts w:cs="Segoe UI"/>
                <w:b/>
                <w:color w:val="4B82AD"/>
                <w:szCs w:val="21"/>
              </w:rPr>
              <w:fldChar w:fldCharType="begin"/>
            </w:r>
            <w:r>
              <w:rPr>
                <w:rFonts w:cs="Segoe UI"/>
                <w:b/>
                <w:color w:val="4B82AD"/>
                <w:szCs w:val="21"/>
              </w:rPr>
              <w:instrText xml:space="preserve"> TC "</w:instrText>
            </w:r>
            <w:bookmarkStart w:id="437" w:name="_Toc516148781"/>
            <w:bookmarkStart w:id="438" w:name="_Toc516222656"/>
            <w:bookmarkStart w:id="439" w:name="_Toc512008964"/>
            <w:r w:rsidRPr="00D278B1">
              <w:rPr>
                <w:rFonts w:cs="Segoe UI"/>
                <w:color w:val="4B82AD"/>
                <w:szCs w:val="21"/>
              </w:rPr>
              <w:instrText>6. Chartered B</w:instrText>
            </w:r>
            <w:r>
              <w:rPr>
                <w:rFonts w:cs="Segoe UI"/>
                <w:color w:val="4B82AD"/>
                <w:szCs w:val="21"/>
              </w:rPr>
              <w:instrText>anks Loans to Individuals, 2012–</w:instrText>
            </w:r>
            <w:r w:rsidRPr="00D278B1">
              <w:rPr>
                <w:rFonts w:cs="Segoe UI"/>
                <w:color w:val="4B82AD"/>
                <w:szCs w:val="21"/>
              </w:rPr>
              <w:instrText>201</w:instrText>
            </w:r>
            <w:r w:rsidR="0088759C">
              <w:rPr>
                <w:rFonts w:cs="Segoe UI"/>
                <w:color w:val="4B82AD"/>
                <w:szCs w:val="21"/>
              </w:rPr>
              <w:instrText>7</w:instrText>
            </w:r>
            <w:bookmarkEnd w:id="437"/>
            <w:bookmarkEnd w:id="438"/>
            <w:bookmarkEnd w:id="439"/>
            <w:r w:rsidRPr="00D278B1">
              <w:rPr>
                <w:rFonts w:cs="Segoe UI"/>
                <w:color w:val="4B82AD"/>
                <w:szCs w:val="21"/>
              </w:rPr>
              <w:cr/>
            </w:r>
            <w:r>
              <w:rPr>
                <w:rFonts w:cs="Segoe UI"/>
                <w:b/>
                <w:color w:val="4B82AD"/>
                <w:szCs w:val="21"/>
              </w:rPr>
              <w:instrText xml:space="preserve">"\f B </w:instrText>
            </w:r>
            <w:r>
              <w:rPr>
                <w:rFonts w:cs="Segoe UI"/>
                <w:b/>
                <w:color w:val="4B82AD"/>
                <w:szCs w:val="21"/>
              </w:rPr>
              <w:fldChar w:fldCharType="end"/>
            </w:r>
            <w:r w:rsidRPr="00D278B1">
              <w:rPr>
                <w:rFonts w:cs="Segoe UI"/>
                <w:b/>
                <w:color w:val="4B82AD"/>
                <w:szCs w:val="21"/>
              </w:rPr>
              <w:t>Table 6. Chartered Banks Loans to Individuals, 2012</w:t>
            </w:r>
            <w:r>
              <w:rPr>
                <w:rFonts w:cs="Segoe UI"/>
                <w:b/>
                <w:color w:val="4B82AD"/>
                <w:szCs w:val="21"/>
              </w:rPr>
              <w:t>–</w:t>
            </w:r>
            <w:r w:rsidR="0088759C">
              <w:rPr>
                <w:rFonts w:cs="Segoe UI"/>
                <w:b/>
                <w:color w:val="4B82AD"/>
                <w:szCs w:val="21"/>
              </w:rPr>
              <w:t>2017</w:t>
            </w:r>
          </w:p>
          <w:p w14:paraId="308B0CD2" w14:textId="780E029B" w:rsidR="00D278B1" w:rsidRPr="00FE4C22" w:rsidRDefault="00D278B1" w:rsidP="00BB3B3C">
            <w:pPr>
              <w:jc w:val="center"/>
              <w:rPr>
                <w:rFonts w:cs="Segoe UI"/>
                <w:b/>
                <w:color w:val="4B82AD"/>
                <w:szCs w:val="21"/>
              </w:rPr>
            </w:pPr>
          </w:p>
        </w:tc>
      </w:tr>
      <w:tr w:rsidR="00D278B1" w:rsidRPr="0075274C" w14:paraId="7B5E9D27" w14:textId="77777777" w:rsidTr="00BB3B3C">
        <w:trPr>
          <w:trHeight w:val="1932"/>
          <w:jc w:val="center"/>
        </w:trPr>
        <w:tc>
          <w:tcPr>
            <w:tcW w:w="9314" w:type="dxa"/>
            <w:shd w:val="clear" w:color="auto" w:fill="auto"/>
            <w:vAlign w:val="center"/>
          </w:tcPr>
          <w:p w14:paraId="6385B7A1" w14:textId="77777777" w:rsidR="00D278B1" w:rsidRDefault="00D278B1" w:rsidP="00D278B1">
            <w:pPr>
              <w:spacing w:line="240" w:lineRule="auto"/>
              <w:jc w:val="center"/>
              <w:rPr>
                <w:rFonts w:cs="Segoe UI"/>
                <w:color w:val="000000" w:themeColor="text1"/>
                <w:szCs w:val="21"/>
              </w:rPr>
            </w:pPr>
            <w:r w:rsidRPr="009F31E9">
              <w:rPr>
                <w:rFonts w:cs="Segoe UI"/>
                <w:b/>
                <w:noProof/>
                <w:color w:val="4B82AD"/>
                <w:szCs w:val="21"/>
              </w:rPr>
              <w:drawing>
                <wp:inline distT="0" distB="0" distL="0" distR="0" wp14:anchorId="3B7CE67B" wp14:editId="1413B52B">
                  <wp:extent cx="5373558" cy="5846446"/>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7050" cy="5850245"/>
                          </a:xfrm>
                          <a:prstGeom prst="rect">
                            <a:avLst/>
                          </a:prstGeom>
                          <a:noFill/>
                          <a:ln>
                            <a:noFill/>
                          </a:ln>
                        </pic:spPr>
                      </pic:pic>
                    </a:graphicData>
                  </a:graphic>
                </wp:inline>
              </w:drawing>
            </w:r>
          </w:p>
          <w:p w14:paraId="4635071C" w14:textId="0A6EFD2F" w:rsidR="00D278B1" w:rsidRPr="0075274C" w:rsidRDefault="00D278B1" w:rsidP="00D278B1">
            <w:pPr>
              <w:spacing w:line="240" w:lineRule="auto"/>
              <w:rPr>
                <w:rFonts w:cs="Segoe UI"/>
                <w:color w:val="000000" w:themeColor="text1"/>
                <w:szCs w:val="21"/>
              </w:rPr>
            </w:pPr>
            <w:r w:rsidRPr="009F31E9">
              <w:rPr>
                <w:rFonts w:cs="Segoe UI"/>
                <w:noProof/>
                <w:sz w:val="18"/>
                <w:szCs w:val="18"/>
              </w:rPr>
              <w:t>Sources: Statistics Canada; and Haver Analytic</w:t>
            </w:r>
            <w:r>
              <w:rPr>
                <w:rFonts w:cs="Segoe UI"/>
                <w:noProof/>
                <w:sz w:val="18"/>
                <w:szCs w:val="18"/>
              </w:rPr>
              <w:t>s</w:t>
            </w:r>
          </w:p>
        </w:tc>
      </w:tr>
    </w:tbl>
    <w:p w14:paraId="77BFD527" w14:textId="77777777" w:rsidR="00D278B1" w:rsidRDefault="00D278B1" w:rsidP="00BB3B3C"/>
    <w:p w14:paraId="38CED36C" w14:textId="77777777" w:rsidR="00C609AF" w:rsidRDefault="00C609AF">
      <w:pPr>
        <w:spacing w:line="22" w:lineRule="auto"/>
      </w:pPr>
      <w:r>
        <w:br w:type="page"/>
      </w:r>
    </w:p>
    <w:p w14:paraId="69B73636" w14:textId="6BD99588" w:rsidR="00204BC2" w:rsidRDefault="00204BC2" w:rsidP="00CE0752">
      <w:pPr>
        <w:spacing w:line="240" w:lineRule="auto"/>
        <w:jc w:val="center"/>
      </w:pPr>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B75A7D" w:rsidRPr="0075274C" w14:paraId="34600151" w14:textId="77777777" w:rsidTr="00B75A7D">
        <w:trPr>
          <w:trHeight w:val="278"/>
          <w:jc w:val="center"/>
        </w:trPr>
        <w:tc>
          <w:tcPr>
            <w:tcW w:w="9314" w:type="dxa"/>
            <w:shd w:val="clear" w:color="auto" w:fill="auto"/>
            <w:vAlign w:val="center"/>
          </w:tcPr>
          <w:p w14:paraId="4B072441" w14:textId="6E073309" w:rsidR="00B75A7D" w:rsidRDefault="00314CAD">
            <w:pPr>
              <w:spacing w:line="240" w:lineRule="auto"/>
              <w:jc w:val="center"/>
              <w:rPr>
                <w:rFonts w:cs="Segoe UI"/>
                <w:b/>
                <w:color w:val="4B82AD"/>
                <w:szCs w:val="21"/>
              </w:rPr>
              <w:pPrChange w:id="440" w:author="Ochoa, Javier" w:date="2018-06-08T15:24:00Z">
                <w:pPr>
                  <w:jc w:val="center"/>
                </w:pPr>
              </w:pPrChange>
            </w:pPr>
            <w:r>
              <w:rPr>
                <w:rFonts w:cs="Segoe UI"/>
                <w:b/>
                <w:color w:val="4B82AD"/>
                <w:szCs w:val="21"/>
              </w:rPr>
              <w:fldChar w:fldCharType="begin"/>
            </w:r>
            <w:r>
              <w:rPr>
                <w:rFonts w:cs="Segoe UI"/>
                <w:b/>
                <w:color w:val="4B82AD"/>
                <w:szCs w:val="21"/>
              </w:rPr>
              <w:instrText xml:space="preserve"> TC "</w:instrText>
            </w:r>
            <w:bookmarkStart w:id="441" w:name="_Toc516148782"/>
            <w:bookmarkStart w:id="442" w:name="_Toc516222657"/>
            <w:bookmarkStart w:id="443" w:name="_Toc512008965"/>
            <w:r w:rsidRPr="00314CAD">
              <w:rPr>
                <w:rFonts w:cs="Segoe UI"/>
                <w:color w:val="4B82AD"/>
                <w:szCs w:val="21"/>
              </w:rPr>
              <w:instrText>7. External Debt 2007–17</w:instrText>
            </w:r>
            <w:bookmarkEnd w:id="441"/>
            <w:bookmarkEnd w:id="442"/>
            <w:bookmarkEnd w:id="443"/>
            <w:r>
              <w:rPr>
                <w:rFonts w:cs="Segoe UI"/>
                <w:b/>
                <w:color w:val="4B82AD"/>
                <w:szCs w:val="21"/>
              </w:rPr>
              <w:instrText xml:space="preserve">"\f B </w:instrText>
            </w:r>
            <w:r>
              <w:rPr>
                <w:rFonts w:cs="Segoe UI"/>
                <w:b/>
                <w:color w:val="4B82AD"/>
                <w:szCs w:val="21"/>
              </w:rPr>
              <w:fldChar w:fldCharType="end"/>
            </w:r>
            <w:r w:rsidR="00B75A7D" w:rsidRPr="00B75A7D">
              <w:rPr>
                <w:rFonts w:cs="Segoe UI"/>
                <w:b/>
                <w:color w:val="4B82AD"/>
                <w:szCs w:val="21"/>
              </w:rPr>
              <w:t xml:space="preserve">Table </w:t>
            </w:r>
            <w:r w:rsidR="00C609AF">
              <w:rPr>
                <w:rFonts w:cs="Segoe UI"/>
                <w:b/>
                <w:color w:val="4B82AD"/>
                <w:szCs w:val="21"/>
              </w:rPr>
              <w:t>7</w:t>
            </w:r>
            <w:r w:rsidR="00B75A7D" w:rsidRPr="00B75A7D">
              <w:rPr>
                <w:rFonts w:cs="Segoe UI"/>
                <w:b/>
                <w:color w:val="4B82AD"/>
                <w:szCs w:val="21"/>
              </w:rPr>
              <w:t>. Canada: External Debt 2007–17 1/</w:t>
            </w:r>
          </w:p>
          <w:p w14:paraId="253DE019" w14:textId="77777777" w:rsidR="00A17A82" w:rsidRDefault="00A17A82">
            <w:pPr>
              <w:spacing w:line="240" w:lineRule="auto"/>
              <w:jc w:val="center"/>
              <w:rPr>
                <w:rFonts w:cs="Segoe UI"/>
                <w:b/>
                <w:color w:val="4B82AD"/>
                <w:szCs w:val="21"/>
              </w:rPr>
              <w:pPrChange w:id="444" w:author="Ochoa, Javier" w:date="2018-06-08T15:24:00Z">
                <w:pPr>
                  <w:jc w:val="center"/>
                </w:pPr>
              </w:pPrChange>
            </w:pPr>
          </w:p>
          <w:p w14:paraId="19043CAA" w14:textId="77777777" w:rsidR="004E4B70" w:rsidRDefault="004E4B70" w:rsidP="00B75A7D">
            <w:pPr>
              <w:jc w:val="center"/>
              <w:rPr>
                <w:rFonts w:cs="Segoe UI"/>
                <w:b/>
                <w:noProof/>
                <w:color w:val="4B82AD"/>
                <w:szCs w:val="21"/>
              </w:rPr>
            </w:pPr>
          </w:p>
          <w:p w14:paraId="0F565490" w14:textId="77777777" w:rsidR="004E4B70" w:rsidRDefault="004E4B70" w:rsidP="00B75A7D">
            <w:pPr>
              <w:jc w:val="center"/>
              <w:rPr>
                <w:rFonts w:cs="Segoe UI"/>
                <w:b/>
                <w:noProof/>
                <w:color w:val="4B82AD"/>
                <w:szCs w:val="21"/>
              </w:rPr>
            </w:pPr>
          </w:p>
          <w:p w14:paraId="1D4237C4" w14:textId="77777777" w:rsidR="004E4B70" w:rsidRDefault="004E4B70" w:rsidP="00B75A7D">
            <w:pPr>
              <w:jc w:val="center"/>
              <w:rPr>
                <w:rFonts w:cs="Segoe UI"/>
                <w:b/>
                <w:noProof/>
                <w:color w:val="4B82AD"/>
                <w:szCs w:val="21"/>
              </w:rPr>
            </w:pPr>
          </w:p>
          <w:p w14:paraId="156345E6" w14:textId="77777777" w:rsidR="004E4B70" w:rsidRDefault="004E4B70" w:rsidP="00B75A7D">
            <w:pPr>
              <w:jc w:val="center"/>
              <w:rPr>
                <w:rFonts w:cs="Segoe UI"/>
                <w:b/>
                <w:noProof/>
                <w:color w:val="4B82AD"/>
                <w:szCs w:val="21"/>
              </w:rPr>
            </w:pPr>
          </w:p>
          <w:p w14:paraId="53D0F260" w14:textId="77777777" w:rsidR="004E4B70" w:rsidRDefault="004E4B70" w:rsidP="00B75A7D">
            <w:pPr>
              <w:jc w:val="center"/>
              <w:rPr>
                <w:rFonts w:cs="Segoe UI"/>
                <w:b/>
                <w:noProof/>
                <w:color w:val="4B82AD"/>
                <w:szCs w:val="21"/>
              </w:rPr>
            </w:pPr>
          </w:p>
          <w:p w14:paraId="61375388" w14:textId="77777777" w:rsidR="004E4B70" w:rsidRDefault="004E4B70" w:rsidP="00B75A7D">
            <w:pPr>
              <w:jc w:val="center"/>
              <w:rPr>
                <w:rFonts w:cs="Segoe UI"/>
                <w:b/>
                <w:noProof/>
                <w:color w:val="4B82AD"/>
                <w:szCs w:val="21"/>
              </w:rPr>
            </w:pPr>
          </w:p>
          <w:p w14:paraId="29AE38E7" w14:textId="77777777" w:rsidR="004E4B70" w:rsidRDefault="004E4B70" w:rsidP="00B75A7D">
            <w:pPr>
              <w:jc w:val="center"/>
              <w:rPr>
                <w:rFonts w:cs="Segoe UI"/>
                <w:b/>
                <w:noProof/>
                <w:color w:val="4B82AD"/>
                <w:szCs w:val="21"/>
              </w:rPr>
            </w:pPr>
          </w:p>
          <w:p w14:paraId="328B7B79" w14:textId="77777777" w:rsidR="004E4B70" w:rsidRDefault="004E4B70" w:rsidP="00B75A7D">
            <w:pPr>
              <w:jc w:val="center"/>
              <w:rPr>
                <w:rFonts w:cs="Segoe UI"/>
                <w:b/>
                <w:noProof/>
                <w:color w:val="4B82AD"/>
                <w:szCs w:val="21"/>
              </w:rPr>
            </w:pPr>
          </w:p>
          <w:p w14:paraId="1B4D3D2A" w14:textId="77777777" w:rsidR="004E4B70" w:rsidRDefault="004E4B70" w:rsidP="00B75A7D">
            <w:pPr>
              <w:jc w:val="center"/>
              <w:rPr>
                <w:rFonts w:cs="Segoe UI"/>
                <w:b/>
                <w:noProof/>
                <w:color w:val="4B82AD"/>
                <w:szCs w:val="21"/>
              </w:rPr>
            </w:pPr>
          </w:p>
          <w:p w14:paraId="6FB4620B" w14:textId="77777777" w:rsidR="004E4B70" w:rsidRDefault="004E4B70" w:rsidP="00B75A7D">
            <w:pPr>
              <w:jc w:val="center"/>
              <w:rPr>
                <w:rFonts w:cs="Segoe UI"/>
                <w:b/>
                <w:noProof/>
                <w:color w:val="4B82AD"/>
                <w:szCs w:val="21"/>
              </w:rPr>
            </w:pPr>
          </w:p>
          <w:p w14:paraId="4F98CD40" w14:textId="77777777" w:rsidR="004E4B70" w:rsidRDefault="004E4B70" w:rsidP="00B75A7D">
            <w:pPr>
              <w:jc w:val="center"/>
              <w:rPr>
                <w:rFonts w:cs="Segoe UI"/>
                <w:b/>
                <w:noProof/>
                <w:color w:val="4B82AD"/>
                <w:szCs w:val="21"/>
              </w:rPr>
            </w:pPr>
          </w:p>
          <w:p w14:paraId="56FB9587" w14:textId="77777777" w:rsidR="004E4B70" w:rsidRDefault="004E4B70" w:rsidP="00B75A7D">
            <w:pPr>
              <w:jc w:val="center"/>
              <w:rPr>
                <w:rFonts w:cs="Segoe UI"/>
                <w:b/>
                <w:noProof/>
                <w:color w:val="4B82AD"/>
                <w:szCs w:val="21"/>
              </w:rPr>
            </w:pPr>
          </w:p>
          <w:p w14:paraId="1D5F12D3" w14:textId="77777777" w:rsidR="004E4B70" w:rsidRDefault="004E4B70" w:rsidP="00B75A7D">
            <w:pPr>
              <w:jc w:val="center"/>
              <w:rPr>
                <w:rFonts w:cs="Segoe UI"/>
                <w:b/>
                <w:noProof/>
                <w:color w:val="4B82AD"/>
                <w:szCs w:val="21"/>
              </w:rPr>
            </w:pPr>
          </w:p>
          <w:p w14:paraId="0D2D63F5" w14:textId="77777777" w:rsidR="004E4B70" w:rsidRDefault="004E4B70" w:rsidP="00B75A7D">
            <w:pPr>
              <w:jc w:val="center"/>
              <w:rPr>
                <w:rFonts w:cs="Segoe UI"/>
                <w:b/>
                <w:noProof/>
                <w:color w:val="4B82AD"/>
                <w:szCs w:val="21"/>
              </w:rPr>
            </w:pPr>
          </w:p>
          <w:p w14:paraId="3EAE31BD" w14:textId="77777777" w:rsidR="004E4B70" w:rsidRDefault="004E4B70" w:rsidP="00B75A7D">
            <w:pPr>
              <w:jc w:val="center"/>
              <w:rPr>
                <w:rFonts w:cs="Segoe UI"/>
                <w:b/>
                <w:noProof/>
                <w:color w:val="4B82AD"/>
                <w:szCs w:val="21"/>
              </w:rPr>
            </w:pPr>
          </w:p>
          <w:p w14:paraId="10F937F8" w14:textId="77777777" w:rsidR="004E4B70" w:rsidRDefault="004E4B70" w:rsidP="00B75A7D">
            <w:pPr>
              <w:jc w:val="center"/>
              <w:rPr>
                <w:rFonts w:cs="Segoe UI"/>
                <w:b/>
                <w:noProof/>
                <w:color w:val="4B82AD"/>
                <w:szCs w:val="21"/>
              </w:rPr>
            </w:pPr>
          </w:p>
          <w:p w14:paraId="185E77B5" w14:textId="77777777" w:rsidR="004E4B70" w:rsidRDefault="004E4B70" w:rsidP="00B75A7D">
            <w:pPr>
              <w:jc w:val="center"/>
              <w:rPr>
                <w:rFonts w:cs="Segoe UI"/>
                <w:b/>
                <w:noProof/>
                <w:color w:val="4B82AD"/>
                <w:szCs w:val="21"/>
              </w:rPr>
            </w:pPr>
          </w:p>
          <w:p w14:paraId="7504925C" w14:textId="77777777" w:rsidR="004E4B70" w:rsidRDefault="004E4B70" w:rsidP="00B75A7D">
            <w:pPr>
              <w:jc w:val="center"/>
              <w:rPr>
                <w:rFonts w:cs="Segoe UI"/>
                <w:b/>
                <w:noProof/>
                <w:color w:val="4B82AD"/>
                <w:szCs w:val="21"/>
              </w:rPr>
            </w:pPr>
          </w:p>
          <w:p w14:paraId="09871DED" w14:textId="77777777" w:rsidR="004E4B70" w:rsidRDefault="004E4B70" w:rsidP="00B75A7D">
            <w:pPr>
              <w:jc w:val="center"/>
              <w:rPr>
                <w:rFonts w:cs="Segoe UI"/>
                <w:b/>
                <w:noProof/>
                <w:color w:val="4B82AD"/>
                <w:szCs w:val="21"/>
              </w:rPr>
            </w:pPr>
          </w:p>
          <w:p w14:paraId="4A7BE4A0" w14:textId="77777777" w:rsidR="004E4B70" w:rsidRDefault="004E4B70" w:rsidP="00B75A7D">
            <w:pPr>
              <w:jc w:val="center"/>
              <w:rPr>
                <w:rFonts w:cs="Segoe UI"/>
                <w:b/>
                <w:noProof/>
                <w:color w:val="4B82AD"/>
                <w:szCs w:val="21"/>
              </w:rPr>
            </w:pPr>
          </w:p>
          <w:p w14:paraId="1E22E692" w14:textId="77777777" w:rsidR="004E4B70" w:rsidRDefault="004E4B70" w:rsidP="00B75A7D">
            <w:pPr>
              <w:jc w:val="center"/>
              <w:rPr>
                <w:rFonts w:cs="Segoe UI"/>
                <w:b/>
                <w:noProof/>
                <w:color w:val="4B82AD"/>
                <w:szCs w:val="21"/>
              </w:rPr>
            </w:pPr>
          </w:p>
          <w:p w14:paraId="749A0FBC" w14:textId="77777777" w:rsidR="004E4B70" w:rsidRDefault="004E4B70" w:rsidP="00B75A7D">
            <w:pPr>
              <w:jc w:val="center"/>
              <w:rPr>
                <w:rFonts w:cs="Segoe UI"/>
                <w:b/>
                <w:noProof/>
                <w:color w:val="4B82AD"/>
                <w:szCs w:val="21"/>
              </w:rPr>
            </w:pPr>
          </w:p>
          <w:p w14:paraId="501ECAA6" w14:textId="77777777" w:rsidR="004E4B70" w:rsidRDefault="004E4B70" w:rsidP="00B75A7D">
            <w:pPr>
              <w:jc w:val="center"/>
              <w:rPr>
                <w:rFonts w:cs="Segoe UI"/>
                <w:b/>
                <w:noProof/>
                <w:color w:val="4B82AD"/>
                <w:szCs w:val="21"/>
              </w:rPr>
            </w:pPr>
          </w:p>
          <w:p w14:paraId="2EDAB24D" w14:textId="77777777" w:rsidR="004E4B70" w:rsidRDefault="004E4B70" w:rsidP="00B75A7D">
            <w:pPr>
              <w:jc w:val="center"/>
              <w:rPr>
                <w:rFonts w:cs="Segoe UI"/>
                <w:b/>
                <w:noProof/>
                <w:color w:val="4B82AD"/>
                <w:szCs w:val="21"/>
              </w:rPr>
            </w:pPr>
          </w:p>
          <w:p w14:paraId="4BA7FAD9" w14:textId="77777777" w:rsidR="004E4B70" w:rsidRDefault="004E4B70" w:rsidP="00B75A7D">
            <w:pPr>
              <w:jc w:val="center"/>
              <w:rPr>
                <w:rFonts w:cs="Segoe UI"/>
                <w:b/>
                <w:noProof/>
                <w:color w:val="4B82AD"/>
                <w:szCs w:val="21"/>
              </w:rPr>
            </w:pPr>
          </w:p>
          <w:p w14:paraId="3077892C" w14:textId="4D0F7FE5" w:rsidR="004E4B70" w:rsidRDefault="004E4B70" w:rsidP="00B75A7D">
            <w:pPr>
              <w:jc w:val="center"/>
              <w:rPr>
                <w:rFonts w:cs="Segoe UI"/>
                <w:b/>
                <w:noProof/>
                <w:color w:val="4B82AD"/>
                <w:szCs w:val="21"/>
              </w:rPr>
            </w:pPr>
          </w:p>
          <w:p w14:paraId="3D926601" w14:textId="31880388" w:rsidR="00B75A7D" w:rsidRPr="00FE4C22" w:rsidRDefault="004E4B70">
            <w:pPr>
              <w:jc w:val="center"/>
              <w:rPr>
                <w:rFonts w:cs="Segoe UI"/>
                <w:b/>
                <w:color w:val="4B82AD"/>
                <w:szCs w:val="21"/>
              </w:rPr>
            </w:pPr>
            <w:r w:rsidRPr="004E4B70">
              <w:rPr>
                <w:rFonts w:cs="Segoe UI"/>
                <w:b/>
                <w:noProof/>
                <w:color w:val="4B82AD"/>
                <w:szCs w:val="21"/>
              </w:rPr>
              <w:drawing>
                <wp:inline distT="0" distB="0" distL="0" distR="0" wp14:anchorId="76AF775C" wp14:editId="2D4B026F">
                  <wp:extent cx="5772150" cy="520065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72150" cy="5200650"/>
                          </a:xfrm>
                          <a:prstGeom prst="rect">
                            <a:avLst/>
                          </a:prstGeom>
                          <a:noFill/>
                          <a:ln>
                            <a:noFill/>
                          </a:ln>
                        </pic:spPr>
                      </pic:pic>
                    </a:graphicData>
                  </a:graphic>
                </wp:inline>
              </w:drawing>
            </w:r>
          </w:p>
        </w:tc>
      </w:tr>
      <w:tr w:rsidR="00B75A7D" w:rsidRPr="0075274C" w14:paraId="6538F282" w14:textId="77777777" w:rsidTr="00D278B1">
        <w:trPr>
          <w:trHeight w:val="300"/>
          <w:jc w:val="center"/>
        </w:trPr>
        <w:tc>
          <w:tcPr>
            <w:tcW w:w="9314" w:type="dxa"/>
            <w:shd w:val="clear" w:color="auto" w:fill="auto"/>
            <w:vAlign w:val="center"/>
          </w:tcPr>
          <w:p w14:paraId="6B0B5A84" w14:textId="47FF9003" w:rsidR="00B75A7D" w:rsidRPr="00B75A7D" w:rsidRDefault="00B75A7D">
            <w:pPr>
              <w:spacing w:line="240" w:lineRule="auto"/>
              <w:rPr>
                <w:rFonts w:cs="Segoe UI"/>
                <w:color w:val="000000" w:themeColor="text1"/>
                <w:sz w:val="18"/>
                <w:szCs w:val="18"/>
              </w:rPr>
              <w:pPrChange w:id="445" w:author="Ochoa, Javier" w:date="2018-06-08T15:24:00Z">
                <w:pPr/>
              </w:pPrChange>
            </w:pPr>
            <w:r w:rsidRPr="00B75A7D">
              <w:rPr>
                <w:rFonts w:cs="Segoe UI"/>
                <w:color w:val="000000" w:themeColor="text1"/>
                <w:sz w:val="18"/>
                <w:szCs w:val="18"/>
              </w:rPr>
              <w:t>Source: Haver Analytics and IMF Staff estimates.</w:t>
            </w:r>
            <w:r w:rsidRPr="00B75A7D">
              <w:rPr>
                <w:rFonts w:cs="Segoe UI"/>
                <w:color w:val="000000" w:themeColor="text1"/>
                <w:sz w:val="18"/>
                <w:szCs w:val="18"/>
              </w:rPr>
              <w:tab/>
            </w:r>
            <w:r w:rsidRPr="00B75A7D">
              <w:rPr>
                <w:rFonts w:cs="Segoe UI"/>
                <w:color w:val="000000" w:themeColor="text1"/>
                <w:sz w:val="18"/>
                <w:szCs w:val="18"/>
              </w:rPr>
              <w:tab/>
            </w:r>
            <w:r w:rsidRPr="00B75A7D">
              <w:rPr>
                <w:rFonts w:cs="Segoe UI"/>
                <w:color w:val="000000" w:themeColor="text1"/>
                <w:sz w:val="18"/>
                <w:szCs w:val="18"/>
              </w:rPr>
              <w:tab/>
            </w:r>
            <w:r w:rsidRPr="00B75A7D">
              <w:rPr>
                <w:rFonts w:cs="Segoe UI"/>
                <w:color w:val="000000" w:themeColor="text1"/>
                <w:sz w:val="18"/>
                <w:szCs w:val="18"/>
              </w:rPr>
              <w:tab/>
            </w:r>
            <w:r w:rsidRPr="00B75A7D">
              <w:rPr>
                <w:rFonts w:cs="Segoe UI"/>
                <w:color w:val="000000" w:themeColor="text1"/>
                <w:sz w:val="18"/>
                <w:szCs w:val="18"/>
              </w:rPr>
              <w:tab/>
            </w:r>
          </w:p>
          <w:p w14:paraId="621F48CE" w14:textId="1057F25D" w:rsidR="00B75A7D" w:rsidRPr="0075274C" w:rsidRDefault="00B75A7D">
            <w:pPr>
              <w:spacing w:line="240" w:lineRule="auto"/>
              <w:rPr>
                <w:rFonts w:cs="Segoe UI"/>
                <w:color w:val="000000" w:themeColor="text1"/>
                <w:szCs w:val="21"/>
              </w:rPr>
              <w:pPrChange w:id="446" w:author="Ochoa, Javier" w:date="2018-06-08T15:24:00Z">
                <w:pPr/>
              </w:pPrChange>
            </w:pPr>
            <w:r w:rsidRPr="00B75A7D">
              <w:rPr>
                <w:rFonts w:cs="Segoe UI"/>
                <w:color w:val="000000" w:themeColor="text1"/>
                <w:sz w:val="18"/>
                <w:szCs w:val="18"/>
              </w:rPr>
              <w:t>1/ Short-term instruments include: money market, loans, deposits, trade credits, and other debt liabilities. Long t</w:t>
            </w:r>
            <w:r>
              <w:rPr>
                <w:rFonts w:cs="Segoe UI"/>
                <w:color w:val="000000" w:themeColor="text1"/>
                <w:sz w:val="18"/>
                <w:szCs w:val="18"/>
              </w:rPr>
              <w:t xml:space="preserve">erm includes: bonds and notes, </w:t>
            </w:r>
            <w:r w:rsidRPr="00B75A7D">
              <w:rPr>
                <w:rFonts w:cs="Segoe UI"/>
                <w:color w:val="000000" w:themeColor="text1"/>
                <w:sz w:val="18"/>
                <w:szCs w:val="18"/>
              </w:rPr>
              <w:t>loans, and other debt liabilities.</w:t>
            </w:r>
          </w:p>
        </w:tc>
      </w:tr>
    </w:tbl>
    <w:p w14:paraId="54BC3FBD" w14:textId="31884FC1" w:rsidR="00C609AF" w:rsidRDefault="00C609AF" w:rsidP="00B75A7D"/>
    <w:p w14:paraId="556877E7" w14:textId="77777777" w:rsidR="00C609AF" w:rsidRDefault="00C609AF">
      <w:pPr>
        <w:spacing w:line="22" w:lineRule="auto"/>
      </w:pPr>
      <w:r>
        <w:br w:type="page"/>
      </w:r>
    </w:p>
    <w:p w14:paraId="1DF328C0" w14:textId="77777777" w:rsidR="00857876" w:rsidRDefault="00857876" w:rsidP="00632F80"/>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2E1FC1" w:rsidRPr="0075274C" w14:paraId="2E9ECB14" w14:textId="77777777" w:rsidTr="002E1FC1">
        <w:trPr>
          <w:trHeight w:val="278"/>
          <w:jc w:val="center"/>
        </w:trPr>
        <w:tc>
          <w:tcPr>
            <w:tcW w:w="9314" w:type="dxa"/>
            <w:shd w:val="clear" w:color="auto" w:fill="auto"/>
            <w:vAlign w:val="center"/>
          </w:tcPr>
          <w:p w14:paraId="0A104E76" w14:textId="086155D9" w:rsidR="002E1FC1" w:rsidRPr="00FE4C22" w:rsidRDefault="00314CAD" w:rsidP="002E1FC1">
            <w:pPr>
              <w:jc w:val="center"/>
              <w:rPr>
                <w:rFonts w:cs="Segoe UI"/>
                <w:b/>
                <w:color w:val="4B82AD"/>
                <w:szCs w:val="21"/>
              </w:rPr>
            </w:pPr>
            <w:r>
              <w:rPr>
                <w:rFonts w:cs="Segoe UI"/>
                <w:b/>
                <w:color w:val="4B82AD"/>
                <w:szCs w:val="21"/>
              </w:rPr>
              <w:fldChar w:fldCharType="begin"/>
            </w:r>
            <w:r>
              <w:rPr>
                <w:rFonts w:cs="Segoe UI"/>
                <w:b/>
                <w:color w:val="4B82AD"/>
                <w:szCs w:val="21"/>
              </w:rPr>
              <w:instrText xml:space="preserve"> TC "</w:instrText>
            </w:r>
            <w:bookmarkStart w:id="447" w:name="_Toc516148783"/>
            <w:bookmarkStart w:id="448" w:name="_Toc516222658"/>
            <w:bookmarkStart w:id="449" w:name="_Toc512008966"/>
            <w:r w:rsidRPr="00314CAD">
              <w:rPr>
                <w:rFonts w:cs="Segoe UI"/>
                <w:color w:val="4B82AD"/>
                <w:szCs w:val="21"/>
              </w:rPr>
              <w:instrText>8. Medium-Term Scenario 2015–23</w:instrText>
            </w:r>
            <w:bookmarkEnd w:id="447"/>
            <w:bookmarkEnd w:id="448"/>
            <w:bookmarkEnd w:id="449"/>
            <w:r>
              <w:rPr>
                <w:rFonts w:cs="Segoe UI"/>
                <w:b/>
                <w:color w:val="4B82AD"/>
                <w:szCs w:val="21"/>
              </w:rPr>
              <w:cr/>
              <w:instrText xml:space="preserve">"\f B </w:instrText>
            </w:r>
            <w:r>
              <w:rPr>
                <w:rFonts w:cs="Segoe UI"/>
                <w:b/>
                <w:color w:val="4B82AD"/>
                <w:szCs w:val="21"/>
              </w:rPr>
              <w:fldChar w:fldCharType="end"/>
            </w:r>
            <w:r w:rsidR="002E1FC1" w:rsidRPr="002E1FC1">
              <w:rPr>
                <w:rFonts w:cs="Segoe UI"/>
                <w:b/>
                <w:color w:val="4B82AD"/>
                <w:szCs w:val="21"/>
              </w:rPr>
              <w:t>Table 8. Canada: Medium-Term Scenario 2015–23</w:t>
            </w:r>
          </w:p>
        </w:tc>
      </w:tr>
      <w:tr w:rsidR="002E1FC1" w:rsidRPr="0075274C" w14:paraId="10F7AAA3" w14:textId="77777777" w:rsidTr="000B46E6">
        <w:trPr>
          <w:trHeight w:val="11973"/>
          <w:jc w:val="center"/>
        </w:trPr>
        <w:tc>
          <w:tcPr>
            <w:tcW w:w="9314" w:type="dxa"/>
            <w:shd w:val="clear" w:color="auto" w:fill="auto"/>
            <w:vAlign w:val="center"/>
          </w:tcPr>
          <w:p w14:paraId="622D101F" w14:textId="77777777" w:rsidR="006C19F0" w:rsidRDefault="006C19F0">
            <w:pPr>
              <w:rPr>
                <w:rFonts w:cs="Segoe UI"/>
                <w:noProof/>
                <w:color w:val="000000" w:themeColor="text1"/>
                <w:szCs w:val="21"/>
              </w:rPr>
              <w:pPrChange w:id="450" w:author="Ochoa, Javier" w:date="2018-06-08T15:24:00Z">
                <w:pPr>
                  <w:jc w:val="center"/>
                </w:pPr>
              </w:pPrChange>
            </w:pPr>
          </w:p>
          <w:p w14:paraId="2DA1EC7E" w14:textId="77777777" w:rsidR="006C19F0" w:rsidRDefault="006C19F0">
            <w:pPr>
              <w:rPr>
                <w:rFonts w:cs="Segoe UI"/>
                <w:noProof/>
                <w:color w:val="000000" w:themeColor="text1"/>
                <w:szCs w:val="21"/>
              </w:rPr>
              <w:pPrChange w:id="451" w:author="Ochoa, Javier" w:date="2018-06-08T15:24:00Z">
                <w:pPr>
                  <w:jc w:val="center"/>
                </w:pPr>
              </w:pPrChange>
            </w:pPr>
          </w:p>
          <w:p w14:paraId="1C50D53F" w14:textId="77777777" w:rsidR="006C19F0" w:rsidRDefault="006C19F0">
            <w:pPr>
              <w:rPr>
                <w:rFonts w:cs="Segoe UI"/>
                <w:noProof/>
                <w:color w:val="000000" w:themeColor="text1"/>
                <w:szCs w:val="21"/>
              </w:rPr>
              <w:pPrChange w:id="452" w:author="Ochoa, Javier" w:date="2018-06-08T15:24:00Z">
                <w:pPr>
                  <w:jc w:val="center"/>
                </w:pPr>
              </w:pPrChange>
            </w:pPr>
          </w:p>
          <w:p w14:paraId="5CB81FCD" w14:textId="77777777" w:rsidR="006C19F0" w:rsidRDefault="006C19F0">
            <w:pPr>
              <w:rPr>
                <w:rFonts w:cs="Segoe UI"/>
                <w:noProof/>
                <w:color w:val="000000" w:themeColor="text1"/>
                <w:szCs w:val="21"/>
              </w:rPr>
              <w:pPrChange w:id="453" w:author="Ochoa, Javier" w:date="2018-06-08T15:24:00Z">
                <w:pPr>
                  <w:jc w:val="center"/>
                </w:pPr>
              </w:pPrChange>
            </w:pPr>
          </w:p>
          <w:p w14:paraId="43D9F5B5" w14:textId="77777777" w:rsidR="006C19F0" w:rsidRDefault="006C19F0">
            <w:pPr>
              <w:rPr>
                <w:rFonts w:cs="Segoe UI"/>
                <w:noProof/>
                <w:color w:val="000000" w:themeColor="text1"/>
                <w:szCs w:val="21"/>
              </w:rPr>
              <w:pPrChange w:id="454" w:author="Ochoa, Javier" w:date="2018-06-08T15:24:00Z">
                <w:pPr>
                  <w:jc w:val="center"/>
                </w:pPr>
              </w:pPrChange>
            </w:pPr>
          </w:p>
          <w:p w14:paraId="44E1F13B" w14:textId="77777777" w:rsidR="006C19F0" w:rsidRDefault="006C19F0">
            <w:pPr>
              <w:rPr>
                <w:rFonts w:cs="Segoe UI"/>
                <w:noProof/>
                <w:color w:val="000000" w:themeColor="text1"/>
                <w:szCs w:val="21"/>
              </w:rPr>
              <w:pPrChange w:id="455" w:author="Ochoa, Javier" w:date="2018-06-08T15:24:00Z">
                <w:pPr>
                  <w:jc w:val="center"/>
                </w:pPr>
              </w:pPrChange>
            </w:pPr>
          </w:p>
          <w:p w14:paraId="6D338464" w14:textId="77777777" w:rsidR="006C19F0" w:rsidRDefault="006C19F0">
            <w:pPr>
              <w:rPr>
                <w:rFonts w:cs="Segoe UI"/>
                <w:noProof/>
                <w:color w:val="000000" w:themeColor="text1"/>
                <w:szCs w:val="21"/>
              </w:rPr>
              <w:pPrChange w:id="456" w:author="Ochoa, Javier" w:date="2018-06-08T15:24:00Z">
                <w:pPr>
                  <w:jc w:val="center"/>
                </w:pPr>
              </w:pPrChange>
            </w:pPr>
          </w:p>
          <w:p w14:paraId="711EEB3D" w14:textId="77777777" w:rsidR="006C19F0" w:rsidRDefault="006C19F0">
            <w:pPr>
              <w:rPr>
                <w:rFonts w:cs="Segoe UI"/>
                <w:noProof/>
                <w:color w:val="000000" w:themeColor="text1"/>
                <w:szCs w:val="21"/>
              </w:rPr>
              <w:pPrChange w:id="457" w:author="Ochoa, Javier" w:date="2018-06-08T15:24:00Z">
                <w:pPr>
                  <w:jc w:val="center"/>
                </w:pPr>
              </w:pPrChange>
            </w:pPr>
          </w:p>
          <w:p w14:paraId="435B690B" w14:textId="77777777" w:rsidR="006C19F0" w:rsidRDefault="006C19F0">
            <w:pPr>
              <w:rPr>
                <w:rFonts w:cs="Segoe UI"/>
                <w:noProof/>
                <w:color w:val="000000" w:themeColor="text1"/>
                <w:szCs w:val="21"/>
              </w:rPr>
              <w:pPrChange w:id="458" w:author="Ochoa, Javier" w:date="2018-06-08T15:24:00Z">
                <w:pPr>
                  <w:jc w:val="center"/>
                </w:pPr>
              </w:pPrChange>
            </w:pPr>
          </w:p>
          <w:p w14:paraId="19A787B9" w14:textId="77777777" w:rsidR="006C19F0" w:rsidRDefault="006C19F0">
            <w:pPr>
              <w:rPr>
                <w:rFonts w:cs="Segoe UI"/>
                <w:noProof/>
                <w:color w:val="000000" w:themeColor="text1"/>
                <w:szCs w:val="21"/>
              </w:rPr>
              <w:pPrChange w:id="459" w:author="Ochoa, Javier" w:date="2018-06-08T15:24:00Z">
                <w:pPr>
                  <w:jc w:val="center"/>
                </w:pPr>
              </w:pPrChange>
            </w:pPr>
          </w:p>
          <w:p w14:paraId="5263CBE7" w14:textId="77777777" w:rsidR="006C19F0" w:rsidRDefault="006C19F0">
            <w:pPr>
              <w:rPr>
                <w:rFonts w:cs="Segoe UI"/>
                <w:noProof/>
                <w:color w:val="000000" w:themeColor="text1"/>
                <w:szCs w:val="21"/>
              </w:rPr>
              <w:pPrChange w:id="460" w:author="Ochoa, Javier" w:date="2018-06-08T15:24:00Z">
                <w:pPr>
                  <w:jc w:val="center"/>
                </w:pPr>
              </w:pPrChange>
            </w:pPr>
          </w:p>
          <w:p w14:paraId="72DD5256" w14:textId="77777777" w:rsidR="006C19F0" w:rsidRDefault="006C19F0">
            <w:pPr>
              <w:rPr>
                <w:rFonts w:cs="Segoe UI"/>
                <w:noProof/>
                <w:color w:val="000000" w:themeColor="text1"/>
                <w:szCs w:val="21"/>
              </w:rPr>
              <w:pPrChange w:id="461" w:author="Ochoa, Javier" w:date="2018-06-08T15:24:00Z">
                <w:pPr>
                  <w:jc w:val="center"/>
                </w:pPr>
              </w:pPrChange>
            </w:pPr>
          </w:p>
          <w:p w14:paraId="1D7AC471" w14:textId="77777777" w:rsidR="006C19F0" w:rsidRDefault="006C19F0">
            <w:pPr>
              <w:rPr>
                <w:rFonts w:cs="Segoe UI"/>
                <w:noProof/>
                <w:color w:val="000000" w:themeColor="text1"/>
                <w:szCs w:val="21"/>
              </w:rPr>
              <w:pPrChange w:id="462" w:author="Ochoa, Javier" w:date="2018-06-08T15:24:00Z">
                <w:pPr>
                  <w:jc w:val="center"/>
                </w:pPr>
              </w:pPrChange>
            </w:pPr>
          </w:p>
          <w:p w14:paraId="7E51BB98" w14:textId="77777777" w:rsidR="006C19F0" w:rsidRDefault="006C19F0">
            <w:pPr>
              <w:rPr>
                <w:rFonts w:cs="Segoe UI"/>
                <w:noProof/>
                <w:color w:val="000000" w:themeColor="text1"/>
                <w:szCs w:val="21"/>
              </w:rPr>
              <w:pPrChange w:id="463" w:author="Ochoa, Javier" w:date="2018-06-08T15:24:00Z">
                <w:pPr>
                  <w:jc w:val="center"/>
                </w:pPr>
              </w:pPrChange>
            </w:pPr>
          </w:p>
          <w:p w14:paraId="52287EB5" w14:textId="77777777" w:rsidR="006C19F0" w:rsidRDefault="006C19F0">
            <w:pPr>
              <w:rPr>
                <w:rFonts w:cs="Segoe UI"/>
                <w:noProof/>
                <w:color w:val="000000" w:themeColor="text1"/>
                <w:szCs w:val="21"/>
              </w:rPr>
              <w:pPrChange w:id="464" w:author="Ochoa, Javier" w:date="2018-06-08T15:24:00Z">
                <w:pPr>
                  <w:jc w:val="center"/>
                </w:pPr>
              </w:pPrChange>
            </w:pPr>
          </w:p>
          <w:p w14:paraId="20BF304B" w14:textId="77777777" w:rsidR="006C19F0" w:rsidRDefault="006C19F0">
            <w:pPr>
              <w:rPr>
                <w:rFonts w:cs="Segoe UI"/>
                <w:noProof/>
                <w:color w:val="000000" w:themeColor="text1"/>
                <w:szCs w:val="21"/>
              </w:rPr>
              <w:pPrChange w:id="465" w:author="Ochoa, Javier" w:date="2018-06-08T15:24:00Z">
                <w:pPr>
                  <w:jc w:val="center"/>
                </w:pPr>
              </w:pPrChange>
            </w:pPr>
          </w:p>
          <w:p w14:paraId="207B907A" w14:textId="77777777" w:rsidR="006C19F0" w:rsidRDefault="006C19F0">
            <w:pPr>
              <w:rPr>
                <w:rFonts w:cs="Segoe UI"/>
                <w:noProof/>
                <w:color w:val="000000" w:themeColor="text1"/>
                <w:szCs w:val="21"/>
              </w:rPr>
              <w:pPrChange w:id="466" w:author="Ochoa, Javier" w:date="2018-06-08T15:24:00Z">
                <w:pPr>
                  <w:jc w:val="center"/>
                </w:pPr>
              </w:pPrChange>
            </w:pPr>
          </w:p>
          <w:p w14:paraId="16D22AC3" w14:textId="77777777" w:rsidR="006C19F0" w:rsidRDefault="006C19F0">
            <w:pPr>
              <w:rPr>
                <w:rFonts w:cs="Segoe UI"/>
                <w:noProof/>
                <w:color w:val="000000" w:themeColor="text1"/>
                <w:szCs w:val="21"/>
              </w:rPr>
              <w:pPrChange w:id="467" w:author="Ochoa, Javier" w:date="2018-06-08T15:24:00Z">
                <w:pPr>
                  <w:jc w:val="center"/>
                </w:pPr>
              </w:pPrChange>
            </w:pPr>
          </w:p>
          <w:p w14:paraId="78E47A19" w14:textId="77777777" w:rsidR="006C19F0" w:rsidRDefault="006C19F0">
            <w:pPr>
              <w:rPr>
                <w:rFonts w:cs="Segoe UI"/>
                <w:noProof/>
                <w:color w:val="000000" w:themeColor="text1"/>
                <w:szCs w:val="21"/>
              </w:rPr>
              <w:pPrChange w:id="468" w:author="Ochoa, Javier" w:date="2018-06-08T15:24:00Z">
                <w:pPr>
                  <w:jc w:val="center"/>
                </w:pPr>
              </w:pPrChange>
            </w:pPr>
          </w:p>
          <w:p w14:paraId="126D73E0" w14:textId="77777777" w:rsidR="006C19F0" w:rsidRDefault="006C19F0">
            <w:pPr>
              <w:rPr>
                <w:rFonts w:cs="Segoe UI"/>
                <w:noProof/>
                <w:color w:val="000000" w:themeColor="text1"/>
                <w:szCs w:val="21"/>
              </w:rPr>
              <w:pPrChange w:id="469" w:author="Ochoa, Javier" w:date="2018-06-08T15:24:00Z">
                <w:pPr>
                  <w:jc w:val="center"/>
                </w:pPr>
              </w:pPrChange>
            </w:pPr>
          </w:p>
          <w:p w14:paraId="15E9CBEF" w14:textId="77777777" w:rsidR="006C19F0" w:rsidRDefault="006C19F0">
            <w:pPr>
              <w:rPr>
                <w:rFonts w:cs="Segoe UI"/>
                <w:noProof/>
                <w:color w:val="000000" w:themeColor="text1"/>
                <w:szCs w:val="21"/>
              </w:rPr>
              <w:pPrChange w:id="470" w:author="Ochoa, Javier" w:date="2018-06-08T15:24:00Z">
                <w:pPr>
                  <w:jc w:val="center"/>
                </w:pPr>
              </w:pPrChange>
            </w:pPr>
          </w:p>
          <w:p w14:paraId="1F70337D" w14:textId="77777777" w:rsidR="006C19F0" w:rsidRDefault="006C19F0">
            <w:pPr>
              <w:rPr>
                <w:rFonts w:cs="Segoe UI"/>
                <w:noProof/>
                <w:color w:val="000000" w:themeColor="text1"/>
                <w:szCs w:val="21"/>
              </w:rPr>
              <w:pPrChange w:id="471" w:author="Ochoa, Javier" w:date="2018-06-08T15:24:00Z">
                <w:pPr>
                  <w:jc w:val="center"/>
                </w:pPr>
              </w:pPrChange>
            </w:pPr>
          </w:p>
          <w:p w14:paraId="27CA3DAF" w14:textId="77777777" w:rsidR="006C19F0" w:rsidRDefault="006C19F0">
            <w:pPr>
              <w:rPr>
                <w:rFonts w:cs="Segoe UI"/>
                <w:noProof/>
                <w:color w:val="000000" w:themeColor="text1"/>
                <w:szCs w:val="21"/>
              </w:rPr>
              <w:pPrChange w:id="472" w:author="Ochoa, Javier" w:date="2018-06-08T15:24:00Z">
                <w:pPr>
                  <w:jc w:val="center"/>
                </w:pPr>
              </w:pPrChange>
            </w:pPr>
          </w:p>
          <w:p w14:paraId="77DAEBE1" w14:textId="77777777" w:rsidR="006C19F0" w:rsidRDefault="006C19F0">
            <w:pPr>
              <w:rPr>
                <w:rFonts w:cs="Segoe UI"/>
                <w:noProof/>
                <w:color w:val="000000" w:themeColor="text1"/>
                <w:szCs w:val="21"/>
              </w:rPr>
              <w:pPrChange w:id="473" w:author="Ochoa, Javier" w:date="2018-06-08T15:24:00Z">
                <w:pPr>
                  <w:jc w:val="center"/>
                </w:pPr>
              </w:pPrChange>
            </w:pPr>
          </w:p>
          <w:p w14:paraId="2EE7535F" w14:textId="77777777" w:rsidR="006C19F0" w:rsidRDefault="006C19F0">
            <w:pPr>
              <w:rPr>
                <w:rFonts w:cs="Segoe UI"/>
                <w:noProof/>
                <w:color w:val="000000" w:themeColor="text1"/>
                <w:szCs w:val="21"/>
              </w:rPr>
              <w:pPrChange w:id="474" w:author="Ochoa, Javier" w:date="2018-06-08T15:24:00Z">
                <w:pPr>
                  <w:jc w:val="center"/>
                </w:pPr>
              </w:pPrChange>
            </w:pPr>
          </w:p>
          <w:p w14:paraId="1F6C81DD" w14:textId="77777777" w:rsidR="006C19F0" w:rsidRDefault="006C19F0">
            <w:pPr>
              <w:rPr>
                <w:rFonts w:cs="Segoe UI"/>
                <w:noProof/>
                <w:color w:val="000000" w:themeColor="text1"/>
                <w:szCs w:val="21"/>
              </w:rPr>
              <w:pPrChange w:id="475" w:author="Ochoa, Javier" w:date="2018-06-08T15:24:00Z">
                <w:pPr>
                  <w:jc w:val="center"/>
                </w:pPr>
              </w:pPrChange>
            </w:pPr>
          </w:p>
          <w:p w14:paraId="6CD7F968" w14:textId="77777777" w:rsidR="006C19F0" w:rsidRDefault="006C19F0">
            <w:pPr>
              <w:rPr>
                <w:rFonts w:cs="Segoe UI"/>
                <w:noProof/>
                <w:color w:val="000000" w:themeColor="text1"/>
                <w:szCs w:val="21"/>
              </w:rPr>
              <w:pPrChange w:id="476" w:author="Ochoa, Javier" w:date="2018-06-08T15:24:00Z">
                <w:pPr>
                  <w:jc w:val="center"/>
                </w:pPr>
              </w:pPrChange>
            </w:pPr>
          </w:p>
          <w:p w14:paraId="16F5DF55" w14:textId="77777777" w:rsidR="006C19F0" w:rsidRDefault="006C19F0">
            <w:pPr>
              <w:rPr>
                <w:rFonts w:cs="Segoe UI"/>
                <w:noProof/>
                <w:color w:val="000000" w:themeColor="text1"/>
                <w:szCs w:val="21"/>
              </w:rPr>
              <w:pPrChange w:id="477" w:author="Ochoa, Javier" w:date="2018-06-08T15:24:00Z">
                <w:pPr>
                  <w:jc w:val="center"/>
                </w:pPr>
              </w:pPrChange>
            </w:pPr>
          </w:p>
          <w:p w14:paraId="1DDE06D3" w14:textId="77777777" w:rsidR="006C19F0" w:rsidRDefault="006C19F0">
            <w:pPr>
              <w:rPr>
                <w:rFonts w:cs="Segoe UI"/>
                <w:noProof/>
                <w:color w:val="000000" w:themeColor="text1"/>
                <w:szCs w:val="21"/>
              </w:rPr>
              <w:pPrChange w:id="478" w:author="Ochoa, Javier" w:date="2018-06-08T15:24:00Z">
                <w:pPr>
                  <w:jc w:val="center"/>
                </w:pPr>
              </w:pPrChange>
            </w:pPr>
          </w:p>
          <w:p w14:paraId="1A97DAB8" w14:textId="77777777" w:rsidR="006C19F0" w:rsidRDefault="006C19F0">
            <w:pPr>
              <w:rPr>
                <w:rFonts w:cs="Segoe UI"/>
                <w:noProof/>
                <w:color w:val="000000" w:themeColor="text1"/>
                <w:szCs w:val="21"/>
              </w:rPr>
              <w:pPrChange w:id="479" w:author="Ochoa, Javier" w:date="2018-06-08T15:24:00Z">
                <w:pPr>
                  <w:jc w:val="center"/>
                </w:pPr>
              </w:pPrChange>
            </w:pPr>
          </w:p>
          <w:p w14:paraId="312CE345" w14:textId="77777777" w:rsidR="006C19F0" w:rsidRDefault="006C19F0">
            <w:pPr>
              <w:rPr>
                <w:rFonts w:cs="Segoe UI"/>
                <w:noProof/>
                <w:color w:val="000000" w:themeColor="text1"/>
                <w:szCs w:val="21"/>
              </w:rPr>
              <w:pPrChange w:id="480" w:author="Ochoa, Javier" w:date="2018-06-08T15:24:00Z">
                <w:pPr>
                  <w:jc w:val="center"/>
                </w:pPr>
              </w:pPrChange>
            </w:pPr>
          </w:p>
          <w:p w14:paraId="5A5D32F7" w14:textId="77777777" w:rsidR="006C19F0" w:rsidRDefault="006C19F0">
            <w:pPr>
              <w:rPr>
                <w:rFonts w:cs="Segoe UI"/>
                <w:noProof/>
                <w:color w:val="000000" w:themeColor="text1"/>
                <w:szCs w:val="21"/>
              </w:rPr>
              <w:pPrChange w:id="481" w:author="Ochoa, Javier" w:date="2018-06-08T15:24:00Z">
                <w:pPr>
                  <w:jc w:val="center"/>
                </w:pPr>
              </w:pPrChange>
            </w:pPr>
          </w:p>
          <w:p w14:paraId="624D45C5" w14:textId="77777777" w:rsidR="006C19F0" w:rsidRDefault="006C19F0" w:rsidP="006C19F0">
            <w:pPr>
              <w:rPr>
                <w:rFonts w:cs="Segoe UI"/>
                <w:noProof/>
                <w:color w:val="000000" w:themeColor="text1"/>
                <w:szCs w:val="21"/>
              </w:rPr>
            </w:pPr>
          </w:p>
          <w:p w14:paraId="411178E7" w14:textId="77777777" w:rsidR="006C19F0" w:rsidRDefault="006C19F0" w:rsidP="006C19F0">
            <w:pPr>
              <w:rPr>
                <w:rFonts w:cs="Segoe UI"/>
                <w:noProof/>
                <w:color w:val="000000" w:themeColor="text1"/>
                <w:szCs w:val="21"/>
              </w:rPr>
            </w:pPr>
          </w:p>
          <w:p w14:paraId="4BE82621" w14:textId="6DCBDE06" w:rsidR="00AD1250" w:rsidRDefault="006C19F0" w:rsidP="006C19F0">
            <w:pPr>
              <w:rPr>
                <w:rFonts w:cs="Segoe UI"/>
                <w:noProof/>
                <w:color w:val="000000" w:themeColor="text1"/>
                <w:szCs w:val="21"/>
              </w:rPr>
            </w:pPr>
            <w:r w:rsidRPr="006C19F0">
              <w:rPr>
                <w:rFonts w:cs="Segoe UI"/>
                <w:noProof/>
                <w:color w:val="000000" w:themeColor="text1"/>
                <w:szCs w:val="21"/>
              </w:rPr>
              <w:drawing>
                <wp:inline distT="0" distB="0" distL="0" distR="0" wp14:anchorId="0385C95A" wp14:editId="51830079">
                  <wp:extent cx="5770714" cy="6556075"/>
                  <wp:effectExtent l="0" t="0" r="190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76985" cy="6563199"/>
                          </a:xfrm>
                          <a:prstGeom prst="rect">
                            <a:avLst/>
                          </a:prstGeom>
                          <a:noFill/>
                          <a:ln>
                            <a:noFill/>
                          </a:ln>
                        </pic:spPr>
                      </pic:pic>
                    </a:graphicData>
                  </a:graphic>
                </wp:inline>
              </w:drawing>
            </w:r>
          </w:p>
          <w:p w14:paraId="6484DA8E" w14:textId="77777777" w:rsidR="000B46E6" w:rsidRPr="000B46E6" w:rsidRDefault="000B46E6">
            <w:pPr>
              <w:rPr>
                <w:rFonts w:cs="Segoe UI"/>
                <w:noProof/>
                <w:color w:val="000000" w:themeColor="text1"/>
                <w:sz w:val="18"/>
                <w:szCs w:val="18"/>
              </w:rPr>
            </w:pPr>
            <w:r w:rsidRPr="000B46E6">
              <w:rPr>
                <w:rFonts w:cs="Segoe UI"/>
                <w:noProof/>
                <w:color w:val="000000" w:themeColor="text1"/>
                <w:sz w:val="18"/>
                <w:szCs w:val="18"/>
              </w:rPr>
              <w:t>Sources: Haver Analytics; and IMF staff estimates.</w:t>
            </w:r>
          </w:p>
          <w:p w14:paraId="337896EB" w14:textId="77777777" w:rsidR="000B46E6" w:rsidRPr="000B46E6" w:rsidRDefault="000B46E6">
            <w:pPr>
              <w:spacing w:line="240" w:lineRule="auto"/>
              <w:rPr>
                <w:rFonts w:cs="Segoe UI"/>
                <w:noProof/>
                <w:color w:val="000000" w:themeColor="text1"/>
                <w:sz w:val="18"/>
                <w:szCs w:val="18"/>
              </w:rPr>
              <w:pPrChange w:id="482" w:author="Ochoa, Javier" w:date="2018-06-08T15:24:00Z">
                <w:pPr/>
              </w:pPrChange>
            </w:pPr>
            <w:r w:rsidRPr="000B46E6">
              <w:rPr>
                <w:rFonts w:cs="Segoe UI"/>
                <w:noProof/>
                <w:color w:val="000000" w:themeColor="text1"/>
                <w:sz w:val="18"/>
                <w:szCs w:val="18"/>
              </w:rPr>
              <w:t>1/ Contribution to growth.</w:t>
            </w:r>
          </w:p>
          <w:p w14:paraId="34428FA9" w14:textId="77777777" w:rsidR="000B46E6" w:rsidRPr="000B46E6" w:rsidRDefault="000B46E6">
            <w:pPr>
              <w:spacing w:line="240" w:lineRule="auto"/>
              <w:rPr>
                <w:rFonts w:cs="Segoe UI"/>
                <w:noProof/>
                <w:color w:val="000000" w:themeColor="text1"/>
                <w:sz w:val="18"/>
                <w:szCs w:val="18"/>
              </w:rPr>
              <w:pPrChange w:id="483" w:author="Ochoa, Javier" w:date="2018-06-08T15:24:00Z">
                <w:pPr/>
              </w:pPrChange>
            </w:pPr>
            <w:r w:rsidRPr="000B46E6">
              <w:rPr>
                <w:rFonts w:cs="Segoe UI"/>
                <w:noProof/>
                <w:color w:val="000000" w:themeColor="text1"/>
                <w:sz w:val="18"/>
                <w:szCs w:val="18"/>
              </w:rPr>
              <w:t>2/ Percent of GDP.</w:t>
            </w:r>
          </w:p>
          <w:p w14:paraId="788E1B83" w14:textId="77777777" w:rsidR="000B46E6" w:rsidRPr="000B46E6" w:rsidRDefault="000B46E6">
            <w:pPr>
              <w:spacing w:line="240" w:lineRule="auto"/>
              <w:rPr>
                <w:rFonts w:cs="Segoe UI"/>
                <w:noProof/>
                <w:color w:val="000000" w:themeColor="text1"/>
                <w:sz w:val="18"/>
                <w:szCs w:val="18"/>
              </w:rPr>
              <w:pPrChange w:id="484" w:author="Ochoa, Javier" w:date="2018-06-08T15:24:00Z">
                <w:pPr/>
              </w:pPrChange>
            </w:pPr>
            <w:r w:rsidRPr="000B46E6">
              <w:rPr>
                <w:rFonts w:cs="Segoe UI"/>
                <w:noProof/>
                <w:color w:val="000000" w:themeColor="text1"/>
                <w:sz w:val="18"/>
                <w:szCs w:val="18"/>
              </w:rPr>
              <w:t>3/ Percent.</w:t>
            </w:r>
          </w:p>
          <w:p w14:paraId="7EC2579D" w14:textId="77777777" w:rsidR="000B46E6" w:rsidRPr="000B46E6" w:rsidRDefault="000B46E6">
            <w:pPr>
              <w:spacing w:line="240" w:lineRule="auto"/>
              <w:rPr>
                <w:rFonts w:cs="Segoe UI"/>
                <w:noProof/>
                <w:color w:val="000000" w:themeColor="text1"/>
                <w:sz w:val="18"/>
                <w:szCs w:val="18"/>
              </w:rPr>
              <w:pPrChange w:id="485" w:author="Ochoa, Javier" w:date="2018-06-08T15:24:00Z">
                <w:pPr/>
              </w:pPrChange>
            </w:pPr>
            <w:r w:rsidRPr="000B46E6">
              <w:rPr>
                <w:rFonts w:cs="Segoe UI"/>
                <w:noProof/>
                <w:color w:val="000000" w:themeColor="text1"/>
                <w:sz w:val="18"/>
                <w:szCs w:val="18"/>
              </w:rPr>
              <w:t>4/ Percent of potential GDP.</w:t>
            </w:r>
          </w:p>
          <w:p w14:paraId="00A818F3" w14:textId="3A27BA69" w:rsidR="000B46E6" w:rsidRPr="000B46E6" w:rsidRDefault="000B46E6">
            <w:pPr>
              <w:spacing w:line="240" w:lineRule="auto"/>
              <w:rPr>
                <w:rFonts w:cs="Segoe UI"/>
                <w:noProof/>
                <w:color w:val="000000" w:themeColor="text1"/>
                <w:sz w:val="18"/>
                <w:szCs w:val="18"/>
              </w:rPr>
              <w:pPrChange w:id="486" w:author="Ochoa, Javier" w:date="2018-06-08T15:24:00Z">
                <w:pPr/>
              </w:pPrChange>
            </w:pPr>
            <w:r w:rsidRPr="000B46E6">
              <w:rPr>
                <w:rFonts w:cs="Segoe UI"/>
                <w:noProof/>
                <w:color w:val="000000" w:themeColor="text1"/>
                <w:sz w:val="18"/>
                <w:szCs w:val="18"/>
              </w:rPr>
              <w:t>5/ Includes federal, provincial, territorial, and local governments; and Canada and Quebec pensionplans.</w:t>
            </w:r>
          </w:p>
          <w:p w14:paraId="1CE17950" w14:textId="044AB887" w:rsidR="002E1FC1" w:rsidRPr="0075274C" w:rsidRDefault="000B46E6">
            <w:pPr>
              <w:spacing w:line="240" w:lineRule="auto"/>
              <w:rPr>
                <w:rFonts w:cs="Segoe UI"/>
                <w:color w:val="000000" w:themeColor="text1"/>
                <w:szCs w:val="21"/>
              </w:rPr>
              <w:pPrChange w:id="487" w:author="Ochoa, Javier" w:date="2018-06-08T15:24:00Z">
                <w:pPr/>
              </w:pPrChange>
            </w:pPr>
            <w:r w:rsidRPr="000B46E6">
              <w:rPr>
                <w:rFonts w:cs="Segoe UI"/>
                <w:noProof/>
                <w:color w:val="000000" w:themeColor="text1"/>
                <w:sz w:val="18"/>
                <w:szCs w:val="18"/>
              </w:rPr>
              <w:t>6/ Percent of disposable income.</w:t>
            </w:r>
          </w:p>
        </w:tc>
      </w:tr>
    </w:tbl>
    <w:p w14:paraId="33EA635F" w14:textId="7F6D7595" w:rsidR="00AA1943" w:rsidRPr="00AD14B1" w:rsidRDefault="00AA1943" w:rsidP="009B7F76">
      <w:pPr>
        <w:rPr>
          <w:rFonts w:cs="Segoe UI"/>
          <w:szCs w:val="21"/>
        </w:rPr>
        <w:sectPr w:rsidR="00AA1943" w:rsidRPr="00AD14B1" w:rsidSect="003D3B98">
          <w:headerReference w:type="even" r:id="rId81"/>
          <w:footerReference w:type="even" r:id="rId82"/>
          <w:headerReference w:type="first" r:id="rId83"/>
          <w:footerReference w:type="first" r:id="rId84"/>
          <w:footnotePr>
            <w:numRestart w:val="eachSect"/>
          </w:footnotePr>
          <w:pgSz w:w="12240" w:h="15840" w:code="1"/>
          <w:pgMar w:top="1440" w:right="1469" w:bottom="1440" w:left="1469" w:header="720" w:footer="720" w:gutter="0"/>
          <w:cols w:space="720"/>
          <w:docGrid w:type="lines" w:linePitch="360"/>
        </w:sectPr>
      </w:pPr>
    </w:p>
    <w:tbl>
      <w:tblPr>
        <w:tblpPr w:leftFromText="180" w:rightFromText="180" w:horzAnchor="margin" w:tblpXSpec="center" w:tblpY="-300"/>
        <w:tblW w:w="14045" w:type="dxa"/>
        <w:tblBorders>
          <w:lef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900"/>
        <w:gridCol w:w="540"/>
        <w:gridCol w:w="1080"/>
        <w:gridCol w:w="450"/>
        <w:gridCol w:w="1175"/>
        <w:gridCol w:w="360"/>
        <w:gridCol w:w="1080"/>
        <w:gridCol w:w="450"/>
        <w:gridCol w:w="810"/>
        <w:gridCol w:w="450"/>
        <w:gridCol w:w="1080"/>
        <w:gridCol w:w="427"/>
        <w:gridCol w:w="180"/>
        <w:gridCol w:w="3196"/>
        <w:gridCol w:w="607"/>
      </w:tblGrid>
      <w:tr w:rsidR="00844E35" w:rsidRPr="006D6B9A" w14:paraId="40CCC7EF" w14:textId="77777777" w:rsidTr="007D6648">
        <w:trPr>
          <w:cantSplit/>
          <w:trHeight w:val="357"/>
        </w:trPr>
        <w:tc>
          <w:tcPr>
            <w:tcW w:w="1260" w:type="dxa"/>
            <w:tcBorders>
              <w:top w:val="single" w:sz="4" w:space="0" w:color="auto"/>
              <w:bottom w:val="single" w:sz="4" w:space="0" w:color="auto"/>
            </w:tcBorders>
            <w:shd w:val="clear" w:color="auto" w:fill="auto"/>
          </w:tcPr>
          <w:p w14:paraId="5F0104F0" w14:textId="0B2BD4F1" w:rsidR="008A62F0" w:rsidRPr="006D6B9A" w:rsidRDefault="008A62F0" w:rsidP="003C3D75">
            <w:pPr>
              <w:spacing w:line="240" w:lineRule="auto"/>
              <w:jc w:val="center"/>
              <w:rPr>
                <w:rFonts w:cs="Segoe UI"/>
                <w:b/>
                <w:sz w:val="16"/>
                <w:szCs w:val="16"/>
              </w:rPr>
            </w:pPr>
          </w:p>
        </w:tc>
        <w:tc>
          <w:tcPr>
            <w:tcW w:w="8982" w:type="dxa"/>
            <w:gridSpan w:val="13"/>
            <w:tcBorders>
              <w:top w:val="single" w:sz="4" w:space="0" w:color="auto"/>
              <w:bottom w:val="single" w:sz="4" w:space="0" w:color="auto"/>
            </w:tcBorders>
            <w:shd w:val="clear" w:color="auto" w:fill="auto"/>
          </w:tcPr>
          <w:p w14:paraId="45274B05" w14:textId="77777777" w:rsidR="008A62F0" w:rsidRPr="006D6B9A" w:rsidRDefault="008A62F0" w:rsidP="003C3D75">
            <w:pPr>
              <w:spacing w:before="60" w:after="60" w:line="240" w:lineRule="auto"/>
              <w:jc w:val="center"/>
              <w:rPr>
                <w:rFonts w:cs="Segoe UI"/>
                <w:b/>
                <w:sz w:val="16"/>
                <w:szCs w:val="16"/>
              </w:rPr>
            </w:pPr>
            <w:r w:rsidRPr="006D6B9A">
              <w:rPr>
                <w:rFonts w:cs="Segoe UI"/>
                <w:b/>
                <w:sz w:val="16"/>
                <w:szCs w:val="16"/>
              </w:rPr>
              <w:t>Canada</w:t>
            </w:r>
          </w:p>
        </w:tc>
        <w:tc>
          <w:tcPr>
            <w:tcW w:w="3196" w:type="dxa"/>
            <w:tcBorders>
              <w:top w:val="single" w:sz="4" w:space="0" w:color="auto"/>
              <w:bottom w:val="single" w:sz="4" w:space="0" w:color="auto"/>
              <w:right w:val="nil"/>
            </w:tcBorders>
            <w:shd w:val="clear" w:color="auto" w:fill="8DB3E2" w:themeFill="text2" w:themeFillTint="66"/>
          </w:tcPr>
          <w:p w14:paraId="0F75E4DF" w14:textId="0675E9CB" w:rsidR="008A62F0" w:rsidRPr="006D6B9A" w:rsidRDefault="008A62F0" w:rsidP="003C3D75">
            <w:pPr>
              <w:spacing w:line="240" w:lineRule="auto"/>
              <w:jc w:val="center"/>
              <w:rPr>
                <w:rFonts w:cs="Segoe UI"/>
                <w:b/>
                <w:sz w:val="16"/>
                <w:szCs w:val="16"/>
              </w:rPr>
            </w:pPr>
            <w:r w:rsidRPr="006D6B9A">
              <w:rPr>
                <w:rFonts w:cs="Segoe UI"/>
                <w:b/>
                <w:sz w:val="16"/>
                <w:szCs w:val="16"/>
              </w:rPr>
              <w:t>Overall Assessment</w:t>
            </w:r>
          </w:p>
        </w:tc>
        <w:tc>
          <w:tcPr>
            <w:tcW w:w="607" w:type="dxa"/>
            <w:vMerge w:val="restart"/>
            <w:tcBorders>
              <w:top w:val="nil"/>
              <w:left w:val="nil"/>
              <w:bottom w:val="nil"/>
            </w:tcBorders>
            <w:shd w:val="clear" w:color="auto" w:fill="FFFFFF" w:themeFill="background1"/>
            <w:textDirection w:val="tbRl"/>
          </w:tcPr>
          <w:p w14:paraId="38DA01A0" w14:textId="1E09D65D" w:rsidR="008A62F0" w:rsidRDefault="008A62F0" w:rsidP="003C3D75">
            <w:pPr>
              <w:pStyle w:val="AnnexAppendixTitle"/>
            </w:pPr>
            <w:r w:rsidRPr="00E536E9">
              <w:fldChar w:fldCharType="begin"/>
            </w:r>
            <w:r w:rsidRPr="00E536E9">
              <w:instrText xml:space="preserve"> TC "</w:instrText>
            </w:r>
            <w:bookmarkStart w:id="488" w:name="_Toc516149117"/>
            <w:bookmarkStart w:id="489" w:name="_Toc516222660"/>
            <w:bookmarkStart w:id="490" w:name="_Toc512008967"/>
            <w:r w:rsidRPr="00E536E9">
              <w:instrText>I. External Balance Assessment</w:instrText>
            </w:r>
            <w:bookmarkEnd w:id="488"/>
            <w:bookmarkEnd w:id="489"/>
            <w:bookmarkEnd w:id="490"/>
            <w:r w:rsidRPr="00E536E9">
              <w:instrText xml:space="preserve">"\f J </w:instrText>
            </w:r>
            <w:r w:rsidRPr="00E536E9">
              <w:fldChar w:fldCharType="end"/>
            </w:r>
            <w:r>
              <w:rPr>
                <w:noProof/>
                <w:szCs w:val="16"/>
              </w:rPr>
              <mc:AlternateContent>
                <mc:Choice Requires="wps">
                  <w:drawing>
                    <wp:anchor distT="0" distB="0" distL="114300" distR="114300" simplePos="0" relativeHeight="252640256" behindDoc="0" locked="0" layoutInCell="1" allowOverlap="1" wp14:anchorId="3EB0155B" wp14:editId="04300C38">
                      <wp:simplePos x="0" y="0"/>
                      <wp:positionH relativeFrom="column">
                        <wp:posOffset>-365760</wp:posOffset>
                      </wp:positionH>
                      <wp:positionV relativeFrom="paragraph">
                        <wp:posOffset>8465820</wp:posOffset>
                      </wp:positionV>
                      <wp:extent cx="353060" cy="6303010"/>
                      <wp:effectExtent l="0" t="0" r="8890" b="2540"/>
                      <wp:wrapNone/>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6303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D1B45C" w14:textId="77777777" w:rsidR="009B57E0" w:rsidRPr="00EA6B17" w:rsidRDefault="009B57E0" w:rsidP="008A62F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0155B" id="Text Box 517" o:spid="_x0000_s1033" type="#_x0000_t202" style="position:absolute;left:0;text-align:left;margin-left:-28.8pt;margin-top:666.6pt;width:27.8pt;height:496.3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" stroked="f">
                      <v:textbox style="layout-flow:vertical" inset="5.85pt,.7pt,5.85pt,.7pt">
                        <w:txbxContent>
                          <w:p w14:paraId="43D1B45C" w14:textId="77777777" w:rsidR="009B57E0" w:rsidRPr="00EA6B17" w:rsidRDefault="009B57E0" w:rsidP="008A62F0"/>
                        </w:txbxContent>
                      </v:textbox>
                    </v:shape>
                  </w:pict>
                </mc:Fallback>
              </mc:AlternateContent>
            </w:r>
            <w:r w:rsidRPr="0011205B">
              <w:t>Annex</w:t>
            </w:r>
            <w:r w:rsidRPr="00412E6B">
              <w:t xml:space="preserve"> </w:t>
            </w:r>
            <w:r>
              <w:t>I</w:t>
            </w:r>
            <w:r w:rsidRPr="00412E6B">
              <w:t xml:space="preserve">. </w:t>
            </w:r>
            <w:r w:rsidRPr="00C6642E">
              <w:t>External</w:t>
            </w:r>
            <w:r>
              <w:t xml:space="preserve"> Balance Assessment</w:t>
            </w:r>
          </w:p>
          <w:p w14:paraId="1E7D1CF6" w14:textId="77777777" w:rsidR="008A62F0" w:rsidRDefault="008A62F0" w:rsidP="003C3D75">
            <w:pPr>
              <w:spacing w:line="240" w:lineRule="auto"/>
              <w:ind w:left="113" w:right="113"/>
              <w:jc w:val="center"/>
              <w:rPr>
                <w:rFonts w:cs="Segoe UI"/>
                <w:b/>
                <w:noProof/>
                <w:sz w:val="16"/>
                <w:szCs w:val="16"/>
                <w:lang w:eastAsia="zh-TW"/>
              </w:rPr>
            </w:pPr>
          </w:p>
        </w:tc>
      </w:tr>
      <w:tr w:rsidR="00844E35" w:rsidRPr="006D6B9A" w14:paraId="4A1A8E36" w14:textId="77777777" w:rsidTr="007D6648">
        <w:trPr>
          <w:cantSplit/>
          <w:trHeight w:val="1243"/>
        </w:trPr>
        <w:tc>
          <w:tcPr>
            <w:tcW w:w="1260" w:type="dxa"/>
            <w:tcBorders>
              <w:top w:val="single" w:sz="4" w:space="0" w:color="auto"/>
            </w:tcBorders>
            <w:shd w:val="clear" w:color="auto" w:fill="92D050"/>
          </w:tcPr>
          <w:p w14:paraId="0B1EE901" w14:textId="77777777" w:rsidR="008A62F0" w:rsidRPr="0024609C" w:rsidRDefault="008A62F0" w:rsidP="003C3D75">
            <w:pPr>
              <w:spacing w:line="240" w:lineRule="auto"/>
              <w:rPr>
                <w:sz w:val="14"/>
                <w:rPrChange w:id="491" w:author="Ochoa, Javier" w:date="2018-06-08T15:24:00Z">
                  <w:rPr>
                    <w:sz w:val="16"/>
                  </w:rPr>
                </w:rPrChange>
              </w:rPr>
            </w:pPr>
            <w:r w:rsidRPr="0024609C">
              <w:rPr>
                <w:b/>
                <w:sz w:val="14"/>
                <w:rPrChange w:id="492" w:author="Ochoa, Javier" w:date="2018-06-08T15:24:00Z">
                  <w:rPr>
                    <w:b/>
                    <w:sz w:val="16"/>
                  </w:rPr>
                </w:rPrChange>
              </w:rPr>
              <w:t>Foreign asset and liability position and trajectory</w:t>
            </w:r>
          </w:p>
        </w:tc>
        <w:tc>
          <w:tcPr>
            <w:tcW w:w="8802" w:type="dxa"/>
            <w:gridSpan w:val="12"/>
            <w:tcBorders>
              <w:top w:val="single" w:sz="4" w:space="0" w:color="auto"/>
            </w:tcBorders>
            <w:shd w:val="clear" w:color="auto" w:fill="EAF1DD" w:themeFill="accent3" w:themeFillTint="33"/>
          </w:tcPr>
          <w:p w14:paraId="07165CB7" w14:textId="10FBAFA2" w:rsidR="003374A5" w:rsidRPr="007D6648" w:rsidRDefault="003374A5">
            <w:pPr>
              <w:autoSpaceDE w:val="0"/>
              <w:autoSpaceDN w:val="0"/>
              <w:adjustRightInd w:val="0"/>
              <w:spacing w:before="40" w:after="40" w:line="240" w:lineRule="auto"/>
              <w:rPr>
                <w:sz w:val="14"/>
                <w:rPrChange w:id="493" w:author="Ochoa, Javier" w:date="2018-06-08T15:24:00Z">
                  <w:rPr>
                    <w:sz w:val="13"/>
                  </w:rPr>
                </w:rPrChange>
              </w:rPr>
              <w:pPrChange w:id="494" w:author="Ochoa, Javier" w:date="2018-06-08T15:24:00Z">
                <w:pPr>
                  <w:framePr w:hSpace="180" w:wrap="around" w:hAnchor="margin" w:xAlign="center" w:y="-300"/>
                  <w:autoSpaceDE w:val="0"/>
                  <w:autoSpaceDN w:val="0"/>
                  <w:adjustRightInd w:val="0"/>
                  <w:spacing w:line="190" w:lineRule="exact"/>
                </w:pPr>
              </w:pPrChange>
            </w:pPr>
            <w:r w:rsidRPr="007D6648">
              <w:rPr>
                <w:b/>
                <w:sz w:val="14"/>
                <w:rPrChange w:id="495" w:author="Ochoa, Javier" w:date="2018-06-08T15:24:00Z">
                  <w:rPr>
                    <w:b/>
                    <w:sz w:val="13"/>
                  </w:rPr>
                </w:rPrChange>
              </w:rPr>
              <w:t>Background</w:t>
            </w:r>
            <w:r w:rsidRPr="007D6648">
              <w:rPr>
                <w:sz w:val="14"/>
                <w:rPrChange w:id="496" w:author="Ochoa, Javier" w:date="2018-06-08T15:24:00Z">
                  <w:rPr>
                    <w:sz w:val="13"/>
                  </w:rPr>
                </w:rPrChange>
              </w:rPr>
              <w:t>.</w:t>
            </w:r>
            <w:r w:rsidRPr="007D6648">
              <w:rPr>
                <w:b/>
                <w:sz w:val="14"/>
                <w:rPrChange w:id="497" w:author="Ochoa, Javier" w:date="2018-06-08T15:24:00Z">
                  <w:rPr>
                    <w:b/>
                    <w:sz w:val="13"/>
                  </w:rPr>
                </w:rPrChange>
              </w:rPr>
              <w:t xml:space="preserve"> </w:t>
            </w:r>
            <w:r w:rsidRPr="007D6648">
              <w:rPr>
                <w:sz w:val="14"/>
                <w:rPrChange w:id="498" w:author="Ochoa, Javier" w:date="2018-06-08T15:24:00Z">
                  <w:rPr>
                    <w:sz w:val="13"/>
                  </w:rPr>
                </w:rPrChange>
              </w:rPr>
              <w:t xml:space="preserve">Canada’s net international investment position (NIIP) rose from </w:t>
            </w:r>
            <w:r w:rsidRPr="007D6648">
              <w:rPr>
                <w:rFonts w:cs="Segoe UI"/>
                <w:sz w:val="14"/>
                <w:szCs w:val="16"/>
              </w:rPr>
              <w:t>10.3</w:t>
            </w:r>
            <w:r w:rsidRPr="007D6648">
              <w:rPr>
                <w:sz w:val="14"/>
                <w:rPrChange w:id="499" w:author="Ochoa, Javier" w:date="2018-06-08T15:24:00Z">
                  <w:rPr>
                    <w:sz w:val="13"/>
                  </w:rPr>
                </w:rPrChange>
              </w:rPr>
              <w:t xml:space="preserve"> percent of GDP in 2016 to 18.7 percent of GDP in 2017</w:t>
            </w:r>
            <w:r w:rsidRPr="007D6648">
              <w:rPr>
                <w:rFonts w:cs="Segoe UI"/>
                <w:sz w:val="14"/>
                <w:szCs w:val="16"/>
              </w:rPr>
              <w:t>, reflecting</w:t>
            </w:r>
            <w:r w:rsidRPr="007D6648">
              <w:rPr>
                <w:sz w:val="14"/>
                <w:rPrChange w:id="500" w:author="Ochoa, Javier" w:date="2018-06-08T15:24:00Z">
                  <w:rPr>
                    <w:sz w:val="13"/>
                  </w:rPr>
                </w:rPrChange>
              </w:rPr>
              <w:t xml:space="preserve"> significant valuation gains on external assets. At the same time, gross external debt remained broadly stable at 115 percent of GDP</w:t>
            </w:r>
            <w:r w:rsidRPr="007D6648">
              <w:rPr>
                <w:rFonts w:cs="Segoe UI"/>
                <w:sz w:val="14"/>
                <w:szCs w:val="16"/>
              </w:rPr>
              <w:t>, of which about</w:t>
            </w:r>
            <w:r w:rsidRPr="007D6648">
              <w:rPr>
                <w:sz w:val="14"/>
                <w:rPrChange w:id="501" w:author="Ochoa, Javier" w:date="2018-06-08T15:24:00Z">
                  <w:rPr>
                    <w:sz w:val="13"/>
                  </w:rPr>
                </w:rPrChange>
              </w:rPr>
              <w:t xml:space="preserve"> a third is short-term. The NIIP is projected to decline in the medium term, in line with </w:t>
            </w:r>
            <w:r w:rsidRPr="007D6648">
              <w:rPr>
                <w:rFonts w:cs="Segoe UI"/>
                <w:sz w:val="14"/>
                <w:szCs w:val="16"/>
              </w:rPr>
              <w:t>sustained, albeit</w:t>
            </w:r>
            <w:r w:rsidRPr="007D6648">
              <w:rPr>
                <w:sz w:val="14"/>
                <w:rPrChange w:id="502" w:author="Ochoa, Javier" w:date="2018-06-08T15:24:00Z">
                  <w:rPr>
                    <w:sz w:val="13"/>
                  </w:rPr>
                </w:rPrChange>
              </w:rPr>
              <w:t xml:space="preserve"> narrowing</w:t>
            </w:r>
            <w:r w:rsidRPr="007D6648">
              <w:rPr>
                <w:rFonts w:cs="Segoe UI"/>
                <w:sz w:val="14"/>
                <w:szCs w:val="16"/>
              </w:rPr>
              <w:t>,</w:t>
            </w:r>
            <w:r w:rsidRPr="007D6648">
              <w:rPr>
                <w:sz w:val="14"/>
                <w:rPrChange w:id="503" w:author="Ochoa, Javier" w:date="2018-06-08T15:24:00Z">
                  <w:rPr>
                    <w:sz w:val="13"/>
                  </w:rPr>
                </w:rPrChange>
              </w:rPr>
              <w:t xml:space="preserve"> current account </w:t>
            </w:r>
            <w:r w:rsidRPr="007D6648">
              <w:rPr>
                <w:rFonts w:cs="Segoe UI"/>
                <w:sz w:val="14"/>
                <w:szCs w:val="16"/>
              </w:rPr>
              <w:t>(CA) deficits</w:t>
            </w:r>
            <w:r w:rsidRPr="007D6648">
              <w:rPr>
                <w:sz w:val="14"/>
                <w:rPrChange w:id="504" w:author="Ochoa, Javier" w:date="2018-06-08T15:24:00Z">
                  <w:rPr>
                    <w:sz w:val="13"/>
                  </w:rPr>
                </w:rPrChange>
              </w:rPr>
              <w:t>.</w:t>
            </w:r>
          </w:p>
          <w:p w14:paraId="3BDC09D4" w14:textId="2D9008E0" w:rsidR="008A62F0" w:rsidRPr="0024609C" w:rsidRDefault="003374A5">
            <w:pPr>
              <w:spacing w:before="20" w:after="20" w:line="240" w:lineRule="auto"/>
              <w:rPr>
                <w:sz w:val="14"/>
                <w:rPrChange w:id="505" w:author="Ochoa, Javier" w:date="2018-06-08T15:24:00Z">
                  <w:rPr>
                    <w:sz w:val="16"/>
                  </w:rPr>
                </w:rPrChange>
              </w:rPr>
              <w:pPrChange w:id="506" w:author="Ochoa, Javier" w:date="2018-06-08T15:24:00Z">
                <w:pPr>
                  <w:framePr w:hSpace="180" w:wrap="around" w:hAnchor="margin" w:xAlign="center" w:y="-300"/>
                  <w:spacing w:before="20" w:after="20" w:line="200" w:lineRule="exact"/>
                </w:pPr>
              </w:pPrChange>
            </w:pPr>
            <w:r w:rsidRPr="007D6648">
              <w:rPr>
                <w:rFonts w:cs="Segoe UI"/>
                <w:b/>
                <w:sz w:val="14"/>
                <w:szCs w:val="16"/>
              </w:rPr>
              <w:t>Assessment</w:t>
            </w:r>
            <w:r w:rsidRPr="007D6648">
              <w:rPr>
                <w:rFonts w:cs="Segoe UI"/>
                <w:sz w:val="14"/>
                <w:szCs w:val="16"/>
              </w:rPr>
              <w:t xml:space="preserve">. </w:t>
            </w:r>
            <w:r w:rsidRPr="007D6648">
              <w:rPr>
                <w:sz w:val="14"/>
                <w:rPrChange w:id="507" w:author="Ochoa, Javier" w:date="2018-06-08T15:24:00Z">
                  <w:rPr>
                    <w:sz w:val="13"/>
                  </w:rPr>
                </w:rPrChange>
              </w:rPr>
              <w:t xml:space="preserve"> Canada’s foreign assets have a higher foreign currency component than its liabilities which provides a hedge against currency depreciation. The NIIP level and trajectory are sustainable.</w:t>
            </w:r>
          </w:p>
        </w:tc>
        <w:tc>
          <w:tcPr>
            <w:tcW w:w="180" w:type="dxa"/>
            <w:vMerge w:val="restart"/>
            <w:tcBorders>
              <w:top w:val="single" w:sz="4" w:space="0" w:color="auto"/>
            </w:tcBorders>
            <w:shd w:val="clear" w:color="auto" w:fill="EAF1DD" w:themeFill="accent3" w:themeFillTint="33"/>
          </w:tcPr>
          <w:p w14:paraId="0371E5A8" w14:textId="77777777" w:rsidR="008A62F0" w:rsidRPr="006D6B9A" w:rsidRDefault="008A62F0" w:rsidP="003C3D75">
            <w:pPr>
              <w:spacing w:line="240" w:lineRule="auto"/>
              <w:rPr>
                <w:rFonts w:cs="Segoe UI"/>
                <w:sz w:val="16"/>
                <w:szCs w:val="16"/>
              </w:rPr>
            </w:pPr>
            <w:r>
              <w:rPr>
                <w:rFonts w:cs="Segoe UI"/>
                <w:b/>
                <w:noProof/>
                <w:sz w:val="16"/>
                <w:szCs w:val="16"/>
              </w:rPr>
              <mc:AlternateContent>
                <mc:Choice Requires="wps">
                  <w:drawing>
                    <wp:anchor distT="0" distB="0" distL="114300" distR="114300" simplePos="0" relativeHeight="252641280" behindDoc="0" locked="0" layoutInCell="1" allowOverlap="1" wp14:anchorId="425170BF" wp14:editId="495F3643">
                      <wp:simplePos x="0" y="0"/>
                      <wp:positionH relativeFrom="margin">
                        <wp:posOffset>-6378</wp:posOffset>
                      </wp:positionH>
                      <wp:positionV relativeFrom="paragraph">
                        <wp:posOffset>55615</wp:posOffset>
                      </wp:positionV>
                      <wp:extent cx="75726" cy="4503761"/>
                      <wp:effectExtent l="0" t="0" r="19685" b="11430"/>
                      <wp:wrapNone/>
                      <wp:docPr id="139"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726" cy="4503761"/>
                              </a:xfrm>
                              <a:prstGeom prst="rightBrace">
                                <a:avLst>
                                  <a:gd name="adj1" fmla="val 48256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DDBF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077" o:spid="_x0000_s1026" type="#_x0000_t88" style="position:absolute;margin-left:-.5pt;margin-top:4.4pt;width:5.95pt;height:354.65pt;z-index:25264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rZhgIAADM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" adj="1753">
                      <w10:wrap anchorx="margin"/>
                    </v:shape>
                  </w:pict>
                </mc:Fallback>
              </mc:AlternateContent>
            </w:r>
            <w:r w:rsidRPr="006D6B9A">
              <w:rPr>
                <w:rFonts w:cs="Segoe UI"/>
                <w:sz w:val="16"/>
                <w:szCs w:val="16"/>
              </w:rPr>
              <w:t xml:space="preserve"> </w:t>
            </w:r>
          </w:p>
        </w:tc>
        <w:tc>
          <w:tcPr>
            <w:tcW w:w="3196" w:type="dxa"/>
            <w:vMerge w:val="restart"/>
            <w:tcBorders>
              <w:top w:val="single" w:sz="4" w:space="0" w:color="auto"/>
              <w:bottom w:val="single" w:sz="4" w:space="0" w:color="auto"/>
              <w:right w:val="single" w:sz="4" w:space="0" w:color="auto"/>
            </w:tcBorders>
            <w:shd w:val="clear" w:color="auto" w:fill="DBE5F1" w:themeFill="accent1" w:themeFillTint="33"/>
          </w:tcPr>
          <w:p w14:paraId="0B0CE3A5" w14:textId="77777777" w:rsidR="003C3D75" w:rsidRPr="007D6648" w:rsidRDefault="003C3D75" w:rsidP="003C3D75">
            <w:pPr>
              <w:spacing w:before="20" w:after="20" w:line="200" w:lineRule="exact"/>
              <w:rPr>
                <w:b/>
                <w:sz w:val="14"/>
                <w:rPrChange w:id="508" w:author="Ochoa, Javier" w:date="2018-06-08T15:24:00Z">
                  <w:rPr>
                    <w:b/>
                    <w:sz w:val="13"/>
                  </w:rPr>
                </w:rPrChange>
              </w:rPr>
            </w:pPr>
            <w:r w:rsidRPr="007D6648">
              <w:rPr>
                <w:b/>
                <w:sz w:val="14"/>
                <w:rPrChange w:id="509" w:author="Ochoa, Javier" w:date="2018-06-08T15:24:00Z">
                  <w:rPr>
                    <w:b/>
                    <w:sz w:val="13"/>
                  </w:rPr>
                </w:rPrChange>
              </w:rPr>
              <w:t>Overall Assessment</w:t>
            </w:r>
            <w:r w:rsidRPr="007D6648">
              <w:rPr>
                <w:sz w:val="14"/>
                <w:rPrChange w:id="510" w:author="Ochoa, Javier" w:date="2018-06-08T15:24:00Z">
                  <w:rPr>
                    <w:sz w:val="13"/>
                  </w:rPr>
                </w:rPrChange>
              </w:rPr>
              <w:t>:</w:t>
            </w:r>
            <w:r w:rsidRPr="007D6648">
              <w:rPr>
                <w:b/>
                <w:sz w:val="14"/>
                <w:rPrChange w:id="511" w:author="Ochoa, Javier" w:date="2018-06-08T15:24:00Z">
                  <w:rPr>
                    <w:b/>
                    <w:sz w:val="13"/>
                  </w:rPr>
                </w:rPrChange>
              </w:rPr>
              <w:t xml:space="preserve"> </w:t>
            </w:r>
          </w:p>
          <w:p w14:paraId="0885E685" w14:textId="77777777" w:rsidR="003C3D75" w:rsidRPr="007D6648" w:rsidRDefault="003C3D75" w:rsidP="003C3D75">
            <w:pPr>
              <w:autoSpaceDE w:val="0"/>
              <w:autoSpaceDN w:val="0"/>
              <w:adjustRightInd w:val="0"/>
              <w:spacing w:line="190" w:lineRule="exact"/>
              <w:rPr>
                <w:i/>
                <w:sz w:val="14"/>
                <w:rPrChange w:id="512" w:author="Ochoa, Javier" w:date="2018-06-08T15:24:00Z">
                  <w:rPr>
                    <w:i/>
                    <w:sz w:val="13"/>
                  </w:rPr>
                </w:rPrChange>
              </w:rPr>
            </w:pPr>
            <w:r w:rsidRPr="007D6648">
              <w:rPr>
                <w:i/>
                <w:sz w:val="14"/>
                <w:rPrChange w:id="513" w:author="Ochoa, Javier" w:date="2018-06-08T15:24:00Z">
                  <w:rPr>
                    <w:i/>
                    <w:sz w:val="13"/>
                  </w:rPr>
                </w:rPrChange>
              </w:rPr>
              <w:t xml:space="preserve">The external position in 2017 remained moderately weaker than implied by medium-term fundamentals and desirable policies. </w:t>
            </w:r>
          </w:p>
          <w:p w14:paraId="13E92AED" w14:textId="77777777" w:rsidR="003C3D75" w:rsidRPr="007D6648" w:rsidRDefault="003C3D75" w:rsidP="003C3D75">
            <w:pPr>
              <w:spacing w:line="240" w:lineRule="auto"/>
              <w:rPr>
                <w:i/>
                <w:sz w:val="14"/>
                <w:rPrChange w:id="514" w:author="Ochoa, Javier" w:date="2018-06-08T15:24:00Z">
                  <w:rPr>
                    <w:i/>
                    <w:sz w:val="13"/>
                  </w:rPr>
                </w:rPrChange>
              </w:rPr>
            </w:pPr>
          </w:p>
          <w:p w14:paraId="732078D2" w14:textId="09B14B46" w:rsidR="003C3D75" w:rsidRPr="007D6648" w:rsidRDefault="003C3D75" w:rsidP="003C3D75">
            <w:pPr>
              <w:autoSpaceDE w:val="0"/>
              <w:autoSpaceDN w:val="0"/>
              <w:adjustRightInd w:val="0"/>
              <w:spacing w:line="190" w:lineRule="exact"/>
              <w:rPr>
                <w:i/>
                <w:sz w:val="14"/>
                <w:rPrChange w:id="515" w:author="Ochoa, Javier" w:date="2018-06-08T15:24:00Z">
                  <w:rPr>
                    <w:i/>
                    <w:sz w:val="13"/>
                  </w:rPr>
                </w:rPrChange>
              </w:rPr>
            </w:pPr>
            <w:r w:rsidRPr="007D6648">
              <w:rPr>
                <w:rFonts w:cs="Segoe UI"/>
                <w:sz w:val="14"/>
                <w:szCs w:val="16"/>
              </w:rPr>
              <w:t>It</w:t>
            </w:r>
            <w:r w:rsidRPr="007D6648">
              <w:rPr>
                <w:sz w:val="14"/>
                <w:rPrChange w:id="516" w:author="Ochoa, Javier" w:date="2018-06-08T15:24:00Z">
                  <w:rPr>
                    <w:sz w:val="13"/>
                  </w:rPr>
                </w:rPrChange>
              </w:rPr>
              <w:t xml:space="preserve"> will take time for the economy to adjust to structural shifts in the allocation of resources, restore lost production capacity, and address productivity underperformance. Recent developments do not suggest a change in the assessment of the external position for 2017</w:t>
            </w:r>
            <w:r w:rsidRPr="007D6648">
              <w:rPr>
                <w:i/>
                <w:sz w:val="14"/>
                <w:rPrChange w:id="517" w:author="Ochoa, Javier" w:date="2018-06-08T15:24:00Z">
                  <w:rPr>
                    <w:i/>
                    <w:sz w:val="13"/>
                  </w:rPr>
                </w:rPrChange>
              </w:rPr>
              <w:t>.</w:t>
            </w:r>
          </w:p>
          <w:p w14:paraId="3FC80F5E" w14:textId="77777777" w:rsidR="003C3D75" w:rsidRPr="007D6648" w:rsidRDefault="003C3D75" w:rsidP="003C3D75">
            <w:pPr>
              <w:spacing w:line="240" w:lineRule="auto"/>
              <w:rPr>
                <w:i/>
                <w:sz w:val="14"/>
                <w:rPrChange w:id="518" w:author="Ochoa, Javier" w:date="2018-06-08T15:24:00Z">
                  <w:rPr>
                    <w:i/>
                    <w:sz w:val="13"/>
                  </w:rPr>
                </w:rPrChange>
              </w:rPr>
            </w:pPr>
          </w:p>
          <w:p w14:paraId="79026562" w14:textId="77777777" w:rsidR="003C3D75" w:rsidRPr="007D6648" w:rsidRDefault="003C3D75" w:rsidP="003C3D75">
            <w:pPr>
              <w:autoSpaceDE w:val="0"/>
              <w:autoSpaceDN w:val="0"/>
              <w:adjustRightInd w:val="0"/>
              <w:spacing w:line="190" w:lineRule="exact"/>
              <w:rPr>
                <w:i/>
                <w:sz w:val="14"/>
                <w:rPrChange w:id="519" w:author="Ochoa, Javier" w:date="2018-06-08T15:24:00Z">
                  <w:rPr>
                    <w:i/>
                    <w:sz w:val="13"/>
                  </w:rPr>
                </w:rPrChange>
              </w:rPr>
            </w:pPr>
            <w:r w:rsidRPr="007D6648">
              <w:rPr>
                <w:i/>
                <w:sz w:val="14"/>
                <w:rPrChange w:id="520" w:author="Ochoa, Javier" w:date="2018-06-08T15:24:00Z">
                  <w:rPr>
                    <w:i/>
                    <w:sz w:val="13"/>
                  </w:rPr>
                </w:rPrChange>
              </w:rPr>
              <w:t>In the medium term, the external position is expected to strengthen as non-energy exports gradually benefit from improved price competitiveness and investment in services and manufacturing capacity.</w:t>
            </w:r>
          </w:p>
          <w:p w14:paraId="6BF85171" w14:textId="77777777" w:rsidR="003C3D75" w:rsidRPr="007D6648" w:rsidRDefault="003C3D75" w:rsidP="003C3D75">
            <w:pPr>
              <w:spacing w:before="20" w:after="20" w:line="200" w:lineRule="exact"/>
              <w:rPr>
                <w:i/>
                <w:sz w:val="14"/>
                <w:rPrChange w:id="521" w:author="Ochoa, Javier" w:date="2018-06-08T15:24:00Z">
                  <w:rPr>
                    <w:b/>
                    <w:sz w:val="13"/>
                  </w:rPr>
                </w:rPrChange>
              </w:rPr>
            </w:pPr>
          </w:p>
          <w:p w14:paraId="30594B2C" w14:textId="77777777" w:rsidR="003C3D75" w:rsidRPr="007D6648" w:rsidRDefault="003C3D75" w:rsidP="003C3D75">
            <w:pPr>
              <w:spacing w:before="20" w:after="20" w:line="200" w:lineRule="exact"/>
              <w:rPr>
                <w:sz w:val="14"/>
                <w:rPrChange w:id="522" w:author="Ochoa, Javier" w:date="2018-06-08T15:24:00Z">
                  <w:rPr>
                    <w:sz w:val="13"/>
                  </w:rPr>
                </w:rPrChange>
              </w:rPr>
            </w:pPr>
            <w:r w:rsidRPr="007D6648">
              <w:rPr>
                <w:b/>
                <w:sz w:val="14"/>
                <w:rPrChange w:id="523" w:author="Ochoa, Javier" w:date="2018-06-08T15:24:00Z">
                  <w:rPr>
                    <w:b/>
                    <w:sz w:val="13"/>
                  </w:rPr>
                </w:rPrChange>
              </w:rPr>
              <w:t>Potential policy responses</w:t>
            </w:r>
            <w:r w:rsidRPr="007D6648">
              <w:rPr>
                <w:sz w:val="14"/>
                <w:rPrChange w:id="524" w:author="Ochoa, Javier" w:date="2018-06-08T15:24:00Z">
                  <w:rPr>
                    <w:sz w:val="13"/>
                  </w:rPr>
                </w:rPrChange>
              </w:rPr>
              <w:t xml:space="preserve">: </w:t>
            </w:r>
          </w:p>
          <w:p w14:paraId="6CA598D8" w14:textId="77777777" w:rsidR="003C3D75" w:rsidRPr="007D6648" w:rsidRDefault="003C3D75" w:rsidP="003C3D75">
            <w:pPr>
              <w:autoSpaceDE w:val="0"/>
              <w:autoSpaceDN w:val="0"/>
              <w:adjustRightInd w:val="0"/>
              <w:spacing w:line="190" w:lineRule="exact"/>
              <w:rPr>
                <w:sz w:val="14"/>
                <w:rPrChange w:id="525" w:author="Ochoa, Javier" w:date="2018-06-08T15:24:00Z">
                  <w:rPr>
                    <w:sz w:val="13"/>
                  </w:rPr>
                </w:rPrChange>
              </w:rPr>
            </w:pPr>
            <w:r w:rsidRPr="007D6648">
              <w:rPr>
                <w:sz w:val="14"/>
                <w:rPrChange w:id="526" w:author="Ochoa, Javier" w:date="2018-06-08T15:24:00Z">
                  <w:rPr>
                    <w:sz w:val="13"/>
                  </w:rPr>
                </w:rPrChange>
              </w:rPr>
              <w:t xml:space="preserve">Policies to boost Canada’s non-energy exports include measures geared at improving labor productivity; investing in R&amp;D and physical capital; promoting FDI; developing services exports; and diversifying Canada’s export markets. The planned increase in public infrastructure investment should boost competitiveness, and improve the external position over time. A credible medium-term consolidation plan for fiscal policy will also be necessary to support the external rebalancing. Maintaining tight macroprudential policies to ensure financial stability should also support private sector saving. </w:t>
            </w:r>
          </w:p>
          <w:p w14:paraId="570DB2E7" w14:textId="77777777" w:rsidR="008A62F0" w:rsidRPr="0024609C" w:rsidRDefault="008A62F0" w:rsidP="00002226">
            <w:pPr>
              <w:autoSpaceDE w:val="0"/>
              <w:autoSpaceDN w:val="0"/>
              <w:adjustRightInd w:val="0"/>
              <w:spacing w:line="190" w:lineRule="exact"/>
              <w:rPr>
                <w:sz w:val="14"/>
                <w:rPrChange w:id="527" w:author="Ochoa, Javier" w:date="2018-06-08T15:24:00Z">
                  <w:rPr>
                    <w:sz w:val="16"/>
                  </w:rPr>
                </w:rPrChange>
              </w:rPr>
            </w:pPr>
          </w:p>
        </w:tc>
        <w:tc>
          <w:tcPr>
            <w:tcW w:w="607" w:type="dxa"/>
            <w:vMerge/>
            <w:tcBorders>
              <w:top w:val="nil"/>
              <w:left w:val="single" w:sz="4" w:space="0" w:color="auto"/>
              <w:bottom w:val="nil"/>
            </w:tcBorders>
            <w:shd w:val="clear" w:color="auto" w:fill="FFFFFF" w:themeFill="background1"/>
          </w:tcPr>
          <w:p w14:paraId="43951A30" w14:textId="77777777" w:rsidR="008A62F0" w:rsidRDefault="008A62F0" w:rsidP="003C3D75">
            <w:pPr>
              <w:spacing w:before="20" w:after="20" w:line="200" w:lineRule="exact"/>
              <w:rPr>
                <w:rFonts w:cs="Segoe UI"/>
                <w:b/>
                <w:sz w:val="16"/>
                <w:szCs w:val="16"/>
              </w:rPr>
            </w:pPr>
          </w:p>
        </w:tc>
      </w:tr>
      <w:tr w:rsidR="00844E35" w:rsidRPr="006D6B9A" w14:paraId="4449B127" w14:textId="77777777" w:rsidTr="007D6648">
        <w:trPr>
          <w:cantSplit/>
          <w:trHeight w:val="1785"/>
        </w:trPr>
        <w:tc>
          <w:tcPr>
            <w:tcW w:w="1260" w:type="dxa"/>
            <w:tcBorders>
              <w:bottom w:val="nil"/>
            </w:tcBorders>
            <w:shd w:val="clear" w:color="auto" w:fill="92D050"/>
          </w:tcPr>
          <w:p w14:paraId="77CE813C" w14:textId="77777777" w:rsidR="003374A5" w:rsidRPr="0024609C" w:rsidRDefault="003374A5" w:rsidP="003C3D75">
            <w:pPr>
              <w:spacing w:line="240" w:lineRule="auto"/>
              <w:rPr>
                <w:b/>
                <w:sz w:val="14"/>
                <w:rPrChange w:id="528" w:author="Ochoa, Javier" w:date="2018-06-08T15:24:00Z">
                  <w:rPr>
                    <w:b/>
                    <w:sz w:val="16"/>
                  </w:rPr>
                </w:rPrChange>
              </w:rPr>
            </w:pPr>
            <w:r w:rsidRPr="0024609C">
              <w:rPr>
                <w:b/>
                <w:sz w:val="14"/>
                <w:rPrChange w:id="529" w:author="Ochoa, Javier" w:date="2018-06-08T15:24:00Z">
                  <w:rPr>
                    <w:b/>
                    <w:sz w:val="16"/>
                  </w:rPr>
                </w:rPrChange>
              </w:rPr>
              <w:t xml:space="preserve">Current account </w:t>
            </w:r>
          </w:p>
        </w:tc>
        <w:tc>
          <w:tcPr>
            <w:tcW w:w="8802" w:type="dxa"/>
            <w:gridSpan w:val="12"/>
            <w:shd w:val="clear" w:color="auto" w:fill="EAF1DD" w:themeFill="accent3" w:themeFillTint="33"/>
          </w:tcPr>
          <w:p w14:paraId="45BC83B4" w14:textId="4E5E125B" w:rsidR="003C3D75" w:rsidRPr="007D6648" w:rsidRDefault="003C3D75">
            <w:pPr>
              <w:autoSpaceDE w:val="0"/>
              <w:autoSpaceDN w:val="0"/>
              <w:adjustRightInd w:val="0"/>
              <w:spacing w:before="40" w:after="40" w:line="240" w:lineRule="auto"/>
              <w:rPr>
                <w:sz w:val="14"/>
                <w:rPrChange w:id="530" w:author="Ochoa, Javier" w:date="2018-06-08T15:24:00Z">
                  <w:rPr>
                    <w:sz w:val="13"/>
                  </w:rPr>
                </w:rPrChange>
              </w:rPr>
              <w:pPrChange w:id="531" w:author="Ochoa, Javier" w:date="2018-06-08T15:24:00Z">
                <w:pPr>
                  <w:framePr w:hSpace="180" w:wrap="around" w:hAnchor="margin" w:xAlign="center" w:y="-300"/>
                  <w:autoSpaceDE w:val="0"/>
                  <w:autoSpaceDN w:val="0"/>
                  <w:adjustRightInd w:val="0"/>
                  <w:spacing w:after="40" w:line="190" w:lineRule="exact"/>
                </w:pPr>
              </w:pPrChange>
            </w:pPr>
            <w:r w:rsidRPr="007D6648">
              <w:rPr>
                <w:b/>
                <w:sz w:val="14"/>
                <w:rPrChange w:id="532" w:author="Ochoa, Javier" w:date="2018-06-08T15:24:00Z">
                  <w:rPr>
                    <w:b/>
                    <w:sz w:val="13"/>
                  </w:rPr>
                </w:rPrChange>
              </w:rPr>
              <w:t>Background</w:t>
            </w:r>
            <w:r w:rsidRPr="007D6648">
              <w:rPr>
                <w:sz w:val="14"/>
                <w:rPrChange w:id="533" w:author="Ochoa, Javier" w:date="2018-06-08T15:24:00Z">
                  <w:rPr>
                    <w:sz w:val="13"/>
                  </w:rPr>
                </w:rPrChange>
              </w:rPr>
              <w:t xml:space="preserve">. The </w:t>
            </w:r>
            <w:r w:rsidRPr="007D6648">
              <w:rPr>
                <w:rFonts w:cs="Segoe UI"/>
                <w:sz w:val="14"/>
                <w:szCs w:val="14"/>
              </w:rPr>
              <w:t>CA</w:t>
            </w:r>
            <w:r w:rsidRPr="007D6648">
              <w:rPr>
                <w:sz w:val="14"/>
                <w:rPrChange w:id="534" w:author="Ochoa, Javier" w:date="2018-06-08T15:24:00Z">
                  <w:rPr>
                    <w:sz w:val="13"/>
                  </w:rPr>
                </w:rPrChange>
              </w:rPr>
              <w:t xml:space="preserve"> deficit narrowed to </w:t>
            </w:r>
            <w:r w:rsidRPr="007D6648">
              <w:rPr>
                <w:rFonts w:cs="Segoe UI"/>
                <w:sz w:val="14"/>
                <w:szCs w:val="14"/>
              </w:rPr>
              <w:t>2.9</w:t>
            </w:r>
            <w:r w:rsidRPr="007D6648">
              <w:rPr>
                <w:sz w:val="14"/>
                <w:rPrChange w:id="535" w:author="Ochoa, Javier" w:date="2018-06-08T15:24:00Z">
                  <w:rPr>
                    <w:sz w:val="13"/>
                  </w:rPr>
                </w:rPrChange>
              </w:rPr>
              <w:t xml:space="preserve"> percent of GDP in 2017 (from 3.2 percent of GDP in 2016), driven by an improvement in the energy trade balance. The </w:t>
            </w:r>
            <w:r w:rsidRPr="007D6648">
              <w:rPr>
                <w:rFonts w:cs="Segoe UI"/>
                <w:sz w:val="14"/>
                <w:szCs w:val="14"/>
              </w:rPr>
              <w:t>CA</w:t>
            </w:r>
            <w:r w:rsidRPr="007D6648">
              <w:rPr>
                <w:sz w:val="14"/>
                <w:rPrChange w:id="536" w:author="Ochoa, Javier" w:date="2018-06-08T15:24:00Z">
                  <w:rPr>
                    <w:sz w:val="13"/>
                  </w:rPr>
                </w:rPrChange>
              </w:rPr>
              <w:t xml:space="preserve"> deficit has been largely financed by portfolio inflows, which have more than offset significant direct investment outflows. The overall change in the CA was underpinned by improvements in both public and private savings-investment balances, with both increasing by around 0.1 percent of GDP in 2017.</w:t>
            </w:r>
          </w:p>
          <w:p w14:paraId="7974F3E2" w14:textId="0B18C514" w:rsidR="003374A5" w:rsidRPr="0024609C" w:rsidRDefault="003C3D75">
            <w:pPr>
              <w:spacing w:before="20" w:after="20" w:line="240" w:lineRule="auto"/>
              <w:rPr>
                <w:sz w:val="14"/>
                <w:rPrChange w:id="537" w:author="Ochoa, Javier" w:date="2018-06-08T15:24:00Z">
                  <w:rPr>
                    <w:sz w:val="16"/>
                  </w:rPr>
                </w:rPrChange>
              </w:rPr>
              <w:pPrChange w:id="538" w:author="Ochoa, Javier" w:date="2018-06-08T15:24:00Z">
                <w:pPr>
                  <w:framePr w:hSpace="180" w:wrap="around" w:hAnchor="margin" w:xAlign="center" w:y="-300"/>
                  <w:spacing w:before="20" w:after="20" w:line="200" w:lineRule="exact"/>
                </w:pPr>
              </w:pPrChange>
            </w:pPr>
            <w:r w:rsidRPr="007D6648">
              <w:rPr>
                <w:b/>
                <w:sz w:val="14"/>
                <w:rPrChange w:id="539" w:author="Ochoa, Javier" w:date="2018-06-08T15:24:00Z">
                  <w:rPr>
                    <w:b/>
                    <w:sz w:val="13"/>
                  </w:rPr>
                </w:rPrChange>
              </w:rPr>
              <w:t xml:space="preserve">Assessment. </w:t>
            </w:r>
            <w:r w:rsidRPr="007D6648">
              <w:rPr>
                <w:sz w:val="14"/>
                <w:rPrChange w:id="540" w:author="Ochoa, Javier" w:date="2018-06-08T15:24:00Z">
                  <w:rPr>
                    <w:sz w:val="13"/>
                  </w:rPr>
                </w:rPrChange>
              </w:rPr>
              <w:t xml:space="preserve">The EBA estimates a CA norm of 2.2 percent of GDP, </w:t>
            </w:r>
            <w:r w:rsidRPr="007D6648">
              <w:rPr>
                <w:rFonts w:cs="Segoe UI"/>
                <w:sz w:val="14"/>
                <w:szCs w:val="14"/>
              </w:rPr>
              <w:t>and</w:t>
            </w:r>
            <w:r w:rsidRPr="007D6648">
              <w:rPr>
                <w:sz w:val="14"/>
                <w:rPrChange w:id="541" w:author="Ochoa, Javier" w:date="2018-06-08T15:24:00Z">
                  <w:rPr>
                    <w:sz w:val="13"/>
                  </w:rPr>
                </w:rPrChange>
              </w:rPr>
              <w:t xml:space="preserve"> a cyclically</w:t>
            </w:r>
            <w:r w:rsidRPr="007D6648">
              <w:rPr>
                <w:rFonts w:cs="Segoe UI"/>
                <w:sz w:val="14"/>
                <w:szCs w:val="14"/>
              </w:rPr>
              <w:t>-</w:t>
            </w:r>
            <w:r w:rsidRPr="007D6648">
              <w:rPr>
                <w:sz w:val="14"/>
                <w:rPrChange w:id="542" w:author="Ochoa, Javier" w:date="2018-06-08T15:24:00Z">
                  <w:rPr>
                    <w:sz w:val="13"/>
                  </w:rPr>
                </w:rPrChange>
              </w:rPr>
              <w:t xml:space="preserve">adjusted CA gap of -4.5 percent of GDP for 2017. This gap has widened significantly compared to last year, partly reflecting EBA methodological changes. The gap </w:t>
            </w:r>
            <w:r w:rsidRPr="007D6648">
              <w:rPr>
                <w:rFonts w:cs="Segoe UI"/>
                <w:sz w:val="14"/>
                <w:szCs w:val="14"/>
              </w:rPr>
              <w:t xml:space="preserve">also partly reflects CA </w:t>
            </w:r>
            <w:r w:rsidRPr="007D6648">
              <w:rPr>
                <w:sz w:val="14"/>
                <w:rPrChange w:id="543" w:author="Ochoa, Javier" w:date="2018-06-08T15:24:00Z">
                  <w:rPr>
                    <w:sz w:val="13"/>
                  </w:rPr>
                </w:rPrChange>
              </w:rPr>
              <w:t>measurement issues.</w:t>
            </w:r>
            <w:r w:rsidRPr="007D6648">
              <w:rPr>
                <w:rFonts w:cs="Segoe UI"/>
                <w:sz w:val="14"/>
                <w:szCs w:val="14"/>
              </w:rPr>
              <w:t xml:space="preserve"> </w:t>
            </w:r>
            <w:r w:rsidRPr="007D6648">
              <w:rPr>
                <w:sz w:val="14"/>
                <w:rPrChange w:id="544" w:author="Ochoa, Javier" w:date="2018-06-08T15:24:00Z">
                  <w:rPr>
                    <w:sz w:val="13"/>
                  </w:rPr>
                </w:rPrChange>
              </w:rPr>
              <w:t xml:space="preserve">1/ Staff also adjusted the CA </w:t>
            </w:r>
            <w:r w:rsidRPr="007D6648">
              <w:rPr>
                <w:rFonts w:cs="Segoe UI"/>
                <w:sz w:val="14"/>
                <w:szCs w:val="14"/>
              </w:rPr>
              <w:t>gap</w:t>
            </w:r>
            <w:r w:rsidRPr="007D6648">
              <w:rPr>
                <w:sz w:val="14"/>
                <w:rPrChange w:id="545" w:author="Ochoa, Javier" w:date="2018-06-08T15:24:00Z">
                  <w:rPr>
                    <w:sz w:val="13"/>
                  </w:rPr>
                </w:rPrChange>
              </w:rPr>
              <w:t xml:space="preserve"> to better </w:t>
            </w:r>
            <w:r w:rsidRPr="007D6648">
              <w:rPr>
                <w:rFonts w:cs="Segoe UI"/>
                <w:sz w:val="14"/>
                <w:szCs w:val="14"/>
              </w:rPr>
              <w:t>reflect the authorities’ demographic projections</w:t>
            </w:r>
            <w:r w:rsidRPr="007D6648">
              <w:rPr>
                <w:sz w:val="14"/>
                <w:rPrChange w:id="546" w:author="Ochoa, Javier" w:date="2018-06-08T15:24:00Z">
                  <w:rPr>
                    <w:sz w:val="13"/>
                  </w:rPr>
                </w:rPrChange>
              </w:rPr>
              <w:t xml:space="preserve"> and </w:t>
            </w:r>
            <w:r w:rsidRPr="007D6648">
              <w:rPr>
                <w:rFonts w:cs="Segoe UI"/>
                <w:sz w:val="14"/>
                <w:szCs w:val="14"/>
              </w:rPr>
              <w:t>current immigration targets, 2/ and a steeper-than-usual discount between Canadian oil prices and international prices. 3</w:t>
            </w:r>
            <w:r w:rsidRPr="007D6648">
              <w:rPr>
                <w:sz w:val="14"/>
                <w:rPrChange w:id="547" w:author="Ochoa, Javier" w:date="2018-06-08T15:24:00Z">
                  <w:rPr>
                    <w:sz w:val="13"/>
                  </w:rPr>
                </w:rPrChange>
              </w:rPr>
              <w:t xml:space="preserve">/ As such, staff estimate the CA norm to be about </w:t>
            </w:r>
            <w:r w:rsidRPr="007D6648">
              <w:rPr>
                <w:rFonts w:cs="Segoe UI"/>
                <w:sz w:val="14"/>
                <w:szCs w:val="14"/>
              </w:rPr>
              <w:t>1.8</w:t>
            </w:r>
            <w:r w:rsidRPr="007D6648">
              <w:rPr>
                <w:sz w:val="14"/>
                <w:rPrChange w:id="548" w:author="Ochoa, Javier" w:date="2018-06-08T15:24:00Z">
                  <w:rPr>
                    <w:sz w:val="13"/>
                  </w:rPr>
                </w:rPrChange>
              </w:rPr>
              <w:t xml:space="preserve"> percent of GDP, with the CA gap between -</w:t>
            </w:r>
            <w:r w:rsidRPr="007D6648">
              <w:rPr>
                <w:rFonts w:cs="Segoe UI"/>
                <w:sz w:val="14"/>
                <w:szCs w:val="14"/>
              </w:rPr>
              <w:t>3</w:t>
            </w:r>
            <w:r w:rsidRPr="007D6648">
              <w:rPr>
                <w:sz w:val="14"/>
                <w:rPrChange w:id="549" w:author="Ochoa, Javier" w:date="2018-06-08T15:24:00Z">
                  <w:rPr>
                    <w:sz w:val="13"/>
                  </w:rPr>
                </w:rPrChange>
              </w:rPr>
              <w:t>.4 and -0.4 percent of GDP.</w:t>
            </w:r>
          </w:p>
        </w:tc>
        <w:tc>
          <w:tcPr>
            <w:tcW w:w="180" w:type="dxa"/>
            <w:vMerge/>
            <w:shd w:val="clear" w:color="auto" w:fill="EAF1DD" w:themeFill="accent3" w:themeFillTint="33"/>
          </w:tcPr>
          <w:p w14:paraId="16BD27EE" w14:textId="77777777" w:rsidR="003374A5" w:rsidRPr="006D6B9A" w:rsidRDefault="003374A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71B18EA1" w14:textId="77777777" w:rsidR="003374A5" w:rsidRPr="006D6B9A" w:rsidRDefault="003374A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43B9A708" w14:textId="77777777" w:rsidR="003374A5" w:rsidRPr="006D6B9A" w:rsidRDefault="003374A5" w:rsidP="003C3D75">
            <w:pPr>
              <w:spacing w:line="240" w:lineRule="auto"/>
              <w:rPr>
                <w:rFonts w:cs="Segoe UI"/>
                <w:sz w:val="16"/>
                <w:szCs w:val="16"/>
              </w:rPr>
            </w:pPr>
          </w:p>
        </w:tc>
      </w:tr>
      <w:tr w:rsidR="004D6727" w:rsidRPr="006D6B9A" w14:paraId="27E3A2DA" w14:textId="77777777" w:rsidTr="00E55A76">
        <w:trPr>
          <w:cantSplit/>
          <w:trHeight w:val="240"/>
        </w:trPr>
        <w:tc>
          <w:tcPr>
            <w:tcW w:w="1260" w:type="dxa"/>
            <w:tcBorders>
              <w:top w:val="nil"/>
              <w:left w:val="single" w:sz="4" w:space="0" w:color="auto"/>
              <w:bottom w:val="single" w:sz="4" w:space="0" w:color="auto"/>
              <w:right w:val="single" w:sz="4" w:space="0" w:color="auto"/>
            </w:tcBorders>
            <w:shd w:val="clear" w:color="auto" w:fill="92D050"/>
          </w:tcPr>
          <w:p w14:paraId="342EFFBF" w14:textId="798AC19F" w:rsidR="003374A5" w:rsidRPr="003C3D75" w:rsidRDefault="003C3D75" w:rsidP="003C3D75">
            <w:pPr>
              <w:spacing w:line="240" w:lineRule="auto"/>
              <w:rPr>
                <w:rFonts w:cs="Segoe UI"/>
                <w:b/>
                <w:sz w:val="14"/>
                <w:szCs w:val="14"/>
              </w:rPr>
            </w:pPr>
            <w:r w:rsidRPr="007D6648">
              <w:rPr>
                <w:rFonts w:cs="Segoe UI"/>
                <w:spacing w:val="-10"/>
                <w:sz w:val="14"/>
                <w:szCs w:val="16"/>
              </w:rPr>
              <w:t>CA Assessment 2017</w:t>
            </w:r>
          </w:p>
        </w:tc>
        <w:tc>
          <w:tcPr>
            <w:tcW w:w="900" w:type="dxa"/>
            <w:tcBorders>
              <w:left w:val="single" w:sz="4" w:space="0" w:color="auto"/>
            </w:tcBorders>
            <w:shd w:val="clear" w:color="auto" w:fill="EAF1DD" w:themeFill="accent3" w:themeFillTint="33"/>
          </w:tcPr>
          <w:p w14:paraId="0A1608E6" w14:textId="5DAD3A33" w:rsidR="003374A5" w:rsidRPr="007D6648" w:rsidRDefault="003374A5" w:rsidP="00002226">
            <w:pPr>
              <w:spacing w:line="240" w:lineRule="auto"/>
              <w:rPr>
                <w:rFonts w:cs="Segoe UI"/>
                <w:b/>
                <w:sz w:val="14"/>
                <w:szCs w:val="14"/>
              </w:rPr>
            </w:pPr>
            <w:r w:rsidRPr="007D6648">
              <w:rPr>
                <w:bCs/>
                <w:sz w:val="14"/>
                <w:szCs w:val="16"/>
              </w:rPr>
              <w:t>Actual CA</w:t>
            </w:r>
          </w:p>
        </w:tc>
        <w:tc>
          <w:tcPr>
            <w:tcW w:w="540" w:type="dxa"/>
            <w:shd w:val="clear" w:color="auto" w:fill="EAF1DD" w:themeFill="accent3" w:themeFillTint="33"/>
          </w:tcPr>
          <w:p w14:paraId="357E6737" w14:textId="7FF69BB6" w:rsidR="003374A5" w:rsidRPr="007D6648" w:rsidRDefault="003374A5" w:rsidP="007D6648">
            <w:pPr>
              <w:spacing w:line="240" w:lineRule="auto"/>
              <w:rPr>
                <w:rFonts w:cs="Segoe UI"/>
                <w:b/>
                <w:sz w:val="14"/>
                <w:szCs w:val="14"/>
              </w:rPr>
            </w:pPr>
            <w:r w:rsidRPr="007D6648">
              <w:rPr>
                <w:bCs/>
                <w:sz w:val="14"/>
                <w:szCs w:val="16"/>
              </w:rPr>
              <w:t>-2.9</w:t>
            </w:r>
          </w:p>
        </w:tc>
        <w:tc>
          <w:tcPr>
            <w:tcW w:w="1080" w:type="dxa"/>
            <w:shd w:val="clear" w:color="auto" w:fill="EAF1DD" w:themeFill="accent3" w:themeFillTint="33"/>
          </w:tcPr>
          <w:p w14:paraId="08AAC2F9" w14:textId="6EFCD471" w:rsidR="003374A5" w:rsidRPr="007D6648" w:rsidRDefault="003374A5" w:rsidP="007D6648">
            <w:pPr>
              <w:spacing w:line="240" w:lineRule="auto"/>
              <w:rPr>
                <w:rFonts w:cs="Segoe UI"/>
                <w:b/>
                <w:sz w:val="14"/>
                <w:szCs w:val="14"/>
              </w:rPr>
            </w:pPr>
            <w:r w:rsidRPr="007D6648">
              <w:rPr>
                <w:bCs/>
                <w:sz w:val="14"/>
                <w:szCs w:val="16"/>
              </w:rPr>
              <w:t>Cycl. Adj. CA</w:t>
            </w:r>
          </w:p>
        </w:tc>
        <w:tc>
          <w:tcPr>
            <w:tcW w:w="450" w:type="dxa"/>
            <w:shd w:val="clear" w:color="auto" w:fill="EAF1DD" w:themeFill="accent3" w:themeFillTint="33"/>
          </w:tcPr>
          <w:p w14:paraId="23470F04" w14:textId="7F7B6AE4" w:rsidR="003374A5" w:rsidRPr="007D6648" w:rsidRDefault="003374A5" w:rsidP="007D6648">
            <w:pPr>
              <w:spacing w:line="240" w:lineRule="auto"/>
              <w:rPr>
                <w:rFonts w:cs="Segoe UI"/>
                <w:b/>
                <w:sz w:val="14"/>
                <w:szCs w:val="14"/>
              </w:rPr>
            </w:pPr>
            <w:r w:rsidRPr="007D6648">
              <w:rPr>
                <w:bCs/>
                <w:sz w:val="14"/>
                <w:szCs w:val="16"/>
              </w:rPr>
              <w:t>-2.4</w:t>
            </w:r>
          </w:p>
        </w:tc>
        <w:tc>
          <w:tcPr>
            <w:tcW w:w="1175" w:type="dxa"/>
            <w:tcBorders>
              <w:top w:val="single" w:sz="4" w:space="0" w:color="auto"/>
            </w:tcBorders>
            <w:shd w:val="clear" w:color="auto" w:fill="EAF1DD" w:themeFill="accent3" w:themeFillTint="33"/>
          </w:tcPr>
          <w:p w14:paraId="3C465B0C" w14:textId="3CC0B69F" w:rsidR="003374A5" w:rsidRPr="007D6648" w:rsidRDefault="003374A5" w:rsidP="007D6648">
            <w:pPr>
              <w:spacing w:line="240" w:lineRule="auto"/>
              <w:rPr>
                <w:rFonts w:cs="Segoe UI"/>
                <w:b/>
                <w:sz w:val="14"/>
                <w:szCs w:val="14"/>
              </w:rPr>
            </w:pPr>
            <w:r w:rsidRPr="007D6648">
              <w:rPr>
                <w:bCs/>
                <w:sz w:val="14"/>
                <w:szCs w:val="16"/>
              </w:rPr>
              <w:t>EBA CA Norm</w:t>
            </w:r>
          </w:p>
        </w:tc>
        <w:tc>
          <w:tcPr>
            <w:tcW w:w="360" w:type="dxa"/>
            <w:tcBorders>
              <w:top w:val="single" w:sz="4" w:space="0" w:color="auto"/>
            </w:tcBorders>
            <w:shd w:val="clear" w:color="auto" w:fill="EAF1DD" w:themeFill="accent3" w:themeFillTint="33"/>
          </w:tcPr>
          <w:p w14:paraId="452BD54D" w14:textId="482ACD19" w:rsidR="003374A5" w:rsidRPr="007D6648" w:rsidRDefault="003374A5" w:rsidP="007D6648">
            <w:pPr>
              <w:spacing w:line="240" w:lineRule="auto"/>
              <w:rPr>
                <w:rFonts w:cs="Segoe UI"/>
                <w:b/>
                <w:sz w:val="14"/>
                <w:szCs w:val="14"/>
              </w:rPr>
            </w:pPr>
            <w:r w:rsidRPr="007D6648">
              <w:rPr>
                <w:bCs/>
                <w:sz w:val="14"/>
                <w:szCs w:val="16"/>
              </w:rPr>
              <w:t>2.2</w:t>
            </w:r>
          </w:p>
        </w:tc>
        <w:tc>
          <w:tcPr>
            <w:tcW w:w="1080" w:type="dxa"/>
            <w:tcBorders>
              <w:top w:val="single" w:sz="4" w:space="0" w:color="auto"/>
            </w:tcBorders>
            <w:shd w:val="clear" w:color="auto" w:fill="EAF1DD" w:themeFill="accent3" w:themeFillTint="33"/>
          </w:tcPr>
          <w:p w14:paraId="4DF959E6" w14:textId="2D0B2208" w:rsidR="003374A5" w:rsidRPr="007D6648" w:rsidRDefault="003374A5" w:rsidP="007D6648">
            <w:pPr>
              <w:spacing w:line="240" w:lineRule="auto"/>
              <w:rPr>
                <w:rFonts w:cs="Segoe UI"/>
                <w:b/>
                <w:sz w:val="14"/>
                <w:szCs w:val="14"/>
              </w:rPr>
            </w:pPr>
            <w:r w:rsidRPr="007D6648">
              <w:rPr>
                <w:bCs/>
                <w:sz w:val="14"/>
                <w:szCs w:val="16"/>
              </w:rPr>
              <w:t>EBA CA Gap</w:t>
            </w:r>
          </w:p>
        </w:tc>
        <w:tc>
          <w:tcPr>
            <w:tcW w:w="450" w:type="dxa"/>
            <w:tcBorders>
              <w:top w:val="single" w:sz="4" w:space="0" w:color="auto"/>
            </w:tcBorders>
            <w:shd w:val="clear" w:color="auto" w:fill="EAF1DD" w:themeFill="accent3" w:themeFillTint="33"/>
          </w:tcPr>
          <w:p w14:paraId="5F9D16E4" w14:textId="1F25609A" w:rsidR="003374A5" w:rsidRPr="007D6648" w:rsidRDefault="003374A5" w:rsidP="007D6648">
            <w:pPr>
              <w:spacing w:line="240" w:lineRule="auto"/>
              <w:rPr>
                <w:rFonts w:cs="Segoe UI"/>
                <w:b/>
                <w:sz w:val="14"/>
                <w:szCs w:val="14"/>
              </w:rPr>
            </w:pPr>
            <w:r w:rsidRPr="007D6648">
              <w:rPr>
                <w:bCs/>
                <w:sz w:val="14"/>
                <w:szCs w:val="16"/>
              </w:rPr>
              <w:t>-4.5</w:t>
            </w:r>
          </w:p>
        </w:tc>
        <w:tc>
          <w:tcPr>
            <w:tcW w:w="810" w:type="dxa"/>
            <w:tcBorders>
              <w:top w:val="single" w:sz="4" w:space="0" w:color="auto"/>
            </w:tcBorders>
            <w:shd w:val="clear" w:color="auto" w:fill="EAF1DD" w:themeFill="accent3" w:themeFillTint="33"/>
          </w:tcPr>
          <w:p w14:paraId="258B5E7A" w14:textId="77F7C9A9" w:rsidR="003374A5" w:rsidRPr="007D6648" w:rsidRDefault="003374A5" w:rsidP="007D6648">
            <w:pPr>
              <w:spacing w:line="240" w:lineRule="auto"/>
              <w:rPr>
                <w:rFonts w:cs="Segoe UI"/>
                <w:b/>
                <w:sz w:val="14"/>
                <w:szCs w:val="14"/>
              </w:rPr>
            </w:pPr>
            <w:r w:rsidRPr="007D6648">
              <w:rPr>
                <w:bCs/>
                <w:sz w:val="14"/>
                <w:szCs w:val="16"/>
              </w:rPr>
              <w:t>Staff Adj.</w:t>
            </w:r>
          </w:p>
        </w:tc>
        <w:tc>
          <w:tcPr>
            <w:tcW w:w="450" w:type="dxa"/>
            <w:tcBorders>
              <w:top w:val="single" w:sz="4" w:space="0" w:color="auto"/>
            </w:tcBorders>
            <w:shd w:val="clear" w:color="auto" w:fill="EAF1DD" w:themeFill="accent3" w:themeFillTint="33"/>
          </w:tcPr>
          <w:p w14:paraId="7B661FC2" w14:textId="780050CD" w:rsidR="003374A5" w:rsidRPr="007D6648" w:rsidRDefault="003374A5" w:rsidP="007D6648">
            <w:pPr>
              <w:spacing w:line="240" w:lineRule="auto"/>
              <w:rPr>
                <w:rFonts w:cs="Segoe UI"/>
                <w:b/>
                <w:sz w:val="14"/>
                <w:szCs w:val="14"/>
              </w:rPr>
            </w:pPr>
            <w:r w:rsidRPr="007D6648">
              <w:rPr>
                <w:bCs/>
                <w:sz w:val="14"/>
                <w:szCs w:val="16"/>
              </w:rPr>
              <w:t>-2.6</w:t>
            </w:r>
          </w:p>
        </w:tc>
        <w:tc>
          <w:tcPr>
            <w:tcW w:w="1080" w:type="dxa"/>
            <w:tcBorders>
              <w:top w:val="single" w:sz="4" w:space="0" w:color="auto"/>
            </w:tcBorders>
            <w:shd w:val="clear" w:color="auto" w:fill="EAF1DD" w:themeFill="accent3" w:themeFillTint="33"/>
          </w:tcPr>
          <w:p w14:paraId="025E6890" w14:textId="3F28C4C7" w:rsidR="003374A5" w:rsidRPr="007D6648" w:rsidRDefault="003374A5" w:rsidP="007D6648">
            <w:pPr>
              <w:spacing w:line="240" w:lineRule="auto"/>
              <w:rPr>
                <w:rFonts w:cs="Segoe UI"/>
                <w:b/>
                <w:sz w:val="14"/>
                <w:szCs w:val="14"/>
              </w:rPr>
            </w:pPr>
            <w:r w:rsidRPr="007D6648">
              <w:rPr>
                <w:bCs/>
                <w:sz w:val="14"/>
                <w:szCs w:val="16"/>
              </w:rPr>
              <w:t>Staff CA Gap</w:t>
            </w:r>
          </w:p>
        </w:tc>
        <w:tc>
          <w:tcPr>
            <w:tcW w:w="427" w:type="dxa"/>
            <w:tcBorders>
              <w:top w:val="single" w:sz="4" w:space="0" w:color="auto"/>
            </w:tcBorders>
            <w:shd w:val="clear" w:color="auto" w:fill="EAF1DD" w:themeFill="accent3" w:themeFillTint="33"/>
          </w:tcPr>
          <w:p w14:paraId="434B6097" w14:textId="1DCB13A0" w:rsidR="003374A5" w:rsidRPr="007D6648" w:rsidRDefault="003374A5" w:rsidP="007D6648">
            <w:pPr>
              <w:spacing w:line="240" w:lineRule="auto"/>
              <w:rPr>
                <w:rFonts w:cs="Segoe UI"/>
                <w:b/>
                <w:sz w:val="14"/>
                <w:szCs w:val="14"/>
              </w:rPr>
            </w:pPr>
            <w:r w:rsidRPr="007D6648">
              <w:rPr>
                <w:bCs/>
                <w:sz w:val="14"/>
                <w:szCs w:val="16"/>
              </w:rPr>
              <w:t>-1.9</w:t>
            </w:r>
          </w:p>
        </w:tc>
        <w:tc>
          <w:tcPr>
            <w:tcW w:w="180" w:type="dxa"/>
            <w:vMerge/>
            <w:shd w:val="clear" w:color="auto" w:fill="EAF1DD" w:themeFill="accent3" w:themeFillTint="33"/>
          </w:tcPr>
          <w:p w14:paraId="0A60101D" w14:textId="546BB6A9" w:rsidR="003374A5" w:rsidRPr="006D6B9A" w:rsidRDefault="003374A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2256D0A0" w14:textId="77777777" w:rsidR="003374A5" w:rsidRPr="006D6B9A" w:rsidRDefault="003374A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778E446B" w14:textId="77777777" w:rsidR="003374A5" w:rsidRPr="006D6B9A" w:rsidRDefault="003374A5" w:rsidP="003C3D75">
            <w:pPr>
              <w:spacing w:line="240" w:lineRule="auto"/>
              <w:rPr>
                <w:rFonts w:cs="Segoe UI"/>
                <w:sz w:val="16"/>
                <w:szCs w:val="16"/>
              </w:rPr>
            </w:pPr>
          </w:p>
        </w:tc>
      </w:tr>
      <w:tr w:rsidR="00844E35" w:rsidRPr="006D6B9A" w14:paraId="37A0498D" w14:textId="77777777" w:rsidTr="007D6648">
        <w:trPr>
          <w:cantSplit/>
        </w:trPr>
        <w:tc>
          <w:tcPr>
            <w:tcW w:w="1260" w:type="dxa"/>
            <w:tcBorders>
              <w:top w:val="single" w:sz="4" w:space="0" w:color="auto"/>
            </w:tcBorders>
            <w:shd w:val="clear" w:color="auto" w:fill="92D050"/>
          </w:tcPr>
          <w:p w14:paraId="5A1DF770" w14:textId="77777777" w:rsidR="003374A5" w:rsidRPr="0024609C" w:rsidRDefault="003374A5" w:rsidP="003C3D75">
            <w:pPr>
              <w:spacing w:line="240" w:lineRule="auto"/>
              <w:rPr>
                <w:b/>
                <w:sz w:val="14"/>
                <w:rPrChange w:id="550" w:author="Ochoa, Javier" w:date="2018-06-08T15:24:00Z">
                  <w:rPr>
                    <w:b/>
                    <w:sz w:val="16"/>
                  </w:rPr>
                </w:rPrChange>
              </w:rPr>
            </w:pPr>
            <w:r w:rsidRPr="0024609C">
              <w:rPr>
                <w:b/>
                <w:sz w:val="14"/>
                <w:rPrChange w:id="551" w:author="Ochoa, Javier" w:date="2018-06-08T15:24:00Z">
                  <w:rPr>
                    <w:b/>
                    <w:sz w:val="16"/>
                  </w:rPr>
                </w:rPrChange>
              </w:rPr>
              <w:t xml:space="preserve">Real exchange rate </w:t>
            </w:r>
          </w:p>
          <w:p w14:paraId="4AAA6E76" w14:textId="77777777" w:rsidR="003374A5" w:rsidRPr="0024609C" w:rsidRDefault="003374A5" w:rsidP="003C3D75">
            <w:pPr>
              <w:spacing w:line="240" w:lineRule="auto"/>
              <w:rPr>
                <w:b/>
                <w:sz w:val="14"/>
                <w:rPrChange w:id="552" w:author="Ochoa, Javier" w:date="2018-06-08T15:24:00Z">
                  <w:rPr>
                    <w:b/>
                    <w:sz w:val="16"/>
                  </w:rPr>
                </w:rPrChange>
              </w:rPr>
            </w:pPr>
          </w:p>
        </w:tc>
        <w:tc>
          <w:tcPr>
            <w:tcW w:w="8802" w:type="dxa"/>
            <w:gridSpan w:val="12"/>
            <w:shd w:val="clear" w:color="auto" w:fill="EAF1DD" w:themeFill="accent3" w:themeFillTint="33"/>
          </w:tcPr>
          <w:p w14:paraId="6C7C8822" w14:textId="4E844B25" w:rsidR="003C3D75" w:rsidRPr="007D6648" w:rsidRDefault="003C3D75">
            <w:pPr>
              <w:autoSpaceDE w:val="0"/>
              <w:autoSpaceDN w:val="0"/>
              <w:adjustRightInd w:val="0"/>
              <w:spacing w:before="40" w:after="40" w:line="240" w:lineRule="auto"/>
              <w:rPr>
                <w:sz w:val="14"/>
                <w:rPrChange w:id="553" w:author="Ochoa, Javier" w:date="2018-06-08T15:24:00Z">
                  <w:rPr>
                    <w:sz w:val="13"/>
                  </w:rPr>
                </w:rPrChange>
              </w:rPr>
              <w:pPrChange w:id="554" w:author="Ochoa, Javier" w:date="2018-06-08T15:24:00Z">
                <w:pPr>
                  <w:framePr w:hSpace="180" w:wrap="around" w:hAnchor="margin" w:xAlign="center" w:y="-300"/>
                  <w:autoSpaceDE w:val="0"/>
                  <w:autoSpaceDN w:val="0"/>
                  <w:adjustRightInd w:val="0"/>
                  <w:spacing w:after="40" w:line="190" w:lineRule="exact"/>
                </w:pPr>
              </w:pPrChange>
            </w:pPr>
            <w:r w:rsidRPr="007D6648">
              <w:rPr>
                <w:b/>
                <w:sz w:val="14"/>
                <w:rPrChange w:id="555" w:author="Ochoa, Javier" w:date="2018-06-08T15:24:00Z">
                  <w:rPr>
                    <w:b/>
                    <w:sz w:val="13"/>
                  </w:rPr>
                </w:rPrChange>
              </w:rPr>
              <w:t xml:space="preserve">Background. </w:t>
            </w:r>
            <w:r w:rsidRPr="007D6648">
              <w:rPr>
                <w:sz w:val="14"/>
                <w:rPrChange w:id="556" w:author="Ochoa, Javier" w:date="2018-06-08T15:24:00Z">
                  <w:rPr>
                    <w:sz w:val="13"/>
                  </w:rPr>
                </w:rPrChange>
              </w:rPr>
              <w:t xml:space="preserve">The real effective exchange rate (REER) appreciated by around 1.5 percent on an annual average basis between 2016 and 2017. </w:t>
            </w:r>
            <w:r w:rsidRPr="007D6648">
              <w:rPr>
                <w:rFonts w:cs="Segoe UI"/>
                <w:sz w:val="14"/>
                <w:szCs w:val="16"/>
              </w:rPr>
              <w:t>Estimates through [May]</w:t>
            </w:r>
            <w:r w:rsidRPr="007D6648">
              <w:rPr>
                <w:sz w:val="14"/>
                <w:rPrChange w:id="557" w:author="Ochoa, Javier" w:date="2018-06-08T15:24:00Z">
                  <w:rPr>
                    <w:sz w:val="13"/>
                  </w:rPr>
                </w:rPrChange>
              </w:rPr>
              <w:t xml:space="preserve"> 2018</w:t>
            </w:r>
            <w:r w:rsidRPr="007D6648">
              <w:rPr>
                <w:rFonts w:cs="Segoe UI"/>
                <w:sz w:val="14"/>
                <w:szCs w:val="16"/>
              </w:rPr>
              <w:t xml:space="preserve"> show that</w:t>
            </w:r>
            <w:r w:rsidRPr="007D6648">
              <w:rPr>
                <w:sz w:val="14"/>
                <w:rPrChange w:id="558" w:author="Ochoa, Javier" w:date="2018-06-08T15:24:00Z">
                  <w:rPr>
                    <w:sz w:val="13"/>
                  </w:rPr>
                </w:rPrChange>
              </w:rPr>
              <w:t xml:space="preserve"> the REER </w:t>
            </w:r>
            <w:r w:rsidRPr="007D6648">
              <w:rPr>
                <w:rFonts w:cs="Segoe UI"/>
                <w:sz w:val="14"/>
                <w:szCs w:val="16"/>
              </w:rPr>
              <w:t>has been unchanged relative</w:t>
            </w:r>
            <w:r w:rsidRPr="007D6648">
              <w:rPr>
                <w:sz w:val="14"/>
                <w:rPrChange w:id="559" w:author="Ochoa, Javier" w:date="2018-06-08T15:24:00Z">
                  <w:rPr>
                    <w:sz w:val="13"/>
                  </w:rPr>
                </w:rPrChange>
              </w:rPr>
              <w:t xml:space="preserve"> to the </w:t>
            </w:r>
            <w:r w:rsidRPr="007D6648">
              <w:rPr>
                <w:rFonts w:cs="Segoe UI"/>
                <w:sz w:val="14"/>
                <w:szCs w:val="16"/>
              </w:rPr>
              <w:t xml:space="preserve">2017 </w:t>
            </w:r>
            <w:r w:rsidRPr="007D6648">
              <w:rPr>
                <w:sz w:val="14"/>
                <w:rPrChange w:id="560" w:author="Ochoa, Javier" w:date="2018-06-08T15:24:00Z">
                  <w:rPr>
                    <w:sz w:val="13"/>
                  </w:rPr>
                </w:rPrChange>
              </w:rPr>
              <w:t>average.</w:t>
            </w:r>
          </w:p>
          <w:p w14:paraId="0187222A" w14:textId="0A6F4868" w:rsidR="003374A5" w:rsidRPr="0024609C" w:rsidRDefault="003C3D75">
            <w:pPr>
              <w:spacing w:before="20" w:after="20" w:line="240" w:lineRule="auto"/>
              <w:rPr>
                <w:b/>
                <w:sz w:val="14"/>
                <w:rPrChange w:id="561" w:author="Ochoa, Javier" w:date="2018-06-08T15:24:00Z">
                  <w:rPr>
                    <w:b/>
                    <w:sz w:val="16"/>
                  </w:rPr>
                </w:rPrChange>
              </w:rPr>
              <w:pPrChange w:id="562" w:author="Ochoa, Javier" w:date="2018-06-08T15:24:00Z">
                <w:pPr>
                  <w:framePr w:hSpace="180" w:wrap="around" w:hAnchor="margin" w:xAlign="center" w:y="-300"/>
                  <w:spacing w:before="20" w:after="20" w:line="200" w:lineRule="exact"/>
                </w:pPr>
              </w:pPrChange>
            </w:pPr>
            <w:r w:rsidRPr="007D6648">
              <w:rPr>
                <w:b/>
                <w:sz w:val="14"/>
                <w:rPrChange w:id="563" w:author="Ochoa, Javier" w:date="2018-06-08T15:24:00Z">
                  <w:rPr>
                    <w:b/>
                    <w:sz w:val="13"/>
                  </w:rPr>
                </w:rPrChange>
              </w:rPr>
              <w:t xml:space="preserve">Assessment. </w:t>
            </w:r>
            <w:r w:rsidRPr="007D6648">
              <w:rPr>
                <w:rFonts w:cs="Segoe UI"/>
                <w:sz w:val="14"/>
                <w:szCs w:val="16"/>
              </w:rPr>
              <w:t xml:space="preserve"> The</w:t>
            </w:r>
            <w:r w:rsidRPr="007D6648">
              <w:rPr>
                <w:sz w:val="14"/>
                <w:rPrChange w:id="564" w:author="Ochoa, Javier" w:date="2018-06-08T15:24:00Z">
                  <w:rPr>
                    <w:sz w:val="13"/>
                  </w:rPr>
                </w:rPrChange>
              </w:rPr>
              <w:t xml:space="preserve"> EBA REER index </w:t>
            </w:r>
            <w:r w:rsidRPr="007D6648">
              <w:rPr>
                <w:rFonts w:cs="Segoe UI"/>
                <w:sz w:val="14"/>
                <w:szCs w:val="16"/>
              </w:rPr>
              <w:t>model points</w:t>
            </w:r>
            <w:r w:rsidRPr="007D6648">
              <w:rPr>
                <w:sz w:val="14"/>
                <w:rPrChange w:id="565" w:author="Ochoa, Javier" w:date="2018-06-08T15:24:00Z">
                  <w:rPr>
                    <w:sz w:val="13"/>
                  </w:rPr>
                </w:rPrChange>
              </w:rPr>
              <w:t xml:space="preserve"> to </w:t>
            </w:r>
            <w:r w:rsidRPr="007D6648">
              <w:rPr>
                <w:rFonts w:cs="Segoe UI"/>
                <w:sz w:val="14"/>
                <w:szCs w:val="16"/>
              </w:rPr>
              <w:t>an overvaluation of 2.2</w:t>
            </w:r>
            <w:r w:rsidRPr="007D6648">
              <w:rPr>
                <w:sz w:val="14"/>
                <w:rPrChange w:id="566" w:author="Ochoa, Javier" w:date="2018-06-08T15:24:00Z">
                  <w:rPr>
                    <w:sz w:val="13"/>
                  </w:rPr>
                </w:rPrChange>
              </w:rPr>
              <w:t xml:space="preserve"> percent in 2017, </w:t>
            </w:r>
            <w:r w:rsidRPr="007D6648">
              <w:rPr>
                <w:rFonts w:cs="Segoe UI"/>
                <w:sz w:val="14"/>
                <w:szCs w:val="16"/>
              </w:rPr>
              <w:t>while the REER level model points to an undervaluation of around 6 percent.</w:t>
            </w:r>
            <w:r w:rsidRPr="007D6648">
              <w:rPr>
                <w:sz w:val="14"/>
                <w:rPrChange w:id="567" w:author="Ochoa, Javier" w:date="2018-06-08T15:24:00Z">
                  <w:rPr>
                    <w:sz w:val="13"/>
                  </w:rPr>
                </w:rPrChange>
              </w:rPr>
              <w:t xml:space="preserve"> In staff’s view, the REER </w:t>
            </w:r>
            <w:r w:rsidRPr="007D6648">
              <w:rPr>
                <w:rFonts w:cs="Segoe UI"/>
                <w:sz w:val="14"/>
                <w:szCs w:val="16"/>
              </w:rPr>
              <w:t>level model</w:t>
            </w:r>
            <w:r w:rsidRPr="007D6648">
              <w:rPr>
                <w:sz w:val="14"/>
                <w:rPrChange w:id="568" w:author="Ochoa, Javier" w:date="2018-06-08T15:24:00Z">
                  <w:rPr>
                    <w:sz w:val="13"/>
                  </w:rPr>
                </w:rPrChange>
              </w:rPr>
              <w:t xml:space="preserve"> could overstate the extent of undervaluation</w:t>
            </w:r>
            <w:r w:rsidRPr="007D6648">
              <w:rPr>
                <w:rFonts w:cs="Segoe UI"/>
                <w:sz w:val="14"/>
                <w:szCs w:val="16"/>
              </w:rPr>
              <w:t>. 4</w:t>
            </w:r>
            <w:r w:rsidRPr="007D6648">
              <w:rPr>
                <w:sz w:val="14"/>
                <w:rPrChange w:id="569" w:author="Ochoa, Javier" w:date="2018-06-08T15:24:00Z">
                  <w:rPr>
                    <w:sz w:val="13"/>
                  </w:rPr>
                </w:rPrChange>
              </w:rPr>
              <w:t xml:space="preserve">/ Consistent with the assessed CA gap, staff estimates that the real effective exchange rate is overvalued by about 1 to </w:t>
            </w:r>
            <w:r w:rsidRPr="007D6648">
              <w:rPr>
                <w:rFonts w:cs="Segoe UI"/>
                <w:sz w:val="14"/>
                <w:szCs w:val="16"/>
              </w:rPr>
              <w:t>13</w:t>
            </w:r>
            <w:r w:rsidRPr="007D6648">
              <w:rPr>
                <w:sz w:val="14"/>
                <w:rPrChange w:id="570" w:author="Ochoa, Javier" w:date="2018-06-08T15:24:00Z">
                  <w:rPr>
                    <w:sz w:val="13"/>
                  </w:rPr>
                </w:rPrChange>
              </w:rPr>
              <w:t xml:space="preserve"> percent relative to medium-term fundamentals and desirable policies.</w:t>
            </w:r>
            <w:r w:rsidRPr="007D6648">
              <w:rPr>
                <w:rFonts w:cs="Segoe UI"/>
                <w:sz w:val="14"/>
                <w:szCs w:val="16"/>
              </w:rPr>
              <w:t xml:space="preserve"> 5</w:t>
            </w:r>
            <w:r w:rsidRPr="007D6648">
              <w:rPr>
                <w:sz w:val="14"/>
                <w:rPrChange w:id="571" w:author="Ochoa, Javier" w:date="2018-06-08T15:24:00Z">
                  <w:rPr>
                    <w:sz w:val="13"/>
                  </w:rPr>
                </w:rPrChange>
              </w:rPr>
              <w:t>/</w:t>
            </w:r>
          </w:p>
        </w:tc>
        <w:tc>
          <w:tcPr>
            <w:tcW w:w="180" w:type="dxa"/>
            <w:vMerge/>
            <w:shd w:val="clear" w:color="auto" w:fill="EAF1DD" w:themeFill="accent3" w:themeFillTint="33"/>
          </w:tcPr>
          <w:p w14:paraId="38365510" w14:textId="77777777" w:rsidR="003374A5" w:rsidRPr="006D6B9A" w:rsidRDefault="003374A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176A1C4F" w14:textId="77777777" w:rsidR="003374A5" w:rsidRPr="006D6B9A" w:rsidRDefault="003374A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5CCCCB4E" w14:textId="77777777" w:rsidR="003374A5" w:rsidRPr="006D6B9A" w:rsidRDefault="003374A5" w:rsidP="003C3D75">
            <w:pPr>
              <w:spacing w:line="240" w:lineRule="auto"/>
              <w:rPr>
                <w:rFonts w:cs="Segoe UI"/>
                <w:sz w:val="16"/>
                <w:szCs w:val="16"/>
              </w:rPr>
            </w:pPr>
          </w:p>
        </w:tc>
      </w:tr>
      <w:tr w:rsidR="00844E35" w:rsidRPr="006D6B9A" w14:paraId="0BAD1616" w14:textId="77777777" w:rsidTr="007D6648">
        <w:trPr>
          <w:cantSplit/>
          <w:trHeight w:val="1311"/>
        </w:trPr>
        <w:tc>
          <w:tcPr>
            <w:tcW w:w="1260" w:type="dxa"/>
            <w:shd w:val="clear" w:color="auto" w:fill="92D050"/>
          </w:tcPr>
          <w:p w14:paraId="1B327460" w14:textId="77777777" w:rsidR="003C3D75" w:rsidRPr="0024609C" w:rsidRDefault="003C3D75" w:rsidP="003C3D75">
            <w:pPr>
              <w:spacing w:line="240" w:lineRule="auto"/>
              <w:rPr>
                <w:b/>
                <w:sz w:val="14"/>
                <w:rPrChange w:id="572" w:author="Ochoa, Javier" w:date="2018-06-08T15:24:00Z">
                  <w:rPr>
                    <w:b/>
                    <w:sz w:val="16"/>
                  </w:rPr>
                </w:rPrChange>
              </w:rPr>
            </w:pPr>
            <w:r w:rsidRPr="0024609C">
              <w:rPr>
                <w:b/>
                <w:sz w:val="14"/>
                <w:rPrChange w:id="573" w:author="Ochoa, Javier" w:date="2018-06-08T15:24:00Z">
                  <w:rPr>
                    <w:b/>
                    <w:sz w:val="16"/>
                  </w:rPr>
                </w:rPrChange>
              </w:rPr>
              <w:t xml:space="preserve">Capital and financial accounts: </w:t>
            </w:r>
          </w:p>
          <w:p w14:paraId="79A74BA8" w14:textId="77777777" w:rsidR="003C3D75" w:rsidRPr="0024609C" w:rsidRDefault="003C3D75" w:rsidP="003C3D75">
            <w:pPr>
              <w:spacing w:line="240" w:lineRule="auto"/>
              <w:rPr>
                <w:b/>
                <w:sz w:val="14"/>
                <w:rPrChange w:id="574" w:author="Ochoa, Javier" w:date="2018-06-08T15:24:00Z">
                  <w:rPr>
                    <w:b/>
                    <w:sz w:val="16"/>
                  </w:rPr>
                </w:rPrChange>
              </w:rPr>
            </w:pPr>
            <w:r w:rsidRPr="0024609C">
              <w:rPr>
                <w:b/>
                <w:sz w:val="14"/>
                <w:rPrChange w:id="575" w:author="Ochoa, Javier" w:date="2018-06-08T15:24:00Z">
                  <w:rPr>
                    <w:b/>
                    <w:sz w:val="16"/>
                  </w:rPr>
                </w:rPrChange>
              </w:rPr>
              <w:t>flows and policy measures</w:t>
            </w:r>
          </w:p>
        </w:tc>
        <w:tc>
          <w:tcPr>
            <w:tcW w:w="8802" w:type="dxa"/>
            <w:gridSpan w:val="12"/>
            <w:shd w:val="clear" w:color="auto" w:fill="EAF1DD" w:themeFill="accent3" w:themeFillTint="33"/>
          </w:tcPr>
          <w:p w14:paraId="38EAFFE9" w14:textId="38AD2242" w:rsidR="003C3D75" w:rsidRPr="007D6648" w:rsidRDefault="003C3D75">
            <w:pPr>
              <w:autoSpaceDE w:val="0"/>
              <w:autoSpaceDN w:val="0"/>
              <w:adjustRightInd w:val="0"/>
              <w:spacing w:before="40" w:after="40" w:line="240" w:lineRule="auto"/>
              <w:rPr>
                <w:sz w:val="14"/>
                <w:rPrChange w:id="576" w:author="Ochoa, Javier" w:date="2018-06-08T15:24:00Z">
                  <w:rPr>
                    <w:sz w:val="13"/>
                  </w:rPr>
                </w:rPrChange>
              </w:rPr>
              <w:pPrChange w:id="577" w:author="Ochoa, Javier" w:date="2018-06-08T15:24:00Z">
                <w:pPr>
                  <w:framePr w:hSpace="180" w:wrap="around" w:hAnchor="margin" w:xAlign="center" w:y="-300"/>
                  <w:autoSpaceDE w:val="0"/>
                  <w:autoSpaceDN w:val="0"/>
                  <w:adjustRightInd w:val="0"/>
                  <w:spacing w:after="40" w:line="190" w:lineRule="exact"/>
                </w:pPr>
              </w:pPrChange>
            </w:pPr>
            <w:r w:rsidRPr="007D6648">
              <w:rPr>
                <w:b/>
                <w:sz w:val="14"/>
                <w:rPrChange w:id="578" w:author="Ochoa, Javier" w:date="2018-06-08T15:24:00Z">
                  <w:rPr>
                    <w:b/>
                    <w:sz w:val="13"/>
                  </w:rPr>
                </w:rPrChange>
              </w:rPr>
              <w:t>Background.</w:t>
            </w:r>
            <w:r w:rsidRPr="007D6648">
              <w:rPr>
                <w:sz w:val="14"/>
                <w:rPrChange w:id="579" w:author="Ochoa, Javier" w:date="2018-06-08T15:24:00Z">
                  <w:rPr>
                    <w:sz w:val="13"/>
                  </w:rPr>
                </w:rPrChange>
              </w:rPr>
              <w:t xml:space="preserve"> The CA deficit in 2017 has been financ</w:t>
            </w:r>
            <w:r w:rsidR="00BB1599">
              <w:rPr>
                <w:sz w:val="14"/>
                <w:rPrChange w:id="580" w:author="Ochoa, Javier" w:date="2018-06-08T15:24:00Z">
                  <w:rPr>
                    <w:sz w:val="13"/>
                  </w:rPr>
                </w:rPrChange>
              </w:rPr>
              <w:t>ed by net portfolio inflows (4.</w:t>
            </w:r>
            <w:r w:rsidR="00BB1599">
              <w:rPr>
                <w:rFonts w:cs="Segoe UI"/>
                <w:sz w:val="14"/>
                <w:szCs w:val="16"/>
              </w:rPr>
              <w:t>9</w:t>
            </w:r>
            <w:r w:rsidRPr="007D6648">
              <w:rPr>
                <w:sz w:val="14"/>
                <w:rPrChange w:id="581" w:author="Ochoa, Javier" w:date="2018-06-08T15:24:00Z">
                  <w:rPr>
                    <w:sz w:val="13"/>
                  </w:rPr>
                </w:rPrChange>
              </w:rPr>
              <w:t xml:space="preserve"> percent of GDP). Non-resident investors mostly purchas</w:t>
            </w:r>
            <w:r w:rsidR="00BB1599">
              <w:rPr>
                <w:sz w:val="14"/>
                <w:rPrChange w:id="582" w:author="Ochoa, Javier" w:date="2018-06-08T15:24:00Z">
                  <w:rPr>
                    <w:sz w:val="13"/>
                  </w:rPr>
                </w:rPrChange>
              </w:rPr>
              <w:t>ed corporate debt securities (</w:t>
            </w:r>
            <w:r w:rsidR="00BB1599">
              <w:rPr>
                <w:rFonts w:cs="Segoe UI"/>
                <w:sz w:val="14"/>
                <w:szCs w:val="16"/>
              </w:rPr>
              <w:t>59</w:t>
            </w:r>
            <w:r w:rsidRPr="007D6648">
              <w:rPr>
                <w:sz w:val="14"/>
                <w:rPrChange w:id="583" w:author="Ochoa, Javier" w:date="2018-06-08T15:24:00Z">
                  <w:rPr>
                    <w:sz w:val="13"/>
                  </w:rPr>
                </w:rPrChange>
              </w:rPr>
              <w:t xml:space="preserve"> percent of portfolio net inflows). Foreign acquisition of Canadian equities and government debt s</w:t>
            </w:r>
            <w:r w:rsidR="00BB1599">
              <w:rPr>
                <w:sz w:val="14"/>
                <w:rPrChange w:id="584" w:author="Ochoa, Javier" w:date="2018-06-08T15:24:00Z">
                  <w:rPr>
                    <w:sz w:val="13"/>
                  </w:rPr>
                </w:rPrChange>
              </w:rPr>
              <w:t xml:space="preserve">ecurities stood at 10 and </w:t>
            </w:r>
            <w:r w:rsidR="00BB1599">
              <w:rPr>
                <w:rFonts w:cs="Segoe UI"/>
                <w:sz w:val="14"/>
                <w:szCs w:val="16"/>
              </w:rPr>
              <w:t>31</w:t>
            </w:r>
            <w:r w:rsidRPr="007D6648">
              <w:rPr>
                <w:sz w:val="14"/>
                <w:rPrChange w:id="585" w:author="Ochoa, Javier" w:date="2018-06-08T15:24:00Z">
                  <w:rPr>
                    <w:sz w:val="13"/>
                  </w:rPr>
                </w:rPrChange>
              </w:rPr>
              <w:t xml:space="preserve"> percent, respectively. In 2017 foreign direct investment reco</w:t>
            </w:r>
            <w:r w:rsidR="00BB1599">
              <w:rPr>
                <w:sz w:val="14"/>
                <w:rPrChange w:id="586" w:author="Ochoa, Javier" w:date="2018-06-08T15:24:00Z">
                  <w:rPr>
                    <w:sz w:val="13"/>
                  </w:rPr>
                </w:rPrChange>
              </w:rPr>
              <w:t>rded a higher net outflow of 3.</w:t>
            </w:r>
            <w:r w:rsidR="00BB1599">
              <w:rPr>
                <w:rFonts w:cs="Segoe UI"/>
                <w:sz w:val="14"/>
                <w:szCs w:val="16"/>
              </w:rPr>
              <w:t>3</w:t>
            </w:r>
            <w:r w:rsidRPr="007D6648">
              <w:rPr>
                <w:sz w:val="14"/>
                <w:rPrChange w:id="587" w:author="Ochoa, Javier" w:date="2018-06-08T15:24:00Z">
                  <w:rPr>
                    <w:sz w:val="13"/>
                  </w:rPr>
                </w:rPrChange>
              </w:rPr>
              <w:t xml:space="preserve"> percent of GDP (2.4 percent of GDP in 2016). </w:t>
            </w:r>
          </w:p>
          <w:p w14:paraId="1CE55C5C" w14:textId="2F22B477" w:rsidR="003C3D75" w:rsidRPr="003C3D75" w:rsidRDefault="003C3D75">
            <w:pPr>
              <w:spacing w:before="20" w:after="20" w:line="240" w:lineRule="auto"/>
              <w:rPr>
                <w:sz w:val="14"/>
                <w:rPrChange w:id="588" w:author="Ochoa, Javier" w:date="2018-06-08T15:24:00Z">
                  <w:rPr>
                    <w:sz w:val="16"/>
                  </w:rPr>
                </w:rPrChange>
              </w:rPr>
              <w:pPrChange w:id="589" w:author="Ochoa, Javier" w:date="2018-06-08T15:24:00Z">
                <w:pPr>
                  <w:framePr w:hSpace="180" w:wrap="around" w:hAnchor="margin" w:xAlign="center" w:y="-300"/>
                  <w:spacing w:before="20" w:after="20" w:line="200" w:lineRule="exact"/>
                </w:pPr>
              </w:pPrChange>
            </w:pPr>
            <w:r w:rsidRPr="007D6648">
              <w:rPr>
                <w:b/>
                <w:sz w:val="14"/>
                <w:rPrChange w:id="590" w:author="Ochoa, Javier" w:date="2018-06-08T15:24:00Z">
                  <w:rPr>
                    <w:b/>
                    <w:sz w:val="13"/>
                  </w:rPr>
                </w:rPrChange>
              </w:rPr>
              <w:t>Assessment</w:t>
            </w:r>
            <w:r w:rsidRPr="007D6648">
              <w:rPr>
                <w:sz w:val="14"/>
                <w:rPrChange w:id="591" w:author="Ochoa, Javier" w:date="2018-06-08T15:24:00Z">
                  <w:rPr>
                    <w:sz w:val="13"/>
                  </w:rPr>
                </w:rPrChange>
              </w:rPr>
              <w:t xml:space="preserve">. Canada has a fully open capital account. Vulnerabilities are limited by a credible commitment to a floating exchange rate and, while the government is running fiscal deficits slightly less than 1 percent of GDP in the near term, there is strong and credible commitment to fiscal consolidation over the medium term. </w:t>
            </w:r>
          </w:p>
        </w:tc>
        <w:tc>
          <w:tcPr>
            <w:tcW w:w="180" w:type="dxa"/>
            <w:vMerge/>
            <w:shd w:val="clear" w:color="auto" w:fill="EAF1DD" w:themeFill="accent3" w:themeFillTint="33"/>
          </w:tcPr>
          <w:p w14:paraId="2614EE12" w14:textId="77777777" w:rsidR="003C3D75" w:rsidRPr="006D6B9A" w:rsidRDefault="003C3D7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0BFDE84E" w14:textId="77777777" w:rsidR="003C3D75" w:rsidRPr="006D6B9A" w:rsidRDefault="003C3D7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26C5C1EB" w14:textId="77777777" w:rsidR="003C3D75" w:rsidRPr="006D6B9A" w:rsidRDefault="003C3D75" w:rsidP="003C3D75">
            <w:pPr>
              <w:spacing w:line="240" w:lineRule="auto"/>
              <w:rPr>
                <w:rFonts w:cs="Segoe UI"/>
                <w:sz w:val="16"/>
                <w:szCs w:val="16"/>
              </w:rPr>
            </w:pPr>
          </w:p>
        </w:tc>
      </w:tr>
      <w:tr w:rsidR="00844E35" w:rsidRPr="006D6B9A" w14:paraId="17B02099" w14:textId="77777777" w:rsidTr="007D6648">
        <w:trPr>
          <w:cantSplit/>
          <w:trHeight w:val="163"/>
        </w:trPr>
        <w:tc>
          <w:tcPr>
            <w:tcW w:w="1260" w:type="dxa"/>
            <w:tcBorders>
              <w:bottom w:val="single" w:sz="4" w:space="0" w:color="auto"/>
            </w:tcBorders>
            <w:shd w:val="clear" w:color="auto" w:fill="92D050"/>
          </w:tcPr>
          <w:p w14:paraId="0A3508F0" w14:textId="77777777" w:rsidR="003374A5" w:rsidRPr="0024609C" w:rsidRDefault="003374A5" w:rsidP="003C3D75">
            <w:pPr>
              <w:spacing w:line="240" w:lineRule="auto"/>
              <w:rPr>
                <w:b/>
                <w:sz w:val="14"/>
                <w:rPrChange w:id="592" w:author="Ochoa, Javier" w:date="2018-06-08T15:24:00Z">
                  <w:rPr>
                    <w:b/>
                    <w:sz w:val="16"/>
                  </w:rPr>
                </w:rPrChange>
              </w:rPr>
            </w:pPr>
            <w:r w:rsidRPr="0024609C">
              <w:rPr>
                <w:b/>
                <w:sz w:val="14"/>
                <w:rPrChange w:id="593" w:author="Ochoa, Javier" w:date="2018-06-08T15:24:00Z">
                  <w:rPr>
                    <w:b/>
                    <w:sz w:val="16"/>
                  </w:rPr>
                </w:rPrChange>
              </w:rPr>
              <w:t>FX intervention and reserves level</w:t>
            </w:r>
          </w:p>
        </w:tc>
        <w:tc>
          <w:tcPr>
            <w:tcW w:w="8802" w:type="dxa"/>
            <w:gridSpan w:val="12"/>
            <w:tcBorders>
              <w:bottom w:val="single" w:sz="4" w:space="0" w:color="auto"/>
            </w:tcBorders>
            <w:shd w:val="clear" w:color="auto" w:fill="EAF1DD" w:themeFill="accent3" w:themeFillTint="33"/>
          </w:tcPr>
          <w:p w14:paraId="0FA182C2" w14:textId="65081604" w:rsidR="003C3D75" w:rsidRPr="007D6648" w:rsidRDefault="003C3D75">
            <w:pPr>
              <w:spacing w:before="40" w:after="40" w:line="240" w:lineRule="auto"/>
              <w:rPr>
                <w:sz w:val="14"/>
                <w:rPrChange w:id="594" w:author="Ochoa, Javier" w:date="2018-06-08T15:24:00Z">
                  <w:rPr>
                    <w:sz w:val="13"/>
                  </w:rPr>
                </w:rPrChange>
              </w:rPr>
              <w:pPrChange w:id="595" w:author="Ochoa, Javier" w:date="2018-06-08T15:24:00Z">
                <w:pPr>
                  <w:framePr w:hSpace="180" w:wrap="around" w:hAnchor="margin" w:xAlign="center" w:y="-300"/>
                  <w:spacing w:after="40" w:line="238" w:lineRule="auto"/>
                </w:pPr>
              </w:pPrChange>
            </w:pPr>
            <w:r w:rsidRPr="007D6648">
              <w:rPr>
                <w:b/>
                <w:sz w:val="14"/>
                <w:rPrChange w:id="596" w:author="Ochoa, Javier" w:date="2018-06-08T15:24:00Z">
                  <w:rPr>
                    <w:b/>
                    <w:sz w:val="13"/>
                  </w:rPr>
                </w:rPrChange>
              </w:rPr>
              <w:t xml:space="preserve">Background. </w:t>
            </w:r>
            <w:r w:rsidRPr="007D6648">
              <w:rPr>
                <w:sz w:val="14"/>
                <w:rPrChange w:id="597" w:author="Ochoa, Javier" w:date="2018-06-08T15:24:00Z">
                  <w:rPr>
                    <w:sz w:val="13"/>
                  </w:rPr>
                </w:rPrChange>
              </w:rPr>
              <w:t>Canada has a free-floating exchange rate regime, and has not intervened in the foreign exchange market since September 1998 (</w:t>
            </w:r>
            <w:r w:rsidRPr="007D6648">
              <w:rPr>
                <w:rFonts w:cs="Segoe UI"/>
                <w:sz w:val="14"/>
                <w:szCs w:val="16"/>
              </w:rPr>
              <w:t>except for</w:t>
            </w:r>
            <w:r w:rsidRPr="007D6648">
              <w:rPr>
                <w:sz w:val="14"/>
                <w:rPrChange w:id="598" w:author="Ochoa, Javier" w:date="2018-06-08T15:24:00Z">
                  <w:rPr>
                    <w:sz w:val="13"/>
                  </w:rPr>
                </w:rPrChange>
              </w:rPr>
              <w:t xml:space="preserve"> participating in internationally concerted interventions). Canada has limited reserves but its central bank has standing swap arrangements with the U.S. Federal Reserve and four other major central banks (it has not drawn on these swap lines). </w:t>
            </w:r>
          </w:p>
          <w:p w14:paraId="552E715D" w14:textId="11C759AE" w:rsidR="003374A5" w:rsidRPr="0024609C" w:rsidRDefault="003C3D75">
            <w:pPr>
              <w:spacing w:before="20" w:after="20" w:line="240" w:lineRule="auto"/>
              <w:rPr>
                <w:sz w:val="14"/>
                <w:rPrChange w:id="599" w:author="Ochoa, Javier" w:date="2018-06-08T15:24:00Z">
                  <w:rPr>
                    <w:sz w:val="16"/>
                  </w:rPr>
                </w:rPrChange>
              </w:rPr>
              <w:pPrChange w:id="600" w:author="Ochoa, Javier" w:date="2018-06-08T15:24:00Z">
                <w:pPr>
                  <w:framePr w:hSpace="180" w:wrap="around" w:hAnchor="margin" w:xAlign="center" w:y="-300"/>
                  <w:spacing w:before="20" w:after="20" w:line="200" w:lineRule="exact"/>
                </w:pPr>
              </w:pPrChange>
            </w:pPr>
            <w:r w:rsidRPr="007D6648">
              <w:rPr>
                <w:b/>
                <w:sz w:val="14"/>
                <w:rPrChange w:id="601" w:author="Ochoa, Javier" w:date="2018-06-08T15:24:00Z">
                  <w:rPr>
                    <w:b/>
                    <w:sz w:val="13"/>
                  </w:rPr>
                </w:rPrChange>
              </w:rPr>
              <w:t>Assessment</w:t>
            </w:r>
            <w:r w:rsidRPr="007D6648">
              <w:rPr>
                <w:sz w:val="14"/>
                <w:rPrChange w:id="602" w:author="Ochoa, Javier" w:date="2018-06-08T15:24:00Z">
                  <w:rPr>
                    <w:sz w:val="13"/>
                  </w:rPr>
                </w:rPrChange>
              </w:rPr>
              <w:t>.</w:t>
            </w:r>
            <w:r w:rsidRPr="007D6648">
              <w:rPr>
                <w:b/>
                <w:sz w:val="14"/>
                <w:rPrChange w:id="603" w:author="Ochoa, Javier" w:date="2018-06-08T15:24:00Z">
                  <w:rPr>
                    <w:b/>
                    <w:sz w:val="13"/>
                  </w:rPr>
                </w:rPrChange>
              </w:rPr>
              <w:t xml:space="preserve"> </w:t>
            </w:r>
            <w:r w:rsidRPr="007D6648">
              <w:rPr>
                <w:sz w:val="14"/>
                <w:rPrChange w:id="604" w:author="Ochoa, Javier" w:date="2018-06-08T15:24:00Z">
                  <w:rPr>
                    <w:sz w:val="13"/>
                  </w:rPr>
                </w:rPrChange>
              </w:rPr>
              <w:t>Policies in this area are appropriate to the circumstances of Canada. The authorities are strongly committed to a floating regime which, together with the swap arrangement, reduces the need for reserve holding.</w:t>
            </w:r>
          </w:p>
        </w:tc>
        <w:tc>
          <w:tcPr>
            <w:tcW w:w="180" w:type="dxa"/>
            <w:vMerge/>
            <w:tcBorders>
              <w:bottom w:val="single" w:sz="4" w:space="0" w:color="auto"/>
            </w:tcBorders>
            <w:shd w:val="clear" w:color="auto" w:fill="EAF1DD" w:themeFill="accent3" w:themeFillTint="33"/>
          </w:tcPr>
          <w:p w14:paraId="71BFDDF7" w14:textId="77777777" w:rsidR="003374A5" w:rsidRPr="006D6B9A" w:rsidRDefault="003374A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68B33D1F" w14:textId="77777777" w:rsidR="003374A5" w:rsidRPr="006D6B9A" w:rsidRDefault="003374A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3F3CB9C9" w14:textId="77777777" w:rsidR="003374A5" w:rsidRPr="006D6B9A" w:rsidRDefault="003374A5" w:rsidP="003C3D75">
            <w:pPr>
              <w:spacing w:line="240" w:lineRule="auto"/>
              <w:rPr>
                <w:rFonts w:cs="Segoe UI"/>
                <w:sz w:val="16"/>
                <w:szCs w:val="16"/>
              </w:rPr>
            </w:pPr>
          </w:p>
        </w:tc>
      </w:tr>
      <w:tr w:rsidR="00844E35" w:rsidRPr="006D6B9A" w14:paraId="68DAF919" w14:textId="77777777" w:rsidTr="007D6648">
        <w:trPr>
          <w:cantSplit/>
          <w:trHeight w:val="1070"/>
        </w:trPr>
        <w:tc>
          <w:tcPr>
            <w:tcW w:w="1260" w:type="dxa"/>
            <w:tcBorders>
              <w:top w:val="single" w:sz="4" w:space="0" w:color="auto"/>
              <w:bottom w:val="single" w:sz="4" w:space="0" w:color="auto"/>
            </w:tcBorders>
            <w:shd w:val="clear" w:color="auto" w:fill="92D050"/>
          </w:tcPr>
          <w:p w14:paraId="5ADF597C" w14:textId="77777777" w:rsidR="003374A5" w:rsidRPr="0024609C" w:rsidRDefault="003374A5" w:rsidP="003C3D75">
            <w:pPr>
              <w:spacing w:line="240" w:lineRule="auto"/>
              <w:rPr>
                <w:b/>
                <w:sz w:val="14"/>
                <w:rPrChange w:id="605" w:author="Ochoa, Javier" w:date="2018-06-08T15:24:00Z">
                  <w:rPr>
                    <w:b/>
                    <w:sz w:val="16"/>
                  </w:rPr>
                </w:rPrChange>
              </w:rPr>
            </w:pPr>
            <w:r w:rsidRPr="0024609C">
              <w:rPr>
                <w:b/>
                <w:sz w:val="14"/>
                <w:rPrChange w:id="606" w:author="Ochoa, Javier" w:date="2018-06-08T15:24:00Z">
                  <w:rPr>
                    <w:b/>
                    <w:sz w:val="16"/>
                  </w:rPr>
                </w:rPrChange>
              </w:rPr>
              <w:t>Technical Background Notes</w:t>
            </w:r>
          </w:p>
        </w:tc>
        <w:tc>
          <w:tcPr>
            <w:tcW w:w="8802" w:type="dxa"/>
            <w:gridSpan w:val="12"/>
            <w:tcBorders>
              <w:top w:val="single" w:sz="4" w:space="0" w:color="auto"/>
              <w:bottom w:val="single" w:sz="4" w:space="0" w:color="auto"/>
            </w:tcBorders>
            <w:shd w:val="clear" w:color="auto" w:fill="EAF1DD" w:themeFill="accent3" w:themeFillTint="33"/>
          </w:tcPr>
          <w:p w14:paraId="6D1C70CF" w14:textId="32F81EBF" w:rsidR="003C3D75" w:rsidRPr="007D6648" w:rsidRDefault="003C3D75">
            <w:pPr>
              <w:autoSpaceDE w:val="0"/>
              <w:autoSpaceDN w:val="0"/>
              <w:adjustRightInd w:val="0"/>
              <w:spacing w:line="240" w:lineRule="auto"/>
              <w:rPr>
                <w:rFonts w:cs="Segoe UI"/>
                <w:sz w:val="14"/>
                <w:szCs w:val="16"/>
              </w:rPr>
            </w:pPr>
            <w:r w:rsidRPr="007D6648">
              <w:rPr>
                <w:sz w:val="14"/>
                <w:rPrChange w:id="607" w:author="Ochoa, Javier" w:date="2018-06-08T15:24:00Z">
                  <w:rPr>
                    <w:sz w:val="13"/>
                  </w:rPr>
                </w:rPrChange>
              </w:rPr>
              <w:t>1/</w:t>
            </w:r>
            <w:r w:rsidRPr="007D6648" w:rsidDel="007D4E90">
              <w:rPr>
                <w:rFonts w:cs="Segoe UI"/>
                <w:sz w:val="14"/>
                <w:szCs w:val="16"/>
              </w:rPr>
              <w:t xml:space="preserve"> </w:t>
            </w:r>
            <w:r w:rsidRPr="007D6648">
              <w:rPr>
                <w:rFonts w:cs="Segoe UI"/>
                <w:sz w:val="14"/>
                <w:szCs w:val="16"/>
              </w:rPr>
              <w:t>The</w:t>
            </w:r>
            <w:r w:rsidRPr="007D6648">
              <w:rPr>
                <w:sz w:val="14"/>
                <w:rPrChange w:id="608" w:author="Ochoa, Javier" w:date="2018-06-08T15:24:00Z">
                  <w:rPr>
                    <w:sz w:val="13"/>
                  </w:rPr>
                </w:rPrChange>
              </w:rPr>
              <w:t xml:space="preserve"> statistical treatment of retained earnings on portfolio equity and inflation </w:t>
            </w:r>
            <w:r w:rsidRPr="007D6648">
              <w:rPr>
                <w:rFonts w:cs="Segoe UI"/>
                <w:sz w:val="14"/>
                <w:szCs w:val="16"/>
              </w:rPr>
              <w:t xml:space="preserve">is estimated to generate </w:t>
            </w:r>
            <w:r w:rsidRPr="007D6648">
              <w:rPr>
                <w:sz w:val="14"/>
                <w:rPrChange w:id="609" w:author="Ochoa, Javier" w:date="2018-06-08T15:24:00Z">
                  <w:rPr>
                    <w:sz w:val="13"/>
                  </w:rPr>
                </w:rPrChange>
              </w:rPr>
              <w:t xml:space="preserve">a downward bias in the income </w:t>
            </w:r>
            <w:r w:rsidRPr="007D6648">
              <w:rPr>
                <w:rFonts w:cs="Segoe UI"/>
                <w:sz w:val="14"/>
                <w:szCs w:val="16"/>
              </w:rPr>
              <w:t>balance</w:t>
            </w:r>
            <w:r w:rsidRPr="007D6648">
              <w:rPr>
                <w:sz w:val="14"/>
                <w:rPrChange w:id="610" w:author="Ochoa, Javier" w:date="2018-06-08T15:24:00Z">
                  <w:rPr>
                    <w:sz w:val="13"/>
                  </w:rPr>
                </w:rPrChange>
              </w:rPr>
              <w:t xml:space="preserve"> of the current account </w:t>
            </w:r>
            <w:r w:rsidRPr="007D6648">
              <w:rPr>
                <w:rFonts w:cs="Segoe UI"/>
                <w:sz w:val="14"/>
                <w:szCs w:val="16"/>
              </w:rPr>
              <w:t>of</w:t>
            </w:r>
            <w:r w:rsidRPr="007D6648">
              <w:rPr>
                <w:sz w:val="14"/>
                <w:rPrChange w:id="611" w:author="Ochoa, Javier" w:date="2018-06-08T15:24:00Z">
                  <w:rPr>
                    <w:sz w:val="13"/>
                  </w:rPr>
                </w:rPrChange>
              </w:rPr>
              <w:t xml:space="preserve"> the </w:t>
            </w:r>
            <w:r w:rsidRPr="007D6648">
              <w:rPr>
                <w:rFonts w:cs="Segoe UI"/>
                <w:sz w:val="14"/>
                <w:szCs w:val="16"/>
              </w:rPr>
              <w:t>order</w:t>
            </w:r>
            <w:r w:rsidRPr="007D6648">
              <w:rPr>
                <w:sz w:val="14"/>
                <w:rPrChange w:id="612" w:author="Ochoa, Javier" w:date="2018-06-08T15:24:00Z">
                  <w:rPr>
                    <w:sz w:val="13"/>
                  </w:rPr>
                </w:rPrChange>
              </w:rPr>
              <w:t xml:space="preserve"> of 1.7 percent of GDP</w:t>
            </w:r>
            <w:r w:rsidRPr="007D6648">
              <w:rPr>
                <w:rFonts w:cs="Segoe UI"/>
                <w:sz w:val="14"/>
                <w:szCs w:val="16"/>
              </w:rPr>
              <w:t xml:space="preserve">. </w:t>
            </w:r>
          </w:p>
          <w:p w14:paraId="7720A105" w14:textId="5EFEBD01" w:rsidR="003C3D75" w:rsidRPr="007D6648" w:rsidRDefault="003C3D75">
            <w:pPr>
              <w:autoSpaceDE w:val="0"/>
              <w:autoSpaceDN w:val="0"/>
              <w:adjustRightInd w:val="0"/>
              <w:spacing w:line="240" w:lineRule="auto"/>
              <w:rPr>
                <w:sz w:val="14"/>
                <w:rPrChange w:id="613" w:author="Ochoa, Javier" w:date="2018-06-08T15:24:00Z">
                  <w:rPr>
                    <w:sz w:val="13"/>
                  </w:rPr>
                </w:rPrChange>
              </w:rPr>
            </w:pPr>
            <w:r w:rsidRPr="007D6648">
              <w:rPr>
                <w:sz w:val="14"/>
                <w:lang w:val="fr-FR"/>
                <w:rPrChange w:id="614" w:author="Ochoa, Javier" w:date="2018-06-08T15:24:00Z">
                  <w:rPr>
                    <w:sz w:val="13"/>
                  </w:rPr>
                </w:rPrChange>
              </w:rPr>
              <w:t>2</w:t>
            </w:r>
            <w:r w:rsidRPr="007D6648">
              <w:rPr>
                <w:rFonts w:cs="Segoe UI"/>
                <w:sz w:val="14"/>
                <w:szCs w:val="16"/>
                <w:lang w:val="fr-FR"/>
              </w:rPr>
              <w:t xml:space="preserve">/ </w:t>
            </w:r>
            <w:r w:rsidRPr="007D6648">
              <w:rPr>
                <w:sz w:val="14"/>
                <w:lang w:val="fr-FR"/>
                <w:rPrChange w:id="615" w:author="Ochoa, Javier" w:date="2018-06-08T15:24:00Z">
                  <w:rPr>
                    <w:sz w:val="13"/>
                  </w:rPr>
                </w:rPrChange>
              </w:rPr>
              <w:t xml:space="preserve">EBA </w:t>
            </w:r>
            <w:r w:rsidRPr="007D6648">
              <w:rPr>
                <w:rFonts w:cs="Segoe UI"/>
                <w:sz w:val="14"/>
                <w:szCs w:val="16"/>
                <w:lang w:val="fr-FR"/>
              </w:rPr>
              <w:t xml:space="preserve">uses UN demographic projections. </w:t>
            </w:r>
            <w:r w:rsidRPr="007D6648">
              <w:rPr>
                <w:rFonts w:cs="Segoe UI"/>
                <w:sz w:val="14"/>
                <w:szCs w:val="16"/>
              </w:rPr>
              <w:t xml:space="preserve">These differ from the authorities’ projections due to methodological differences. The authorities’ projections suggest slightly higher population growth and a slightly lower CA norm. The authorities’ demographic projections also do not incorporate recent increases in immigration targets, which are assumed to be permanent. Together, these effects are assumed to reduce the EBA estimate of the CA norm by around 0.4 percent. </w:t>
            </w:r>
          </w:p>
          <w:p w14:paraId="39CE2558" w14:textId="2F1BBBEF" w:rsidR="003C3D75" w:rsidRPr="007D6648" w:rsidRDefault="003C3D75">
            <w:pPr>
              <w:autoSpaceDE w:val="0"/>
              <w:autoSpaceDN w:val="0"/>
              <w:adjustRightInd w:val="0"/>
              <w:spacing w:line="240" w:lineRule="auto"/>
              <w:rPr>
                <w:rFonts w:cs="Segoe UI"/>
                <w:sz w:val="14"/>
                <w:szCs w:val="16"/>
              </w:rPr>
            </w:pPr>
            <w:r w:rsidRPr="007D6648">
              <w:rPr>
                <w:rFonts w:cs="Segoe UI"/>
                <w:sz w:val="14"/>
                <w:szCs w:val="16"/>
              </w:rPr>
              <w:t xml:space="preserve">3/ The price discount between Canadian crude (WCS) and the West Texas benchmark has been $10 per barrel more than its historical average. This amounts to a temporary reduction in oil export prices by around 20 percent and suggests a higher underlying CA position (by around 0.6 percent of GDP). </w:t>
            </w:r>
          </w:p>
          <w:p w14:paraId="347B636E" w14:textId="56058163" w:rsidR="003C3D75" w:rsidRPr="007D6648" w:rsidRDefault="003C3D75">
            <w:pPr>
              <w:autoSpaceDE w:val="0"/>
              <w:autoSpaceDN w:val="0"/>
              <w:adjustRightInd w:val="0"/>
              <w:spacing w:line="240" w:lineRule="auto"/>
              <w:rPr>
                <w:sz w:val="14"/>
                <w:rPrChange w:id="616" w:author="Ochoa, Javier" w:date="2018-06-08T15:24:00Z">
                  <w:rPr>
                    <w:sz w:val="13"/>
                  </w:rPr>
                </w:rPrChange>
              </w:rPr>
              <w:pPrChange w:id="617" w:author="Ochoa, Javier" w:date="2018-06-08T15:24:00Z">
                <w:pPr>
                  <w:framePr w:hSpace="180" w:wrap="around" w:hAnchor="margin" w:xAlign="center" w:y="-300"/>
                  <w:autoSpaceDE w:val="0"/>
                  <w:autoSpaceDN w:val="0"/>
                  <w:adjustRightInd w:val="0"/>
                  <w:spacing w:line="190" w:lineRule="exact"/>
                </w:pPr>
              </w:pPrChange>
            </w:pPr>
            <w:r w:rsidRPr="007D6648">
              <w:rPr>
                <w:rFonts w:cs="Segoe UI"/>
                <w:sz w:val="14"/>
                <w:szCs w:val="16"/>
              </w:rPr>
              <w:t xml:space="preserve">4/ The </w:t>
            </w:r>
            <w:r w:rsidRPr="007D6648">
              <w:rPr>
                <w:sz w:val="14"/>
                <w:rPrChange w:id="618" w:author="Ochoa, Javier" w:date="2018-06-08T15:24:00Z">
                  <w:rPr>
                    <w:sz w:val="13"/>
                  </w:rPr>
                </w:rPrChange>
              </w:rPr>
              <w:t xml:space="preserve">approach includes commodity terms of trade rather than oil prices as an explanatory variable, while Canada’s REER has mirrored movements in oil prices much more closely than its commodity terms of trade. </w:t>
            </w:r>
          </w:p>
          <w:p w14:paraId="25F7B73D" w14:textId="6CD72912" w:rsidR="003374A5" w:rsidRPr="0024609C" w:rsidRDefault="003C3D75">
            <w:pPr>
              <w:spacing w:line="240" w:lineRule="auto"/>
              <w:rPr>
                <w:b/>
                <w:sz w:val="14"/>
                <w:rPrChange w:id="619" w:author="Ochoa, Javier" w:date="2018-06-08T15:24:00Z">
                  <w:rPr>
                    <w:b/>
                    <w:sz w:val="16"/>
                  </w:rPr>
                </w:rPrChange>
              </w:rPr>
              <w:pPrChange w:id="620" w:author="Ochoa, Javier" w:date="2018-06-08T15:24:00Z">
                <w:pPr>
                  <w:framePr w:hSpace="180" w:wrap="around" w:hAnchor="margin" w:xAlign="center" w:y="-300"/>
                  <w:spacing w:after="40" w:line="238" w:lineRule="auto"/>
                </w:pPr>
              </w:pPrChange>
            </w:pPr>
            <w:r w:rsidRPr="007D6648">
              <w:rPr>
                <w:rFonts w:cs="Segoe UI"/>
                <w:sz w:val="14"/>
                <w:szCs w:val="16"/>
              </w:rPr>
              <w:t>5</w:t>
            </w:r>
            <w:r w:rsidRPr="007D6648">
              <w:rPr>
                <w:sz w:val="14"/>
                <w:rPrChange w:id="621" w:author="Ochoa, Javier" w:date="2018-06-08T15:24:00Z">
                  <w:rPr>
                    <w:sz w:val="13"/>
                  </w:rPr>
                </w:rPrChange>
              </w:rPr>
              <w:t>/ The semi-elasticity of the CA with respect to the REER is estimated at 0.27.</w:t>
            </w:r>
          </w:p>
        </w:tc>
        <w:tc>
          <w:tcPr>
            <w:tcW w:w="180" w:type="dxa"/>
            <w:tcBorders>
              <w:top w:val="single" w:sz="4" w:space="0" w:color="auto"/>
              <w:bottom w:val="single" w:sz="4" w:space="0" w:color="auto"/>
            </w:tcBorders>
            <w:shd w:val="clear" w:color="auto" w:fill="EAF1DD" w:themeFill="accent3" w:themeFillTint="33"/>
          </w:tcPr>
          <w:p w14:paraId="2B3D6765" w14:textId="77777777" w:rsidR="003374A5" w:rsidRPr="006D6B9A" w:rsidRDefault="003374A5" w:rsidP="003C3D75">
            <w:pPr>
              <w:spacing w:line="240" w:lineRule="auto"/>
              <w:rPr>
                <w:rFonts w:cs="Segoe UI"/>
                <w:sz w:val="16"/>
                <w:szCs w:val="16"/>
              </w:rPr>
            </w:pPr>
          </w:p>
        </w:tc>
        <w:tc>
          <w:tcPr>
            <w:tcW w:w="3196" w:type="dxa"/>
            <w:tcBorders>
              <w:top w:val="single" w:sz="4" w:space="0" w:color="auto"/>
              <w:bottom w:val="single" w:sz="4" w:space="0" w:color="auto"/>
              <w:right w:val="single" w:sz="4" w:space="0" w:color="auto"/>
            </w:tcBorders>
            <w:shd w:val="clear" w:color="auto" w:fill="DBE5F1" w:themeFill="accent1" w:themeFillTint="33"/>
          </w:tcPr>
          <w:p w14:paraId="6DB44510" w14:textId="55B5D62B" w:rsidR="003374A5" w:rsidRPr="006D6B9A" w:rsidRDefault="003374A5" w:rsidP="003C3D75">
            <w:pPr>
              <w:spacing w:line="240" w:lineRule="auto"/>
              <w:rPr>
                <w:rFonts w:cs="Segoe UI"/>
                <w:sz w:val="16"/>
                <w:szCs w:val="16"/>
              </w:rPr>
            </w:pPr>
          </w:p>
        </w:tc>
        <w:tc>
          <w:tcPr>
            <w:tcW w:w="607" w:type="dxa"/>
            <w:tcBorders>
              <w:top w:val="nil"/>
              <w:left w:val="single" w:sz="4" w:space="0" w:color="auto"/>
              <w:bottom w:val="nil"/>
            </w:tcBorders>
            <w:shd w:val="clear" w:color="auto" w:fill="FFFFFF" w:themeFill="background1"/>
          </w:tcPr>
          <w:p w14:paraId="37CA5992" w14:textId="77777777" w:rsidR="003374A5" w:rsidRPr="006D6B9A" w:rsidRDefault="003374A5" w:rsidP="003C3D75">
            <w:pPr>
              <w:spacing w:line="240" w:lineRule="auto"/>
              <w:rPr>
                <w:rFonts w:cs="Segoe UI"/>
                <w:sz w:val="16"/>
                <w:szCs w:val="16"/>
              </w:rPr>
            </w:pPr>
          </w:p>
        </w:tc>
      </w:tr>
    </w:tbl>
    <w:p w14:paraId="654B5EF9" w14:textId="5527E86A" w:rsidR="0093021B" w:rsidRDefault="00C6642E" w:rsidP="003D3B98">
      <w:pPr>
        <w:rPr>
          <w:rFonts w:ascii="Frutiger LT Std 45 Light" w:hAnsi="Frutiger LT Std 45 Light"/>
          <w:szCs w:val="21"/>
        </w:rPr>
      </w:pPr>
      <w:r>
        <w:rPr>
          <w:rFonts w:ascii="Frutiger LT Std 45 Light" w:hAnsi="Frutiger LT Std 45 Light"/>
          <w:noProof/>
          <w:szCs w:val="21"/>
        </w:rPr>
        <mc:AlternateContent>
          <mc:Choice Requires="wps">
            <w:drawing>
              <wp:anchor distT="0" distB="0" distL="114300" distR="114300" simplePos="0" relativeHeight="252453888" behindDoc="0" locked="0" layoutInCell="1" allowOverlap="1" wp14:anchorId="6A7120F7" wp14:editId="7B187648">
                <wp:simplePos x="0" y="0"/>
                <wp:positionH relativeFrom="column">
                  <wp:posOffset>8642350</wp:posOffset>
                </wp:positionH>
                <wp:positionV relativeFrom="paragraph">
                  <wp:posOffset>-203200</wp:posOffset>
                </wp:positionV>
                <wp:extent cx="381000" cy="651764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81000" cy="6517640"/>
                        </a:xfrm>
                        <a:prstGeom prst="rect">
                          <a:avLst/>
                        </a:prstGeom>
                        <a:solidFill>
                          <a:srgbClr val="FFFFFF"/>
                        </a:solidFill>
                        <a:ln w="9525" cap="flat" cmpd="sng" algn="ctr">
                          <a:noFill/>
                          <a:prstDash val="solid"/>
                          <a:round/>
                          <a:headEnd type="none" w="med" len="med"/>
                          <a:tailEnd type="none" w="med" len="med"/>
                        </a:ln>
                        <a:extLst>
                          <a:ext uri="{91240B29-F687-4F45-9708-019B960494DF}">
                            <a14:hiddenLine xmlns:a14="http://schemas.microsoft.com/office/drawing/2010/main" w="9525" cap="flat" cmpd="sng" algn="ctr">
                              <a:solidFill>
                                <a:prstClr val="black"/>
                              </a:solidFill>
                              <a:prstDash val="solid"/>
                              <a:round/>
                              <a:headEnd type="none" w="med" len="med"/>
                              <a:tailEnd type="none" w="med" len="med"/>
                            </a14:hiddenLine>
                          </a:ext>
                        </a:extLst>
                      </wps:spPr>
                      <wps:txbx>
                        <w:txbxContent>
                          <w:p w14:paraId="448BCF5F" w14:textId="77777777" w:rsidR="009B57E0" w:rsidRPr="00FC1ADB" w:rsidRDefault="009B57E0">
                            <w:pPr>
                              <w:tabs>
                                <w:tab w:val="left" w:pos="1980"/>
                                <w:tab w:val="left" w:pos="2250"/>
                              </w:tabs>
                              <w:jc w:val="right"/>
                              <w:rPr>
                                <w:rFonts w:cs="Segoe UI"/>
                                <w:caps/>
                                <w:color w:val="4B82AD"/>
                                <w:sz w:val="18"/>
                                <w:szCs w:val="18"/>
                                <w:lang w:val="fr-FR"/>
                              </w:rPr>
                              <w:pPrChange w:id="622" w:author="Ochoa, Javier" w:date="2018-06-08T15:24:00Z">
                                <w:pPr>
                                  <w:tabs>
                                    <w:tab w:val="left" w:pos="1980"/>
                                    <w:tab w:val="left" w:pos="2250"/>
                                  </w:tabs>
                                </w:pPr>
                              </w:pPrChange>
                            </w:pPr>
                            <w:r>
                              <w:rPr>
                                <w:rFonts w:cs="Segoe UI"/>
                                <w:caps/>
                                <w:noProof/>
                                <w:color w:val="4B82AD"/>
                                <w:sz w:val="18"/>
                                <w:szCs w:val="18"/>
                                <w:lang w:eastAsia="zh-TW"/>
                              </w:rPr>
                              <w:t>canada</w:t>
                            </w:r>
                          </w:p>
                          <w:p w14:paraId="429F52A4" w14:textId="77777777" w:rsidR="009B57E0" w:rsidRDefault="009B57E0" w:rsidP="00071058">
                            <w:pPr>
                              <w:jc w:val="right"/>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120F7" id="Text Box 27" o:spid="_x0000_s1034" type="#_x0000_t202" style="position:absolute;margin-left:680.5pt;margin-top:-16pt;width:30pt;height:513.2pt;z-index:25245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" stroked="f">
                <v:stroke joinstyle="round"/>
                <v:textbox style="layout-flow:vertical">
                  <w:txbxContent>
                    <w:p w14:paraId="448BCF5F" w14:textId="77777777" w:rsidR="009B57E0" w:rsidRPr="00FC1ADB" w:rsidRDefault="009B57E0">
                      <w:pPr>
                        <w:tabs>
                          <w:tab w:val="left" w:pos="1980"/>
                          <w:tab w:val="left" w:pos="2250"/>
                        </w:tabs>
                        <w:jc w:val="right"/>
                        <w:rPr>
                          <w:rFonts w:cs="Segoe UI"/>
                          <w:caps/>
                          <w:color w:val="4B82AD"/>
                          <w:sz w:val="18"/>
                          <w:szCs w:val="18"/>
                          <w:lang w:val="fr-FR"/>
                        </w:rPr>
                        <w:pPrChange w:id="1342" w:author="Ochoa, Javier" w:date="2018-06-08T15:24:00Z">
                          <w:pPr>
                            <w:tabs>
                              <w:tab w:val="left" w:pos="1980"/>
                              <w:tab w:val="left" w:pos="2250"/>
                            </w:tabs>
                          </w:pPr>
                        </w:pPrChange>
                      </w:pPr>
                      <w:r>
                        <w:rPr>
                          <w:rFonts w:cs="Segoe UI"/>
                          <w:caps/>
                          <w:noProof/>
                          <w:color w:val="4B82AD"/>
                          <w:sz w:val="18"/>
                          <w:szCs w:val="18"/>
                          <w:lang w:eastAsia="zh-TW"/>
                        </w:rPr>
                        <w:t>canada</w:t>
                      </w:r>
                    </w:p>
                    <w:p w14:paraId="429F52A4" w14:textId="77777777" w:rsidR="009B57E0" w:rsidRDefault="009B57E0" w:rsidP="00071058">
                      <w:pPr>
                        <w:jc w:val="right"/>
                      </w:pPr>
                    </w:p>
                  </w:txbxContent>
                </v:textbox>
              </v:shape>
            </w:pict>
          </mc:Fallback>
        </mc:AlternateContent>
      </w:r>
      <w:r>
        <w:rPr>
          <w:rFonts w:cs="Segoe UI"/>
          <w:b/>
          <w:noProof/>
          <w:sz w:val="16"/>
          <w:szCs w:val="16"/>
        </w:rPr>
        <mc:AlternateContent>
          <mc:Choice Requires="wps">
            <w:drawing>
              <wp:anchor distT="0" distB="0" distL="114300" distR="114300" simplePos="0" relativeHeight="252268544" behindDoc="0" locked="0" layoutInCell="1" allowOverlap="1" wp14:anchorId="5EC74A70" wp14:editId="240AC83A">
                <wp:simplePos x="0" y="0"/>
                <wp:positionH relativeFrom="column">
                  <wp:posOffset>-770890</wp:posOffset>
                </wp:positionH>
                <wp:positionV relativeFrom="paragraph">
                  <wp:posOffset>-194945</wp:posOffset>
                </wp:positionV>
                <wp:extent cx="364067" cy="6620933"/>
                <wp:effectExtent l="0" t="0" r="0" b="8890"/>
                <wp:wrapNone/>
                <wp:docPr id="13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67" cy="66209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DE0FB" w14:textId="7D74D010" w:rsidR="009B57E0" w:rsidRPr="00F11DC6" w:rsidRDefault="009B57E0">
                            <w:pPr>
                              <w:pStyle w:val="Footer"/>
                              <w:tabs>
                                <w:tab w:val="clear" w:pos="4320"/>
                                <w:tab w:val="clear" w:pos="8640"/>
                                <w:tab w:val="left" w:pos="450"/>
                                <w:tab w:val="center" w:pos="1440"/>
                                <w:tab w:val="right" w:pos="3240"/>
                              </w:tabs>
                              <w:ind w:right="80"/>
                              <w:jc w:val="right"/>
                              <w:rPr>
                                <w:rFonts w:cs="Segoe UI"/>
                                <w:sz w:val="18"/>
                                <w:szCs w:val="18"/>
                              </w:rPr>
                              <w:pPrChange w:id="623" w:author="Ochoa, Javier" w:date="2018-06-08T15:24:00Z">
                                <w:pPr>
                                  <w:pStyle w:val="Footer"/>
                                  <w:tabs>
                                    <w:tab w:val="clear" w:pos="4320"/>
                                    <w:tab w:val="clear" w:pos="8640"/>
                                    <w:tab w:val="left" w:pos="450"/>
                                    <w:tab w:val="center" w:pos="1440"/>
                                    <w:tab w:val="right" w:pos="3240"/>
                                  </w:tabs>
                                  <w:ind w:right="80"/>
                                </w:pPr>
                              </w:pPrChange>
                            </w:pPr>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Pr>
                                <w:rStyle w:val="PageNumber"/>
                                <w:rFonts w:cs="Segoe UI"/>
                                <w:b/>
                                <w:bCs/>
                                <w:noProof/>
                                <w:sz w:val="18"/>
                                <w:szCs w:val="18"/>
                                <w:highlight w:val="lightGray"/>
                              </w:rPr>
                              <w:t>51</w:t>
                            </w:r>
                            <w:r w:rsidRPr="00F11DC6">
                              <w:rPr>
                                <w:rStyle w:val="PageNumber"/>
                                <w:rFonts w:cs="Segoe UI"/>
                                <w:b/>
                                <w:bCs/>
                                <w:sz w:val="18"/>
                                <w:szCs w:val="18"/>
                                <w:highlight w:val="lightGray"/>
                              </w:rPr>
                              <w:fldChar w:fldCharType="end"/>
                            </w:r>
                          </w:p>
                          <w:p w14:paraId="5ABCD393" w14:textId="77777777" w:rsidR="009B57E0" w:rsidRDefault="009B57E0" w:rsidP="00C6642E"/>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74A70" id="Text Box 62" o:spid="_x0000_s1035" type="#_x0000_t202" style="position:absolute;margin-left:-60.7pt;margin-top:-15.35pt;width:28.65pt;height:521.3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" stroked="f">
                <v:textbox style="layout-flow:vertical" inset="5.85pt,.7pt,5.85pt,.7pt">
                  <w:txbxContent>
                    <w:p w14:paraId="244DE0FB" w14:textId="7D74D010" w:rsidR="009B57E0" w:rsidRPr="00F11DC6" w:rsidRDefault="009B57E0">
                      <w:pPr>
                        <w:pStyle w:val="Footer"/>
                        <w:tabs>
                          <w:tab w:val="clear" w:pos="4320"/>
                          <w:tab w:val="clear" w:pos="8640"/>
                          <w:tab w:val="left" w:pos="450"/>
                          <w:tab w:val="center" w:pos="1440"/>
                          <w:tab w:val="right" w:pos="3240"/>
                        </w:tabs>
                        <w:ind w:right="80"/>
                        <w:jc w:val="right"/>
                        <w:rPr>
                          <w:rFonts w:cs="Segoe UI"/>
                          <w:sz w:val="18"/>
                          <w:szCs w:val="18"/>
                        </w:rPr>
                        <w:pPrChange w:id="1344" w:author="Ochoa, Javier" w:date="2018-06-08T15:24:00Z">
                          <w:pPr>
                            <w:pStyle w:val="Footer"/>
                            <w:tabs>
                              <w:tab w:val="clear" w:pos="4320"/>
                              <w:tab w:val="clear" w:pos="8640"/>
                              <w:tab w:val="left" w:pos="450"/>
                              <w:tab w:val="center" w:pos="1440"/>
                              <w:tab w:val="right" w:pos="3240"/>
                            </w:tabs>
                            <w:ind w:right="80"/>
                          </w:pPr>
                        </w:pPrChange>
                      </w:pPr>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Pr>
                          <w:rStyle w:val="PageNumber"/>
                          <w:rFonts w:cs="Segoe UI"/>
                          <w:b/>
                          <w:bCs/>
                          <w:noProof/>
                          <w:sz w:val="18"/>
                          <w:szCs w:val="18"/>
                          <w:highlight w:val="lightGray"/>
                        </w:rPr>
                        <w:t>51</w:t>
                      </w:r>
                      <w:r w:rsidRPr="00F11DC6">
                        <w:rPr>
                          <w:rStyle w:val="PageNumber"/>
                          <w:rFonts w:cs="Segoe UI"/>
                          <w:b/>
                          <w:bCs/>
                          <w:sz w:val="18"/>
                          <w:szCs w:val="18"/>
                          <w:highlight w:val="lightGray"/>
                        </w:rPr>
                        <w:fldChar w:fldCharType="end"/>
                      </w:r>
                    </w:p>
                    <w:p w14:paraId="5ABCD393" w14:textId="77777777" w:rsidR="009B57E0" w:rsidRDefault="009B57E0" w:rsidP="00C6642E"/>
                  </w:txbxContent>
                </v:textbox>
              </v:shape>
            </w:pict>
          </mc:Fallback>
        </mc:AlternateContent>
      </w:r>
      <w:r>
        <w:rPr>
          <w:rFonts w:cs="Segoe UI"/>
          <w:b/>
          <w:noProof/>
          <w:sz w:val="16"/>
          <w:szCs w:val="16"/>
        </w:rPr>
        <mc:AlternateContent>
          <mc:Choice Requires="wps">
            <w:drawing>
              <wp:anchor distT="0" distB="0" distL="114300" distR="114300" simplePos="0" relativeHeight="252639232" behindDoc="0" locked="0" layoutInCell="1" allowOverlap="1" wp14:anchorId="339323BA" wp14:editId="726B01C6">
                <wp:simplePos x="0" y="0"/>
                <wp:positionH relativeFrom="column">
                  <wp:posOffset>-1457325</wp:posOffset>
                </wp:positionH>
                <wp:positionV relativeFrom="paragraph">
                  <wp:posOffset>-1360170</wp:posOffset>
                </wp:positionV>
                <wp:extent cx="483347" cy="6147584"/>
                <wp:effectExtent l="0" t="0" r="0" b="5715"/>
                <wp:wrapNone/>
                <wp:docPr id="141"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347" cy="61475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DE7EE2" w14:textId="6EFCBF2C" w:rsidR="009B57E0" w:rsidRDefault="009B57E0" w:rsidP="008A62F0">
                            <w:pPr>
                              <w:pStyle w:val="Footer"/>
                              <w:tabs>
                                <w:tab w:val="clear" w:pos="4320"/>
                                <w:tab w:val="left" w:pos="450"/>
                                <w:tab w:val="center" w:pos="1440"/>
                              </w:tabs>
                            </w:pPr>
                            <w:r>
                              <w:rPr>
                                <w:rStyle w:val="PageNumber"/>
                                <w:rFonts w:cs="Segoe UI"/>
                                <w:b/>
                                <w:bCs/>
                                <w:sz w:val="18"/>
                                <w:szCs w:val="18"/>
                                <w:highlight w:val="lightGray"/>
                              </w:rPr>
                              <w:t>5</w:t>
                            </w:r>
                            <w:r>
                              <w:rPr>
                                <w:rStyle w:val="PageNumber"/>
                                <w:rFonts w:cs="Segoe UI"/>
                                <w:b/>
                                <w:bCs/>
                                <w:sz w:val="18"/>
                                <w:szCs w:val="18"/>
                              </w:rPr>
                              <w:t>0</w:t>
                            </w:r>
                            <w:r w:rsidRPr="00F11DC6">
                              <w:rPr>
                                <w:rStyle w:val="PageNumber"/>
                                <w:rFonts w:cs="Segoe UI"/>
                                <w:sz w:val="18"/>
                                <w:szCs w:val="18"/>
                              </w:rPr>
                              <w:tab/>
                            </w:r>
                            <w:r w:rsidRPr="00F11DC6">
                              <w:rPr>
                                <w:rFonts w:cs="Segoe UI"/>
                                <w:caps/>
                                <w:color w:val="4B82AD"/>
                                <w:sz w:val="18"/>
                                <w:szCs w:val="18"/>
                              </w:rPr>
                              <w:t>International Monetary Fund</w:t>
                            </w:r>
                          </w:p>
                          <w:p w14:paraId="59B65B19" w14:textId="77777777" w:rsidR="009B57E0" w:rsidRDefault="009B57E0" w:rsidP="008A62F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323BA" id="Text Box 830" o:spid="_x0000_s1036" type="#_x0000_t202" style="position:absolute;margin-left:-114.75pt;margin-top:-107.1pt;width:38.05pt;height:484.0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" stroked="f">
                <v:textbox style="layout-flow:vertical" inset="5.85pt,.7pt,5.85pt,.7pt">
                  <w:txbxContent>
                    <w:p w14:paraId="13DE7EE2" w14:textId="6EFCBF2C" w:rsidR="009B57E0" w:rsidRDefault="009B57E0" w:rsidP="008A62F0">
                      <w:pPr>
                        <w:pStyle w:val="Footer"/>
                        <w:tabs>
                          <w:tab w:val="clear" w:pos="4320"/>
                          <w:tab w:val="left" w:pos="450"/>
                          <w:tab w:val="center" w:pos="1440"/>
                        </w:tabs>
                      </w:pPr>
                      <w:r>
                        <w:rPr>
                          <w:rStyle w:val="PageNumber"/>
                          <w:rFonts w:cs="Segoe UI"/>
                          <w:b/>
                          <w:bCs/>
                          <w:sz w:val="18"/>
                          <w:szCs w:val="18"/>
                          <w:highlight w:val="lightGray"/>
                        </w:rPr>
                        <w:t>5</w:t>
                      </w:r>
                      <w:r>
                        <w:rPr>
                          <w:rStyle w:val="PageNumber"/>
                          <w:rFonts w:cs="Segoe UI"/>
                          <w:b/>
                          <w:bCs/>
                          <w:sz w:val="18"/>
                          <w:szCs w:val="18"/>
                        </w:rPr>
                        <w:t>0</w:t>
                      </w:r>
                      <w:r w:rsidRPr="00F11DC6">
                        <w:rPr>
                          <w:rStyle w:val="PageNumber"/>
                          <w:rFonts w:cs="Segoe UI"/>
                          <w:sz w:val="18"/>
                          <w:szCs w:val="18"/>
                        </w:rPr>
                        <w:tab/>
                      </w:r>
                      <w:r w:rsidRPr="00F11DC6">
                        <w:rPr>
                          <w:rFonts w:cs="Segoe UI"/>
                          <w:caps/>
                          <w:color w:val="4B82AD"/>
                          <w:sz w:val="18"/>
                          <w:szCs w:val="18"/>
                        </w:rPr>
                        <w:t>International Monetary Fund</w:t>
                      </w:r>
                    </w:p>
                    <w:p w14:paraId="59B65B19" w14:textId="77777777" w:rsidR="009B57E0" w:rsidRDefault="009B57E0" w:rsidP="008A62F0"/>
                  </w:txbxContent>
                </v:textbox>
              </v:shape>
            </w:pict>
          </mc:Fallback>
        </mc:AlternateContent>
      </w:r>
      <w:r w:rsidR="00B31B87">
        <w:rPr>
          <w:rFonts w:cs="Segoe UI"/>
          <w:b/>
          <w:noProof/>
          <w:sz w:val="16"/>
          <w:szCs w:val="16"/>
        </w:rPr>
        <mc:AlternateContent>
          <mc:Choice Requires="wps">
            <w:drawing>
              <wp:anchor distT="0" distB="0" distL="114300" distR="114300" simplePos="0" relativeHeight="252445696" behindDoc="0" locked="0" layoutInCell="1" allowOverlap="1" wp14:anchorId="23129FD1" wp14:editId="1386A19C">
                <wp:simplePos x="0" y="0"/>
                <wp:positionH relativeFrom="column">
                  <wp:posOffset>8545606</wp:posOffset>
                </wp:positionH>
                <wp:positionV relativeFrom="paragraph">
                  <wp:posOffset>-5892800</wp:posOffset>
                </wp:positionV>
                <wp:extent cx="353060" cy="6164873"/>
                <wp:effectExtent l="0" t="0" r="8890" b="7620"/>
                <wp:wrapNone/>
                <wp:docPr id="140" name="Text 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61648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FE8287" w14:textId="77777777" w:rsidR="009B57E0" w:rsidRPr="00FC1ADB" w:rsidRDefault="009B57E0" w:rsidP="006B070D">
                            <w:pPr>
                              <w:tabs>
                                <w:tab w:val="left" w:pos="1980"/>
                                <w:tab w:val="left" w:pos="2250"/>
                              </w:tabs>
                              <w:jc w:val="both"/>
                              <w:rPr>
                                <w:rFonts w:cs="Segoe UI"/>
                                <w:caps/>
                                <w:color w:val="4B82AD"/>
                                <w:sz w:val="18"/>
                                <w:szCs w:val="18"/>
                                <w:lang w:val="fr-FR"/>
                              </w:rPr>
                            </w:pPr>
                            <w:r>
                              <w:rPr>
                                <w:rFonts w:cs="Segoe UI"/>
                                <w:caps/>
                                <w:noProof/>
                                <w:color w:val="4B82AD"/>
                                <w:sz w:val="18"/>
                                <w:szCs w:val="18"/>
                                <w:lang w:eastAsia="zh-TW"/>
                              </w:rPr>
                              <w:t>canada</w:t>
                            </w:r>
                          </w:p>
                          <w:p w14:paraId="06E25E52" w14:textId="77777777" w:rsidR="009B57E0" w:rsidRDefault="009B57E0" w:rsidP="00613AD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29FD1" id="Text Box 829" o:spid="_x0000_s1037" type="#_x0000_t202" style="position:absolute;margin-left:672.9pt;margin-top:-464pt;width:27.8pt;height:485.4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" stroked="f">
                <v:textbox style="layout-flow:vertical" inset="5.85pt,.7pt,5.85pt,.7pt">
                  <w:txbxContent>
                    <w:p w14:paraId="68FE8287" w14:textId="77777777" w:rsidR="009B57E0" w:rsidRPr="00FC1ADB" w:rsidRDefault="009B57E0" w:rsidP="006B070D">
                      <w:pPr>
                        <w:tabs>
                          <w:tab w:val="left" w:pos="1980"/>
                          <w:tab w:val="left" w:pos="2250"/>
                        </w:tabs>
                        <w:jc w:val="both"/>
                        <w:rPr>
                          <w:rFonts w:cs="Segoe UI"/>
                          <w:caps/>
                          <w:color w:val="4B82AD"/>
                          <w:sz w:val="18"/>
                          <w:szCs w:val="18"/>
                          <w:lang w:val="fr-FR"/>
                        </w:rPr>
                      </w:pPr>
                      <w:r>
                        <w:rPr>
                          <w:rFonts w:cs="Segoe UI"/>
                          <w:caps/>
                          <w:noProof/>
                          <w:color w:val="4B82AD"/>
                          <w:sz w:val="18"/>
                          <w:szCs w:val="18"/>
                          <w:lang w:eastAsia="zh-TW"/>
                        </w:rPr>
                        <w:t>canada</w:t>
                      </w:r>
                    </w:p>
                    <w:p w14:paraId="06E25E52" w14:textId="77777777" w:rsidR="009B57E0" w:rsidRDefault="009B57E0" w:rsidP="00613AD0"/>
                  </w:txbxContent>
                </v:textbox>
              </v:shape>
            </w:pict>
          </mc:Fallback>
        </mc:AlternateContent>
      </w:r>
    </w:p>
    <w:p w14:paraId="1787553E" w14:textId="77777777" w:rsidR="00B33F26" w:rsidRDefault="00585E51" w:rsidP="00954154">
      <w:pPr>
        <w:framePr w:w="13209" w:wrap="auto" w:hAnchor="text"/>
        <w:rPr>
          <w:rFonts w:ascii="Frutiger LT Std 45 Light" w:hAnsi="Frutiger LT Std 45 Light"/>
          <w:szCs w:val="21"/>
        </w:rPr>
        <w:sectPr w:rsidR="00B33F26" w:rsidSect="007D6648">
          <w:headerReference w:type="even" r:id="rId85"/>
          <w:headerReference w:type="default" r:id="rId86"/>
          <w:footerReference w:type="even" r:id="rId87"/>
          <w:footerReference w:type="default" r:id="rId88"/>
          <w:footnotePr>
            <w:numRestart w:val="eachSect"/>
          </w:footnotePr>
          <w:pgSz w:w="15840" w:h="12240" w:orient="landscape" w:code="1"/>
          <w:pgMar w:top="1469" w:right="1440" w:bottom="810" w:left="1440" w:header="0" w:footer="0" w:gutter="0"/>
          <w:cols w:space="720"/>
          <w:docGrid w:type="lines" w:linePitch="360"/>
          <w:sectPrChange w:id="624" w:author="Ochoa, Javier" w:date="2018-06-08T15:24:00Z">
            <w:sectPr w:rsidR="00B33F26" w:rsidSect="007D6648">
              <w:pgMar w:top="1469" w:right="1440" w:bottom="810" w:left="1440" w:header="720" w:footer="720" w:gutter="0"/>
            </w:sectPr>
          </w:sectPrChange>
        </w:sectPr>
      </w:pPr>
      <w:r>
        <w:rPr>
          <w:rFonts w:ascii="Frutiger LT Std 45 Light" w:hAnsi="Frutiger LT Std 45 Light"/>
          <w:noProof/>
          <w:szCs w:val="21"/>
        </w:rPr>
        <mc:AlternateContent>
          <mc:Choice Requires="wps">
            <w:drawing>
              <wp:anchor distT="0" distB="0" distL="114300" distR="114300" simplePos="0" relativeHeight="252451840" behindDoc="0" locked="0" layoutInCell="1" allowOverlap="1" wp14:anchorId="1D651CB5" wp14:editId="4B0B187B">
                <wp:simplePos x="0" y="0"/>
                <wp:positionH relativeFrom="column">
                  <wp:posOffset>9441815</wp:posOffset>
                </wp:positionH>
                <wp:positionV relativeFrom="paragraph">
                  <wp:posOffset>861060</wp:posOffset>
                </wp:positionV>
                <wp:extent cx="381000" cy="651764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81000" cy="6517640"/>
                        </a:xfrm>
                        <a:prstGeom prst="rect">
                          <a:avLst/>
                        </a:prstGeom>
                        <a:solidFill>
                          <a:srgbClr val="FFFFFF"/>
                        </a:solidFill>
                        <a:ln w="9525" cap="flat" cmpd="sng" algn="ctr">
                          <a:noFill/>
                          <a:prstDash val="solid"/>
                          <a:round/>
                          <a:headEnd type="none" w="med" len="med"/>
                          <a:tailEnd type="none" w="med" len="med"/>
                        </a:ln>
                        <a:extLst>
                          <a:ext uri="{91240B29-F687-4F45-9708-019B960494DF}">
                            <a14:hiddenLine xmlns:a14="http://schemas.microsoft.com/office/drawing/2010/main" w="9525" cap="flat" cmpd="sng" algn="ctr">
                              <a:solidFill>
                                <a:prstClr val="black"/>
                              </a:solidFill>
                              <a:prstDash val="solid"/>
                              <a:round/>
                              <a:headEnd type="none" w="med" len="med"/>
                              <a:tailEnd type="none" w="med" len="med"/>
                            </a14:hiddenLine>
                          </a:ext>
                        </a:extLst>
                      </wps:spPr>
                      <wps:txbx>
                        <w:txbxContent>
                          <w:p w14:paraId="39ABC79D" w14:textId="77777777" w:rsidR="009B57E0" w:rsidRDefault="009B57E0" w:rsidP="00585E51">
                            <w:pPr>
                              <w:tabs>
                                <w:tab w:val="left" w:pos="1980"/>
                                <w:tab w:val="left" w:pos="2250"/>
                              </w:tabs>
                              <w:jc w:val="right"/>
                            </w:pPr>
                          </w:p>
                          <w:p w14:paraId="0E15B565" w14:textId="77777777" w:rsidR="009B57E0" w:rsidRDefault="009B57E0"/>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1CB5" id="Text Box 18" o:spid="_x0000_s1038" type="#_x0000_t202" style="position:absolute;margin-left:743.45pt;margin-top:67.8pt;width:30pt;height:513.2pt;z-index:25245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" stroked="f">
                <v:stroke joinstyle="round"/>
                <v:textbox style="layout-flow:vertical">
                  <w:txbxContent>
                    <w:p w14:paraId="39ABC79D" w14:textId="77777777" w:rsidR="009B57E0" w:rsidRDefault="009B57E0" w:rsidP="00585E51">
                      <w:pPr>
                        <w:tabs>
                          <w:tab w:val="left" w:pos="1980"/>
                          <w:tab w:val="left" w:pos="2250"/>
                        </w:tabs>
                        <w:jc w:val="right"/>
                      </w:pPr>
                    </w:p>
                    <w:p w14:paraId="0E15B565" w14:textId="77777777" w:rsidR="009B57E0" w:rsidRDefault="009B57E0"/>
                  </w:txbxContent>
                </v:textbox>
              </v:shape>
            </w:pict>
          </mc:Fallback>
        </mc:AlternateContent>
      </w:r>
    </w:p>
    <w:p w14:paraId="3DDDFCBF" w14:textId="77777777" w:rsidR="00502505" w:rsidRDefault="00B00A2F" w:rsidP="0011205B">
      <w:pPr>
        <w:pStyle w:val="AnnexAppendixTitle"/>
      </w:pPr>
      <w:r w:rsidRPr="00E536E9">
        <w:rPr>
          <w:b w:val="0"/>
        </w:rPr>
        <w:fldChar w:fldCharType="begin"/>
      </w:r>
      <w:r w:rsidR="00E536E9">
        <w:rPr>
          <w:b w:val="0"/>
        </w:rPr>
        <w:instrText xml:space="preserve"> TC "</w:instrText>
      </w:r>
      <w:bookmarkStart w:id="625" w:name="_Toc516149118"/>
      <w:bookmarkStart w:id="626" w:name="_Toc516222661"/>
      <w:bookmarkStart w:id="627" w:name="_Toc512008968"/>
      <w:r w:rsidR="0011205B" w:rsidRPr="00E536E9">
        <w:rPr>
          <w:b w:val="0"/>
        </w:rPr>
        <w:instrText>I</w:instrText>
      </w:r>
      <w:r w:rsidR="00AA1943" w:rsidRPr="00E536E9">
        <w:rPr>
          <w:b w:val="0"/>
        </w:rPr>
        <w:instrText>I</w:instrText>
      </w:r>
      <w:r w:rsidR="0011205B" w:rsidRPr="00E536E9">
        <w:rPr>
          <w:b w:val="0"/>
        </w:rPr>
        <w:instrText>. Public Debt Sustainability Analysis</w:instrText>
      </w:r>
      <w:bookmarkEnd w:id="625"/>
      <w:bookmarkEnd w:id="626"/>
      <w:bookmarkEnd w:id="627"/>
      <w:r w:rsidR="0011205B" w:rsidRPr="00E536E9">
        <w:rPr>
          <w:b w:val="0"/>
        </w:rPr>
        <w:instrText xml:space="preserve">"\f J </w:instrText>
      </w:r>
      <w:r w:rsidRPr="00E536E9">
        <w:rPr>
          <w:b w:val="0"/>
        </w:rPr>
        <w:fldChar w:fldCharType="end"/>
      </w:r>
      <w:r w:rsidR="00502505">
        <w:t>Annex I</w:t>
      </w:r>
      <w:r w:rsidR="00AA1943">
        <w:t>I</w:t>
      </w:r>
      <w:r w:rsidR="00502505">
        <w:t xml:space="preserve">. Public </w:t>
      </w:r>
      <w:r w:rsidR="00502505" w:rsidRPr="0011205B">
        <w:t>Debt</w:t>
      </w:r>
      <w:r w:rsidR="00502505">
        <w:t xml:space="preserve"> Sustainability Analysis</w:t>
      </w:r>
    </w:p>
    <w:p w14:paraId="6FF7ABCF" w14:textId="26EDC342" w:rsidR="00B22BE3" w:rsidRDefault="00B22BE3" w:rsidP="00B22BE3">
      <w:pPr>
        <w:rPr>
          <w:i/>
        </w:rPr>
      </w:pPr>
      <w:r>
        <w:rPr>
          <w:i/>
        </w:rPr>
        <w:t>The overall assessment is broadly unchanged from the 2017 Article IV staff report. Canada’s public debt remains on a sustainable trajectory over the medium term. After peaking at 91.1 percent in 2016, the ratio of gross debt to GDP fell to 89.7 percent in 2017. Under the baseline scenario, the gross debt-to-GDP ratio is projected to gradually decline to 76.</w:t>
      </w:r>
      <w:r w:rsidR="0084650C">
        <w:rPr>
          <w:i/>
        </w:rPr>
        <w:t>3</w:t>
      </w:r>
      <w:r>
        <w:rPr>
          <w:i/>
        </w:rPr>
        <w:t xml:space="preserve"> percent by 2023, </w:t>
      </w:r>
      <w:r w:rsidR="008866C5">
        <w:rPr>
          <w:i/>
        </w:rPr>
        <w:t xml:space="preserve">reflecting </w:t>
      </w:r>
      <w:r>
        <w:rPr>
          <w:i/>
        </w:rPr>
        <w:t xml:space="preserve">fiscal consolidation and </w:t>
      </w:r>
      <w:r w:rsidR="000F6DC7">
        <w:rPr>
          <w:i/>
        </w:rPr>
        <w:t>favorable growth-</w:t>
      </w:r>
      <w:r>
        <w:rPr>
          <w:i/>
        </w:rPr>
        <w:t>interest rate</w:t>
      </w:r>
      <w:r w:rsidR="000F6DC7">
        <w:rPr>
          <w:i/>
        </w:rPr>
        <w:t xml:space="preserve"> differentials</w:t>
      </w:r>
      <w:r>
        <w:rPr>
          <w:i/>
        </w:rPr>
        <w:t xml:space="preserve"> for most of the projection horizon. </w:t>
      </w:r>
      <w:bookmarkStart w:id="628" w:name="_Hlk511319723"/>
      <w:r w:rsidR="000F6DC7">
        <w:rPr>
          <w:i/>
        </w:rPr>
        <w:t>The most significant stress scenario pushes debt to 95 percent</w:t>
      </w:r>
      <w:r w:rsidR="008549B5" w:rsidRPr="008549B5">
        <w:rPr>
          <w:i/>
        </w:rPr>
        <w:t>, but</w:t>
      </w:r>
      <w:r w:rsidR="008549B5" w:rsidRPr="008549B5">
        <w:rPr>
          <w:i/>
          <w:lang w:eastAsia="ja-JP"/>
        </w:rPr>
        <w:t xml:space="preserve"> the probability for </w:t>
      </w:r>
      <w:r w:rsidR="008549B5" w:rsidRPr="008549B5">
        <w:rPr>
          <w:i/>
        </w:rPr>
        <w:t>debt remain</w:t>
      </w:r>
      <w:r w:rsidR="00771B40">
        <w:rPr>
          <w:i/>
        </w:rPr>
        <w:t>ing</w:t>
      </w:r>
      <w:r w:rsidR="008549B5" w:rsidRPr="008549B5">
        <w:rPr>
          <w:i/>
        </w:rPr>
        <w:t xml:space="preserve"> below 85 percent of GDP is high over the projection horizon</w:t>
      </w:r>
      <w:r w:rsidRPr="008549B5">
        <w:rPr>
          <w:i/>
        </w:rPr>
        <w:t>.</w:t>
      </w:r>
      <w:r>
        <w:rPr>
          <w:i/>
        </w:rPr>
        <w:t xml:space="preserve"> </w:t>
      </w:r>
      <w:bookmarkEnd w:id="628"/>
      <w:r>
        <w:rPr>
          <w:i/>
        </w:rPr>
        <w:t xml:space="preserve">Sizable </w:t>
      </w:r>
      <w:r>
        <w:rPr>
          <w:i/>
          <w:iCs/>
        </w:rPr>
        <w:t>financial assets (about 62 percent of GDP) provide an additional cushion. The net debt-to-GDP ratio stood at 2</w:t>
      </w:r>
      <w:r w:rsidR="00346139">
        <w:rPr>
          <w:i/>
          <w:iCs/>
        </w:rPr>
        <w:t>7.</w:t>
      </w:r>
      <w:r>
        <w:rPr>
          <w:i/>
          <w:iCs/>
        </w:rPr>
        <w:t xml:space="preserve">8 percent in 2017 and is expected to fall </w:t>
      </w:r>
      <w:r w:rsidR="0084650C">
        <w:rPr>
          <w:i/>
          <w:iCs/>
        </w:rPr>
        <w:t>to about</w:t>
      </w:r>
      <w:r>
        <w:rPr>
          <w:i/>
          <w:iCs/>
        </w:rPr>
        <w:t xml:space="preserve"> 25 percent by 2023</w:t>
      </w:r>
      <w:r>
        <w:rPr>
          <w:i/>
        </w:rPr>
        <w:t>.</w:t>
      </w:r>
    </w:p>
    <w:p w14:paraId="0B87054F" w14:textId="0E053D1D" w:rsidR="00B22BE3" w:rsidRDefault="00B22BE3" w:rsidP="00B22BE3"/>
    <w:p w14:paraId="3CADC6F3" w14:textId="77777777" w:rsidR="00346139" w:rsidRDefault="00346139" w:rsidP="00346139">
      <w:pPr>
        <w:rPr>
          <w:b/>
        </w:rPr>
      </w:pPr>
      <w:r w:rsidRPr="00346139">
        <w:rPr>
          <w:b/>
        </w:rPr>
        <w:t>Fiscal Space</w:t>
      </w:r>
      <w:bookmarkStart w:id="629" w:name="_Hlk509910061"/>
    </w:p>
    <w:p w14:paraId="7AD3B466" w14:textId="77777777" w:rsidR="00346139" w:rsidRDefault="00346139" w:rsidP="00346139">
      <w:pPr>
        <w:rPr>
          <w:b/>
        </w:rPr>
      </w:pPr>
    </w:p>
    <w:p w14:paraId="20EDB625" w14:textId="0A6887DB" w:rsidR="00346139" w:rsidRDefault="00C407C6" w:rsidP="00346139">
      <w:r w:rsidRPr="00C01555">
        <w:rPr>
          <w:noProof/>
        </w:rPr>
        <w:drawing>
          <wp:anchor distT="0" distB="0" distL="114300" distR="114300" simplePos="0" relativeHeight="252616704" behindDoc="0" locked="0" layoutInCell="1" allowOverlap="1" wp14:anchorId="19ECD973" wp14:editId="11B977BA">
            <wp:simplePos x="0" y="0"/>
            <wp:positionH relativeFrom="margin">
              <wp:align>right</wp:align>
            </wp:positionH>
            <wp:positionV relativeFrom="paragraph">
              <wp:posOffset>103505</wp:posOffset>
            </wp:positionV>
            <wp:extent cx="2819400" cy="204343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19400" cy="204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46139" w:rsidRPr="00346139">
        <w:t xml:space="preserve">Canada has some fiscal space, even though its gross debt is relatively high compared to its triple-A rated peers. </w:t>
      </w:r>
      <w:bookmarkEnd w:id="629"/>
      <w:r w:rsidR="00346139" w:rsidRPr="00346139">
        <w:t xml:space="preserve">Canada’s general government gross debt is </w:t>
      </w:r>
      <w:r w:rsidR="00346139">
        <w:t>89.7</w:t>
      </w:r>
      <w:r w:rsidR="00346139" w:rsidRPr="00346139">
        <w:t xml:space="preserve"> percent of GDP. If accounts payable are excluded to make it internationally comparable, gross debt falls to just below 70 percent of GDP, but this is still high among economies with AAA ratings.</w:t>
      </w:r>
      <w:r w:rsidR="00346139">
        <w:rPr>
          <w:rStyle w:val="FootnoteReference"/>
        </w:rPr>
        <w:footnoteReference w:id="46"/>
      </w:r>
      <w:r w:rsidR="00346139" w:rsidRPr="00346139">
        <w:t xml:space="preserve"> Nonetheless, the general government holds sizable financial assets </w:t>
      </w:r>
      <w:r w:rsidR="00346139">
        <w:t>(</w:t>
      </w:r>
      <w:r w:rsidR="00346139" w:rsidRPr="00CA3E7B">
        <w:t>about 62 percent of GDP)</w:t>
      </w:r>
      <w:r w:rsidR="00346139">
        <w:t>, which includes a broad range of assets (currency and deposits, debt securities, loans, equity and investment fund shares, and accounts receivable), and net debt stood at 27.8 percent of GDP in 2017</w:t>
      </w:r>
      <w:r w:rsidR="00346139" w:rsidRPr="00346139">
        <w:t>. At the federal level, gross debt is considerably lower at 3</w:t>
      </w:r>
      <w:r w:rsidR="0084650C">
        <w:t>8</w:t>
      </w:r>
      <w:r w:rsidR="00346139" w:rsidRPr="00346139">
        <w:t xml:space="preserve"> percent of GDP</w:t>
      </w:r>
      <w:r w:rsidR="00B93651">
        <w:t>.</w:t>
      </w:r>
      <w:r w:rsidR="00346139" w:rsidRPr="00346139">
        <w:t xml:space="preserve"> </w:t>
      </w:r>
    </w:p>
    <w:p w14:paraId="0ED139CA" w14:textId="77777777" w:rsidR="00346139" w:rsidRPr="00346139" w:rsidRDefault="00346139" w:rsidP="00346139"/>
    <w:p w14:paraId="55E36AC2" w14:textId="36B6E93D" w:rsidR="00B22BE3" w:rsidRPr="008503D4" w:rsidRDefault="00B22BE3" w:rsidP="00B22BE3">
      <w:pPr>
        <w:rPr>
          <w:b/>
        </w:rPr>
      </w:pPr>
      <w:r>
        <w:rPr>
          <w:b/>
        </w:rPr>
        <w:t>Baseline S</w:t>
      </w:r>
      <w:r w:rsidRPr="008503D4">
        <w:rPr>
          <w:b/>
        </w:rPr>
        <w:t>cenario</w:t>
      </w:r>
      <w:r w:rsidR="009431D2">
        <w:rPr>
          <w:b/>
        </w:rPr>
        <w:t xml:space="preserve"> and Realism of Projections</w:t>
      </w:r>
    </w:p>
    <w:p w14:paraId="1083841F" w14:textId="6FD19C5D" w:rsidR="00B22BE3" w:rsidRDefault="00B22BE3" w:rsidP="00B22BE3"/>
    <w:p w14:paraId="2C8967EC" w14:textId="67309DF8" w:rsidR="009431D2" w:rsidRDefault="009431D2" w:rsidP="009431D2">
      <w:pPr>
        <w:pStyle w:val="ListBullet"/>
      </w:pPr>
      <w:r w:rsidRPr="009431D2">
        <w:rPr>
          <w:i/>
        </w:rPr>
        <w:t xml:space="preserve">Fiscal </w:t>
      </w:r>
      <w:r w:rsidR="00D361FE">
        <w:rPr>
          <w:i/>
        </w:rPr>
        <w:t>adjustment</w:t>
      </w:r>
      <w:r w:rsidRPr="009431D2">
        <w:rPr>
          <w:i/>
        </w:rPr>
        <w:t>.</w:t>
      </w:r>
      <w:r>
        <w:t xml:space="preserve"> T</w:t>
      </w:r>
      <w:r w:rsidRPr="009431D2">
        <w:t xml:space="preserve">he general government </w:t>
      </w:r>
      <w:r w:rsidR="00D361FE">
        <w:t xml:space="preserve">is </w:t>
      </w:r>
      <w:r w:rsidR="00B616D9">
        <w:t>expected</w:t>
      </w:r>
      <w:r w:rsidR="00D361FE">
        <w:t xml:space="preserve"> to gradual</w:t>
      </w:r>
      <w:r w:rsidR="00B616D9">
        <w:t>ly</w:t>
      </w:r>
      <w:r w:rsidR="00D361FE">
        <w:t xml:space="preserve"> consolidat</w:t>
      </w:r>
      <w:r w:rsidR="00B616D9">
        <w:t>e</w:t>
      </w:r>
      <w:r w:rsidR="00D361FE">
        <w:t xml:space="preserve"> o</w:t>
      </w:r>
      <w:r w:rsidR="00B616D9">
        <w:t>ver the projection horizon.</w:t>
      </w:r>
      <w:r w:rsidRPr="009431D2">
        <w:t xml:space="preserve"> </w:t>
      </w:r>
      <w:r w:rsidR="00B616D9">
        <w:t>T</w:t>
      </w:r>
      <w:r w:rsidRPr="009431D2">
        <w:t xml:space="preserve">he general government primary deficit is projected to </w:t>
      </w:r>
      <w:r w:rsidR="00B616D9">
        <w:t xml:space="preserve">decline from </w:t>
      </w:r>
      <w:r w:rsidRPr="009431D2">
        <w:t>0.</w:t>
      </w:r>
      <w:r w:rsidR="0084650C">
        <w:t>9</w:t>
      </w:r>
      <w:r w:rsidRPr="009431D2">
        <w:t xml:space="preserve"> percent of GDP in 2018 to 0.3 percent by 2023.</w:t>
      </w:r>
    </w:p>
    <w:p w14:paraId="35452D0A" w14:textId="4F2922E3" w:rsidR="009431D2" w:rsidRDefault="00B028E1" w:rsidP="009431D2">
      <w:pPr>
        <w:pStyle w:val="ListBullet"/>
      </w:pPr>
      <w:r>
        <w:rPr>
          <w:i/>
        </w:rPr>
        <w:t>Gross d</w:t>
      </w:r>
      <w:r w:rsidR="009431D2" w:rsidRPr="009431D2">
        <w:rPr>
          <w:i/>
        </w:rPr>
        <w:t>ebt dynamics.</w:t>
      </w:r>
      <w:r w:rsidR="009431D2">
        <w:t xml:space="preserve"> Interest rate and growth differentials are expected to be favorable in the near term, with real GDP growth exceeding real interest rates </w:t>
      </w:r>
      <w:r w:rsidR="009431D2" w:rsidRPr="009431D2">
        <w:t xml:space="preserve">until 2021, contributing to </w:t>
      </w:r>
      <w:r w:rsidR="00B616D9">
        <w:t xml:space="preserve">a reduction in </w:t>
      </w:r>
      <w:r w:rsidR="009431D2" w:rsidRPr="009431D2">
        <w:t xml:space="preserve">the gross debt to GDP ratio. However, </w:t>
      </w:r>
      <w:r w:rsidR="009431D2">
        <w:t>from 2022 onward, real interest rates are expected to exceed real GDP growth, putting upward pressure on debt dynamic</w:t>
      </w:r>
      <w:r w:rsidR="00B616D9">
        <w:t>s</w:t>
      </w:r>
      <w:r w:rsidR="009431D2">
        <w:t xml:space="preserve">. </w:t>
      </w:r>
      <w:r w:rsidR="009431D2" w:rsidRPr="009431D2">
        <w:t xml:space="preserve">Nonetheless, </w:t>
      </w:r>
      <w:r w:rsidR="00216350">
        <w:t xml:space="preserve">due to </w:t>
      </w:r>
      <w:r w:rsidR="00B616D9">
        <w:t>the</w:t>
      </w:r>
      <w:r w:rsidR="009431D2" w:rsidRPr="009431D2">
        <w:t xml:space="preserve"> steady decline in the primary deficit</w:t>
      </w:r>
      <w:r w:rsidR="00216350">
        <w:t xml:space="preserve">, </w:t>
      </w:r>
      <w:r w:rsidR="009431D2" w:rsidRPr="009431D2">
        <w:t>the general government gross debt-to-GDP ratio is expected to fall to 76</w:t>
      </w:r>
      <w:r w:rsidR="00216350">
        <w:t>.</w:t>
      </w:r>
      <w:r w:rsidR="0084650C">
        <w:t>3</w:t>
      </w:r>
      <w:r w:rsidR="009431D2" w:rsidRPr="009431D2">
        <w:t xml:space="preserve"> percent by 2023</w:t>
      </w:r>
      <w:r w:rsidR="009431D2">
        <w:t xml:space="preserve">. </w:t>
      </w:r>
    </w:p>
    <w:p w14:paraId="507043D8" w14:textId="782C389A" w:rsidR="00B028E1" w:rsidRDefault="00B028E1" w:rsidP="00B028E1">
      <w:pPr>
        <w:pStyle w:val="ListBullet"/>
      </w:pPr>
      <w:r>
        <w:rPr>
          <w:i/>
        </w:rPr>
        <w:t>Net debt</w:t>
      </w:r>
      <w:r w:rsidR="00AE4747">
        <w:rPr>
          <w:i/>
        </w:rPr>
        <w:t xml:space="preserve"> dynamics</w:t>
      </w:r>
      <w:r w:rsidR="009431D2">
        <w:rPr>
          <w:i/>
        </w:rPr>
        <w:t>.</w:t>
      </w:r>
      <w:r w:rsidR="009431D2">
        <w:t xml:space="preserve"> </w:t>
      </w:r>
      <w:r w:rsidR="00CA3E7B">
        <w:t>The general government holds s</w:t>
      </w:r>
      <w:r w:rsidR="003061F6">
        <w:t>izable financial assets but i</w:t>
      </w:r>
      <w:r w:rsidRPr="00B028E1">
        <w:t xml:space="preserve">f only highly-liquid assets </w:t>
      </w:r>
      <w:r w:rsidR="00B616D9">
        <w:t>we</w:t>
      </w:r>
      <w:r w:rsidRPr="00B028E1">
        <w:t>re included</w:t>
      </w:r>
      <w:r w:rsidR="00C407C6">
        <w:t xml:space="preserve"> (28 percent of GDP; </w:t>
      </w:r>
      <w:r w:rsidR="00C407C6" w:rsidRPr="00B028E1">
        <w:t>currency, deposits, and bonds)</w:t>
      </w:r>
      <w:r w:rsidRPr="00B028E1">
        <w:t>, the net debt-to-GDP ratio w</w:t>
      </w:r>
      <w:r w:rsidR="00B616D9">
        <w:t xml:space="preserve">ould be </w:t>
      </w:r>
      <w:r w:rsidRPr="00B028E1">
        <w:t>higher at around 6</w:t>
      </w:r>
      <w:r w:rsidR="0084650C">
        <w:t>2</w:t>
      </w:r>
      <w:r w:rsidRPr="00B028E1">
        <w:t xml:space="preserve"> percent. The net debt ratio is expected </w:t>
      </w:r>
      <w:r w:rsidR="0077511B">
        <w:t xml:space="preserve">to fall </w:t>
      </w:r>
      <w:r w:rsidRPr="00B028E1">
        <w:t>below 25 percent by 2023.</w:t>
      </w:r>
      <w:r>
        <w:t xml:space="preserve"> </w:t>
      </w:r>
    </w:p>
    <w:p w14:paraId="0D66C6B4" w14:textId="5384597D" w:rsidR="00216350" w:rsidRDefault="00B028E1" w:rsidP="008866C5">
      <w:pPr>
        <w:pStyle w:val="ListBullet"/>
      </w:pPr>
      <w:r w:rsidRPr="00B028E1">
        <w:rPr>
          <w:i/>
        </w:rPr>
        <w:t>Gross financing needs.</w:t>
      </w:r>
      <w:r>
        <w:t xml:space="preserve"> </w:t>
      </w:r>
      <w:r w:rsidRPr="00B028E1">
        <w:t>Gro</w:t>
      </w:r>
      <w:r w:rsidR="00216350">
        <w:t>s</w:t>
      </w:r>
      <w:r w:rsidRPr="00B028E1">
        <w:t xml:space="preserve">s financing needs </w:t>
      </w:r>
      <w:r>
        <w:t xml:space="preserve">were </w:t>
      </w:r>
      <w:r w:rsidRPr="00B028E1">
        <w:t xml:space="preserve">around 16 percent of GDP </w:t>
      </w:r>
      <w:r>
        <w:t xml:space="preserve">in 2017 and </w:t>
      </w:r>
      <w:r w:rsidR="00AE4747">
        <w:t xml:space="preserve">are </w:t>
      </w:r>
      <w:r w:rsidRPr="00B028E1">
        <w:t>expected to hover within a range of 15-1</w:t>
      </w:r>
      <w:r w:rsidR="0084650C">
        <w:t>8</w:t>
      </w:r>
      <w:r w:rsidRPr="00B028E1">
        <w:t xml:space="preserve"> percent of GDP</w:t>
      </w:r>
      <w:r w:rsidR="0077511B">
        <w:t xml:space="preserve"> through the projection horizon</w:t>
      </w:r>
      <w:r>
        <w:t xml:space="preserve">, below </w:t>
      </w:r>
      <w:r w:rsidR="00B616D9">
        <w:t>the</w:t>
      </w:r>
      <w:r>
        <w:t xml:space="preserve"> indicative high</w:t>
      </w:r>
      <w:r w:rsidR="00216350">
        <w:t>-</w:t>
      </w:r>
      <w:r>
        <w:t xml:space="preserve">risk </w:t>
      </w:r>
      <w:r w:rsidR="00216350">
        <w:t>threshold</w:t>
      </w:r>
      <w:r>
        <w:t xml:space="preserve"> </w:t>
      </w:r>
      <w:r w:rsidR="00B616D9">
        <w:t xml:space="preserve">of </w:t>
      </w:r>
      <w:r>
        <w:t>20 percent</w:t>
      </w:r>
      <w:r w:rsidRPr="00B028E1">
        <w:t>.</w:t>
      </w:r>
    </w:p>
    <w:p w14:paraId="707A8289" w14:textId="19B8A580" w:rsidR="00B028E1" w:rsidRDefault="00B028E1" w:rsidP="008866C5">
      <w:pPr>
        <w:pStyle w:val="ListBullet"/>
      </w:pPr>
      <w:r w:rsidRPr="00B028E1">
        <w:rPr>
          <w:i/>
        </w:rPr>
        <w:t xml:space="preserve">Realism of baseline </w:t>
      </w:r>
      <w:r w:rsidR="00AE4747">
        <w:rPr>
          <w:i/>
        </w:rPr>
        <w:t>projections</w:t>
      </w:r>
      <w:r w:rsidRPr="00B028E1">
        <w:rPr>
          <w:i/>
        </w:rPr>
        <w:t xml:space="preserve">. </w:t>
      </w:r>
      <w:r w:rsidR="00AE4747">
        <w:t>P</w:t>
      </w:r>
      <w:r>
        <w:t>rojection</w:t>
      </w:r>
      <w:r w:rsidR="00216350">
        <w:t xml:space="preserve"> errors </w:t>
      </w:r>
      <w:r w:rsidR="00AE4747">
        <w:t xml:space="preserve">in recent years for real GDP growth, primary balance, and inflation </w:t>
      </w:r>
      <w:r w:rsidR="00216350">
        <w:t>were mo</w:t>
      </w:r>
      <w:r>
        <w:t xml:space="preserve">derate, with the median forecast error in line with other </w:t>
      </w:r>
      <w:r w:rsidR="00AE4747">
        <w:t>economies</w:t>
      </w:r>
      <w:r>
        <w:t xml:space="preserve">. </w:t>
      </w:r>
      <w:r w:rsidR="00B93651">
        <w:t>T</w:t>
      </w:r>
      <w:r>
        <w:t xml:space="preserve">here </w:t>
      </w:r>
      <w:r w:rsidR="00B93651">
        <w:t xml:space="preserve">is </w:t>
      </w:r>
      <w:r>
        <w:t>no evidence of a systematic projection bias in the baseline assumption</w:t>
      </w:r>
      <w:r w:rsidR="00B616D9">
        <w:t>s</w:t>
      </w:r>
      <w:r w:rsidR="00AE4747">
        <w:t xml:space="preserve"> </w:t>
      </w:r>
      <w:r>
        <w:t xml:space="preserve">that could undermine the DSA assessment. </w:t>
      </w:r>
    </w:p>
    <w:p w14:paraId="7EE84365" w14:textId="3CFC174F" w:rsidR="00AE4747" w:rsidRDefault="00AE4747" w:rsidP="008866C5">
      <w:pPr>
        <w:pStyle w:val="ListBullet"/>
      </w:pPr>
      <w:r>
        <w:rPr>
          <w:i/>
        </w:rPr>
        <w:t>Market perceptions.</w:t>
      </w:r>
      <w:r>
        <w:t xml:space="preserve"> </w:t>
      </w:r>
      <w:r w:rsidR="00B93651" w:rsidRPr="00346139">
        <w:t xml:space="preserve">Confidence in Canada’s sovereign </w:t>
      </w:r>
      <w:r w:rsidR="00B93651">
        <w:t xml:space="preserve">debt </w:t>
      </w:r>
      <w:r w:rsidR="00B93651" w:rsidRPr="00346139">
        <w:t>is high</w:t>
      </w:r>
      <w:r w:rsidR="00B93651">
        <w:t xml:space="preserve">. </w:t>
      </w:r>
      <w:r>
        <w:t xml:space="preserve">Canada has maintained AAA ratings since 2002. </w:t>
      </w:r>
      <w:r w:rsidR="005933FF">
        <w:t xml:space="preserve">In </w:t>
      </w:r>
      <w:r w:rsidR="0084650C">
        <w:t>early June</w:t>
      </w:r>
      <w:r w:rsidR="005933FF">
        <w:t xml:space="preserve"> 2018, Canada’s benchmark 10</w:t>
      </w:r>
      <w:r w:rsidR="00B616D9">
        <w:t>-</w:t>
      </w:r>
      <w:r w:rsidR="005933FF">
        <w:t>year bond yields were around 2.</w:t>
      </w:r>
      <w:r w:rsidR="0084650C">
        <w:t>2</w:t>
      </w:r>
      <w:r w:rsidR="005933FF">
        <w:t>-2.</w:t>
      </w:r>
      <w:r w:rsidR="0084650C">
        <w:t>3</w:t>
      </w:r>
      <w:r w:rsidR="005933FF">
        <w:t xml:space="preserve"> percent, about 6</w:t>
      </w:r>
      <w:r w:rsidR="0084650C">
        <w:t>5</w:t>
      </w:r>
      <w:r w:rsidR="005933FF">
        <w:t>-6</w:t>
      </w:r>
      <w:r w:rsidR="0084650C">
        <w:t>8</w:t>
      </w:r>
      <w:r w:rsidR="005933FF">
        <w:t xml:space="preserve"> basis points </w:t>
      </w:r>
      <w:r w:rsidR="005933FF" w:rsidRPr="00B93651">
        <w:rPr>
          <w:i/>
        </w:rPr>
        <w:t>below</w:t>
      </w:r>
      <w:r w:rsidR="005933FF">
        <w:t xml:space="preserve"> U.S. 10-year treasury note yields. </w:t>
      </w:r>
    </w:p>
    <w:p w14:paraId="40CF3678" w14:textId="60B53499" w:rsidR="005933FF" w:rsidRPr="008503D4" w:rsidRDefault="005933FF" w:rsidP="005933FF">
      <w:pPr>
        <w:rPr>
          <w:b/>
        </w:rPr>
      </w:pPr>
      <w:r>
        <w:rPr>
          <w:b/>
        </w:rPr>
        <w:t>Public DSA Risk Assessment</w:t>
      </w:r>
    </w:p>
    <w:p w14:paraId="686976D7" w14:textId="77777777" w:rsidR="005933FF" w:rsidRDefault="005933FF" w:rsidP="005933FF"/>
    <w:p w14:paraId="53AC092A" w14:textId="304E34CB" w:rsidR="005933FF" w:rsidRPr="005933FF" w:rsidRDefault="005933FF" w:rsidP="005933FF">
      <w:pPr>
        <w:rPr>
          <w:lang w:eastAsia="ja-JP"/>
        </w:rPr>
      </w:pPr>
      <w:r w:rsidRPr="005933FF">
        <w:rPr>
          <w:lang w:eastAsia="ja-JP"/>
        </w:rPr>
        <w:t>The fan charts illustrate the possible evolution of the debt ratio over the medium</w:t>
      </w:r>
      <w:r w:rsidR="00D42FF2">
        <w:rPr>
          <w:lang w:eastAsia="ja-JP"/>
        </w:rPr>
        <w:t xml:space="preserve"> </w:t>
      </w:r>
      <w:r w:rsidRPr="005933FF">
        <w:rPr>
          <w:lang w:eastAsia="ja-JP"/>
        </w:rPr>
        <w:t>term and are based on both the symmetric and asymmetric distributions of risk. Under the</w:t>
      </w:r>
      <w:r w:rsidR="00D42FF2">
        <w:rPr>
          <w:lang w:eastAsia="ja-JP"/>
        </w:rPr>
        <w:t xml:space="preserve"> </w:t>
      </w:r>
      <w:r w:rsidRPr="005933FF">
        <w:rPr>
          <w:lang w:eastAsia="ja-JP"/>
        </w:rPr>
        <w:t>symmetric distribution of risk, there is more than a 75 percent probability that debt will be</w:t>
      </w:r>
      <w:r w:rsidR="00D42FF2">
        <w:rPr>
          <w:lang w:eastAsia="ja-JP"/>
        </w:rPr>
        <w:t xml:space="preserve"> </w:t>
      </w:r>
      <w:r w:rsidRPr="005933FF">
        <w:rPr>
          <w:lang w:eastAsia="ja-JP"/>
        </w:rPr>
        <w:t xml:space="preserve">below </w:t>
      </w:r>
      <w:r w:rsidR="006472FB">
        <w:rPr>
          <w:lang w:eastAsia="ja-JP"/>
        </w:rPr>
        <w:t>85</w:t>
      </w:r>
      <w:r w:rsidRPr="005933FF">
        <w:rPr>
          <w:lang w:eastAsia="ja-JP"/>
        </w:rPr>
        <w:t xml:space="preserve"> percent of GDP over the medium term. If restrictions are imposed on the primary</w:t>
      </w:r>
      <w:r w:rsidR="00D42FF2">
        <w:rPr>
          <w:lang w:eastAsia="ja-JP"/>
        </w:rPr>
        <w:t xml:space="preserve"> </w:t>
      </w:r>
      <w:r w:rsidRPr="005933FF">
        <w:rPr>
          <w:lang w:eastAsia="ja-JP"/>
        </w:rPr>
        <w:t>balance (i.e., the asymmetric scenario, where it is assumed that there are no positive shocks to</w:t>
      </w:r>
      <w:r w:rsidR="00D42FF2">
        <w:rPr>
          <w:lang w:eastAsia="ja-JP"/>
        </w:rPr>
        <w:t xml:space="preserve"> </w:t>
      </w:r>
      <w:r w:rsidRPr="005933FF">
        <w:rPr>
          <w:lang w:eastAsia="ja-JP"/>
        </w:rPr>
        <w:t xml:space="preserve">the primary balance), there is still at least </w:t>
      </w:r>
      <w:r w:rsidR="006472FB">
        <w:rPr>
          <w:lang w:eastAsia="ja-JP"/>
        </w:rPr>
        <w:t>60</w:t>
      </w:r>
      <w:r w:rsidRPr="005933FF">
        <w:rPr>
          <w:lang w:eastAsia="ja-JP"/>
        </w:rPr>
        <w:t xml:space="preserve"> percent chance that the debt path will remain</w:t>
      </w:r>
      <w:r w:rsidR="00D42FF2">
        <w:rPr>
          <w:lang w:eastAsia="ja-JP"/>
        </w:rPr>
        <w:t xml:space="preserve"> </w:t>
      </w:r>
      <w:r w:rsidRPr="005933FF">
        <w:rPr>
          <w:lang w:eastAsia="ja-JP"/>
        </w:rPr>
        <w:t xml:space="preserve">below </w:t>
      </w:r>
      <w:r w:rsidR="006472FB">
        <w:rPr>
          <w:lang w:eastAsia="ja-JP"/>
        </w:rPr>
        <w:t>85</w:t>
      </w:r>
      <w:r w:rsidRPr="005933FF">
        <w:rPr>
          <w:lang w:eastAsia="ja-JP"/>
        </w:rPr>
        <w:t xml:space="preserve"> percent of GDP over the projection horizon.</w:t>
      </w:r>
    </w:p>
    <w:p w14:paraId="2128C143" w14:textId="77777777" w:rsidR="005933FF" w:rsidRDefault="005933FF" w:rsidP="00B22BE3">
      <w:pPr>
        <w:rPr>
          <w:b/>
        </w:rPr>
      </w:pPr>
    </w:p>
    <w:p w14:paraId="1078C635" w14:textId="6169FBEA" w:rsidR="00B22BE3" w:rsidRPr="008503D4" w:rsidRDefault="00B22BE3" w:rsidP="00B22BE3">
      <w:pPr>
        <w:rPr>
          <w:b/>
        </w:rPr>
      </w:pPr>
      <w:r w:rsidRPr="008503D4">
        <w:rPr>
          <w:b/>
        </w:rPr>
        <w:t>Stress tests</w:t>
      </w:r>
      <w:r w:rsidR="00FC588A">
        <w:rPr>
          <w:b/>
        </w:rPr>
        <w:t xml:space="preserve"> </w:t>
      </w:r>
    </w:p>
    <w:p w14:paraId="04589FC5" w14:textId="77777777" w:rsidR="00B22BE3" w:rsidRDefault="00B22BE3" w:rsidP="00B22BE3"/>
    <w:p w14:paraId="56F60B1A" w14:textId="447C5E04" w:rsidR="00B22BE3" w:rsidRDefault="00B22BE3" w:rsidP="00B22BE3">
      <w:pPr>
        <w:pStyle w:val="ListBullet"/>
        <w:numPr>
          <w:ilvl w:val="0"/>
          <w:numId w:val="1"/>
        </w:numPr>
      </w:pPr>
      <w:r>
        <w:rPr>
          <w:i/>
        </w:rPr>
        <w:t>Primary balance shock</w:t>
      </w:r>
      <w:r>
        <w:t xml:space="preserve">. A deterioration </w:t>
      </w:r>
      <w:r w:rsidR="00E55148">
        <w:t xml:space="preserve">in </w:t>
      </w:r>
      <w:r>
        <w:t xml:space="preserve">the primary balance </w:t>
      </w:r>
      <w:r w:rsidR="00E55148">
        <w:t>by</w:t>
      </w:r>
      <w:r>
        <w:t xml:space="preserve"> about one percent of GDP would raise the gross debt-to-GDP ratio by about 2 percentage points over the projection period. The sovereign risk premium is assumed to increase by 25 basis points for each one percent of GDP deterioration in the primary balance, resulting in higher gross financing needs of 1-2 percentage points of GDP compared to the baseline. </w:t>
      </w:r>
    </w:p>
    <w:p w14:paraId="3814C9AD" w14:textId="3D7B128A" w:rsidR="00B22BE3" w:rsidRDefault="00B22BE3" w:rsidP="00B22BE3">
      <w:pPr>
        <w:pStyle w:val="ListBullet"/>
        <w:numPr>
          <w:ilvl w:val="0"/>
          <w:numId w:val="1"/>
        </w:numPr>
      </w:pPr>
      <w:r>
        <w:rPr>
          <w:i/>
        </w:rPr>
        <w:t>Growth shock</w:t>
      </w:r>
      <w:r>
        <w:t xml:space="preserve">. </w:t>
      </w:r>
      <w:r w:rsidR="00FC588A">
        <w:t>A one</w:t>
      </w:r>
      <w:r>
        <w:t xml:space="preserve"> standard deviation </w:t>
      </w:r>
      <w:r w:rsidR="00FC588A">
        <w:t xml:space="preserve">shock to growth </w:t>
      </w:r>
      <w:r>
        <w:t>in 2019 and 2020 will reduce real GDP growth rates to about 0-0.2 percent. This would lead to a deterio</w:t>
      </w:r>
      <w:r w:rsidR="00FC588A">
        <w:t xml:space="preserve">ration in the primary balance, with the deficit peaking at </w:t>
      </w:r>
      <w:r>
        <w:t>2</w:t>
      </w:r>
      <w:r w:rsidR="0084650C">
        <w:t>.3</w:t>
      </w:r>
      <w:r>
        <w:t xml:space="preserve"> percent in 2020. The gross debt-to-GDP ratio will revert to nearly 90 percent of GDP in 2019, but would return to a downward path over the projection period, as GDP growth recovers. Gross financing needs will also rise faster until 2020, about 2</w:t>
      </w:r>
      <w:r w:rsidR="0084650C">
        <w:t>-3</w:t>
      </w:r>
      <w:r>
        <w:t xml:space="preserve"> percentage points higher than the baseline. </w:t>
      </w:r>
    </w:p>
    <w:p w14:paraId="1089B489" w14:textId="77777777" w:rsidR="00B22BE3" w:rsidRDefault="00B22BE3" w:rsidP="00B22BE3">
      <w:pPr>
        <w:pStyle w:val="ListBullet"/>
        <w:numPr>
          <w:ilvl w:val="0"/>
          <w:numId w:val="1"/>
        </w:numPr>
      </w:pPr>
      <w:r>
        <w:rPr>
          <w:i/>
        </w:rPr>
        <w:t>Interest rate shock</w:t>
      </w:r>
      <w:r>
        <w:t xml:space="preserve">. An increase in the sovereign risk premium by 200 basis points for two years would raise the effective interest rate ¼-¾ percentage points higher than the baseline. The impact on debt and gross financing needs are mild. </w:t>
      </w:r>
    </w:p>
    <w:p w14:paraId="0DDFB893" w14:textId="64F0B47D" w:rsidR="00B22BE3" w:rsidRDefault="00B22BE3" w:rsidP="00B22BE3">
      <w:pPr>
        <w:pStyle w:val="ListBullet"/>
        <w:numPr>
          <w:ilvl w:val="0"/>
          <w:numId w:val="1"/>
        </w:numPr>
      </w:pPr>
      <w:r>
        <w:rPr>
          <w:i/>
        </w:rPr>
        <w:t>Exchange rate shock</w:t>
      </w:r>
      <w:r>
        <w:t xml:space="preserve">. Given that about 90 percent of </w:t>
      </w:r>
      <w:r w:rsidR="002430DF">
        <w:t>general government</w:t>
      </w:r>
      <w:r>
        <w:t xml:space="preserve"> outstanding marketable debt instruments are in Canadian dollars, the fiscal impact of an exchange rate shock is minimal, even with </w:t>
      </w:r>
      <w:r w:rsidR="00FC588A">
        <w:t xml:space="preserve">a </w:t>
      </w:r>
      <w:r>
        <w:t>substantial exchange rate depreciation of about 23 percent (which Canada experienced in 2008).</w:t>
      </w:r>
    </w:p>
    <w:p w14:paraId="5AB899D8" w14:textId="7E20F2D0" w:rsidR="00B22BE3" w:rsidRDefault="00B22BE3" w:rsidP="00B22BE3">
      <w:pPr>
        <w:pStyle w:val="ListBullet"/>
        <w:numPr>
          <w:ilvl w:val="0"/>
          <w:numId w:val="1"/>
        </w:numPr>
      </w:pPr>
      <w:r>
        <w:rPr>
          <w:i/>
        </w:rPr>
        <w:t xml:space="preserve">Stagnant growth </w:t>
      </w:r>
      <w:r w:rsidR="00FC588A">
        <w:rPr>
          <w:i/>
        </w:rPr>
        <w:t>in major economies</w:t>
      </w:r>
      <w:r>
        <w:t xml:space="preserve">. Structurally weak growth in key advanced and emerging economies would reduce demand for Canadian exports. Canada’s real GDP growth could fall below the baseline scenario by ½ percentage points </w:t>
      </w:r>
      <w:r w:rsidR="00FC588A">
        <w:t>over</w:t>
      </w:r>
      <w:r>
        <w:t xml:space="preserve"> the projection horizon. In this scenario, the gross debt-to-GDP ratio will </w:t>
      </w:r>
      <w:r w:rsidR="00E55148">
        <w:t xml:space="preserve">still </w:t>
      </w:r>
      <w:r>
        <w:t xml:space="preserve">fall but at a much slower pace. </w:t>
      </w:r>
    </w:p>
    <w:p w14:paraId="76F2E761" w14:textId="468CAE82" w:rsidR="00B22BE3" w:rsidRDefault="00FC588A" w:rsidP="00B22BE3">
      <w:pPr>
        <w:pStyle w:val="ListBullet"/>
        <w:numPr>
          <w:ilvl w:val="0"/>
          <w:numId w:val="1"/>
        </w:numPr>
      </w:pPr>
      <w:r>
        <w:rPr>
          <w:i/>
        </w:rPr>
        <w:t>Tail risk scenario, combining growth and h</w:t>
      </w:r>
      <w:r w:rsidR="00B22BE3">
        <w:rPr>
          <w:i/>
        </w:rPr>
        <w:t>ousing market shock</w:t>
      </w:r>
      <w:r w:rsidR="00B22BE3" w:rsidRPr="00546F21">
        <w:t>:</w:t>
      </w:r>
      <w:r w:rsidR="00B22BE3">
        <w:t xml:space="preserve"> </w:t>
      </w:r>
      <w:bookmarkStart w:id="630" w:name="_Hlk511322643"/>
      <w:r>
        <w:t>A</w:t>
      </w:r>
      <w:r w:rsidR="00B22BE3" w:rsidRPr="00D56FF5">
        <w:t xml:space="preserve"> severe recession that reduces real GDP </w:t>
      </w:r>
      <w:r w:rsidR="00B22BE3">
        <w:t xml:space="preserve">growth </w:t>
      </w:r>
      <w:r w:rsidR="00B22BE3" w:rsidRPr="00D56FF5">
        <w:t>by two standard deviation</w:t>
      </w:r>
      <w:r w:rsidR="00771B40">
        <w:t>s</w:t>
      </w:r>
      <w:r w:rsidR="00B22BE3" w:rsidRPr="00D56FF5">
        <w:t xml:space="preserve"> </w:t>
      </w:r>
      <w:r w:rsidR="00771B40">
        <w:t xml:space="preserve">in 2018 </w:t>
      </w:r>
      <w:r w:rsidR="00B22BE3">
        <w:t>(to minus 1.6 percent) and one standard deviation (to 0 percent)</w:t>
      </w:r>
      <w:r w:rsidR="00B22BE3" w:rsidRPr="00D56FF5">
        <w:t xml:space="preserve"> </w:t>
      </w:r>
      <w:r w:rsidR="00771B40">
        <w:t xml:space="preserve">in 2019 </w:t>
      </w:r>
      <w:r w:rsidR="00B22BE3" w:rsidRPr="00D56FF5">
        <w:t xml:space="preserve">could precipitate a </w:t>
      </w:r>
      <w:r w:rsidR="00B22BE3">
        <w:t xml:space="preserve">sharp </w:t>
      </w:r>
      <w:r w:rsidR="00B22BE3" w:rsidRPr="00D56FF5">
        <w:t>housing market c</w:t>
      </w:r>
      <w:r w:rsidR="00B22BE3">
        <w:t>orrection</w:t>
      </w:r>
      <w:bookmarkEnd w:id="630"/>
      <w:r w:rsidR="00B22BE3" w:rsidRPr="00D56FF5">
        <w:t xml:space="preserve">. Mortgage insurers could come under stress and would need to be </w:t>
      </w:r>
      <w:r w:rsidR="00B22BE3">
        <w:t xml:space="preserve">partially </w:t>
      </w:r>
      <w:r w:rsidR="00B22BE3" w:rsidRPr="00D56FF5">
        <w:t xml:space="preserve">bailed out. </w:t>
      </w:r>
      <w:r w:rsidR="00B22BE3">
        <w:t>In this tail event,</w:t>
      </w:r>
      <w:r w:rsidR="00B22BE3" w:rsidRPr="00D56FF5">
        <w:t xml:space="preserve"> the government would be forced to increase its non-interest expenditure by </w:t>
      </w:r>
      <w:r w:rsidR="00B22BE3">
        <w:t>2</w:t>
      </w:r>
      <w:r w:rsidR="00B22BE3" w:rsidRPr="00D56FF5">
        <w:t xml:space="preserve">0 percent of government </w:t>
      </w:r>
      <w:r w:rsidR="00B22BE3">
        <w:t xml:space="preserve">guarantees </w:t>
      </w:r>
      <w:r w:rsidR="006D7696">
        <w:t>of</w:t>
      </w:r>
      <w:r w:rsidR="00B22BE3">
        <w:t xml:space="preserve"> mortgage insur</w:t>
      </w:r>
      <w:r w:rsidR="006D7696">
        <w:t>ance</w:t>
      </w:r>
      <w:r w:rsidR="00B22BE3">
        <w:t xml:space="preserve"> </w:t>
      </w:r>
      <w:r w:rsidR="00B22BE3" w:rsidRPr="00D56FF5">
        <w:t xml:space="preserve">(equivalent to </w:t>
      </w:r>
      <w:r w:rsidR="00B22BE3">
        <w:t>2½</w:t>
      </w:r>
      <w:r w:rsidR="00B22BE3" w:rsidRPr="00D56FF5">
        <w:t xml:space="preserve"> percent of GDP). The debt-to GDP ratio would rise </w:t>
      </w:r>
      <w:r w:rsidR="00B22BE3">
        <w:t>to just below 9</w:t>
      </w:r>
      <w:r w:rsidR="0084650C">
        <w:t>5</w:t>
      </w:r>
      <w:r w:rsidR="00B22BE3" w:rsidRPr="00D56FF5">
        <w:t xml:space="preserve"> percent of GDP while gross financing needs would </w:t>
      </w:r>
      <w:r w:rsidR="00B22BE3">
        <w:t xml:space="preserve">reach </w:t>
      </w:r>
      <w:r w:rsidR="00B22BE3" w:rsidRPr="00D56FF5">
        <w:t xml:space="preserve">25 percent of GDP at its peak. </w:t>
      </w:r>
      <w:r w:rsidR="00B22BE3">
        <w:t xml:space="preserve"> </w:t>
      </w:r>
    </w:p>
    <w:p w14:paraId="1CB40501" w14:textId="77777777" w:rsidR="00B22BE3" w:rsidRDefault="00B22BE3" w:rsidP="00B22BE3">
      <w:pPr>
        <w:spacing w:after="240"/>
        <w:rPr>
          <w:b/>
        </w:rPr>
      </w:pPr>
      <w:r>
        <w:rPr>
          <w:b/>
        </w:rPr>
        <w:t xml:space="preserve">Accounting issues for international comparisons. </w:t>
      </w:r>
    </w:p>
    <w:p w14:paraId="4130BC73" w14:textId="52BA762A" w:rsidR="00B22BE3" w:rsidRDefault="00B22BE3" w:rsidP="00437BC2">
      <w:pPr>
        <w:pStyle w:val="ListBullet"/>
        <w:numPr>
          <w:ilvl w:val="0"/>
          <w:numId w:val="1"/>
        </w:numPr>
        <w:tabs>
          <w:tab w:val="num" w:pos="720"/>
        </w:tabs>
        <w:spacing w:after="120" w:line="270" w:lineRule="exact"/>
        <w:ind w:left="720" w:hanging="720"/>
      </w:pPr>
      <w:r>
        <w:t xml:space="preserve">Canada’s general government debt includes sizable accounts payable, which many advanced economies do not report. If accounts payable </w:t>
      </w:r>
      <w:r w:rsidR="00E55148">
        <w:t>we</w:t>
      </w:r>
      <w:r>
        <w:t>re excluded, general government debt w</w:t>
      </w:r>
      <w:r w:rsidR="00004B23">
        <w:t xml:space="preserve">ould be </w:t>
      </w:r>
      <w:r>
        <w:t xml:space="preserve">about 69 percent of GDP in 2017. </w:t>
      </w:r>
    </w:p>
    <w:p w14:paraId="05BA4D64" w14:textId="06EC326B" w:rsidR="00B22BE3" w:rsidRDefault="00B22BE3" w:rsidP="00437BC2">
      <w:pPr>
        <w:pStyle w:val="ListBullet"/>
        <w:numPr>
          <w:ilvl w:val="0"/>
          <w:numId w:val="1"/>
        </w:numPr>
        <w:tabs>
          <w:tab w:val="num" w:pos="720"/>
        </w:tabs>
        <w:spacing w:after="120" w:line="270" w:lineRule="exact"/>
        <w:ind w:left="720" w:hanging="720"/>
      </w:pPr>
      <w:bookmarkStart w:id="631" w:name="_Hlk511321934"/>
      <w:r>
        <w:t xml:space="preserve">Public debt increased in recent years, reflecting the government’s policy to fund public sector employee pension plans by issuing new debt. General government debt as reported here does not include unfunded pension liabilities. </w:t>
      </w:r>
      <w:r w:rsidR="00523ABB">
        <w:t>Many</w:t>
      </w:r>
      <w:r>
        <w:t xml:space="preserve"> advanced economies do not report unfunded pension liabilities and as such they are excluded from measures of public sector debt to allow for consistent international comparison. General government debt, including unfunded pension liabilities, would be about 105 percent of GDP on a gross basis. </w:t>
      </w:r>
    </w:p>
    <w:bookmarkEnd w:id="631"/>
    <w:p w14:paraId="71D1FCF0" w14:textId="513E33F0" w:rsidR="00B22BE3" w:rsidRDefault="00C3156D" w:rsidP="00B22BE3">
      <w:pPr>
        <w:spacing w:after="160" w:line="259" w:lineRule="auto"/>
        <w:jc w:val="center"/>
        <w:rPr>
          <w:noProof/>
          <w:lang w:eastAsia="ja-JP"/>
        </w:rPr>
      </w:pPr>
      <w:r w:rsidRPr="00C3156D">
        <w:rPr>
          <w:noProof/>
        </w:rPr>
        <w:drawing>
          <wp:inline distT="0" distB="0" distL="0" distR="0" wp14:anchorId="3C09229D" wp14:editId="78EFC5FF">
            <wp:extent cx="5542001" cy="8315325"/>
            <wp:effectExtent l="0" t="0" r="190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45843" cy="8321090"/>
                    </a:xfrm>
                    <a:prstGeom prst="rect">
                      <a:avLst/>
                    </a:prstGeom>
                    <a:noFill/>
                    <a:ln>
                      <a:noFill/>
                    </a:ln>
                  </pic:spPr>
                </pic:pic>
              </a:graphicData>
            </a:graphic>
          </wp:inline>
        </w:drawing>
      </w:r>
      <w:r w:rsidR="00B22BE3">
        <w:rPr>
          <w:noProof/>
          <w:lang w:eastAsia="ja-JP"/>
        </w:rPr>
        <w:br w:type="page"/>
      </w:r>
    </w:p>
    <w:p w14:paraId="1FE16D10" w14:textId="16FEEF36" w:rsidR="00B22BE3" w:rsidRDefault="00C3156D" w:rsidP="00B22BE3">
      <w:pPr>
        <w:spacing w:line="21" w:lineRule="auto"/>
        <w:jc w:val="center"/>
        <w:rPr>
          <w:noProof/>
          <w:lang w:eastAsia="zh-TW"/>
        </w:rPr>
      </w:pPr>
      <w:r w:rsidRPr="00C3156D">
        <w:rPr>
          <w:noProof/>
        </w:rPr>
        <w:drawing>
          <wp:inline distT="0" distB="0" distL="0" distR="0" wp14:anchorId="33536F86" wp14:editId="3AA657FB">
            <wp:extent cx="5709815" cy="7781925"/>
            <wp:effectExtent l="0" t="0" r="571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2869" cy="7786088"/>
                    </a:xfrm>
                    <a:prstGeom prst="rect">
                      <a:avLst/>
                    </a:prstGeom>
                    <a:noFill/>
                    <a:ln>
                      <a:noFill/>
                    </a:ln>
                  </pic:spPr>
                </pic:pic>
              </a:graphicData>
            </a:graphic>
          </wp:inline>
        </w:drawing>
      </w:r>
    </w:p>
    <w:p w14:paraId="2621CB9E" w14:textId="77777777" w:rsidR="00B22BE3" w:rsidRDefault="00B22BE3" w:rsidP="00B22BE3">
      <w:pPr>
        <w:spacing w:line="21" w:lineRule="auto"/>
        <w:jc w:val="center"/>
      </w:pPr>
      <w:r>
        <w:br w:type="page"/>
      </w:r>
    </w:p>
    <w:p w14:paraId="798D26D7" w14:textId="3ED88564" w:rsidR="00B22BE3" w:rsidRDefault="00C3156D" w:rsidP="00B22BE3">
      <w:pPr>
        <w:spacing w:line="21" w:lineRule="auto"/>
        <w:jc w:val="center"/>
      </w:pPr>
      <w:r w:rsidRPr="00C3156D">
        <w:rPr>
          <w:noProof/>
        </w:rPr>
        <w:drawing>
          <wp:inline distT="0" distB="0" distL="0" distR="0" wp14:anchorId="60652F6F" wp14:editId="7764F3CA">
            <wp:extent cx="5906770" cy="699426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06770" cy="6994265"/>
                    </a:xfrm>
                    <a:prstGeom prst="rect">
                      <a:avLst/>
                    </a:prstGeom>
                    <a:noFill/>
                    <a:ln>
                      <a:noFill/>
                    </a:ln>
                  </pic:spPr>
                </pic:pic>
              </a:graphicData>
            </a:graphic>
          </wp:inline>
        </w:drawing>
      </w:r>
    </w:p>
    <w:p w14:paraId="3717FA05" w14:textId="77777777" w:rsidR="00B22BE3" w:rsidRDefault="00B22BE3" w:rsidP="00B22BE3">
      <w:pPr>
        <w:spacing w:line="21" w:lineRule="auto"/>
        <w:rPr>
          <w:noProof/>
          <w:lang w:eastAsia="ja-JP"/>
        </w:rPr>
      </w:pPr>
    </w:p>
    <w:p w14:paraId="2DDF6BA8" w14:textId="77777777" w:rsidR="00B22BE3" w:rsidRDefault="00B22BE3" w:rsidP="00B22BE3">
      <w:pPr>
        <w:spacing w:line="21" w:lineRule="auto"/>
        <w:rPr>
          <w:noProof/>
          <w:lang w:eastAsia="ja-JP"/>
        </w:rPr>
      </w:pPr>
    </w:p>
    <w:p w14:paraId="6F31DDB3" w14:textId="77777777" w:rsidR="00B22BE3" w:rsidRDefault="00B22BE3" w:rsidP="00B22BE3">
      <w:pPr>
        <w:spacing w:line="21" w:lineRule="auto"/>
        <w:sectPr w:rsidR="00B22BE3">
          <w:headerReference w:type="even" r:id="rId93"/>
          <w:headerReference w:type="default" r:id="rId94"/>
          <w:footerReference w:type="even" r:id="rId95"/>
          <w:footerReference w:type="default" r:id="rId96"/>
          <w:pgSz w:w="12240" w:h="15840"/>
          <w:pgMar w:top="1440" w:right="1469" w:bottom="1440" w:left="1469" w:header="720" w:footer="720" w:gutter="0"/>
          <w:cols w:space="720"/>
          <w:docGrid w:type="lines" w:linePitch="360"/>
        </w:sectPr>
      </w:pPr>
    </w:p>
    <w:p w14:paraId="67131BC7" w14:textId="44206609" w:rsidR="00B22BE3" w:rsidRDefault="00B22BE3" w:rsidP="00B22BE3">
      <w:pPr>
        <w:spacing w:line="240" w:lineRule="auto"/>
        <w:jc w:val="center"/>
        <w:rPr>
          <w:noProof/>
          <w:lang w:eastAsia="ja-JP"/>
        </w:rPr>
      </w:pPr>
      <w:r>
        <w:rPr>
          <w:noProof/>
        </w:rPr>
        <mc:AlternateContent>
          <mc:Choice Requires="wps">
            <w:drawing>
              <wp:anchor distT="0" distB="0" distL="114300" distR="114300" simplePos="0" relativeHeight="252582912" behindDoc="0" locked="0" layoutInCell="1" allowOverlap="1" wp14:anchorId="5CFBAAA9" wp14:editId="3DCF0ACF">
                <wp:simplePos x="0" y="0"/>
                <wp:positionH relativeFrom="column">
                  <wp:posOffset>8397875</wp:posOffset>
                </wp:positionH>
                <wp:positionV relativeFrom="paragraph">
                  <wp:posOffset>-269240</wp:posOffset>
                </wp:positionV>
                <wp:extent cx="330200" cy="5955274"/>
                <wp:effectExtent l="0" t="0" r="0" b="762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5955274"/>
                        </a:xfrm>
                        <a:prstGeom prst="rect">
                          <a:avLst/>
                        </a:prstGeom>
                        <a:solidFill>
                          <a:srgbClr val="FFFFFF"/>
                        </a:solidFill>
                        <a:ln>
                          <a:noFill/>
                        </a:ln>
                        <a:extLst>
                          <a:ext uri="{91240B29-F687-4F45-9708-019B960494DF}">
                            <a14:hiddenLine xmlns:a14="http://schemas.microsoft.com/office/drawing/2010/main" w="9525">
                              <a:solidFill>
                                <a:schemeClr val="tx2">
                                  <a:lumMod val="100000"/>
                                  <a:lumOff val="0"/>
                                </a:schemeClr>
                              </a:solidFill>
                              <a:miter lim="800000"/>
                              <a:headEnd/>
                              <a:tailEnd/>
                            </a14:hiddenLine>
                          </a:ext>
                        </a:extLst>
                      </wps:spPr>
                      <wps:txbx>
                        <w:txbxContent>
                          <w:p w14:paraId="38E75EF8" w14:textId="77777777" w:rsidR="009B57E0" w:rsidRDefault="009B57E0">
                            <w:pPr>
                              <w:tabs>
                                <w:tab w:val="left" w:pos="1980"/>
                                <w:tab w:val="left" w:pos="2250"/>
                              </w:tabs>
                              <w:pPrChange w:id="632" w:author="Ochoa, Javier" w:date="2018-06-08T15:24:00Z">
                                <w:pPr>
                                  <w:tabs>
                                    <w:tab w:val="left" w:pos="1980"/>
                                    <w:tab w:val="left" w:pos="2250"/>
                                  </w:tabs>
                                  <w:jc w:val="right"/>
                                </w:pPr>
                              </w:pPrChange>
                            </w:pPr>
                            <w:r>
                              <w:rPr>
                                <w:rFonts w:cs="Segoe UI"/>
                                <w:caps/>
                                <w:color w:val="4B82AD"/>
                                <w:sz w:val="18"/>
                                <w:szCs w:val="18"/>
                                <w:lang w:val="fr-FR"/>
                              </w:rPr>
                              <w:t>Canada</w:t>
                            </w:r>
                          </w:p>
                          <w:p w14:paraId="1F33194D" w14:textId="77777777" w:rsidR="009B57E0" w:rsidRDefault="009B57E0" w:rsidP="00CB0055"/>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BAAA9" id="Text Box 31" o:spid="_x0000_s1039" type="#_x0000_t202" style="position:absolute;left:0;text-align:left;margin-left:661.25pt;margin-top:-21.2pt;width:26pt;height:468.9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" stroked="f" strokecolor="#1f497d [3215]">
                <v:textbox style="layout-flow:vertical" inset="5.85pt,.7pt,5.85pt,.7pt">
                  <w:txbxContent>
                    <w:p w14:paraId="38E75EF8" w14:textId="77777777" w:rsidR="009B57E0" w:rsidRDefault="009B57E0">
                      <w:pPr>
                        <w:tabs>
                          <w:tab w:val="left" w:pos="1980"/>
                          <w:tab w:val="left" w:pos="2250"/>
                        </w:tabs>
                        <w:pPrChange w:id="1380" w:author="Ochoa, Javier" w:date="2018-06-08T15:24:00Z">
                          <w:pPr>
                            <w:tabs>
                              <w:tab w:val="left" w:pos="1980"/>
                              <w:tab w:val="left" w:pos="2250"/>
                            </w:tabs>
                            <w:jc w:val="right"/>
                          </w:pPr>
                        </w:pPrChange>
                      </w:pPr>
                      <w:r>
                        <w:rPr>
                          <w:rFonts w:cs="Segoe UI"/>
                          <w:caps/>
                          <w:color w:val="4B82AD"/>
                          <w:sz w:val="18"/>
                          <w:szCs w:val="18"/>
                          <w:lang w:val="fr-FR"/>
                        </w:rPr>
                        <w:t>Canada</w:t>
                      </w:r>
                    </w:p>
                    <w:p w14:paraId="1F33194D" w14:textId="77777777" w:rsidR="009B57E0" w:rsidRDefault="009B57E0" w:rsidP="00CB0055"/>
                  </w:txbxContent>
                </v:textbox>
              </v:shape>
            </w:pict>
          </mc:Fallback>
        </mc:AlternateContent>
      </w:r>
      <w:r>
        <w:rPr>
          <w:noProof/>
        </w:rPr>
        <mc:AlternateContent>
          <mc:Choice Requires="wps">
            <w:drawing>
              <wp:anchor distT="0" distB="0" distL="114300" distR="114300" simplePos="0" relativeHeight="252583936" behindDoc="0" locked="0" layoutInCell="1" allowOverlap="1" wp14:anchorId="4ADE72E0" wp14:editId="52E9E6BF">
                <wp:simplePos x="0" y="0"/>
                <wp:positionH relativeFrom="column">
                  <wp:posOffset>-450215</wp:posOffset>
                </wp:positionH>
                <wp:positionV relativeFrom="paragraph">
                  <wp:posOffset>-277495</wp:posOffset>
                </wp:positionV>
                <wp:extent cx="330200" cy="5999871"/>
                <wp:effectExtent l="0" t="0" r="0" b="127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5999871"/>
                        </a:xfrm>
                        <a:prstGeom prst="rect">
                          <a:avLst/>
                        </a:prstGeom>
                        <a:solidFill>
                          <a:srgbClr val="FFFFFF"/>
                        </a:solidFill>
                        <a:ln>
                          <a:noFill/>
                        </a:ln>
                        <a:extLst>
                          <a:ext uri="{91240B29-F687-4F45-9708-019B960494DF}">
                            <a14:hiddenLine xmlns:a14="http://schemas.microsoft.com/office/drawing/2010/main" w="9525">
                              <a:solidFill>
                                <a:schemeClr val="tx2">
                                  <a:lumMod val="100000"/>
                                  <a:lumOff val="0"/>
                                </a:schemeClr>
                              </a:solidFill>
                              <a:miter lim="800000"/>
                              <a:headEnd/>
                              <a:tailEnd/>
                            </a14:hiddenLine>
                          </a:ext>
                        </a:extLst>
                      </wps:spPr>
                      <wps:txbx>
                        <w:txbxContent>
                          <w:p w14:paraId="6E3718CC" w14:textId="47B006FB" w:rsidR="009B57E0" w:rsidRPr="005C5EC1" w:rsidRDefault="009B57E0">
                            <w:pPr>
                              <w:pStyle w:val="Footer"/>
                              <w:tabs>
                                <w:tab w:val="clear" w:pos="4320"/>
                                <w:tab w:val="clear" w:pos="8640"/>
                                <w:tab w:val="left" w:pos="450"/>
                                <w:tab w:val="center" w:pos="1440"/>
                                <w:tab w:val="right" w:pos="3240"/>
                              </w:tabs>
                              <w:ind w:right="80"/>
                              <w:rPr>
                                <w:rFonts w:cs="Segoe UI"/>
                                <w:sz w:val="18"/>
                                <w:szCs w:val="18"/>
                              </w:rPr>
                              <w:pPrChange w:id="633" w:author="Ochoa, Javier" w:date="2018-06-08T15:24:00Z">
                                <w:pPr>
                                  <w:pStyle w:val="Footer"/>
                                  <w:tabs>
                                    <w:tab w:val="clear" w:pos="4320"/>
                                    <w:tab w:val="clear" w:pos="8640"/>
                                    <w:tab w:val="left" w:pos="450"/>
                                    <w:tab w:val="center" w:pos="1440"/>
                                    <w:tab w:val="right" w:pos="3240"/>
                                  </w:tabs>
                                  <w:ind w:right="80"/>
                                  <w:jc w:val="right"/>
                                </w:pPr>
                              </w:pPrChange>
                            </w:pPr>
                            <w:r w:rsidRPr="00502505">
                              <w:rPr>
                                <w:rStyle w:val="PageNumber"/>
                                <w:rFonts w:cs="Segoe UI"/>
                                <w:b/>
                                <w:bCs/>
                                <w:sz w:val="18"/>
                                <w:szCs w:val="18"/>
                                <w:highlight w:val="lightGray"/>
                              </w:rPr>
                              <w:fldChar w:fldCharType="begin"/>
                            </w:r>
                            <w:r w:rsidRPr="00502505">
                              <w:rPr>
                                <w:rStyle w:val="PageNumber"/>
                                <w:rFonts w:cs="Segoe UI"/>
                                <w:b/>
                                <w:bCs/>
                                <w:sz w:val="18"/>
                                <w:szCs w:val="18"/>
                                <w:highlight w:val="lightGray"/>
                              </w:rPr>
                              <w:instrText xml:space="preserve"> PAGE </w:instrText>
                            </w:r>
                            <w:r w:rsidRPr="00502505">
                              <w:rPr>
                                <w:rStyle w:val="PageNumber"/>
                                <w:rFonts w:cs="Segoe UI"/>
                                <w:b/>
                                <w:bCs/>
                                <w:sz w:val="18"/>
                                <w:szCs w:val="18"/>
                                <w:highlight w:val="lightGray"/>
                              </w:rPr>
                              <w:fldChar w:fldCharType="separate"/>
                            </w:r>
                            <w:r>
                              <w:rPr>
                                <w:rStyle w:val="PageNumber"/>
                                <w:rFonts w:cs="Segoe UI"/>
                                <w:b/>
                                <w:bCs/>
                                <w:noProof/>
                                <w:sz w:val="18"/>
                                <w:szCs w:val="18"/>
                                <w:highlight w:val="lightGray"/>
                              </w:rPr>
                              <w:t>58</w:t>
                            </w:r>
                            <w:r w:rsidRPr="00502505">
                              <w:rPr>
                                <w:rStyle w:val="PageNumber"/>
                                <w:rFonts w:cs="Segoe UI"/>
                                <w:b/>
                                <w:bCs/>
                                <w:sz w:val="18"/>
                                <w:szCs w:val="18"/>
                                <w:highlight w:val="lightGray"/>
                              </w:rPr>
                              <w:fldChar w:fldCharType="end"/>
                            </w:r>
                            <w:r>
                              <w:rPr>
                                <w:rStyle w:val="PageNumber"/>
                                <w:rFonts w:cs="Segoe UI"/>
                                <w:b/>
                                <w:bCs/>
                                <w:sz w:val="18"/>
                                <w:szCs w:val="18"/>
                              </w:rPr>
                              <w:t xml:space="preserve">    </w:t>
                            </w:r>
                            <w:r w:rsidRPr="00F11DC6">
                              <w:rPr>
                                <w:rFonts w:cs="Segoe UI"/>
                                <w:caps/>
                                <w:color w:val="4B82AD"/>
                                <w:sz w:val="18"/>
                                <w:szCs w:val="18"/>
                              </w:rPr>
                              <w:t>International Monetary Fund</w:t>
                            </w:r>
                          </w:p>
                          <w:p w14:paraId="52BF3841" w14:textId="77777777" w:rsidR="009B57E0" w:rsidRDefault="009B57E0" w:rsidP="00B22BE3"/>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E72E0" id="Text Box 41" o:spid="_x0000_s1040" type="#_x0000_t202" style="position:absolute;left:0;text-align:left;margin-left:-35.45pt;margin-top:-21.85pt;width:26pt;height:472.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" stroked="f" strokecolor="#1f497d [3215]">
                <v:textbox style="layout-flow:vertical" inset="5.85pt,.7pt,5.85pt,.7pt">
                  <w:txbxContent>
                    <w:p w14:paraId="6E3718CC" w14:textId="47B006FB" w:rsidR="009B57E0" w:rsidRPr="005C5EC1" w:rsidRDefault="009B57E0">
                      <w:pPr>
                        <w:pStyle w:val="Footer"/>
                        <w:tabs>
                          <w:tab w:val="clear" w:pos="4320"/>
                          <w:tab w:val="clear" w:pos="8640"/>
                          <w:tab w:val="left" w:pos="450"/>
                          <w:tab w:val="center" w:pos="1440"/>
                          <w:tab w:val="right" w:pos="3240"/>
                        </w:tabs>
                        <w:ind w:right="80"/>
                        <w:rPr>
                          <w:rFonts w:cs="Segoe UI"/>
                          <w:sz w:val="18"/>
                          <w:szCs w:val="18"/>
                        </w:rPr>
                        <w:pPrChange w:id="634" w:author="Ochoa, Javier" w:date="2018-06-08T15:24:00Z">
                          <w:pPr>
                            <w:pStyle w:val="Footer"/>
                            <w:tabs>
                              <w:tab w:val="clear" w:pos="4320"/>
                              <w:tab w:val="clear" w:pos="8640"/>
                              <w:tab w:val="left" w:pos="450"/>
                              <w:tab w:val="center" w:pos="1440"/>
                              <w:tab w:val="right" w:pos="3240"/>
                            </w:tabs>
                            <w:ind w:right="80"/>
                            <w:jc w:val="right"/>
                          </w:pPr>
                        </w:pPrChange>
                      </w:pPr>
                      <w:r w:rsidRPr="00502505">
                        <w:rPr>
                          <w:rStyle w:val="PageNumber"/>
                          <w:rFonts w:cs="Segoe UI"/>
                          <w:b/>
                          <w:bCs/>
                          <w:sz w:val="18"/>
                          <w:szCs w:val="18"/>
                          <w:highlight w:val="lightGray"/>
                        </w:rPr>
                        <w:fldChar w:fldCharType="begin"/>
                      </w:r>
                      <w:r w:rsidRPr="00502505">
                        <w:rPr>
                          <w:rStyle w:val="PageNumber"/>
                          <w:rFonts w:cs="Segoe UI"/>
                          <w:b/>
                          <w:bCs/>
                          <w:sz w:val="18"/>
                          <w:szCs w:val="18"/>
                          <w:highlight w:val="lightGray"/>
                        </w:rPr>
                        <w:instrText xml:space="preserve"> PAGE </w:instrText>
                      </w:r>
                      <w:r w:rsidRPr="00502505">
                        <w:rPr>
                          <w:rStyle w:val="PageNumber"/>
                          <w:rFonts w:cs="Segoe UI"/>
                          <w:b/>
                          <w:bCs/>
                          <w:sz w:val="18"/>
                          <w:szCs w:val="18"/>
                          <w:highlight w:val="lightGray"/>
                        </w:rPr>
                        <w:fldChar w:fldCharType="separate"/>
                      </w:r>
                      <w:r>
                        <w:rPr>
                          <w:rStyle w:val="PageNumber"/>
                          <w:rFonts w:cs="Segoe UI"/>
                          <w:b/>
                          <w:bCs/>
                          <w:noProof/>
                          <w:sz w:val="18"/>
                          <w:szCs w:val="18"/>
                          <w:highlight w:val="lightGray"/>
                        </w:rPr>
                        <w:t>58</w:t>
                      </w:r>
                      <w:r w:rsidRPr="00502505">
                        <w:rPr>
                          <w:rStyle w:val="PageNumber"/>
                          <w:rFonts w:cs="Segoe UI"/>
                          <w:b/>
                          <w:bCs/>
                          <w:sz w:val="18"/>
                          <w:szCs w:val="18"/>
                          <w:highlight w:val="lightGray"/>
                        </w:rPr>
                        <w:fldChar w:fldCharType="end"/>
                      </w:r>
                      <w:r>
                        <w:rPr>
                          <w:rStyle w:val="PageNumber"/>
                          <w:rFonts w:cs="Segoe UI"/>
                          <w:b/>
                          <w:bCs/>
                          <w:sz w:val="18"/>
                          <w:szCs w:val="18"/>
                        </w:rPr>
                        <w:t xml:space="preserve">    </w:t>
                      </w:r>
                      <w:r w:rsidRPr="00F11DC6">
                        <w:rPr>
                          <w:rFonts w:cs="Segoe UI"/>
                          <w:caps/>
                          <w:color w:val="4B82AD"/>
                          <w:sz w:val="18"/>
                          <w:szCs w:val="18"/>
                        </w:rPr>
                        <w:t>International Monetary Fund</w:t>
                      </w:r>
                    </w:p>
                    <w:p w14:paraId="52BF3841" w14:textId="77777777" w:rsidR="009B57E0" w:rsidRDefault="009B57E0" w:rsidP="00B22BE3"/>
                  </w:txbxContent>
                </v:textbox>
              </v:shape>
            </w:pict>
          </mc:Fallback>
        </mc:AlternateContent>
      </w:r>
      <w:r w:rsidR="00C3156D" w:rsidRPr="00C3156D">
        <w:rPr>
          <w:noProof/>
        </w:rPr>
        <w:drawing>
          <wp:inline distT="0" distB="0" distL="0" distR="0" wp14:anchorId="49C47C14" wp14:editId="33DC8CC1">
            <wp:extent cx="8229600" cy="5920331"/>
            <wp:effectExtent l="0" t="0" r="0" b="444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229600" cy="5920331"/>
                    </a:xfrm>
                    <a:prstGeom prst="rect">
                      <a:avLst/>
                    </a:prstGeom>
                    <a:noFill/>
                    <a:ln>
                      <a:noFill/>
                    </a:ln>
                  </pic:spPr>
                </pic:pic>
              </a:graphicData>
            </a:graphic>
          </wp:inline>
        </w:drawing>
      </w:r>
    </w:p>
    <w:p w14:paraId="631D95F4" w14:textId="77777777" w:rsidR="00B22BE3" w:rsidRDefault="00B22BE3" w:rsidP="00B22BE3">
      <w:pPr>
        <w:spacing w:line="240" w:lineRule="auto"/>
        <w:jc w:val="center"/>
        <w:rPr>
          <w:noProof/>
          <w:lang w:eastAsia="ja-JP"/>
        </w:rPr>
        <w:sectPr w:rsidR="00B22BE3" w:rsidSect="002779A0">
          <w:headerReference w:type="even" r:id="rId98"/>
          <w:headerReference w:type="default" r:id="rId99"/>
          <w:footerReference w:type="even" r:id="rId100"/>
          <w:footerReference w:type="default" r:id="rId101"/>
          <w:pgSz w:w="15840" w:h="12240" w:orient="landscape"/>
          <w:pgMar w:top="1800" w:right="1440" w:bottom="1440" w:left="1440" w:header="720" w:footer="720" w:gutter="0"/>
          <w:cols w:space="720"/>
          <w:docGrid w:type="lines" w:linePitch="360"/>
        </w:sectPr>
      </w:pPr>
    </w:p>
    <w:p w14:paraId="010EAABB" w14:textId="2451D549" w:rsidR="00B22BE3" w:rsidRDefault="00B22BE3" w:rsidP="00A1000A">
      <w:pPr>
        <w:spacing w:line="240" w:lineRule="auto"/>
      </w:pPr>
      <w:r>
        <w:rPr>
          <w:noProof/>
        </w:rPr>
        <mc:AlternateContent>
          <mc:Choice Requires="wps">
            <w:drawing>
              <wp:anchor distT="0" distB="0" distL="114300" distR="114300" simplePos="0" relativeHeight="252581888" behindDoc="0" locked="0" layoutInCell="1" allowOverlap="1" wp14:anchorId="7767AD32" wp14:editId="5F6C3DD0">
                <wp:simplePos x="0" y="0"/>
                <wp:positionH relativeFrom="column">
                  <wp:posOffset>8350250</wp:posOffset>
                </wp:positionH>
                <wp:positionV relativeFrom="paragraph">
                  <wp:posOffset>-518160</wp:posOffset>
                </wp:positionV>
                <wp:extent cx="362585" cy="651764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651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F05C7" w14:textId="77777777" w:rsidR="009B57E0" w:rsidRDefault="009B57E0" w:rsidP="00B22BE3">
                            <w:pPr>
                              <w:tabs>
                                <w:tab w:val="left" w:pos="1980"/>
                                <w:tab w:val="left" w:pos="2250"/>
                              </w:tabs>
                              <w:rPr>
                                <w:rStyle w:val="PageNumber"/>
                                <w:b/>
                                <w:bCs/>
                              </w:rPr>
                            </w:pPr>
                            <w:r>
                              <w:rPr>
                                <w:rFonts w:cs="Segoe UI"/>
                                <w:caps/>
                                <w:color w:val="4B82AD"/>
                                <w:sz w:val="18"/>
                                <w:szCs w:val="18"/>
                                <w:lang w:val="fr-FR"/>
                              </w:rPr>
                              <w:t>CANADA</w:t>
                            </w:r>
                          </w:p>
                          <w:p w14:paraId="279D8214" w14:textId="77777777" w:rsidR="009B57E0" w:rsidRDefault="009B57E0" w:rsidP="00B22BE3"/>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7AD32" id="Text Box 42" o:spid="_x0000_s1041" type="#_x0000_t202" style="position:absolute;margin-left:657.5pt;margin-top:-40.8pt;width:28.55pt;height:513.2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" stroked="f">
                <v:textbox style="layout-flow:vertical" inset="5.85pt,.7pt,5.85pt,.7pt">
                  <w:txbxContent>
                    <w:p w14:paraId="394F05C7" w14:textId="77777777" w:rsidR="009B57E0" w:rsidRDefault="009B57E0" w:rsidP="00B22BE3">
                      <w:pPr>
                        <w:tabs>
                          <w:tab w:val="left" w:pos="1980"/>
                          <w:tab w:val="left" w:pos="2250"/>
                        </w:tabs>
                        <w:rPr>
                          <w:rStyle w:val="PageNumber"/>
                          <w:b/>
                          <w:bCs/>
                        </w:rPr>
                      </w:pPr>
                      <w:r>
                        <w:rPr>
                          <w:rFonts w:cs="Segoe UI"/>
                          <w:caps/>
                          <w:color w:val="4B82AD"/>
                          <w:sz w:val="18"/>
                          <w:szCs w:val="18"/>
                          <w:lang w:val="fr-FR"/>
                        </w:rPr>
                        <w:t>CANADA</w:t>
                      </w:r>
                    </w:p>
                    <w:p w14:paraId="279D8214" w14:textId="77777777" w:rsidR="009B57E0" w:rsidRDefault="009B57E0" w:rsidP="00B22BE3"/>
                  </w:txbxContent>
                </v:textbox>
              </v:shape>
            </w:pict>
          </mc:Fallback>
        </mc:AlternateContent>
      </w:r>
      <w:r w:rsidR="00F0623F" w:rsidRPr="00F0623F">
        <w:t xml:space="preserve"> </w:t>
      </w:r>
      <w:r w:rsidR="00C3156D" w:rsidRPr="00C3156D">
        <w:rPr>
          <w:noProof/>
        </w:rPr>
        <w:drawing>
          <wp:inline distT="0" distB="0" distL="0" distR="0" wp14:anchorId="742F920A" wp14:editId="6B2A32F2">
            <wp:extent cx="5906770" cy="7868297"/>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6770" cy="7868297"/>
                    </a:xfrm>
                    <a:prstGeom prst="rect">
                      <a:avLst/>
                    </a:prstGeom>
                    <a:noFill/>
                    <a:ln>
                      <a:noFill/>
                    </a:ln>
                  </pic:spPr>
                </pic:pic>
              </a:graphicData>
            </a:graphic>
          </wp:inline>
        </w:drawing>
      </w:r>
    </w:p>
    <w:p w14:paraId="2AB8696E" w14:textId="77777777" w:rsidR="00B22BE3" w:rsidRDefault="00B22BE3" w:rsidP="00B22BE3"/>
    <w:p w14:paraId="06E519F2" w14:textId="3F9643C3" w:rsidR="003D3B98" w:rsidRPr="006F0825" w:rsidRDefault="006376BD">
      <w:pPr>
        <w:pStyle w:val="Heading5"/>
        <w:numPr>
          <w:ilvl w:val="0"/>
          <w:numId w:val="0"/>
        </w:numPr>
        <w:ind w:left="720"/>
        <w:jc w:val="center"/>
        <w:rPr>
          <w:sz w:val="30"/>
          <w:szCs w:val="30"/>
        </w:rPr>
        <w:pPrChange w:id="635" w:author="Ochoa, Javier" w:date="2018-06-08T15:24:00Z">
          <w:pPr>
            <w:pStyle w:val="Heading5"/>
            <w:numPr>
              <w:numId w:val="0"/>
            </w:numPr>
            <w:ind w:left="0" w:firstLine="0"/>
          </w:pPr>
        </w:pPrChange>
      </w:pPr>
      <w:r w:rsidRPr="004D1E8E">
        <w:rPr>
          <w:b w:val="0"/>
          <w:noProof/>
        </w:rPr>
        <mc:AlternateContent>
          <mc:Choice Requires="wps">
            <w:drawing>
              <wp:anchor distT="0" distB="0" distL="114300" distR="114300" simplePos="0" relativeHeight="252187648" behindDoc="0" locked="0" layoutInCell="1" allowOverlap="1" wp14:anchorId="3046DE54" wp14:editId="29CC0439">
                <wp:simplePos x="0" y="0"/>
                <wp:positionH relativeFrom="column">
                  <wp:posOffset>8527415</wp:posOffset>
                </wp:positionH>
                <wp:positionV relativeFrom="paragraph">
                  <wp:posOffset>-5996940</wp:posOffset>
                </wp:positionV>
                <wp:extent cx="330200" cy="6517640"/>
                <wp:effectExtent l="2540" t="3810" r="635" b="3175"/>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6517640"/>
                        </a:xfrm>
                        <a:prstGeom prst="rect">
                          <a:avLst/>
                        </a:prstGeom>
                        <a:solidFill>
                          <a:srgbClr val="FFFFFF"/>
                        </a:solidFill>
                        <a:ln>
                          <a:noFill/>
                        </a:ln>
                        <a:extLst>
                          <a:ext uri="{91240B29-F687-4F45-9708-019B960494DF}">
                            <a14:hiddenLine xmlns:a14="http://schemas.microsoft.com/office/drawing/2010/main" w="9525">
                              <a:solidFill>
                                <a:schemeClr val="tx2">
                                  <a:lumMod val="100000"/>
                                  <a:lumOff val="0"/>
                                </a:schemeClr>
                              </a:solidFill>
                              <a:miter lim="800000"/>
                              <a:headEnd/>
                              <a:tailEnd/>
                            </a14:hiddenLine>
                          </a:ext>
                        </a:extLst>
                      </wps:spPr>
                      <wps:txbx>
                        <w:txbxContent>
                          <w:p w14:paraId="5BBC5E73" w14:textId="77777777" w:rsidR="009B57E0" w:rsidRDefault="009B57E0" w:rsidP="0046319E">
                            <w:pPr>
                              <w:tabs>
                                <w:tab w:val="left" w:pos="1980"/>
                                <w:tab w:val="left" w:pos="2250"/>
                              </w:tabs>
                              <w:jc w:val="right"/>
                            </w:pPr>
                            <w:r>
                              <w:rPr>
                                <w:rFonts w:cs="Segoe UI"/>
                                <w:caps/>
                                <w:color w:val="4B82AD"/>
                                <w:sz w:val="18"/>
                                <w:szCs w:val="18"/>
                                <w:lang w:val="fr-FR"/>
                              </w:rPr>
                              <w:t>Canada</w:t>
                            </w:r>
                          </w:p>
                          <w:p w14:paraId="64805A56" w14:textId="77777777" w:rsidR="009B57E0" w:rsidRDefault="009B57E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6DE54" id="Text Box 17" o:spid="_x0000_s1042" type="#_x0000_t202" style="position:absolute;left:0;text-align:left;margin-left:671.45pt;margin-top:-472.2pt;width:26pt;height:513.2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" stroked="f" strokecolor="#1f497d [3215]">
                <v:textbox style="layout-flow:vertical" inset="5.85pt,.7pt,5.85pt,.7pt">
                  <w:txbxContent>
                    <w:p w14:paraId="5BBC5E73" w14:textId="77777777" w:rsidR="009B57E0" w:rsidRDefault="009B57E0" w:rsidP="0046319E">
                      <w:pPr>
                        <w:tabs>
                          <w:tab w:val="left" w:pos="1980"/>
                          <w:tab w:val="left" w:pos="2250"/>
                        </w:tabs>
                        <w:jc w:val="right"/>
                      </w:pPr>
                      <w:r>
                        <w:rPr>
                          <w:rFonts w:cs="Segoe UI"/>
                          <w:caps/>
                          <w:color w:val="4B82AD"/>
                          <w:sz w:val="18"/>
                          <w:szCs w:val="18"/>
                          <w:lang w:val="fr-FR"/>
                        </w:rPr>
                        <w:t>Canada</w:t>
                      </w:r>
                    </w:p>
                    <w:p w14:paraId="64805A56" w14:textId="77777777" w:rsidR="009B57E0" w:rsidRDefault="009B57E0"/>
                  </w:txbxContent>
                </v:textbox>
              </v:shape>
            </w:pict>
          </mc:Fallback>
        </mc:AlternateContent>
      </w:r>
      <w:r w:rsidRPr="004D1E8E">
        <w:rPr>
          <w:b w:val="0"/>
          <w:noProof/>
        </w:rPr>
        <mc:AlternateContent>
          <mc:Choice Requires="wps">
            <w:drawing>
              <wp:anchor distT="0" distB="0" distL="114300" distR="114300" simplePos="0" relativeHeight="252042240" behindDoc="0" locked="0" layoutInCell="1" allowOverlap="1" wp14:anchorId="12CAD208" wp14:editId="09E82FC9">
                <wp:simplePos x="0" y="0"/>
                <wp:positionH relativeFrom="column">
                  <wp:posOffset>8350250</wp:posOffset>
                </wp:positionH>
                <wp:positionV relativeFrom="paragraph">
                  <wp:posOffset>-518160</wp:posOffset>
                </wp:positionV>
                <wp:extent cx="362585" cy="6517640"/>
                <wp:effectExtent l="0" t="0" r="0" b="0"/>
                <wp:wrapNone/>
                <wp:docPr id="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651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E991A" w14:textId="77777777" w:rsidR="009B57E0" w:rsidRDefault="009B57E0" w:rsidP="00502505">
                            <w:pPr>
                              <w:tabs>
                                <w:tab w:val="left" w:pos="1980"/>
                                <w:tab w:val="left" w:pos="2250"/>
                              </w:tabs>
                              <w:rPr>
                                <w:rStyle w:val="PageNumber"/>
                                <w:b/>
                                <w:bCs/>
                              </w:rPr>
                            </w:pPr>
                            <w:r>
                              <w:rPr>
                                <w:rFonts w:cs="Segoe UI"/>
                                <w:caps/>
                                <w:color w:val="4B82AD"/>
                                <w:sz w:val="18"/>
                                <w:szCs w:val="18"/>
                                <w:lang w:val="fr-FR"/>
                              </w:rPr>
                              <w:t>CANADA</w:t>
                            </w:r>
                          </w:p>
                          <w:p w14:paraId="4EB448D2" w14:textId="77777777" w:rsidR="009B57E0" w:rsidRDefault="009B57E0" w:rsidP="00502505"/>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AD208" id="Text Box 1" o:spid="_x0000_s1043" type="#_x0000_t202" style="position:absolute;left:0;text-align:left;margin-left:657.5pt;margin-top:-40.8pt;width:28.55pt;height:513.2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" stroked="f">
                <v:textbox style="layout-flow:vertical" inset="5.85pt,.7pt,5.85pt,.7pt">
                  <w:txbxContent>
                    <w:p w14:paraId="182E991A" w14:textId="77777777" w:rsidR="009B57E0" w:rsidRDefault="009B57E0" w:rsidP="00502505">
                      <w:pPr>
                        <w:tabs>
                          <w:tab w:val="left" w:pos="1980"/>
                          <w:tab w:val="left" w:pos="2250"/>
                        </w:tabs>
                        <w:rPr>
                          <w:rStyle w:val="PageNumber"/>
                          <w:b/>
                          <w:bCs/>
                        </w:rPr>
                      </w:pPr>
                      <w:r>
                        <w:rPr>
                          <w:rFonts w:cs="Segoe UI"/>
                          <w:caps/>
                          <w:color w:val="4B82AD"/>
                          <w:sz w:val="18"/>
                          <w:szCs w:val="18"/>
                          <w:lang w:val="fr-FR"/>
                        </w:rPr>
                        <w:t>CANADA</w:t>
                      </w:r>
                    </w:p>
                    <w:p w14:paraId="4EB448D2" w14:textId="77777777" w:rsidR="009B57E0" w:rsidRDefault="009B57E0" w:rsidP="00502505"/>
                  </w:txbxContent>
                </v:textbox>
              </v:shape>
            </w:pict>
          </mc:Fallback>
        </mc:AlternateContent>
      </w:r>
      <w:r w:rsidR="00B00A2F" w:rsidRPr="006F0825">
        <w:rPr>
          <w:b w:val="0"/>
          <w:sz w:val="30"/>
          <w:szCs w:val="30"/>
        </w:rPr>
        <w:fldChar w:fldCharType="begin"/>
      </w:r>
      <w:r w:rsidR="00AA1943" w:rsidRPr="006F0825">
        <w:rPr>
          <w:b w:val="0"/>
          <w:sz w:val="30"/>
          <w:szCs w:val="30"/>
        </w:rPr>
        <w:instrText xml:space="preserve"> TC "</w:instrText>
      </w:r>
      <w:bookmarkStart w:id="636" w:name="_Toc516149119"/>
      <w:bookmarkStart w:id="637" w:name="_Toc516222662"/>
      <w:bookmarkStart w:id="638" w:name="_Toc512008969"/>
      <w:r w:rsidR="004D1E8E" w:rsidRPr="006F0825">
        <w:rPr>
          <w:b w:val="0"/>
          <w:sz w:val="30"/>
          <w:szCs w:val="30"/>
        </w:rPr>
        <w:instrText>III</w:instrText>
      </w:r>
      <w:r w:rsidR="00AA1943" w:rsidRPr="006F0825">
        <w:rPr>
          <w:b w:val="0"/>
          <w:sz w:val="30"/>
          <w:szCs w:val="30"/>
        </w:rPr>
        <w:instrText>. Housing-Related Measures to Safeguard</w:instrText>
      </w:r>
      <w:r w:rsidR="0081014E" w:rsidRPr="006F0825">
        <w:rPr>
          <w:b w:val="0"/>
          <w:sz w:val="30"/>
          <w:szCs w:val="30"/>
        </w:rPr>
        <w:instrText xml:space="preserve"> Financial Stability</w:instrText>
      </w:r>
      <w:bookmarkEnd w:id="636"/>
      <w:bookmarkEnd w:id="637"/>
      <w:bookmarkEnd w:id="638"/>
      <w:r w:rsidR="00AA1943" w:rsidRPr="006F0825">
        <w:rPr>
          <w:b w:val="0"/>
          <w:sz w:val="30"/>
          <w:szCs w:val="30"/>
        </w:rPr>
        <w:instrText xml:space="preserve">"\f J </w:instrText>
      </w:r>
      <w:r w:rsidR="00B00A2F" w:rsidRPr="006F0825">
        <w:rPr>
          <w:b w:val="0"/>
          <w:sz w:val="30"/>
          <w:szCs w:val="30"/>
        </w:rPr>
        <w:fldChar w:fldCharType="end"/>
      </w:r>
      <w:r w:rsidR="006F5A74" w:rsidRPr="006F0825">
        <w:rPr>
          <w:sz w:val="30"/>
          <w:szCs w:val="30"/>
        </w:rPr>
        <w:t>A</w:t>
      </w:r>
      <w:r w:rsidR="003D3B98" w:rsidRPr="006F0825">
        <w:rPr>
          <w:sz w:val="30"/>
          <w:szCs w:val="30"/>
        </w:rPr>
        <w:t xml:space="preserve">nnex </w:t>
      </w:r>
      <w:r w:rsidR="004D1E8E" w:rsidRPr="006F0825">
        <w:rPr>
          <w:sz w:val="30"/>
          <w:szCs w:val="30"/>
        </w:rPr>
        <w:t>III</w:t>
      </w:r>
      <w:r w:rsidR="003D3B98" w:rsidRPr="006F0825">
        <w:rPr>
          <w:sz w:val="30"/>
          <w:szCs w:val="30"/>
        </w:rPr>
        <w:t xml:space="preserve">. </w:t>
      </w:r>
      <w:r w:rsidR="00EE387E" w:rsidRPr="006F0825">
        <w:rPr>
          <w:sz w:val="30"/>
          <w:szCs w:val="30"/>
        </w:rPr>
        <w:t>Housing-Related Measures to Safeguard Financial Stability</w:t>
      </w:r>
    </w:p>
    <w:p w14:paraId="753E45FD" w14:textId="3B1A8BF1" w:rsidR="008733A4" w:rsidRDefault="00AE101F" w:rsidP="00071058">
      <w:pPr>
        <w:spacing w:line="240" w:lineRule="auto"/>
        <w:jc w:val="center"/>
      </w:pPr>
      <w:r>
        <w:rPr>
          <w:noProof/>
        </w:rPr>
        <w:drawing>
          <wp:inline distT="0" distB="0" distL="0" distR="0" wp14:anchorId="771A2831" wp14:editId="4184CE53">
            <wp:extent cx="5848350" cy="68961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48350" cy="6896100"/>
                    </a:xfrm>
                    <a:prstGeom prst="rect">
                      <a:avLst/>
                    </a:prstGeom>
                  </pic:spPr>
                </pic:pic>
              </a:graphicData>
            </a:graphic>
          </wp:inline>
        </w:drawing>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071058" w:rsidRPr="00A1000A" w14:paraId="612C0DF1" w14:textId="77777777" w:rsidTr="00A1000A">
        <w:trPr>
          <w:trHeight w:val="10722"/>
        </w:trPr>
        <w:tc>
          <w:tcPr>
            <w:tcW w:w="8866" w:type="dxa"/>
            <w:shd w:val="clear" w:color="auto" w:fill="auto"/>
          </w:tcPr>
          <w:p w14:paraId="7B4A0198" w14:textId="3C22F72F" w:rsidR="00AE101F" w:rsidRPr="004173BD" w:rsidRDefault="00AE101F" w:rsidP="00A1000A">
            <w:pPr>
              <w:spacing w:line="240" w:lineRule="auto"/>
              <w:jc w:val="center"/>
              <w:rPr>
                <w:rFonts w:cs="Segoe UI"/>
                <w:color w:val="000000" w:themeColor="text1"/>
              </w:rPr>
            </w:pPr>
            <w:r>
              <w:rPr>
                <w:noProof/>
              </w:rPr>
              <w:drawing>
                <wp:anchor distT="0" distB="0" distL="114300" distR="114300" simplePos="0" relativeHeight="252711936" behindDoc="0" locked="0" layoutInCell="1" allowOverlap="1" wp14:anchorId="36991954" wp14:editId="276D1318">
                  <wp:simplePos x="0" y="0"/>
                  <wp:positionH relativeFrom="column">
                    <wp:posOffset>103505</wp:posOffset>
                  </wp:positionH>
                  <wp:positionV relativeFrom="paragraph">
                    <wp:posOffset>6686550</wp:posOffset>
                  </wp:positionV>
                  <wp:extent cx="5267325" cy="1187450"/>
                  <wp:effectExtent l="0" t="0" r="9525" b="0"/>
                  <wp:wrapThrough wrapText="bothSides">
                    <wp:wrapPolygon edited="0">
                      <wp:start x="0" y="0"/>
                      <wp:lineTo x="0" y="21138"/>
                      <wp:lineTo x="21561" y="21138"/>
                      <wp:lineTo x="21561" y="0"/>
                      <wp:lineTo x="0" y="0"/>
                    </wp:wrapPolygon>
                  </wp:wrapThrough>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267325" cy="1187450"/>
                          </a:xfrm>
                          <a:prstGeom prst="rect">
                            <a:avLst/>
                          </a:prstGeom>
                        </pic:spPr>
                      </pic:pic>
                    </a:graphicData>
                  </a:graphic>
                  <wp14:sizeRelH relativeFrom="margin">
                    <wp14:pctWidth>0</wp14:pctWidth>
                  </wp14:sizeRelH>
                  <wp14:sizeRelV relativeFrom="margin">
                    <wp14:pctHeight>0</wp14:pctHeight>
                  </wp14:sizeRelV>
                </wp:anchor>
              </w:drawing>
            </w:r>
            <w:r w:rsidR="00071058">
              <w:rPr>
                <w:noProof/>
              </w:rPr>
              <w:drawing>
                <wp:inline distT="0" distB="0" distL="0" distR="0" wp14:anchorId="7B3BBC4F" wp14:editId="0FB1B14C">
                  <wp:extent cx="5134906" cy="6638925"/>
                  <wp:effectExtent l="19050" t="19050" r="27940" b="9525"/>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rcRect/>
                          <a:stretch>
                            <a:fillRect/>
                          </a:stretch>
                        </pic:blipFill>
                        <pic:spPr bwMode="auto">
                          <a:xfrm>
                            <a:off x="0" y="0"/>
                            <a:ext cx="5136876" cy="6641472"/>
                          </a:xfrm>
                          <a:prstGeom prst="rect">
                            <a:avLst/>
                          </a:prstGeom>
                          <a:noFill/>
                          <a:ln w="3175">
                            <a:solidFill>
                              <a:schemeClr val="tx1"/>
                            </a:solidFill>
                            <a:miter lim="800000"/>
                            <a:headEnd/>
                            <a:tailEnd/>
                          </a:ln>
                        </pic:spPr>
                      </pic:pic>
                    </a:graphicData>
                  </a:graphic>
                </wp:inline>
              </w:drawing>
            </w:r>
          </w:p>
        </w:tc>
      </w:tr>
    </w:tbl>
    <w:p w14:paraId="320DBB5D" w14:textId="3DB8D789" w:rsidR="00C67657" w:rsidRPr="007D5167" w:rsidRDefault="00A1000A" w:rsidP="00C67657">
      <w:pPr>
        <w:spacing w:after="240" w:line="400" w:lineRule="exact"/>
        <w:ind w:left="630"/>
        <w:jc w:val="center"/>
        <w:outlineLvl w:val="4"/>
        <w:rPr>
          <w:rFonts w:eastAsia="Segoe UI" w:cs="Arial"/>
          <w:b/>
          <w:bCs/>
          <w:iCs/>
          <w:color w:val="4B82AD"/>
          <w:szCs w:val="30"/>
        </w:rPr>
      </w:pPr>
      <w:bookmarkStart w:id="639" w:name="_Hlk513111881"/>
      <w:bookmarkStart w:id="640" w:name="_Hlk513112049"/>
      <w:r>
        <w:rPr>
          <w:rFonts w:eastAsia="Segoe UI" w:cs="Arial"/>
          <w:b/>
          <w:bCs/>
          <w:iCs/>
          <w:color w:val="4B82AD"/>
          <w:sz w:val="30"/>
          <w:szCs w:val="30"/>
        </w:rPr>
        <w:br w:type="textWrapping" w:clear="all"/>
      </w:r>
      <w:r w:rsidR="00C67657" w:rsidRPr="007D5167">
        <w:rPr>
          <w:rFonts w:eastAsia="Segoe UI" w:cs="Arial"/>
          <w:b/>
          <w:bCs/>
          <w:iCs/>
          <w:color w:val="4B82AD"/>
          <w:sz w:val="30"/>
          <w:szCs w:val="30"/>
        </w:rPr>
        <w:fldChar w:fldCharType="begin"/>
      </w:r>
      <w:r w:rsidR="00C67657" w:rsidRPr="007D5167">
        <w:rPr>
          <w:rFonts w:eastAsia="Segoe UI" w:cs="Arial"/>
          <w:b/>
          <w:bCs/>
          <w:iCs/>
          <w:color w:val="4B82AD"/>
          <w:sz w:val="30"/>
          <w:szCs w:val="30"/>
        </w:rPr>
        <w:instrText xml:space="preserve"> TC "</w:instrText>
      </w:r>
      <w:bookmarkStart w:id="641" w:name="_Toc516222659"/>
      <w:r w:rsidR="00C67657" w:rsidRPr="007D5167">
        <w:rPr>
          <w:rFonts w:eastAsia="Segoe UI" w:cs="Arial"/>
          <w:bCs/>
          <w:iCs/>
          <w:color w:val="4B82AD"/>
          <w:sz w:val="30"/>
          <w:szCs w:val="30"/>
        </w:rPr>
        <w:instrText>I. CPTPP and NAFTA Scenarios: The Model, Data, and Assumptions</w:instrText>
      </w:r>
      <w:bookmarkEnd w:id="641"/>
      <w:r w:rsidR="00C67657" w:rsidRPr="007D5167">
        <w:rPr>
          <w:rFonts w:eastAsia="Segoe UI" w:cs="Arial"/>
          <w:b/>
          <w:bCs/>
          <w:iCs/>
          <w:color w:val="4B82AD"/>
          <w:sz w:val="30"/>
          <w:szCs w:val="30"/>
        </w:rPr>
        <w:instrText xml:space="preserve">"\f E </w:instrText>
      </w:r>
      <w:r w:rsidR="00C67657" w:rsidRPr="007D5167">
        <w:rPr>
          <w:rFonts w:eastAsia="Segoe UI" w:cs="Arial"/>
          <w:b/>
          <w:bCs/>
          <w:iCs/>
          <w:color w:val="4B82AD"/>
          <w:sz w:val="30"/>
          <w:szCs w:val="30"/>
        </w:rPr>
        <w:fldChar w:fldCharType="end"/>
      </w:r>
      <w:r w:rsidR="00C67657" w:rsidRPr="007D5167">
        <w:rPr>
          <w:rFonts w:eastAsia="Segoe UI" w:cs="Arial"/>
          <w:b/>
          <w:bCs/>
          <w:iCs/>
          <w:color w:val="4B82AD"/>
          <w:sz w:val="30"/>
          <w:szCs w:val="30"/>
        </w:rPr>
        <w:t>Appendix I. CPTPP and NAFTA Scenarios: The Model, Data, and Assumptions</w:t>
      </w:r>
      <w:r w:rsidR="00C67657" w:rsidRPr="007D5167">
        <w:rPr>
          <w:rFonts w:eastAsia="Segoe UI" w:cs="Segoe UI"/>
          <w:b/>
          <w:bCs/>
          <w:iCs/>
          <w:color w:val="4B82AD"/>
          <w:sz w:val="20"/>
          <w:szCs w:val="20"/>
          <w:vertAlign w:val="superscript"/>
        </w:rPr>
        <w:footnoteReference w:id="47"/>
      </w:r>
    </w:p>
    <w:p w14:paraId="53D9A571" w14:textId="77777777" w:rsidR="00C67657" w:rsidRPr="00C67657" w:rsidRDefault="00C67657" w:rsidP="00C67657">
      <w:pPr>
        <w:pStyle w:val="Heading2"/>
        <w:numPr>
          <w:ilvl w:val="1"/>
          <w:numId w:val="40"/>
        </w:numPr>
      </w:pPr>
      <w:bookmarkStart w:id="642" w:name="_Toc516148768"/>
      <w:bookmarkStart w:id="643" w:name="_Toc516218274"/>
      <w:bookmarkStart w:id="644" w:name="_Toc516239219"/>
      <w:r w:rsidRPr="00C67657">
        <w:t>Model</w:t>
      </w:r>
      <w:bookmarkEnd w:id="642"/>
      <w:bookmarkEnd w:id="643"/>
      <w:bookmarkEnd w:id="644"/>
    </w:p>
    <w:p w14:paraId="5FACC4E7" w14:textId="77777777" w:rsidR="00C67657" w:rsidRPr="007D5167" w:rsidRDefault="00C67657" w:rsidP="00C67657">
      <w:pPr>
        <w:spacing w:after="240"/>
        <w:rPr>
          <w:rFonts w:cs="Segoe UI"/>
          <w:szCs w:val="21"/>
        </w:rPr>
      </w:pPr>
      <w:r w:rsidRPr="007D5167">
        <w:rPr>
          <w:rFonts w:cs="Segoe UI"/>
          <w:b/>
          <w:szCs w:val="21"/>
        </w:rPr>
        <w:t>The scenarios in the report were produced using the GTAP Computable General Equilibrium (CGE) model</w:t>
      </w:r>
      <w:r w:rsidRPr="007D5167">
        <w:rPr>
          <w:rFonts w:cs="Segoe UI"/>
          <w:szCs w:val="21"/>
        </w:rPr>
        <w:t xml:space="preserve">. It is a standard, static computable general equilibrium model, documented in Hertel et al. (1998) and Carong, et al. (2017).  The model solves for a new, market-clearing equilibrium solution after all prices and quantities adjust to an economic shock. Results describe a medium-term adjustment period of about 7- 10 years, in which factors are fully mobile but dynamic investment and productivity gains do not yet occur. </w:t>
      </w:r>
    </w:p>
    <w:p w14:paraId="020ABE7E" w14:textId="77777777" w:rsidR="00C67657" w:rsidRPr="007D5167" w:rsidRDefault="00C67657" w:rsidP="00C67657">
      <w:pPr>
        <w:spacing w:after="240"/>
        <w:rPr>
          <w:rFonts w:cs="Segoe UI"/>
          <w:szCs w:val="21"/>
        </w:rPr>
      </w:pPr>
      <w:r w:rsidRPr="007D5167">
        <w:rPr>
          <w:rFonts w:cs="Segoe UI"/>
          <w:szCs w:val="21"/>
        </w:rPr>
        <w:t xml:space="preserve">The model assumes perfect competition.  It describes import demand using nested Armington aggregation functions that define substitutability between domestic goods and imports, and among suppliers of imports. A constant elasticity of demand function describes final consumer demand; transformation functions describe factor mobility among industries; and production functions describe factor substitutability in production technologies. The Armington aggregation and the consumption, factor mobility and factor substitutability are governed by elasticities of substitution and income that are drawn from the literature and provided in the GTAP database. Armington parameter values for textiles/apparel and vehicles/parts are adjusted slightly downward to better reflect the established cross-border supply chains that have developed in these industries. </w:t>
      </w:r>
    </w:p>
    <w:p w14:paraId="713AA2D0" w14:textId="77777777" w:rsidR="00C67657" w:rsidRPr="007D5167" w:rsidRDefault="00C67657" w:rsidP="00B4054D">
      <w:pPr>
        <w:pStyle w:val="Heading2"/>
      </w:pPr>
      <w:bookmarkStart w:id="645" w:name="_Toc516148769"/>
      <w:bookmarkStart w:id="646" w:name="_Toc516218275"/>
      <w:bookmarkStart w:id="647" w:name="_Toc516239220"/>
      <w:r w:rsidRPr="007D5167">
        <w:t>Database Aggregation</w:t>
      </w:r>
      <w:bookmarkEnd w:id="645"/>
      <w:bookmarkEnd w:id="646"/>
      <w:bookmarkEnd w:id="647"/>
    </w:p>
    <w:p w14:paraId="71850ADC" w14:textId="77777777" w:rsidR="00C67657" w:rsidRPr="007D5167" w:rsidRDefault="00C67657" w:rsidP="00C67657">
      <w:pPr>
        <w:rPr>
          <w:rFonts w:cs="Segoe UI"/>
          <w:szCs w:val="21"/>
        </w:rPr>
      </w:pPr>
      <w:r w:rsidRPr="007D5167">
        <w:rPr>
          <w:rFonts w:cs="Segoe UI"/>
          <w:b/>
          <w:szCs w:val="21"/>
        </w:rPr>
        <w:t>The GTAP v10 database describes the world economy in 2014.</w:t>
      </w:r>
      <w:r w:rsidRPr="007D5167">
        <w:rPr>
          <w:rFonts w:cs="Segoe UI"/>
          <w:szCs w:val="21"/>
        </w:rPr>
        <w:t xml:space="preserve">  It defines 140 regions and 57 commodities that are aggregated for this study into 16 sectors (table 1) and 7 regions (table 2). This study also aggregates GTAP’s eight factors of production into four:  capital, land, unskilled labor and skilled labor. The motor vehicle sector is then split into motor vehicles and motor vehicle parts.   </w:t>
      </w:r>
    </w:p>
    <w:p w14:paraId="17FE9016" w14:textId="77777777" w:rsidR="00C67657" w:rsidRPr="007D5167" w:rsidRDefault="00C67657" w:rsidP="00C67657">
      <w:pPr>
        <w:rPr>
          <w:rFonts w:cs="Segoe UI"/>
          <w:sz w:val="20"/>
          <w:szCs w:val="20"/>
        </w:rPr>
      </w:pPr>
    </w:p>
    <w:p w14:paraId="1BEA60B4" w14:textId="77777777" w:rsidR="00C67657" w:rsidRPr="007D5167" w:rsidRDefault="00C67657" w:rsidP="00C67657">
      <w:pPr>
        <w:rPr>
          <w:rFonts w:cs="Segoe UI"/>
          <w:sz w:val="20"/>
          <w:szCs w:val="20"/>
        </w:rPr>
      </w:pPr>
    </w:p>
    <w:p w14:paraId="098CA286" w14:textId="77777777" w:rsidR="00C67657" w:rsidRPr="007D5167" w:rsidRDefault="00C67657" w:rsidP="00C67657">
      <w:pPr>
        <w:rPr>
          <w:rFonts w:cs="Segoe UI"/>
          <w:sz w:val="20"/>
          <w:szCs w:val="20"/>
        </w:rPr>
      </w:pPr>
    </w:p>
    <w:p w14:paraId="7343ACF1" w14:textId="77777777" w:rsidR="00C67657" w:rsidRPr="007D5167" w:rsidRDefault="00C67657" w:rsidP="00C67657">
      <w:pPr>
        <w:rPr>
          <w:rFonts w:cs="Segoe UI"/>
          <w:sz w:val="20"/>
          <w:szCs w:val="20"/>
        </w:rPr>
      </w:pPr>
    </w:p>
    <w:p w14:paraId="064E9796" w14:textId="77777777" w:rsidR="00C67657" w:rsidRPr="007D5167" w:rsidRDefault="00C67657" w:rsidP="00C67657">
      <w:pPr>
        <w:rPr>
          <w:rFonts w:cs="Segoe UI"/>
          <w:sz w:val="20"/>
          <w:szCs w:val="20"/>
        </w:rPr>
      </w:pPr>
    </w:p>
    <w:p w14:paraId="1019F6B0" w14:textId="77777777" w:rsidR="00C67657" w:rsidRPr="007D5167" w:rsidRDefault="00C67657" w:rsidP="00C67657">
      <w:pPr>
        <w:rPr>
          <w:rFonts w:cs="Segoe UI"/>
          <w:sz w:val="20"/>
          <w:szCs w:val="20"/>
        </w:rPr>
      </w:pPr>
    </w:p>
    <w:tbl>
      <w:tblPr>
        <w:tblW w:w="0" w:type="auto"/>
        <w:tblInd w:w="-30" w:type="dxa"/>
        <w:tblLayout w:type="fixed"/>
        <w:tblLook w:val="0000" w:firstRow="0" w:lastRow="0" w:firstColumn="0" w:lastColumn="0" w:noHBand="0" w:noVBand="0"/>
      </w:tblPr>
      <w:tblGrid>
        <w:gridCol w:w="2304"/>
        <w:gridCol w:w="2062"/>
        <w:gridCol w:w="2126"/>
        <w:gridCol w:w="1870"/>
      </w:tblGrid>
      <w:tr w:rsidR="00C67657" w:rsidRPr="007D5167" w14:paraId="73AB8197" w14:textId="77777777" w:rsidTr="00C67657">
        <w:trPr>
          <w:trHeight w:val="290"/>
        </w:trPr>
        <w:tc>
          <w:tcPr>
            <w:tcW w:w="8362" w:type="dxa"/>
            <w:gridSpan w:val="4"/>
            <w:tcBorders>
              <w:top w:val="nil"/>
              <w:left w:val="nil"/>
              <w:bottom w:val="nil"/>
              <w:right w:val="nil"/>
            </w:tcBorders>
          </w:tcPr>
          <w:p w14:paraId="5EB842C6" w14:textId="77777777" w:rsidR="00C67657" w:rsidRPr="007D5167" w:rsidRDefault="00C67657" w:rsidP="00C67657">
            <w:pPr>
              <w:autoSpaceDE w:val="0"/>
              <w:autoSpaceDN w:val="0"/>
              <w:adjustRightInd w:val="0"/>
              <w:spacing w:line="240" w:lineRule="auto"/>
              <w:jc w:val="center"/>
              <w:rPr>
                <w:rFonts w:cs="Segoe UI"/>
                <w:b/>
                <w:color w:val="4982AD"/>
                <w:sz w:val="20"/>
                <w:szCs w:val="20"/>
              </w:rPr>
            </w:pPr>
            <w:r w:rsidRPr="007D5167">
              <w:rPr>
                <w:rFonts w:cs="Segoe UI"/>
                <w:b/>
                <w:color w:val="4982AD"/>
                <w:sz w:val="20"/>
                <w:szCs w:val="20"/>
              </w:rPr>
              <w:t>Table 1. Sectors in the CGE Model</w:t>
            </w:r>
            <w:r w:rsidRPr="007D5167">
              <w:rPr>
                <w:rFonts w:cs="Segoe UI"/>
                <w:b/>
                <w:color w:val="4982AD"/>
                <w:sz w:val="20"/>
                <w:szCs w:val="20"/>
                <w:vertAlign w:val="superscript"/>
              </w:rPr>
              <w:t>1/</w:t>
            </w:r>
          </w:p>
          <w:p w14:paraId="5DE6A096" w14:textId="77777777" w:rsidR="00C67657" w:rsidRPr="007D5167" w:rsidRDefault="00C67657" w:rsidP="00C67657">
            <w:pPr>
              <w:autoSpaceDE w:val="0"/>
              <w:autoSpaceDN w:val="0"/>
              <w:adjustRightInd w:val="0"/>
              <w:spacing w:line="240" w:lineRule="auto"/>
              <w:jc w:val="center"/>
              <w:rPr>
                <w:rFonts w:cs="Segoe UI"/>
                <w:b/>
                <w:bCs/>
                <w:color w:val="33CCCC"/>
                <w:sz w:val="20"/>
                <w:szCs w:val="20"/>
              </w:rPr>
            </w:pPr>
          </w:p>
        </w:tc>
      </w:tr>
      <w:tr w:rsidR="00C67657" w:rsidRPr="007D5167" w14:paraId="15516615" w14:textId="77777777" w:rsidTr="00C67657">
        <w:trPr>
          <w:trHeight w:val="290"/>
        </w:trPr>
        <w:tc>
          <w:tcPr>
            <w:tcW w:w="2304" w:type="dxa"/>
            <w:tcBorders>
              <w:top w:val="nil"/>
              <w:left w:val="nil"/>
              <w:bottom w:val="single" w:sz="6" w:space="0" w:color="auto"/>
              <w:right w:val="nil"/>
            </w:tcBorders>
          </w:tcPr>
          <w:p w14:paraId="15977BAA" w14:textId="77777777" w:rsidR="00C67657" w:rsidRPr="007D5167" w:rsidRDefault="00C67657" w:rsidP="00C67657">
            <w:pPr>
              <w:autoSpaceDE w:val="0"/>
              <w:autoSpaceDN w:val="0"/>
              <w:adjustRightInd w:val="0"/>
              <w:spacing w:line="240" w:lineRule="auto"/>
              <w:jc w:val="center"/>
              <w:rPr>
                <w:rFonts w:cs="Segoe UI"/>
                <w:b/>
                <w:bCs/>
                <w:color w:val="000000"/>
                <w:sz w:val="16"/>
                <w:szCs w:val="16"/>
              </w:rPr>
            </w:pPr>
            <w:r w:rsidRPr="007D5167">
              <w:rPr>
                <w:rFonts w:cs="Segoe UI"/>
                <w:b/>
                <w:bCs/>
                <w:color w:val="000000"/>
                <w:sz w:val="16"/>
                <w:szCs w:val="16"/>
              </w:rPr>
              <w:t>Sector</w:t>
            </w:r>
          </w:p>
        </w:tc>
        <w:tc>
          <w:tcPr>
            <w:tcW w:w="2062" w:type="dxa"/>
            <w:tcBorders>
              <w:top w:val="nil"/>
              <w:left w:val="single" w:sz="6" w:space="0" w:color="auto"/>
              <w:bottom w:val="single" w:sz="6" w:space="0" w:color="auto"/>
              <w:right w:val="nil"/>
            </w:tcBorders>
          </w:tcPr>
          <w:p w14:paraId="6F6FDB55" w14:textId="77777777" w:rsidR="00C67657" w:rsidRPr="007D5167" w:rsidRDefault="00C67657" w:rsidP="00C67657">
            <w:pPr>
              <w:autoSpaceDE w:val="0"/>
              <w:autoSpaceDN w:val="0"/>
              <w:adjustRightInd w:val="0"/>
              <w:spacing w:line="240" w:lineRule="auto"/>
              <w:jc w:val="center"/>
              <w:rPr>
                <w:rFonts w:cs="Segoe UI"/>
                <w:b/>
                <w:bCs/>
                <w:color w:val="000000"/>
                <w:sz w:val="16"/>
                <w:szCs w:val="16"/>
              </w:rPr>
            </w:pPr>
            <w:r w:rsidRPr="007D5167">
              <w:rPr>
                <w:rFonts w:cs="Segoe UI"/>
                <w:b/>
                <w:bCs/>
                <w:color w:val="000000"/>
                <w:sz w:val="16"/>
                <w:szCs w:val="16"/>
              </w:rPr>
              <w:t>Description</w:t>
            </w:r>
          </w:p>
        </w:tc>
        <w:tc>
          <w:tcPr>
            <w:tcW w:w="2126" w:type="dxa"/>
            <w:tcBorders>
              <w:top w:val="nil"/>
              <w:left w:val="single" w:sz="6" w:space="0" w:color="auto"/>
              <w:bottom w:val="single" w:sz="6" w:space="0" w:color="auto"/>
              <w:right w:val="nil"/>
            </w:tcBorders>
          </w:tcPr>
          <w:p w14:paraId="313E3D06" w14:textId="77777777" w:rsidR="00C67657" w:rsidRPr="007D5167" w:rsidRDefault="00C67657" w:rsidP="00C67657">
            <w:pPr>
              <w:autoSpaceDE w:val="0"/>
              <w:autoSpaceDN w:val="0"/>
              <w:adjustRightInd w:val="0"/>
              <w:spacing w:line="240" w:lineRule="auto"/>
              <w:jc w:val="center"/>
              <w:rPr>
                <w:rFonts w:cs="Segoe UI"/>
                <w:b/>
                <w:bCs/>
                <w:color w:val="000000"/>
                <w:sz w:val="16"/>
                <w:szCs w:val="16"/>
              </w:rPr>
            </w:pPr>
            <w:r w:rsidRPr="007D5167">
              <w:rPr>
                <w:rFonts w:cs="Segoe UI"/>
                <w:b/>
                <w:bCs/>
                <w:color w:val="000000"/>
                <w:sz w:val="16"/>
                <w:szCs w:val="16"/>
              </w:rPr>
              <w:t>Sector</w:t>
            </w:r>
          </w:p>
        </w:tc>
        <w:tc>
          <w:tcPr>
            <w:tcW w:w="1870" w:type="dxa"/>
            <w:tcBorders>
              <w:top w:val="nil"/>
              <w:left w:val="single" w:sz="6" w:space="0" w:color="auto"/>
              <w:bottom w:val="single" w:sz="6" w:space="0" w:color="auto"/>
              <w:right w:val="nil"/>
            </w:tcBorders>
          </w:tcPr>
          <w:p w14:paraId="3BB7CD72" w14:textId="77777777" w:rsidR="00C67657" w:rsidRPr="007D5167" w:rsidRDefault="00C67657" w:rsidP="00C67657">
            <w:pPr>
              <w:autoSpaceDE w:val="0"/>
              <w:autoSpaceDN w:val="0"/>
              <w:adjustRightInd w:val="0"/>
              <w:spacing w:line="240" w:lineRule="auto"/>
              <w:jc w:val="center"/>
              <w:rPr>
                <w:rFonts w:cs="Segoe UI"/>
                <w:b/>
                <w:bCs/>
                <w:color w:val="000000"/>
                <w:sz w:val="16"/>
                <w:szCs w:val="16"/>
              </w:rPr>
            </w:pPr>
            <w:r w:rsidRPr="007D5167">
              <w:rPr>
                <w:rFonts w:cs="Segoe UI"/>
                <w:b/>
                <w:bCs/>
                <w:color w:val="000000"/>
                <w:sz w:val="16"/>
                <w:szCs w:val="16"/>
              </w:rPr>
              <w:t>Description</w:t>
            </w:r>
          </w:p>
        </w:tc>
      </w:tr>
      <w:tr w:rsidR="00C67657" w:rsidRPr="007D5167" w14:paraId="0BE1A10C" w14:textId="77777777" w:rsidTr="00C67657">
        <w:trPr>
          <w:trHeight w:val="290"/>
        </w:trPr>
        <w:tc>
          <w:tcPr>
            <w:tcW w:w="2304" w:type="dxa"/>
            <w:tcBorders>
              <w:top w:val="nil"/>
              <w:left w:val="nil"/>
              <w:bottom w:val="nil"/>
              <w:right w:val="nil"/>
            </w:tcBorders>
          </w:tcPr>
          <w:p w14:paraId="6EC5FB0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w:t>
            </w:r>
            <w:r w:rsidRPr="007D5167">
              <w:rPr>
                <w:color w:val="000000"/>
                <w:sz w:val="12"/>
                <w:szCs w:val="12"/>
              </w:rPr>
              <w:t xml:space="preserve">      </w:t>
            </w:r>
            <w:r w:rsidRPr="007D5167">
              <w:rPr>
                <w:rFonts w:cs="Segoe UI"/>
                <w:color w:val="000000"/>
                <w:sz w:val="12"/>
                <w:szCs w:val="12"/>
              </w:rPr>
              <w:t>Crops</w:t>
            </w:r>
          </w:p>
        </w:tc>
        <w:tc>
          <w:tcPr>
            <w:tcW w:w="2062" w:type="dxa"/>
            <w:tcBorders>
              <w:top w:val="nil"/>
              <w:left w:val="single" w:sz="6" w:space="0" w:color="auto"/>
              <w:bottom w:val="nil"/>
              <w:right w:val="nil"/>
            </w:tcBorders>
          </w:tcPr>
          <w:p w14:paraId="3C3C661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Paddy rice</w:t>
            </w:r>
          </w:p>
        </w:tc>
        <w:tc>
          <w:tcPr>
            <w:tcW w:w="2126" w:type="dxa"/>
            <w:tcBorders>
              <w:top w:val="nil"/>
              <w:left w:val="single" w:sz="6" w:space="0" w:color="auto"/>
              <w:bottom w:val="nil"/>
              <w:right w:val="nil"/>
            </w:tcBorders>
          </w:tcPr>
          <w:p w14:paraId="7424F6F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10.</w:t>
            </w:r>
            <w:r w:rsidRPr="007D5167">
              <w:rPr>
                <w:color w:val="000000"/>
                <w:sz w:val="12"/>
                <w:szCs w:val="12"/>
              </w:rPr>
              <w:t xml:space="preserve">    </w:t>
            </w:r>
            <w:r w:rsidRPr="007D5167">
              <w:rPr>
                <w:rFonts w:cs="Segoe UI"/>
                <w:color w:val="000000"/>
                <w:sz w:val="12"/>
                <w:szCs w:val="12"/>
              </w:rPr>
              <w:t>Petroleum and coal products</w:t>
            </w:r>
          </w:p>
        </w:tc>
        <w:tc>
          <w:tcPr>
            <w:tcW w:w="1870" w:type="dxa"/>
            <w:tcBorders>
              <w:top w:val="nil"/>
              <w:left w:val="single" w:sz="6" w:space="0" w:color="auto"/>
              <w:bottom w:val="nil"/>
              <w:right w:val="nil"/>
            </w:tcBorders>
          </w:tcPr>
          <w:p w14:paraId="49242D1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Petroleum, coal products</w:t>
            </w:r>
          </w:p>
        </w:tc>
      </w:tr>
      <w:tr w:rsidR="00C67657" w:rsidRPr="007D5167" w14:paraId="5E903121" w14:textId="77777777" w:rsidTr="00C67657">
        <w:trPr>
          <w:trHeight w:val="290"/>
        </w:trPr>
        <w:tc>
          <w:tcPr>
            <w:tcW w:w="2304" w:type="dxa"/>
            <w:tcBorders>
              <w:top w:val="nil"/>
              <w:left w:val="nil"/>
              <w:bottom w:val="nil"/>
              <w:right w:val="nil"/>
            </w:tcBorders>
          </w:tcPr>
          <w:p w14:paraId="69EC01DA"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1E1006C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Wheat</w:t>
            </w:r>
          </w:p>
        </w:tc>
        <w:tc>
          <w:tcPr>
            <w:tcW w:w="2126" w:type="dxa"/>
            <w:tcBorders>
              <w:top w:val="nil"/>
              <w:left w:val="single" w:sz="6" w:space="0" w:color="auto"/>
              <w:bottom w:val="nil"/>
              <w:right w:val="nil"/>
            </w:tcBorders>
          </w:tcPr>
          <w:p w14:paraId="67DFC592"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0EAB595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Chemical, rubber, plastic prods</w:t>
            </w:r>
          </w:p>
        </w:tc>
      </w:tr>
      <w:tr w:rsidR="00C67657" w:rsidRPr="007D5167" w14:paraId="0AB05D06" w14:textId="77777777" w:rsidTr="00C67657">
        <w:trPr>
          <w:trHeight w:val="290"/>
        </w:trPr>
        <w:tc>
          <w:tcPr>
            <w:tcW w:w="2304" w:type="dxa"/>
            <w:tcBorders>
              <w:top w:val="nil"/>
              <w:left w:val="nil"/>
              <w:bottom w:val="nil"/>
              <w:right w:val="nil"/>
            </w:tcBorders>
          </w:tcPr>
          <w:p w14:paraId="5CB9B1DA"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5AE8E37E" w14:textId="77777777" w:rsidR="00C67657" w:rsidRPr="007D5167" w:rsidRDefault="00C67657" w:rsidP="00C67657">
            <w:pPr>
              <w:autoSpaceDE w:val="0"/>
              <w:autoSpaceDN w:val="0"/>
              <w:adjustRightInd w:val="0"/>
              <w:spacing w:line="240" w:lineRule="auto"/>
              <w:rPr>
                <w:rFonts w:cs="Segoe UI"/>
                <w:color w:val="000000"/>
                <w:sz w:val="12"/>
                <w:szCs w:val="12"/>
              </w:rPr>
            </w:pPr>
            <w:bookmarkStart w:id="648" w:name="_Hlk516139728"/>
            <w:r w:rsidRPr="007D5167">
              <w:rPr>
                <w:rFonts w:cs="Segoe UI"/>
                <w:color w:val="000000"/>
                <w:sz w:val="12"/>
                <w:szCs w:val="12"/>
              </w:rPr>
              <w:t>Cereal grains nec</w:t>
            </w:r>
            <w:bookmarkEnd w:id="648"/>
          </w:p>
        </w:tc>
        <w:tc>
          <w:tcPr>
            <w:tcW w:w="2126" w:type="dxa"/>
            <w:tcBorders>
              <w:top w:val="nil"/>
              <w:left w:val="single" w:sz="6" w:space="0" w:color="auto"/>
              <w:bottom w:val="single" w:sz="6" w:space="0" w:color="auto"/>
              <w:right w:val="nil"/>
            </w:tcBorders>
          </w:tcPr>
          <w:p w14:paraId="336C36CF"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single" w:sz="6" w:space="0" w:color="auto"/>
              <w:right w:val="nil"/>
            </w:tcBorders>
          </w:tcPr>
          <w:p w14:paraId="597F7B7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Mineral products nec</w:t>
            </w:r>
          </w:p>
        </w:tc>
      </w:tr>
      <w:tr w:rsidR="00C67657" w:rsidRPr="007D5167" w14:paraId="54625AB8" w14:textId="77777777" w:rsidTr="00C67657">
        <w:trPr>
          <w:trHeight w:val="290"/>
        </w:trPr>
        <w:tc>
          <w:tcPr>
            <w:tcW w:w="2304" w:type="dxa"/>
            <w:tcBorders>
              <w:top w:val="nil"/>
              <w:left w:val="nil"/>
              <w:bottom w:val="nil"/>
              <w:right w:val="nil"/>
            </w:tcBorders>
          </w:tcPr>
          <w:p w14:paraId="2AED6C06"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7155E88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Vegetables, fruit, nuts</w:t>
            </w:r>
          </w:p>
        </w:tc>
        <w:tc>
          <w:tcPr>
            <w:tcW w:w="2126" w:type="dxa"/>
            <w:tcBorders>
              <w:top w:val="single" w:sz="6" w:space="0" w:color="auto"/>
              <w:left w:val="single" w:sz="6" w:space="0" w:color="auto"/>
              <w:bottom w:val="single" w:sz="6" w:space="0" w:color="auto"/>
              <w:right w:val="nil"/>
            </w:tcBorders>
          </w:tcPr>
          <w:p w14:paraId="07C6BF1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11.</w:t>
            </w:r>
            <w:r w:rsidRPr="007D5167">
              <w:rPr>
                <w:color w:val="000000"/>
                <w:sz w:val="12"/>
                <w:szCs w:val="12"/>
              </w:rPr>
              <w:t xml:space="preserve">    </w:t>
            </w:r>
            <w:r w:rsidRPr="007D5167">
              <w:rPr>
                <w:rFonts w:cs="Segoe UI"/>
                <w:color w:val="000000"/>
                <w:sz w:val="12"/>
                <w:szCs w:val="12"/>
              </w:rPr>
              <w:t>Motor vehicles</w:t>
            </w:r>
          </w:p>
        </w:tc>
        <w:tc>
          <w:tcPr>
            <w:tcW w:w="1870" w:type="dxa"/>
            <w:tcBorders>
              <w:top w:val="single" w:sz="6" w:space="0" w:color="auto"/>
              <w:left w:val="single" w:sz="6" w:space="0" w:color="auto"/>
              <w:bottom w:val="single" w:sz="6" w:space="0" w:color="auto"/>
              <w:right w:val="nil"/>
            </w:tcBorders>
          </w:tcPr>
          <w:p w14:paraId="6E9E926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Motor vehicles</w:t>
            </w:r>
          </w:p>
        </w:tc>
      </w:tr>
      <w:tr w:rsidR="00C67657" w:rsidRPr="007D5167" w14:paraId="3F942720" w14:textId="77777777" w:rsidTr="00C67657">
        <w:trPr>
          <w:trHeight w:val="290"/>
        </w:trPr>
        <w:tc>
          <w:tcPr>
            <w:tcW w:w="2304" w:type="dxa"/>
            <w:tcBorders>
              <w:top w:val="nil"/>
              <w:left w:val="nil"/>
              <w:bottom w:val="nil"/>
              <w:right w:val="nil"/>
            </w:tcBorders>
          </w:tcPr>
          <w:p w14:paraId="5C3F29C5"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7E325E1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Oil seeds</w:t>
            </w:r>
          </w:p>
        </w:tc>
        <w:tc>
          <w:tcPr>
            <w:tcW w:w="2126" w:type="dxa"/>
            <w:tcBorders>
              <w:top w:val="single" w:sz="6" w:space="0" w:color="auto"/>
              <w:left w:val="single" w:sz="6" w:space="0" w:color="auto"/>
              <w:bottom w:val="single" w:sz="6" w:space="0" w:color="auto"/>
              <w:right w:val="nil"/>
            </w:tcBorders>
          </w:tcPr>
          <w:p w14:paraId="6D510F1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12.</w:t>
            </w:r>
            <w:r w:rsidRPr="007D5167">
              <w:rPr>
                <w:color w:val="000000"/>
                <w:sz w:val="12"/>
                <w:szCs w:val="12"/>
              </w:rPr>
              <w:t xml:space="preserve">    </w:t>
            </w:r>
            <w:r w:rsidRPr="007D5167">
              <w:rPr>
                <w:rFonts w:cs="Segoe UI"/>
                <w:color w:val="000000"/>
                <w:sz w:val="12"/>
                <w:szCs w:val="12"/>
              </w:rPr>
              <w:t>Motor vehicle parts</w:t>
            </w:r>
          </w:p>
        </w:tc>
        <w:tc>
          <w:tcPr>
            <w:tcW w:w="1870" w:type="dxa"/>
            <w:tcBorders>
              <w:top w:val="nil"/>
              <w:left w:val="single" w:sz="6" w:space="0" w:color="auto"/>
              <w:bottom w:val="single" w:sz="6" w:space="0" w:color="auto"/>
              <w:right w:val="nil"/>
            </w:tcBorders>
          </w:tcPr>
          <w:p w14:paraId="59BCEB1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Motor vehicles and parts</w:t>
            </w:r>
          </w:p>
        </w:tc>
      </w:tr>
      <w:tr w:rsidR="00C67657" w:rsidRPr="007D5167" w14:paraId="7D803149" w14:textId="77777777" w:rsidTr="00C67657">
        <w:trPr>
          <w:trHeight w:val="290"/>
        </w:trPr>
        <w:tc>
          <w:tcPr>
            <w:tcW w:w="2304" w:type="dxa"/>
            <w:tcBorders>
              <w:top w:val="nil"/>
              <w:left w:val="nil"/>
              <w:bottom w:val="nil"/>
              <w:right w:val="nil"/>
            </w:tcBorders>
          </w:tcPr>
          <w:p w14:paraId="31ADD8EF"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7568084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Sugar cane, sugar beet</w:t>
            </w:r>
          </w:p>
        </w:tc>
        <w:tc>
          <w:tcPr>
            <w:tcW w:w="2126" w:type="dxa"/>
            <w:tcBorders>
              <w:top w:val="single" w:sz="6" w:space="0" w:color="auto"/>
              <w:left w:val="single" w:sz="6" w:space="0" w:color="auto"/>
              <w:bottom w:val="single" w:sz="6" w:space="0" w:color="auto"/>
              <w:right w:val="nil"/>
            </w:tcBorders>
          </w:tcPr>
          <w:p w14:paraId="3312D2F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13.</w:t>
            </w:r>
            <w:r w:rsidRPr="007D5167">
              <w:rPr>
                <w:color w:val="000000"/>
                <w:sz w:val="12"/>
                <w:szCs w:val="12"/>
              </w:rPr>
              <w:t xml:space="preserve">    </w:t>
            </w:r>
            <w:r w:rsidRPr="007D5167">
              <w:rPr>
                <w:rFonts w:cs="Segoe UI"/>
                <w:color w:val="000000"/>
                <w:sz w:val="12"/>
                <w:szCs w:val="12"/>
              </w:rPr>
              <w:t>Electronic equipment</w:t>
            </w:r>
          </w:p>
        </w:tc>
        <w:tc>
          <w:tcPr>
            <w:tcW w:w="1870" w:type="dxa"/>
            <w:tcBorders>
              <w:top w:val="single" w:sz="6" w:space="0" w:color="auto"/>
              <w:left w:val="single" w:sz="6" w:space="0" w:color="auto"/>
              <w:bottom w:val="single" w:sz="6" w:space="0" w:color="auto"/>
              <w:right w:val="nil"/>
            </w:tcBorders>
          </w:tcPr>
          <w:p w14:paraId="7433ACF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Electronic equipment</w:t>
            </w:r>
          </w:p>
        </w:tc>
      </w:tr>
      <w:tr w:rsidR="00C67657" w:rsidRPr="007D5167" w14:paraId="4BDD87C0" w14:textId="77777777" w:rsidTr="00C67657">
        <w:trPr>
          <w:trHeight w:val="290"/>
        </w:trPr>
        <w:tc>
          <w:tcPr>
            <w:tcW w:w="2304" w:type="dxa"/>
            <w:tcBorders>
              <w:top w:val="nil"/>
              <w:left w:val="nil"/>
              <w:bottom w:val="nil"/>
              <w:right w:val="nil"/>
            </w:tcBorders>
          </w:tcPr>
          <w:p w14:paraId="39EFB388"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3BC7458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Plant-based fibers</w:t>
            </w:r>
          </w:p>
        </w:tc>
        <w:tc>
          <w:tcPr>
            <w:tcW w:w="2126" w:type="dxa"/>
            <w:tcBorders>
              <w:top w:val="nil"/>
              <w:left w:val="single" w:sz="6" w:space="0" w:color="auto"/>
              <w:bottom w:val="nil"/>
              <w:right w:val="nil"/>
            </w:tcBorders>
          </w:tcPr>
          <w:p w14:paraId="66C3B6D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14.</w:t>
            </w:r>
            <w:r w:rsidRPr="007D5167">
              <w:rPr>
                <w:color w:val="000000"/>
                <w:sz w:val="12"/>
                <w:szCs w:val="12"/>
              </w:rPr>
              <w:t xml:space="preserve">    </w:t>
            </w:r>
            <w:r w:rsidRPr="007D5167">
              <w:rPr>
                <w:rFonts w:cs="Segoe UI"/>
                <w:color w:val="000000"/>
                <w:sz w:val="12"/>
                <w:szCs w:val="12"/>
              </w:rPr>
              <w:t>Machinery and equipment, nec</w:t>
            </w:r>
          </w:p>
        </w:tc>
        <w:tc>
          <w:tcPr>
            <w:tcW w:w="1870" w:type="dxa"/>
            <w:tcBorders>
              <w:top w:val="nil"/>
              <w:left w:val="single" w:sz="6" w:space="0" w:color="auto"/>
              <w:bottom w:val="nil"/>
              <w:right w:val="nil"/>
            </w:tcBorders>
          </w:tcPr>
          <w:p w14:paraId="7D4B468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Transport equipment nec</w:t>
            </w:r>
          </w:p>
        </w:tc>
      </w:tr>
      <w:tr w:rsidR="00C67657" w:rsidRPr="007D5167" w14:paraId="7F1F20A6" w14:textId="77777777" w:rsidTr="00C67657">
        <w:trPr>
          <w:trHeight w:val="290"/>
        </w:trPr>
        <w:tc>
          <w:tcPr>
            <w:tcW w:w="2304" w:type="dxa"/>
            <w:tcBorders>
              <w:top w:val="nil"/>
              <w:left w:val="nil"/>
              <w:bottom w:val="single" w:sz="6" w:space="0" w:color="auto"/>
              <w:right w:val="single" w:sz="6" w:space="0" w:color="auto"/>
            </w:tcBorders>
          </w:tcPr>
          <w:p w14:paraId="0CADC15F"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single" w:sz="6" w:space="0" w:color="auto"/>
              <w:right w:val="single" w:sz="6" w:space="0" w:color="auto"/>
            </w:tcBorders>
          </w:tcPr>
          <w:p w14:paraId="00E00D3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Crops, nec</w:t>
            </w:r>
          </w:p>
        </w:tc>
        <w:tc>
          <w:tcPr>
            <w:tcW w:w="2126" w:type="dxa"/>
            <w:tcBorders>
              <w:top w:val="nil"/>
              <w:left w:val="single" w:sz="6" w:space="0" w:color="auto"/>
              <w:bottom w:val="single" w:sz="6" w:space="0" w:color="auto"/>
              <w:right w:val="nil"/>
            </w:tcBorders>
          </w:tcPr>
          <w:p w14:paraId="2E67B732"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single" w:sz="6" w:space="0" w:color="auto"/>
              <w:right w:val="nil"/>
            </w:tcBorders>
          </w:tcPr>
          <w:p w14:paraId="5BEBC63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Machinery and equipment nec</w:t>
            </w:r>
          </w:p>
        </w:tc>
      </w:tr>
      <w:tr w:rsidR="00C67657" w:rsidRPr="007D5167" w14:paraId="692E4328" w14:textId="77777777" w:rsidTr="00C67657">
        <w:trPr>
          <w:trHeight w:val="290"/>
        </w:trPr>
        <w:tc>
          <w:tcPr>
            <w:tcW w:w="2304" w:type="dxa"/>
            <w:tcBorders>
              <w:top w:val="nil"/>
              <w:left w:val="nil"/>
              <w:bottom w:val="nil"/>
              <w:right w:val="nil"/>
            </w:tcBorders>
          </w:tcPr>
          <w:p w14:paraId="6834768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2.</w:t>
            </w:r>
            <w:r w:rsidRPr="007D5167">
              <w:rPr>
                <w:color w:val="000000"/>
                <w:sz w:val="12"/>
                <w:szCs w:val="12"/>
              </w:rPr>
              <w:t xml:space="preserve">      </w:t>
            </w:r>
            <w:r w:rsidRPr="007D5167">
              <w:rPr>
                <w:rFonts w:cs="Segoe UI"/>
                <w:color w:val="000000"/>
                <w:sz w:val="12"/>
                <w:szCs w:val="12"/>
              </w:rPr>
              <w:t>Livestock</w:t>
            </w:r>
          </w:p>
        </w:tc>
        <w:tc>
          <w:tcPr>
            <w:tcW w:w="2062" w:type="dxa"/>
            <w:tcBorders>
              <w:top w:val="nil"/>
              <w:left w:val="single" w:sz="6" w:space="0" w:color="auto"/>
              <w:bottom w:val="nil"/>
              <w:right w:val="nil"/>
            </w:tcBorders>
          </w:tcPr>
          <w:p w14:paraId="3FB47E4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Cattle, sheep, goats, horses</w:t>
            </w:r>
          </w:p>
        </w:tc>
        <w:tc>
          <w:tcPr>
            <w:tcW w:w="2126" w:type="dxa"/>
            <w:tcBorders>
              <w:top w:val="nil"/>
              <w:left w:val="single" w:sz="6" w:space="0" w:color="auto"/>
              <w:bottom w:val="nil"/>
              <w:right w:val="nil"/>
            </w:tcBorders>
          </w:tcPr>
          <w:p w14:paraId="0A5C293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15.</w:t>
            </w:r>
            <w:r w:rsidRPr="007D5167">
              <w:rPr>
                <w:color w:val="000000"/>
                <w:sz w:val="12"/>
                <w:szCs w:val="12"/>
              </w:rPr>
              <w:t xml:space="preserve">    </w:t>
            </w:r>
            <w:r w:rsidRPr="007D5167">
              <w:rPr>
                <w:rFonts w:cs="Segoe UI"/>
                <w:color w:val="000000"/>
                <w:sz w:val="12"/>
                <w:szCs w:val="12"/>
              </w:rPr>
              <w:t>Manufactures, nec</w:t>
            </w:r>
          </w:p>
        </w:tc>
        <w:tc>
          <w:tcPr>
            <w:tcW w:w="1870" w:type="dxa"/>
            <w:tcBorders>
              <w:top w:val="nil"/>
              <w:left w:val="single" w:sz="6" w:space="0" w:color="auto"/>
              <w:bottom w:val="nil"/>
              <w:right w:val="nil"/>
            </w:tcBorders>
          </w:tcPr>
          <w:p w14:paraId="0CA676F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Leather products</w:t>
            </w:r>
          </w:p>
        </w:tc>
      </w:tr>
      <w:tr w:rsidR="00C67657" w:rsidRPr="007D5167" w14:paraId="24AFB464" w14:textId="77777777" w:rsidTr="00C67657">
        <w:trPr>
          <w:trHeight w:val="290"/>
        </w:trPr>
        <w:tc>
          <w:tcPr>
            <w:tcW w:w="2304" w:type="dxa"/>
            <w:tcBorders>
              <w:top w:val="nil"/>
              <w:left w:val="nil"/>
              <w:bottom w:val="nil"/>
              <w:right w:val="nil"/>
            </w:tcBorders>
          </w:tcPr>
          <w:p w14:paraId="2ED3518A"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7BEBE63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Animal products, nec</w:t>
            </w:r>
          </w:p>
        </w:tc>
        <w:tc>
          <w:tcPr>
            <w:tcW w:w="2126" w:type="dxa"/>
            <w:tcBorders>
              <w:top w:val="nil"/>
              <w:left w:val="single" w:sz="6" w:space="0" w:color="auto"/>
              <w:bottom w:val="nil"/>
              <w:right w:val="nil"/>
            </w:tcBorders>
          </w:tcPr>
          <w:p w14:paraId="23EB7F9C"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1870" w:type="dxa"/>
            <w:tcBorders>
              <w:top w:val="nil"/>
              <w:left w:val="single" w:sz="6" w:space="0" w:color="auto"/>
              <w:bottom w:val="nil"/>
              <w:right w:val="nil"/>
            </w:tcBorders>
          </w:tcPr>
          <w:p w14:paraId="1C8B3CF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Ferrous metals</w:t>
            </w:r>
          </w:p>
        </w:tc>
      </w:tr>
      <w:tr w:rsidR="00C67657" w:rsidRPr="007D5167" w14:paraId="014AD702" w14:textId="77777777" w:rsidTr="00C67657">
        <w:trPr>
          <w:trHeight w:val="290"/>
        </w:trPr>
        <w:tc>
          <w:tcPr>
            <w:tcW w:w="2304" w:type="dxa"/>
            <w:tcBorders>
              <w:top w:val="nil"/>
              <w:left w:val="nil"/>
              <w:bottom w:val="nil"/>
              <w:right w:val="nil"/>
            </w:tcBorders>
          </w:tcPr>
          <w:p w14:paraId="03A82B2F"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658D6F2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Raw milk</w:t>
            </w:r>
          </w:p>
        </w:tc>
        <w:tc>
          <w:tcPr>
            <w:tcW w:w="2126" w:type="dxa"/>
            <w:tcBorders>
              <w:top w:val="nil"/>
              <w:left w:val="single" w:sz="6" w:space="0" w:color="auto"/>
              <w:bottom w:val="nil"/>
              <w:right w:val="nil"/>
            </w:tcBorders>
          </w:tcPr>
          <w:p w14:paraId="7DEE3D80"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1870" w:type="dxa"/>
            <w:tcBorders>
              <w:top w:val="nil"/>
              <w:left w:val="single" w:sz="6" w:space="0" w:color="auto"/>
              <w:bottom w:val="nil"/>
              <w:right w:val="nil"/>
            </w:tcBorders>
          </w:tcPr>
          <w:p w14:paraId="37BA4DE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Metals nec</w:t>
            </w:r>
          </w:p>
        </w:tc>
      </w:tr>
      <w:tr w:rsidR="00C67657" w:rsidRPr="007D5167" w14:paraId="286602D9" w14:textId="77777777" w:rsidTr="00C67657">
        <w:trPr>
          <w:trHeight w:val="290"/>
        </w:trPr>
        <w:tc>
          <w:tcPr>
            <w:tcW w:w="2304" w:type="dxa"/>
            <w:tcBorders>
              <w:top w:val="nil"/>
              <w:left w:val="nil"/>
              <w:bottom w:val="single" w:sz="6" w:space="0" w:color="auto"/>
              <w:right w:val="single" w:sz="6" w:space="0" w:color="auto"/>
            </w:tcBorders>
          </w:tcPr>
          <w:p w14:paraId="2F271D87"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single" w:sz="6" w:space="0" w:color="auto"/>
              <w:right w:val="single" w:sz="6" w:space="0" w:color="auto"/>
            </w:tcBorders>
          </w:tcPr>
          <w:p w14:paraId="0AA4878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Wool, silk-worm cocoons</w:t>
            </w:r>
          </w:p>
        </w:tc>
        <w:tc>
          <w:tcPr>
            <w:tcW w:w="2126" w:type="dxa"/>
            <w:tcBorders>
              <w:top w:val="nil"/>
              <w:left w:val="single" w:sz="6" w:space="0" w:color="auto"/>
              <w:bottom w:val="nil"/>
              <w:right w:val="nil"/>
            </w:tcBorders>
          </w:tcPr>
          <w:p w14:paraId="64F12AD0"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1870" w:type="dxa"/>
            <w:tcBorders>
              <w:top w:val="nil"/>
              <w:left w:val="single" w:sz="6" w:space="0" w:color="auto"/>
              <w:bottom w:val="nil"/>
              <w:right w:val="nil"/>
            </w:tcBorders>
          </w:tcPr>
          <w:p w14:paraId="1304560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Metal products</w:t>
            </w:r>
          </w:p>
        </w:tc>
      </w:tr>
      <w:tr w:rsidR="00C67657" w:rsidRPr="007D5167" w14:paraId="2CDD64E3" w14:textId="77777777" w:rsidTr="00C67657">
        <w:trPr>
          <w:trHeight w:val="290"/>
        </w:trPr>
        <w:tc>
          <w:tcPr>
            <w:tcW w:w="2304" w:type="dxa"/>
            <w:tcBorders>
              <w:top w:val="single" w:sz="6" w:space="0" w:color="auto"/>
              <w:left w:val="nil"/>
              <w:bottom w:val="single" w:sz="6" w:space="0" w:color="auto"/>
              <w:right w:val="single" w:sz="6" w:space="0" w:color="auto"/>
            </w:tcBorders>
          </w:tcPr>
          <w:p w14:paraId="6C87F54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3.</w:t>
            </w:r>
            <w:r w:rsidRPr="007D5167">
              <w:rPr>
                <w:color w:val="000000"/>
                <w:sz w:val="12"/>
                <w:szCs w:val="12"/>
              </w:rPr>
              <w:t xml:space="preserve">      </w:t>
            </w:r>
            <w:r w:rsidRPr="007D5167">
              <w:rPr>
                <w:rFonts w:cs="Segoe UI"/>
                <w:color w:val="000000"/>
                <w:sz w:val="12"/>
                <w:szCs w:val="12"/>
              </w:rPr>
              <w:t>Dairy products</w:t>
            </w:r>
          </w:p>
        </w:tc>
        <w:tc>
          <w:tcPr>
            <w:tcW w:w="2062" w:type="dxa"/>
            <w:tcBorders>
              <w:top w:val="single" w:sz="6" w:space="0" w:color="auto"/>
              <w:left w:val="single" w:sz="6" w:space="0" w:color="auto"/>
              <w:bottom w:val="single" w:sz="6" w:space="0" w:color="auto"/>
              <w:right w:val="single" w:sz="6" w:space="0" w:color="auto"/>
            </w:tcBorders>
          </w:tcPr>
          <w:p w14:paraId="36DA8D3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Milk, butter, cheese, yoghurt</w:t>
            </w:r>
          </w:p>
        </w:tc>
        <w:tc>
          <w:tcPr>
            <w:tcW w:w="2126" w:type="dxa"/>
            <w:tcBorders>
              <w:top w:val="nil"/>
              <w:left w:val="single" w:sz="6" w:space="0" w:color="auto"/>
              <w:bottom w:val="single" w:sz="6" w:space="0" w:color="auto"/>
              <w:right w:val="nil"/>
            </w:tcBorders>
          </w:tcPr>
          <w:p w14:paraId="7967ABAD"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1870" w:type="dxa"/>
            <w:tcBorders>
              <w:top w:val="nil"/>
              <w:left w:val="single" w:sz="6" w:space="0" w:color="auto"/>
              <w:bottom w:val="single" w:sz="6" w:space="0" w:color="auto"/>
              <w:right w:val="nil"/>
            </w:tcBorders>
          </w:tcPr>
          <w:p w14:paraId="1931F6F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Manufactures nec</w:t>
            </w:r>
          </w:p>
        </w:tc>
      </w:tr>
      <w:tr w:rsidR="00C67657" w:rsidRPr="007D5167" w14:paraId="61475FEC" w14:textId="77777777" w:rsidTr="00C67657">
        <w:trPr>
          <w:trHeight w:val="290"/>
        </w:trPr>
        <w:tc>
          <w:tcPr>
            <w:tcW w:w="2304" w:type="dxa"/>
            <w:tcBorders>
              <w:top w:val="nil"/>
              <w:left w:val="nil"/>
              <w:bottom w:val="nil"/>
              <w:right w:val="nil"/>
            </w:tcBorders>
          </w:tcPr>
          <w:p w14:paraId="4474208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4.</w:t>
            </w:r>
            <w:r w:rsidRPr="007D5167">
              <w:rPr>
                <w:color w:val="000000"/>
                <w:sz w:val="12"/>
                <w:szCs w:val="12"/>
              </w:rPr>
              <w:t xml:space="preserve">      </w:t>
            </w:r>
            <w:r w:rsidRPr="007D5167">
              <w:rPr>
                <w:rFonts w:cs="Segoe UI"/>
                <w:color w:val="000000"/>
                <w:sz w:val="12"/>
                <w:szCs w:val="12"/>
              </w:rPr>
              <w:t>Processed foods</w:t>
            </w:r>
          </w:p>
        </w:tc>
        <w:tc>
          <w:tcPr>
            <w:tcW w:w="2062" w:type="dxa"/>
            <w:tcBorders>
              <w:top w:val="nil"/>
              <w:left w:val="single" w:sz="6" w:space="0" w:color="auto"/>
              <w:bottom w:val="nil"/>
              <w:right w:val="nil"/>
            </w:tcBorders>
          </w:tcPr>
          <w:p w14:paraId="36116AA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 xml:space="preserve">Meat from cattle, sheep, etc. </w:t>
            </w:r>
          </w:p>
        </w:tc>
        <w:tc>
          <w:tcPr>
            <w:tcW w:w="2126" w:type="dxa"/>
            <w:tcBorders>
              <w:top w:val="nil"/>
              <w:left w:val="single" w:sz="6" w:space="0" w:color="auto"/>
              <w:bottom w:val="nil"/>
              <w:right w:val="nil"/>
            </w:tcBorders>
          </w:tcPr>
          <w:p w14:paraId="55359A0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16.</w:t>
            </w:r>
            <w:r w:rsidRPr="007D5167">
              <w:rPr>
                <w:color w:val="000000"/>
                <w:sz w:val="12"/>
                <w:szCs w:val="12"/>
              </w:rPr>
              <w:t xml:space="preserve">    </w:t>
            </w:r>
            <w:r w:rsidRPr="007D5167">
              <w:rPr>
                <w:rFonts w:cs="Segoe UI"/>
                <w:color w:val="000000"/>
                <w:sz w:val="12"/>
                <w:szCs w:val="12"/>
              </w:rPr>
              <w:t>Finance and insurance</w:t>
            </w:r>
          </w:p>
        </w:tc>
        <w:tc>
          <w:tcPr>
            <w:tcW w:w="1870" w:type="dxa"/>
            <w:tcBorders>
              <w:top w:val="nil"/>
              <w:left w:val="single" w:sz="6" w:space="0" w:color="auto"/>
              <w:bottom w:val="nil"/>
              <w:right w:val="nil"/>
            </w:tcBorders>
          </w:tcPr>
          <w:p w14:paraId="0462E71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 xml:space="preserve">Financial services </w:t>
            </w:r>
          </w:p>
        </w:tc>
      </w:tr>
      <w:tr w:rsidR="00C67657" w:rsidRPr="007D5167" w14:paraId="2816E83E" w14:textId="77777777" w:rsidTr="00C67657">
        <w:trPr>
          <w:trHeight w:val="290"/>
        </w:trPr>
        <w:tc>
          <w:tcPr>
            <w:tcW w:w="2304" w:type="dxa"/>
            <w:tcBorders>
              <w:top w:val="nil"/>
              <w:left w:val="nil"/>
              <w:bottom w:val="nil"/>
              <w:right w:val="nil"/>
            </w:tcBorders>
          </w:tcPr>
          <w:p w14:paraId="0A37DE65"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1C5B6D4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Meat products nec</w:t>
            </w:r>
          </w:p>
        </w:tc>
        <w:tc>
          <w:tcPr>
            <w:tcW w:w="2126" w:type="dxa"/>
            <w:tcBorders>
              <w:top w:val="nil"/>
              <w:left w:val="single" w:sz="6" w:space="0" w:color="auto"/>
              <w:bottom w:val="single" w:sz="6" w:space="0" w:color="auto"/>
              <w:right w:val="nil"/>
            </w:tcBorders>
          </w:tcPr>
          <w:p w14:paraId="7A7B4907"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1870" w:type="dxa"/>
            <w:tcBorders>
              <w:top w:val="nil"/>
              <w:left w:val="single" w:sz="6" w:space="0" w:color="auto"/>
              <w:bottom w:val="single" w:sz="6" w:space="0" w:color="auto"/>
              <w:right w:val="nil"/>
            </w:tcBorders>
          </w:tcPr>
          <w:p w14:paraId="66AD796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Insurance</w:t>
            </w:r>
          </w:p>
        </w:tc>
      </w:tr>
      <w:tr w:rsidR="00C67657" w:rsidRPr="007D5167" w14:paraId="74E10782" w14:textId="77777777" w:rsidTr="00C67657">
        <w:trPr>
          <w:trHeight w:val="290"/>
        </w:trPr>
        <w:tc>
          <w:tcPr>
            <w:tcW w:w="2304" w:type="dxa"/>
            <w:tcBorders>
              <w:top w:val="nil"/>
              <w:left w:val="nil"/>
              <w:bottom w:val="nil"/>
              <w:right w:val="nil"/>
            </w:tcBorders>
          </w:tcPr>
          <w:p w14:paraId="11D8501E"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32864E3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Vegetable oils and fats</w:t>
            </w:r>
          </w:p>
        </w:tc>
        <w:tc>
          <w:tcPr>
            <w:tcW w:w="2126" w:type="dxa"/>
            <w:tcBorders>
              <w:top w:val="nil"/>
              <w:left w:val="single" w:sz="6" w:space="0" w:color="auto"/>
              <w:bottom w:val="nil"/>
              <w:right w:val="nil"/>
            </w:tcBorders>
          </w:tcPr>
          <w:p w14:paraId="65735A1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17. Other services</w:t>
            </w:r>
          </w:p>
        </w:tc>
        <w:tc>
          <w:tcPr>
            <w:tcW w:w="1870" w:type="dxa"/>
            <w:tcBorders>
              <w:top w:val="nil"/>
              <w:left w:val="single" w:sz="6" w:space="0" w:color="auto"/>
              <w:bottom w:val="nil"/>
              <w:right w:val="nil"/>
            </w:tcBorders>
          </w:tcPr>
          <w:p w14:paraId="1554E4F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 xml:space="preserve">Electricity </w:t>
            </w:r>
          </w:p>
        </w:tc>
      </w:tr>
      <w:tr w:rsidR="00C67657" w:rsidRPr="007D5167" w14:paraId="2AC410F4" w14:textId="77777777" w:rsidTr="00C67657">
        <w:trPr>
          <w:trHeight w:val="290"/>
        </w:trPr>
        <w:tc>
          <w:tcPr>
            <w:tcW w:w="2304" w:type="dxa"/>
            <w:tcBorders>
              <w:top w:val="nil"/>
              <w:left w:val="nil"/>
              <w:bottom w:val="nil"/>
              <w:right w:val="nil"/>
            </w:tcBorders>
          </w:tcPr>
          <w:p w14:paraId="77EA0B5F"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68C3332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Processed rice</w:t>
            </w:r>
          </w:p>
        </w:tc>
        <w:tc>
          <w:tcPr>
            <w:tcW w:w="2126" w:type="dxa"/>
            <w:tcBorders>
              <w:top w:val="nil"/>
              <w:left w:val="single" w:sz="6" w:space="0" w:color="auto"/>
              <w:bottom w:val="nil"/>
              <w:right w:val="nil"/>
            </w:tcBorders>
          </w:tcPr>
          <w:p w14:paraId="238EFBF9"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3F6542E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Gas manufacture, distribution</w:t>
            </w:r>
          </w:p>
        </w:tc>
      </w:tr>
      <w:tr w:rsidR="00C67657" w:rsidRPr="007D5167" w14:paraId="6886127C" w14:textId="77777777" w:rsidTr="00C67657">
        <w:trPr>
          <w:trHeight w:val="290"/>
        </w:trPr>
        <w:tc>
          <w:tcPr>
            <w:tcW w:w="2304" w:type="dxa"/>
            <w:tcBorders>
              <w:top w:val="nil"/>
              <w:left w:val="nil"/>
              <w:bottom w:val="nil"/>
              <w:right w:val="nil"/>
            </w:tcBorders>
          </w:tcPr>
          <w:p w14:paraId="3ECB183D"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106DAD7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Sugar</w:t>
            </w:r>
          </w:p>
        </w:tc>
        <w:tc>
          <w:tcPr>
            <w:tcW w:w="2126" w:type="dxa"/>
            <w:tcBorders>
              <w:top w:val="nil"/>
              <w:left w:val="single" w:sz="6" w:space="0" w:color="auto"/>
              <w:bottom w:val="nil"/>
              <w:right w:val="nil"/>
            </w:tcBorders>
          </w:tcPr>
          <w:p w14:paraId="5AA43E6A"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69FB4B5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Water</w:t>
            </w:r>
          </w:p>
        </w:tc>
      </w:tr>
      <w:tr w:rsidR="00C67657" w:rsidRPr="007D5167" w14:paraId="413BE579" w14:textId="77777777" w:rsidTr="00C67657">
        <w:trPr>
          <w:trHeight w:val="290"/>
        </w:trPr>
        <w:tc>
          <w:tcPr>
            <w:tcW w:w="2304" w:type="dxa"/>
            <w:tcBorders>
              <w:top w:val="nil"/>
              <w:left w:val="nil"/>
              <w:bottom w:val="nil"/>
              <w:right w:val="nil"/>
            </w:tcBorders>
          </w:tcPr>
          <w:p w14:paraId="7A7FFCA1"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1B0BA7A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Food products nec</w:t>
            </w:r>
          </w:p>
        </w:tc>
        <w:tc>
          <w:tcPr>
            <w:tcW w:w="2126" w:type="dxa"/>
            <w:tcBorders>
              <w:top w:val="nil"/>
              <w:left w:val="single" w:sz="6" w:space="0" w:color="auto"/>
              <w:bottom w:val="nil"/>
              <w:right w:val="nil"/>
            </w:tcBorders>
          </w:tcPr>
          <w:p w14:paraId="292C3CA4"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211F1A2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Construction</w:t>
            </w:r>
          </w:p>
        </w:tc>
      </w:tr>
      <w:tr w:rsidR="00C67657" w:rsidRPr="007D5167" w14:paraId="62509349" w14:textId="77777777" w:rsidTr="00C67657">
        <w:trPr>
          <w:trHeight w:val="290"/>
        </w:trPr>
        <w:tc>
          <w:tcPr>
            <w:tcW w:w="2304" w:type="dxa"/>
            <w:tcBorders>
              <w:top w:val="nil"/>
              <w:left w:val="nil"/>
              <w:bottom w:val="single" w:sz="6" w:space="0" w:color="auto"/>
              <w:right w:val="single" w:sz="6" w:space="0" w:color="auto"/>
            </w:tcBorders>
          </w:tcPr>
          <w:p w14:paraId="31DF247B"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single" w:sz="6" w:space="0" w:color="auto"/>
              <w:right w:val="single" w:sz="6" w:space="0" w:color="auto"/>
            </w:tcBorders>
          </w:tcPr>
          <w:p w14:paraId="58874E2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Beverages and tobacco products</w:t>
            </w:r>
          </w:p>
        </w:tc>
        <w:tc>
          <w:tcPr>
            <w:tcW w:w="2126" w:type="dxa"/>
            <w:tcBorders>
              <w:top w:val="nil"/>
              <w:left w:val="single" w:sz="6" w:space="0" w:color="auto"/>
              <w:bottom w:val="nil"/>
              <w:right w:val="nil"/>
            </w:tcBorders>
          </w:tcPr>
          <w:p w14:paraId="59CD6B2E"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3895B51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Trade</w:t>
            </w:r>
          </w:p>
        </w:tc>
      </w:tr>
      <w:tr w:rsidR="00C67657" w:rsidRPr="007D5167" w14:paraId="7026AB83" w14:textId="77777777" w:rsidTr="00C67657">
        <w:trPr>
          <w:trHeight w:val="290"/>
        </w:trPr>
        <w:tc>
          <w:tcPr>
            <w:tcW w:w="2304" w:type="dxa"/>
            <w:tcBorders>
              <w:top w:val="nil"/>
              <w:left w:val="nil"/>
              <w:bottom w:val="nil"/>
              <w:right w:val="nil"/>
            </w:tcBorders>
          </w:tcPr>
          <w:p w14:paraId="482F3B4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5.</w:t>
            </w:r>
            <w:r w:rsidRPr="007D5167">
              <w:rPr>
                <w:color w:val="000000"/>
                <w:sz w:val="12"/>
                <w:szCs w:val="12"/>
              </w:rPr>
              <w:t xml:space="preserve">      </w:t>
            </w:r>
            <w:r w:rsidRPr="007D5167">
              <w:rPr>
                <w:rFonts w:cs="Segoe UI"/>
                <w:color w:val="000000"/>
                <w:sz w:val="12"/>
                <w:szCs w:val="12"/>
              </w:rPr>
              <w:t>Resources</w:t>
            </w:r>
          </w:p>
        </w:tc>
        <w:tc>
          <w:tcPr>
            <w:tcW w:w="2062" w:type="dxa"/>
            <w:tcBorders>
              <w:top w:val="nil"/>
              <w:left w:val="single" w:sz="6" w:space="0" w:color="auto"/>
              <w:bottom w:val="nil"/>
              <w:right w:val="nil"/>
            </w:tcBorders>
          </w:tcPr>
          <w:p w14:paraId="5700D70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Forestry</w:t>
            </w:r>
          </w:p>
        </w:tc>
        <w:tc>
          <w:tcPr>
            <w:tcW w:w="2126" w:type="dxa"/>
            <w:tcBorders>
              <w:top w:val="nil"/>
              <w:left w:val="single" w:sz="6" w:space="0" w:color="auto"/>
              <w:bottom w:val="nil"/>
              <w:right w:val="nil"/>
            </w:tcBorders>
          </w:tcPr>
          <w:p w14:paraId="5645D3AD"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4FD66D2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Transport nec</w:t>
            </w:r>
          </w:p>
        </w:tc>
      </w:tr>
      <w:tr w:rsidR="00C67657" w:rsidRPr="007D5167" w14:paraId="165FDD94" w14:textId="77777777" w:rsidTr="00C67657">
        <w:trPr>
          <w:trHeight w:val="290"/>
        </w:trPr>
        <w:tc>
          <w:tcPr>
            <w:tcW w:w="2304" w:type="dxa"/>
            <w:tcBorders>
              <w:top w:val="nil"/>
              <w:left w:val="nil"/>
              <w:bottom w:val="nil"/>
              <w:right w:val="nil"/>
            </w:tcBorders>
          </w:tcPr>
          <w:p w14:paraId="168EB6D4"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7C08AEC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Fishing</w:t>
            </w:r>
          </w:p>
        </w:tc>
        <w:tc>
          <w:tcPr>
            <w:tcW w:w="2126" w:type="dxa"/>
            <w:tcBorders>
              <w:top w:val="nil"/>
              <w:left w:val="single" w:sz="6" w:space="0" w:color="auto"/>
              <w:bottom w:val="nil"/>
              <w:right w:val="nil"/>
            </w:tcBorders>
          </w:tcPr>
          <w:p w14:paraId="7425878A"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5ECDC08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Sea transport</w:t>
            </w:r>
          </w:p>
        </w:tc>
      </w:tr>
      <w:tr w:rsidR="00C67657" w:rsidRPr="007D5167" w14:paraId="44A2BD45" w14:textId="77777777" w:rsidTr="00C67657">
        <w:trPr>
          <w:trHeight w:val="290"/>
        </w:trPr>
        <w:tc>
          <w:tcPr>
            <w:tcW w:w="2304" w:type="dxa"/>
            <w:tcBorders>
              <w:top w:val="nil"/>
              <w:left w:val="nil"/>
              <w:bottom w:val="nil"/>
              <w:right w:val="nil"/>
            </w:tcBorders>
          </w:tcPr>
          <w:p w14:paraId="76C424C5"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5DC387A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Coal</w:t>
            </w:r>
          </w:p>
        </w:tc>
        <w:tc>
          <w:tcPr>
            <w:tcW w:w="2126" w:type="dxa"/>
            <w:tcBorders>
              <w:top w:val="nil"/>
              <w:left w:val="single" w:sz="6" w:space="0" w:color="auto"/>
              <w:bottom w:val="nil"/>
              <w:right w:val="nil"/>
            </w:tcBorders>
          </w:tcPr>
          <w:p w14:paraId="31374B9C"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315C7FE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Air transport</w:t>
            </w:r>
          </w:p>
        </w:tc>
      </w:tr>
      <w:tr w:rsidR="00C67657" w:rsidRPr="007D5167" w14:paraId="0388232C" w14:textId="77777777" w:rsidTr="00C67657">
        <w:trPr>
          <w:trHeight w:val="290"/>
        </w:trPr>
        <w:tc>
          <w:tcPr>
            <w:tcW w:w="2304" w:type="dxa"/>
            <w:tcBorders>
              <w:top w:val="nil"/>
              <w:left w:val="nil"/>
              <w:bottom w:val="nil"/>
              <w:right w:val="nil"/>
            </w:tcBorders>
          </w:tcPr>
          <w:p w14:paraId="3243D470"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6F39946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Oil</w:t>
            </w:r>
          </w:p>
        </w:tc>
        <w:tc>
          <w:tcPr>
            <w:tcW w:w="2126" w:type="dxa"/>
            <w:tcBorders>
              <w:top w:val="nil"/>
              <w:left w:val="single" w:sz="6" w:space="0" w:color="auto"/>
              <w:bottom w:val="nil"/>
              <w:right w:val="nil"/>
            </w:tcBorders>
          </w:tcPr>
          <w:p w14:paraId="0EFEBA04"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5D32DE5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Communication</w:t>
            </w:r>
          </w:p>
        </w:tc>
      </w:tr>
      <w:tr w:rsidR="00C67657" w:rsidRPr="007D5167" w14:paraId="3BEC2C41" w14:textId="77777777" w:rsidTr="00C67657">
        <w:trPr>
          <w:trHeight w:val="290"/>
        </w:trPr>
        <w:tc>
          <w:tcPr>
            <w:tcW w:w="2304" w:type="dxa"/>
            <w:tcBorders>
              <w:top w:val="nil"/>
              <w:left w:val="nil"/>
              <w:bottom w:val="nil"/>
              <w:right w:val="nil"/>
            </w:tcBorders>
          </w:tcPr>
          <w:p w14:paraId="18B9FC9E"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nil"/>
              <w:right w:val="nil"/>
            </w:tcBorders>
          </w:tcPr>
          <w:p w14:paraId="321D04A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Gas</w:t>
            </w:r>
          </w:p>
        </w:tc>
        <w:tc>
          <w:tcPr>
            <w:tcW w:w="2126" w:type="dxa"/>
            <w:tcBorders>
              <w:top w:val="nil"/>
              <w:left w:val="single" w:sz="6" w:space="0" w:color="auto"/>
              <w:bottom w:val="nil"/>
              <w:right w:val="nil"/>
            </w:tcBorders>
          </w:tcPr>
          <w:p w14:paraId="1E47560E"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31BD081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Business services nec</w:t>
            </w:r>
          </w:p>
        </w:tc>
      </w:tr>
      <w:tr w:rsidR="00C67657" w:rsidRPr="007D5167" w14:paraId="6D47B519" w14:textId="77777777" w:rsidTr="00C67657">
        <w:trPr>
          <w:trHeight w:val="290"/>
        </w:trPr>
        <w:tc>
          <w:tcPr>
            <w:tcW w:w="2304" w:type="dxa"/>
            <w:tcBorders>
              <w:top w:val="nil"/>
              <w:left w:val="nil"/>
              <w:bottom w:val="single" w:sz="6" w:space="0" w:color="auto"/>
              <w:right w:val="single" w:sz="6" w:space="0" w:color="auto"/>
            </w:tcBorders>
          </w:tcPr>
          <w:p w14:paraId="6E6A818B" w14:textId="77777777" w:rsidR="00C67657" w:rsidRPr="007D5167" w:rsidRDefault="00C67657" w:rsidP="00C67657">
            <w:pPr>
              <w:autoSpaceDE w:val="0"/>
              <w:autoSpaceDN w:val="0"/>
              <w:adjustRightInd w:val="0"/>
              <w:spacing w:line="240" w:lineRule="auto"/>
              <w:rPr>
                <w:rFonts w:cs="Segoe UI"/>
                <w:color w:val="000000"/>
                <w:sz w:val="12"/>
                <w:szCs w:val="12"/>
              </w:rPr>
            </w:pPr>
          </w:p>
        </w:tc>
        <w:tc>
          <w:tcPr>
            <w:tcW w:w="2062" w:type="dxa"/>
            <w:tcBorders>
              <w:top w:val="nil"/>
              <w:left w:val="single" w:sz="6" w:space="0" w:color="auto"/>
              <w:bottom w:val="single" w:sz="6" w:space="0" w:color="auto"/>
              <w:right w:val="single" w:sz="6" w:space="0" w:color="auto"/>
            </w:tcBorders>
          </w:tcPr>
          <w:p w14:paraId="06F899B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Minerals nec</w:t>
            </w:r>
          </w:p>
        </w:tc>
        <w:tc>
          <w:tcPr>
            <w:tcW w:w="2126" w:type="dxa"/>
            <w:tcBorders>
              <w:top w:val="nil"/>
              <w:left w:val="single" w:sz="6" w:space="0" w:color="auto"/>
              <w:bottom w:val="nil"/>
              <w:right w:val="nil"/>
            </w:tcBorders>
          </w:tcPr>
          <w:p w14:paraId="0A2E1B29"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25D4BC4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Recreation and other services</w:t>
            </w:r>
          </w:p>
        </w:tc>
      </w:tr>
      <w:tr w:rsidR="00C67657" w:rsidRPr="007D5167" w14:paraId="5FD36581" w14:textId="77777777" w:rsidTr="00C67657">
        <w:trPr>
          <w:trHeight w:val="290"/>
        </w:trPr>
        <w:tc>
          <w:tcPr>
            <w:tcW w:w="2304" w:type="dxa"/>
            <w:tcBorders>
              <w:top w:val="single" w:sz="6" w:space="0" w:color="auto"/>
              <w:left w:val="nil"/>
              <w:bottom w:val="single" w:sz="6" w:space="0" w:color="auto"/>
              <w:right w:val="single" w:sz="6" w:space="0" w:color="auto"/>
            </w:tcBorders>
          </w:tcPr>
          <w:p w14:paraId="72FB80F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6.</w:t>
            </w:r>
            <w:r w:rsidRPr="007D5167">
              <w:rPr>
                <w:color w:val="000000"/>
                <w:sz w:val="12"/>
                <w:szCs w:val="12"/>
              </w:rPr>
              <w:t xml:space="preserve">      </w:t>
            </w:r>
            <w:r w:rsidRPr="007D5167">
              <w:rPr>
                <w:rFonts w:cs="Segoe UI"/>
                <w:color w:val="000000"/>
                <w:sz w:val="12"/>
                <w:szCs w:val="12"/>
              </w:rPr>
              <w:t>Textiles</w:t>
            </w:r>
          </w:p>
        </w:tc>
        <w:tc>
          <w:tcPr>
            <w:tcW w:w="2062" w:type="dxa"/>
            <w:tcBorders>
              <w:top w:val="single" w:sz="6" w:space="0" w:color="auto"/>
              <w:left w:val="single" w:sz="6" w:space="0" w:color="auto"/>
              <w:bottom w:val="single" w:sz="6" w:space="0" w:color="auto"/>
              <w:right w:val="single" w:sz="6" w:space="0" w:color="auto"/>
            </w:tcBorders>
          </w:tcPr>
          <w:p w14:paraId="358F210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Textiles</w:t>
            </w:r>
          </w:p>
        </w:tc>
        <w:tc>
          <w:tcPr>
            <w:tcW w:w="2126" w:type="dxa"/>
            <w:tcBorders>
              <w:top w:val="nil"/>
              <w:left w:val="single" w:sz="6" w:space="0" w:color="auto"/>
              <w:bottom w:val="nil"/>
              <w:right w:val="nil"/>
            </w:tcBorders>
          </w:tcPr>
          <w:p w14:paraId="4EF2E448"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572C76B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PubAdmin/Defence/Health/Ed</w:t>
            </w:r>
          </w:p>
        </w:tc>
      </w:tr>
      <w:tr w:rsidR="00C67657" w:rsidRPr="007D5167" w14:paraId="2FC9ED44" w14:textId="77777777" w:rsidTr="00C67657">
        <w:trPr>
          <w:trHeight w:val="290"/>
        </w:trPr>
        <w:tc>
          <w:tcPr>
            <w:tcW w:w="2304" w:type="dxa"/>
            <w:tcBorders>
              <w:top w:val="single" w:sz="6" w:space="0" w:color="auto"/>
              <w:left w:val="nil"/>
              <w:bottom w:val="single" w:sz="6" w:space="0" w:color="auto"/>
              <w:right w:val="single" w:sz="6" w:space="0" w:color="auto"/>
            </w:tcBorders>
          </w:tcPr>
          <w:p w14:paraId="4BE9FEF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7.</w:t>
            </w:r>
            <w:r w:rsidRPr="007D5167">
              <w:rPr>
                <w:color w:val="000000"/>
                <w:sz w:val="12"/>
                <w:szCs w:val="12"/>
              </w:rPr>
              <w:t xml:space="preserve">      </w:t>
            </w:r>
            <w:r w:rsidRPr="007D5167">
              <w:rPr>
                <w:rFonts w:cs="Segoe UI"/>
                <w:color w:val="000000"/>
                <w:sz w:val="12"/>
                <w:szCs w:val="12"/>
              </w:rPr>
              <w:t>Wearing apparel</w:t>
            </w:r>
          </w:p>
        </w:tc>
        <w:tc>
          <w:tcPr>
            <w:tcW w:w="2062" w:type="dxa"/>
            <w:tcBorders>
              <w:top w:val="single" w:sz="6" w:space="0" w:color="auto"/>
              <w:left w:val="single" w:sz="6" w:space="0" w:color="auto"/>
              <w:bottom w:val="single" w:sz="6" w:space="0" w:color="auto"/>
              <w:right w:val="single" w:sz="6" w:space="0" w:color="auto"/>
            </w:tcBorders>
          </w:tcPr>
          <w:p w14:paraId="6AE6782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Wearing apparel</w:t>
            </w:r>
          </w:p>
        </w:tc>
        <w:tc>
          <w:tcPr>
            <w:tcW w:w="2126" w:type="dxa"/>
            <w:tcBorders>
              <w:top w:val="nil"/>
              <w:left w:val="single" w:sz="6" w:space="0" w:color="auto"/>
              <w:bottom w:val="nil"/>
              <w:right w:val="nil"/>
            </w:tcBorders>
          </w:tcPr>
          <w:p w14:paraId="269B919C" w14:textId="77777777" w:rsidR="00C67657" w:rsidRPr="007D5167" w:rsidRDefault="00C67657" w:rsidP="00C67657">
            <w:pPr>
              <w:autoSpaceDE w:val="0"/>
              <w:autoSpaceDN w:val="0"/>
              <w:adjustRightInd w:val="0"/>
              <w:spacing w:line="240" w:lineRule="auto"/>
              <w:jc w:val="right"/>
              <w:rPr>
                <w:rFonts w:cs="Segoe UI"/>
                <w:color w:val="000000"/>
                <w:sz w:val="12"/>
                <w:szCs w:val="12"/>
              </w:rPr>
            </w:pPr>
          </w:p>
        </w:tc>
        <w:tc>
          <w:tcPr>
            <w:tcW w:w="1870" w:type="dxa"/>
            <w:tcBorders>
              <w:top w:val="nil"/>
              <w:left w:val="single" w:sz="6" w:space="0" w:color="auto"/>
              <w:bottom w:val="nil"/>
              <w:right w:val="nil"/>
            </w:tcBorders>
          </w:tcPr>
          <w:p w14:paraId="392DDED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Dwellings</w:t>
            </w:r>
          </w:p>
        </w:tc>
      </w:tr>
      <w:tr w:rsidR="00C67657" w:rsidRPr="007D5167" w14:paraId="7311021E" w14:textId="77777777" w:rsidTr="00C67657">
        <w:trPr>
          <w:trHeight w:val="290"/>
        </w:trPr>
        <w:tc>
          <w:tcPr>
            <w:tcW w:w="2304" w:type="dxa"/>
            <w:tcBorders>
              <w:top w:val="single" w:sz="6" w:space="0" w:color="auto"/>
              <w:left w:val="nil"/>
              <w:bottom w:val="single" w:sz="6" w:space="0" w:color="auto"/>
              <w:right w:val="single" w:sz="6" w:space="0" w:color="auto"/>
            </w:tcBorders>
          </w:tcPr>
          <w:p w14:paraId="70A00E6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8.</w:t>
            </w:r>
            <w:r w:rsidRPr="007D5167">
              <w:rPr>
                <w:color w:val="000000"/>
                <w:sz w:val="12"/>
                <w:szCs w:val="12"/>
              </w:rPr>
              <w:t xml:space="preserve">      </w:t>
            </w:r>
            <w:r w:rsidRPr="007D5167">
              <w:rPr>
                <w:rFonts w:cs="Segoe UI"/>
                <w:color w:val="000000"/>
                <w:sz w:val="12"/>
                <w:szCs w:val="12"/>
              </w:rPr>
              <w:t>Wood products</w:t>
            </w:r>
          </w:p>
        </w:tc>
        <w:tc>
          <w:tcPr>
            <w:tcW w:w="2062" w:type="dxa"/>
            <w:tcBorders>
              <w:top w:val="single" w:sz="6" w:space="0" w:color="auto"/>
              <w:left w:val="single" w:sz="6" w:space="0" w:color="auto"/>
              <w:bottom w:val="single" w:sz="6" w:space="0" w:color="auto"/>
              <w:right w:val="single" w:sz="6" w:space="0" w:color="auto"/>
            </w:tcBorders>
          </w:tcPr>
          <w:p w14:paraId="4755C1A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Wood products</w:t>
            </w:r>
          </w:p>
        </w:tc>
        <w:tc>
          <w:tcPr>
            <w:tcW w:w="2126" w:type="dxa"/>
            <w:tcBorders>
              <w:top w:val="nil"/>
              <w:left w:val="single" w:sz="6" w:space="0" w:color="auto"/>
              <w:bottom w:val="nil"/>
              <w:right w:val="nil"/>
            </w:tcBorders>
          </w:tcPr>
          <w:p w14:paraId="3FF26ED8" w14:textId="77777777" w:rsidR="00C67657" w:rsidRPr="007D5167" w:rsidRDefault="00C67657" w:rsidP="00C67657">
            <w:pPr>
              <w:autoSpaceDE w:val="0"/>
              <w:autoSpaceDN w:val="0"/>
              <w:adjustRightInd w:val="0"/>
              <w:spacing w:line="240" w:lineRule="auto"/>
              <w:jc w:val="right"/>
              <w:rPr>
                <w:rFonts w:ascii="Calibri" w:hAnsi="Calibri" w:cs="Calibri"/>
                <w:color w:val="000000"/>
                <w:sz w:val="12"/>
                <w:szCs w:val="12"/>
              </w:rPr>
            </w:pPr>
          </w:p>
        </w:tc>
        <w:tc>
          <w:tcPr>
            <w:tcW w:w="1870" w:type="dxa"/>
            <w:tcBorders>
              <w:top w:val="nil"/>
              <w:left w:val="single" w:sz="6" w:space="0" w:color="auto"/>
              <w:bottom w:val="nil"/>
              <w:right w:val="nil"/>
            </w:tcBorders>
          </w:tcPr>
          <w:p w14:paraId="52932C22" w14:textId="77777777" w:rsidR="00C67657" w:rsidRPr="007D5167" w:rsidRDefault="00C67657" w:rsidP="00C67657">
            <w:pPr>
              <w:autoSpaceDE w:val="0"/>
              <w:autoSpaceDN w:val="0"/>
              <w:adjustRightInd w:val="0"/>
              <w:spacing w:line="240" w:lineRule="auto"/>
              <w:jc w:val="right"/>
              <w:rPr>
                <w:rFonts w:ascii="Calibri" w:hAnsi="Calibri" w:cs="Calibri"/>
                <w:color w:val="000000"/>
                <w:sz w:val="12"/>
                <w:szCs w:val="12"/>
              </w:rPr>
            </w:pPr>
          </w:p>
        </w:tc>
      </w:tr>
      <w:tr w:rsidR="00C67657" w:rsidRPr="007D5167" w14:paraId="51CD433E" w14:textId="77777777" w:rsidTr="00C67657">
        <w:trPr>
          <w:trHeight w:val="290"/>
        </w:trPr>
        <w:tc>
          <w:tcPr>
            <w:tcW w:w="2304" w:type="dxa"/>
            <w:tcBorders>
              <w:top w:val="nil"/>
              <w:left w:val="nil"/>
              <w:bottom w:val="single" w:sz="4" w:space="0" w:color="auto"/>
              <w:right w:val="nil"/>
            </w:tcBorders>
          </w:tcPr>
          <w:p w14:paraId="6E8B3D1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9.</w:t>
            </w:r>
            <w:r w:rsidRPr="007D5167">
              <w:rPr>
                <w:color w:val="000000"/>
                <w:sz w:val="12"/>
                <w:szCs w:val="12"/>
              </w:rPr>
              <w:t xml:space="preserve">      </w:t>
            </w:r>
            <w:r w:rsidRPr="007D5167">
              <w:rPr>
                <w:rFonts w:cs="Segoe UI"/>
                <w:color w:val="000000"/>
                <w:sz w:val="12"/>
                <w:szCs w:val="12"/>
              </w:rPr>
              <w:t>Paper products, publishing</w:t>
            </w:r>
          </w:p>
        </w:tc>
        <w:tc>
          <w:tcPr>
            <w:tcW w:w="2062" w:type="dxa"/>
            <w:tcBorders>
              <w:top w:val="nil"/>
              <w:left w:val="single" w:sz="6" w:space="0" w:color="auto"/>
              <w:bottom w:val="single" w:sz="4" w:space="0" w:color="auto"/>
              <w:right w:val="nil"/>
            </w:tcBorders>
          </w:tcPr>
          <w:p w14:paraId="6EB2C54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Paper products, publishing</w:t>
            </w:r>
          </w:p>
        </w:tc>
        <w:tc>
          <w:tcPr>
            <w:tcW w:w="2126" w:type="dxa"/>
            <w:tcBorders>
              <w:top w:val="nil"/>
              <w:left w:val="single" w:sz="6" w:space="0" w:color="auto"/>
              <w:bottom w:val="single" w:sz="4" w:space="0" w:color="auto"/>
              <w:right w:val="nil"/>
            </w:tcBorders>
          </w:tcPr>
          <w:p w14:paraId="5B468091" w14:textId="77777777" w:rsidR="00C67657" w:rsidRPr="007D5167" w:rsidRDefault="00C67657" w:rsidP="00C67657">
            <w:pPr>
              <w:autoSpaceDE w:val="0"/>
              <w:autoSpaceDN w:val="0"/>
              <w:adjustRightInd w:val="0"/>
              <w:spacing w:line="240" w:lineRule="auto"/>
              <w:jc w:val="right"/>
              <w:rPr>
                <w:rFonts w:ascii="Calibri" w:hAnsi="Calibri" w:cs="Calibri"/>
                <w:color w:val="000000"/>
                <w:sz w:val="12"/>
                <w:szCs w:val="12"/>
              </w:rPr>
            </w:pPr>
          </w:p>
        </w:tc>
        <w:tc>
          <w:tcPr>
            <w:tcW w:w="1870" w:type="dxa"/>
            <w:tcBorders>
              <w:top w:val="nil"/>
              <w:left w:val="single" w:sz="6" w:space="0" w:color="auto"/>
              <w:bottom w:val="single" w:sz="4" w:space="0" w:color="auto"/>
              <w:right w:val="nil"/>
            </w:tcBorders>
          </w:tcPr>
          <w:p w14:paraId="3ABF23CD" w14:textId="77777777" w:rsidR="00C67657" w:rsidRPr="007D5167" w:rsidRDefault="00C67657" w:rsidP="00C67657">
            <w:pPr>
              <w:autoSpaceDE w:val="0"/>
              <w:autoSpaceDN w:val="0"/>
              <w:adjustRightInd w:val="0"/>
              <w:spacing w:line="240" w:lineRule="auto"/>
              <w:jc w:val="right"/>
              <w:rPr>
                <w:rFonts w:ascii="Calibri" w:hAnsi="Calibri" w:cs="Calibri"/>
                <w:color w:val="000000"/>
                <w:sz w:val="12"/>
                <w:szCs w:val="12"/>
              </w:rPr>
            </w:pPr>
          </w:p>
        </w:tc>
      </w:tr>
      <w:tr w:rsidR="00C67657" w:rsidRPr="007D5167" w14:paraId="3A883432" w14:textId="77777777" w:rsidTr="00C67657">
        <w:trPr>
          <w:trHeight w:val="290"/>
        </w:trPr>
        <w:tc>
          <w:tcPr>
            <w:tcW w:w="4366" w:type="dxa"/>
            <w:gridSpan w:val="2"/>
            <w:tcBorders>
              <w:top w:val="single" w:sz="4" w:space="0" w:color="auto"/>
              <w:left w:val="nil"/>
            </w:tcBorders>
          </w:tcPr>
          <w:p w14:paraId="4A997E3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1/ nec = not elsewhere classified.</w:t>
            </w:r>
          </w:p>
        </w:tc>
        <w:tc>
          <w:tcPr>
            <w:tcW w:w="2126" w:type="dxa"/>
            <w:tcBorders>
              <w:top w:val="single" w:sz="4" w:space="0" w:color="auto"/>
            </w:tcBorders>
          </w:tcPr>
          <w:p w14:paraId="7D8BAB8A" w14:textId="77777777" w:rsidR="00C67657" w:rsidRPr="007D5167" w:rsidRDefault="00C67657" w:rsidP="00C67657">
            <w:pPr>
              <w:autoSpaceDE w:val="0"/>
              <w:autoSpaceDN w:val="0"/>
              <w:adjustRightInd w:val="0"/>
              <w:spacing w:line="240" w:lineRule="auto"/>
              <w:jc w:val="right"/>
              <w:rPr>
                <w:rFonts w:ascii="Calibri" w:hAnsi="Calibri" w:cs="Calibri"/>
                <w:color w:val="000000"/>
                <w:sz w:val="12"/>
                <w:szCs w:val="12"/>
              </w:rPr>
            </w:pPr>
          </w:p>
        </w:tc>
        <w:tc>
          <w:tcPr>
            <w:tcW w:w="1870" w:type="dxa"/>
            <w:tcBorders>
              <w:top w:val="single" w:sz="4" w:space="0" w:color="auto"/>
              <w:right w:val="nil"/>
            </w:tcBorders>
          </w:tcPr>
          <w:p w14:paraId="7240C9BC" w14:textId="77777777" w:rsidR="00C67657" w:rsidRPr="007D5167" w:rsidRDefault="00C67657" w:rsidP="00C67657">
            <w:pPr>
              <w:autoSpaceDE w:val="0"/>
              <w:autoSpaceDN w:val="0"/>
              <w:adjustRightInd w:val="0"/>
              <w:spacing w:line="240" w:lineRule="auto"/>
              <w:jc w:val="right"/>
              <w:rPr>
                <w:rFonts w:ascii="Calibri" w:hAnsi="Calibri" w:cs="Calibri"/>
                <w:color w:val="000000"/>
                <w:sz w:val="12"/>
                <w:szCs w:val="12"/>
              </w:rPr>
            </w:pPr>
          </w:p>
        </w:tc>
      </w:tr>
    </w:tbl>
    <w:p w14:paraId="16474898" w14:textId="77777777" w:rsidR="00C67657" w:rsidRPr="007D5167" w:rsidRDefault="00C67657" w:rsidP="00C67657">
      <w:pPr>
        <w:spacing w:line="22" w:lineRule="auto"/>
        <w:rPr>
          <w:rFonts w:cs="Segoe UI"/>
          <w:sz w:val="20"/>
          <w:szCs w:val="20"/>
        </w:rPr>
      </w:pPr>
      <w:r w:rsidRPr="007D5167">
        <w:rPr>
          <w:rFonts w:cs="Segoe UI"/>
          <w:sz w:val="20"/>
          <w:szCs w:val="20"/>
        </w:rPr>
        <w:br w:type="page"/>
      </w:r>
    </w:p>
    <w:tbl>
      <w:tblPr>
        <w:tblW w:w="9847" w:type="dxa"/>
        <w:tblInd w:w="-30" w:type="dxa"/>
        <w:tblLayout w:type="fixed"/>
        <w:tblLook w:val="0000" w:firstRow="0" w:lastRow="0" w:firstColumn="0" w:lastColumn="0" w:noHBand="0" w:noVBand="0"/>
      </w:tblPr>
      <w:tblGrid>
        <w:gridCol w:w="886"/>
        <w:gridCol w:w="2676"/>
        <w:gridCol w:w="724"/>
        <w:gridCol w:w="2208"/>
        <w:gridCol w:w="1032"/>
        <w:gridCol w:w="2321"/>
      </w:tblGrid>
      <w:tr w:rsidR="00C67657" w:rsidRPr="007D5167" w14:paraId="1759D1B0" w14:textId="77777777" w:rsidTr="00C67657">
        <w:trPr>
          <w:trHeight w:val="290"/>
        </w:trPr>
        <w:tc>
          <w:tcPr>
            <w:tcW w:w="9847" w:type="dxa"/>
            <w:gridSpan w:val="6"/>
            <w:tcBorders>
              <w:top w:val="nil"/>
              <w:left w:val="nil"/>
              <w:bottom w:val="nil"/>
              <w:right w:val="nil"/>
            </w:tcBorders>
          </w:tcPr>
          <w:p w14:paraId="47B8AE4F" w14:textId="77777777" w:rsidR="00C67657" w:rsidRPr="007D5167" w:rsidRDefault="00C67657" w:rsidP="00C67657">
            <w:pPr>
              <w:autoSpaceDE w:val="0"/>
              <w:autoSpaceDN w:val="0"/>
              <w:adjustRightInd w:val="0"/>
              <w:spacing w:line="240" w:lineRule="auto"/>
              <w:jc w:val="center"/>
              <w:rPr>
                <w:rFonts w:cs="Segoe UI"/>
                <w:b/>
                <w:color w:val="4982AD"/>
                <w:sz w:val="20"/>
                <w:szCs w:val="20"/>
              </w:rPr>
            </w:pPr>
            <w:r w:rsidRPr="007D5167">
              <w:rPr>
                <w:rFonts w:cs="Segoe UI"/>
                <w:b/>
                <w:color w:val="4982AD"/>
                <w:sz w:val="20"/>
                <w:szCs w:val="20"/>
              </w:rPr>
              <w:t>Table 2. Regional Aggregation in the CGE Model</w:t>
            </w:r>
          </w:p>
          <w:p w14:paraId="1303E44B" w14:textId="77777777" w:rsidR="00C67657" w:rsidRPr="007D5167" w:rsidRDefault="00C67657" w:rsidP="00C67657">
            <w:pPr>
              <w:autoSpaceDE w:val="0"/>
              <w:autoSpaceDN w:val="0"/>
              <w:adjustRightInd w:val="0"/>
              <w:spacing w:line="240" w:lineRule="auto"/>
              <w:jc w:val="center"/>
              <w:rPr>
                <w:rFonts w:cs="Segoe UI"/>
                <w:b/>
                <w:bCs/>
                <w:color w:val="33CCCC"/>
                <w:sz w:val="20"/>
                <w:szCs w:val="20"/>
              </w:rPr>
            </w:pPr>
          </w:p>
        </w:tc>
      </w:tr>
      <w:tr w:rsidR="00C67657" w:rsidRPr="007D5167" w14:paraId="18E8C5CD" w14:textId="77777777" w:rsidTr="00C67657">
        <w:trPr>
          <w:trHeight w:val="290"/>
        </w:trPr>
        <w:tc>
          <w:tcPr>
            <w:tcW w:w="886" w:type="dxa"/>
            <w:tcBorders>
              <w:top w:val="nil"/>
              <w:left w:val="nil"/>
              <w:bottom w:val="single" w:sz="6" w:space="0" w:color="auto"/>
              <w:right w:val="nil"/>
            </w:tcBorders>
          </w:tcPr>
          <w:p w14:paraId="6BCE0881" w14:textId="77777777" w:rsidR="00C67657" w:rsidRPr="007D5167" w:rsidRDefault="00C67657" w:rsidP="00C67657">
            <w:pPr>
              <w:autoSpaceDE w:val="0"/>
              <w:autoSpaceDN w:val="0"/>
              <w:adjustRightInd w:val="0"/>
              <w:spacing w:line="240" w:lineRule="auto"/>
              <w:rPr>
                <w:rFonts w:cs="Segoe UI"/>
                <w:b/>
                <w:bCs/>
                <w:color w:val="000000"/>
                <w:sz w:val="16"/>
                <w:szCs w:val="16"/>
              </w:rPr>
            </w:pPr>
            <w:r w:rsidRPr="007D5167">
              <w:rPr>
                <w:rFonts w:cs="Segoe UI"/>
                <w:b/>
                <w:bCs/>
                <w:color w:val="000000"/>
                <w:sz w:val="16"/>
                <w:szCs w:val="16"/>
              </w:rPr>
              <w:t>Region</w:t>
            </w:r>
          </w:p>
        </w:tc>
        <w:tc>
          <w:tcPr>
            <w:tcW w:w="2676" w:type="dxa"/>
            <w:tcBorders>
              <w:top w:val="nil"/>
              <w:left w:val="nil"/>
              <w:bottom w:val="single" w:sz="6" w:space="0" w:color="auto"/>
              <w:right w:val="nil"/>
            </w:tcBorders>
          </w:tcPr>
          <w:p w14:paraId="5A292636" w14:textId="77777777" w:rsidR="00C67657" w:rsidRPr="007D5167" w:rsidRDefault="00C67657" w:rsidP="00C67657">
            <w:pPr>
              <w:autoSpaceDE w:val="0"/>
              <w:autoSpaceDN w:val="0"/>
              <w:adjustRightInd w:val="0"/>
              <w:spacing w:line="240" w:lineRule="auto"/>
              <w:rPr>
                <w:rFonts w:cs="Segoe UI"/>
                <w:b/>
                <w:bCs/>
                <w:color w:val="000000"/>
                <w:sz w:val="16"/>
                <w:szCs w:val="16"/>
              </w:rPr>
            </w:pPr>
            <w:r w:rsidRPr="007D5167">
              <w:rPr>
                <w:rFonts w:cs="Segoe UI"/>
                <w:b/>
                <w:bCs/>
                <w:color w:val="000000"/>
                <w:sz w:val="16"/>
                <w:szCs w:val="16"/>
              </w:rPr>
              <w:t>Name</w:t>
            </w:r>
          </w:p>
        </w:tc>
        <w:tc>
          <w:tcPr>
            <w:tcW w:w="724" w:type="dxa"/>
            <w:tcBorders>
              <w:top w:val="nil"/>
              <w:left w:val="single" w:sz="6" w:space="0" w:color="auto"/>
              <w:bottom w:val="single" w:sz="6" w:space="0" w:color="auto"/>
              <w:right w:val="nil"/>
            </w:tcBorders>
          </w:tcPr>
          <w:p w14:paraId="77ABCE70" w14:textId="77777777" w:rsidR="00C67657" w:rsidRPr="007D5167" w:rsidRDefault="00C67657" w:rsidP="00C67657">
            <w:pPr>
              <w:autoSpaceDE w:val="0"/>
              <w:autoSpaceDN w:val="0"/>
              <w:adjustRightInd w:val="0"/>
              <w:spacing w:line="240" w:lineRule="auto"/>
              <w:rPr>
                <w:rFonts w:cs="Segoe UI"/>
                <w:b/>
                <w:bCs/>
                <w:color w:val="000000"/>
                <w:sz w:val="16"/>
                <w:szCs w:val="16"/>
              </w:rPr>
            </w:pPr>
            <w:r w:rsidRPr="007D5167">
              <w:rPr>
                <w:rFonts w:cs="Segoe UI"/>
                <w:b/>
                <w:bCs/>
                <w:color w:val="000000"/>
                <w:sz w:val="16"/>
                <w:szCs w:val="16"/>
              </w:rPr>
              <w:t>Region</w:t>
            </w:r>
          </w:p>
        </w:tc>
        <w:tc>
          <w:tcPr>
            <w:tcW w:w="2208" w:type="dxa"/>
            <w:tcBorders>
              <w:top w:val="nil"/>
              <w:left w:val="nil"/>
              <w:bottom w:val="single" w:sz="6" w:space="0" w:color="auto"/>
              <w:right w:val="nil"/>
            </w:tcBorders>
          </w:tcPr>
          <w:p w14:paraId="151BA350" w14:textId="77777777" w:rsidR="00C67657" w:rsidRPr="007D5167" w:rsidRDefault="00C67657" w:rsidP="00C67657">
            <w:pPr>
              <w:autoSpaceDE w:val="0"/>
              <w:autoSpaceDN w:val="0"/>
              <w:adjustRightInd w:val="0"/>
              <w:spacing w:line="240" w:lineRule="auto"/>
              <w:rPr>
                <w:rFonts w:cs="Segoe UI"/>
                <w:b/>
                <w:bCs/>
                <w:color w:val="000000"/>
                <w:sz w:val="16"/>
                <w:szCs w:val="16"/>
              </w:rPr>
            </w:pPr>
            <w:r w:rsidRPr="007D5167">
              <w:rPr>
                <w:rFonts w:cs="Segoe UI"/>
                <w:b/>
                <w:bCs/>
                <w:color w:val="000000"/>
                <w:sz w:val="16"/>
                <w:szCs w:val="16"/>
              </w:rPr>
              <w:t>Name</w:t>
            </w:r>
          </w:p>
        </w:tc>
        <w:tc>
          <w:tcPr>
            <w:tcW w:w="1032" w:type="dxa"/>
            <w:tcBorders>
              <w:top w:val="nil"/>
              <w:left w:val="single" w:sz="6" w:space="0" w:color="auto"/>
              <w:bottom w:val="single" w:sz="6" w:space="0" w:color="auto"/>
              <w:right w:val="nil"/>
            </w:tcBorders>
          </w:tcPr>
          <w:p w14:paraId="6054FB05" w14:textId="77777777" w:rsidR="00C67657" w:rsidRPr="007D5167" w:rsidRDefault="00C67657" w:rsidP="00C67657">
            <w:pPr>
              <w:autoSpaceDE w:val="0"/>
              <w:autoSpaceDN w:val="0"/>
              <w:adjustRightInd w:val="0"/>
              <w:spacing w:line="240" w:lineRule="auto"/>
              <w:rPr>
                <w:rFonts w:cs="Segoe UI"/>
                <w:b/>
                <w:bCs/>
                <w:color w:val="000000"/>
                <w:sz w:val="16"/>
                <w:szCs w:val="16"/>
              </w:rPr>
            </w:pPr>
            <w:r w:rsidRPr="007D5167">
              <w:rPr>
                <w:rFonts w:cs="Segoe UI"/>
                <w:b/>
                <w:bCs/>
                <w:color w:val="000000"/>
                <w:sz w:val="16"/>
                <w:szCs w:val="16"/>
              </w:rPr>
              <w:t>Region</w:t>
            </w:r>
          </w:p>
        </w:tc>
        <w:tc>
          <w:tcPr>
            <w:tcW w:w="2321" w:type="dxa"/>
            <w:tcBorders>
              <w:top w:val="nil"/>
              <w:left w:val="nil"/>
              <w:bottom w:val="single" w:sz="6" w:space="0" w:color="auto"/>
              <w:right w:val="nil"/>
            </w:tcBorders>
          </w:tcPr>
          <w:p w14:paraId="372EC92E" w14:textId="77777777" w:rsidR="00C67657" w:rsidRPr="007D5167" w:rsidRDefault="00C67657" w:rsidP="00C67657">
            <w:pPr>
              <w:autoSpaceDE w:val="0"/>
              <w:autoSpaceDN w:val="0"/>
              <w:adjustRightInd w:val="0"/>
              <w:spacing w:line="240" w:lineRule="auto"/>
              <w:rPr>
                <w:rFonts w:cs="Segoe UI"/>
                <w:b/>
                <w:bCs/>
                <w:color w:val="000000"/>
                <w:sz w:val="16"/>
                <w:szCs w:val="16"/>
              </w:rPr>
            </w:pPr>
            <w:r w:rsidRPr="007D5167">
              <w:rPr>
                <w:rFonts w:cs="Segoe UI"/>
                <w:b/>
                <w:bCs/>
                <w:color w:val="000000"/>
                <w:sz w:val="16"/>
                <w:szCs w:val="16"/>
              </w:rPr>
              <w:t>Name</w:t>
            </w:r>
          </w:p>
        </w:tc>
      </w:tr>
      <w:tr w:rsidR="00C67657" w:rsidRPr="007D5167" w14:paraId="60B6FEAA" w14:textId="77777777" w:rsidTr="00C67657">
        <w:trPr>
          <w:trHeight w:val="192"/>
        </w:trPr>
        <w:tc>
          <w:tcPr>
            <w:tcW w:w="886" w:type="dxa"/>
            <w:tcBorders>
              <w:top w:val="nil"/>
              <w:left w:val="nil"/>
              <w:bottom w:val="nil"/>
              <w:right w:val="nil"/>
            </w:tcBorders>
          </w:tcPr>
          <w:p w14:paraId="34F9060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Canada</w:t>
            </w:r>
          </w:p>
        </w:tc>
        <w:tc>
          <w:tcPr>
            <w:tcW w:w="2676" w:type="dxa"/>
            <w:tcBorders>
              <w:top w:val="nil"/>
              <w:left w:val="nil"/>
              <w:bottom w:val="nil"/>
              <w:right w:val="nil"/>
            </w:tcBorders>
          </w:tcPr>
          <w:p w14:paraId="5068984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Canada</w:t>
            </w:r>
          </w:p>
        </w:tc>
        <w:tc>
          <w:tcPr>
            <w:tcW w:w="724" w:type="dxa"/>
            <w:tcBorders>
              <w:top w:val="nil"/>
              <w:left w:val="single" w:sz="6" w:space="0" w:color="auto"/>
              <w:bottom w:val="nil"/>
              <w:right w:val="nil"/>
            </w:tcBorders>
          </w:tcPr>
          <w:p w14:paraId="57A79B7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208" w:type="dxa"/>
            <w:tcBorders>
              <w:top w:val="nil"/>
              <w:left w:val="nil"/>
              <w:bottom w:val="nil"/>
              <w:right w:val="nil"/>
            </w:tcBorders>
          </w:tcPr>
          <w:p w14:paraId="5402ECE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Poland</w:t>
            </w:r>
          </w:p>
        </w:tc>
        <w:tc>
          <w:tcPr>
            <w:tcW w:w="1032" w:type="dxa"/>
            <w:tcBorders>
              <w:top w:val="nil"/>
              <w:left w:val="single" w:sz="6" w:space="0" w:color="auto"/>
              <w:bottom w:val="nil"/>
              <w:right w:val="nil"/>
            </w:tcBorders>
          </w:tcPr>
          <w:p w14:paraId="0F4661B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1A2035A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Armenia</w:t>
            </w:r>
          </w:p>
        </w:tc>
      </w:tr>
      <w:tr w:rsidR="00C67657" w:rsidRPr="007D5167" w14:paraId="07D3F1D5" w14:textId="77777777" w:rsidTr="00C67657">
        <w:trPr>
          <w:trHeight w:val="192"/>
        </w:trPr>
        <w:tc>
          <w:tcPr>
            <w:tcW w:w="886" w:type="dxa"/>
            <w:tcBorders>
              <w:top w:val="nil"/>
              <w:left w:val="nil"/>
              <w:bottom w:val="nil"/>
              <w:right w:val="nil"/>
            </w:tcBorders>
          </w:tcPr>
          <w:p w14:paraId="6754A60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USA</w:t>
            </w:r>
          </w:p>
        </w:tc>
        <w:tc>
          <w:tcPr>
            <w:tcW w:w="2676" w:type="dxa"/>
            <w:tcBorders>
              <w:top w:val="nil"/>
              <w:left w:val="nil"/>
              <w:bottom w:val="nil"/>
              <w:right w:val="nil"/>
            </w:tcBorders>
          </w:tcPr>
          <w:p w14:paraId="35727EC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United States of America</w:t>
            </w:r>
          </w:p>
        </w:tc>
        <w:tc>
          <w:tcPr>
            <w:tcW w:w="724" w:type="dxa"/>
            <w:tcBorders>
              <w:top w:val="nil"/>
              <w:left w:val="single" w:sz="6" w:space="0" w:color="auto"/>
              <w:bottom w:val="nil"/>
              <w:right w:val="nil"/>
            </w:tcBorders>
          </w:tcPr>
          <w:p w14:paraId="0476C4D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208" w:type="dxa"/>
            <w:tcBorders>
              <w:top w:val="nil"/>
              <w:left w:val="nil"/>
              <w:bottom w:val="nil"/>
              <w:right w:val="nil"/>
            </w:tcBorders>
          </w:tcPr>
          <w:p w14:paraId="5B6AC53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Portugal</w:t>
            </w:r>
          </w:p>
        </w:tc>
        <w:tc>
          <w:tcPr>
            <w:tcW w:w="1032" w:type="dxa"/>
            <w:tcBorders>
              <w:top w:val="nil"/>
              <w:left w:val="single" w:sz="6" w:space="0" w:color="auto"/>
              <w:bottom w:val="nil"/>
              <w:right w:val="nil"/>
            </w:tcBorders>
          </w:tcPr>
          <w:p w14:paraId="2A1DEAD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58C7E61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Azerbaijan</w:t>
            </w:r>
          </w:p>
        </w:tc>
      </w:tr>
      <w:tr w:rsidR="00C67657" w:rsidRPr="007D5167" w14:paraId="595CD06B" w14:textId="77777777" w:rsidTr="00C67657">
        <w:trPr>
          <w:trHeight w:val="192"/>
        </w:trPr>
        <w:tc>
          <w:tcPr>
            <w:tcW w:w="886" w:type="dxa"/>
            <w:tcBorders>
              <w:top w:val="nil"/>
              <w:left w:val="nil"/>
              <w:bottom w:val="nil"/>
              <w:right w:val="nil"/>
            </w:tcBorders>
          </w:tcPr>
          <w:p w14:paraId="68F11F3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Mexico</w:t>
            </w:r>
          </w:p>
        </w:tc>
        <w:tc>
          <w:tcPr>
            <w:tcW w:w="2676" w:type="dxa"/>
            <w:tcBorders>
              <w:top w:val="nil"/>
              <w:left w:val="nil"/>
              <w:bottom w:val="nil"/>
              <w:right w:val="nil"/>
            </w:tcBorders>
          </w:tcPr>
          <w:p w14:paraId="0546781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Mexico</w:t>
            </w:r>
          </w:p>
        </w:tc>
        <w:tc>
          <w:tcPr>
            <w:tcW w:w="724" w:type="dxa"/>
            <w:tcBorders>
              <w:top w:val="nil"/>
              <w:left w:val="single" w:sz="6" w:space="0" w:color="auto"/>
              <w:bottom w:val="nil"/>
              <w:right w:val="nil"/>
            </w:tcBorders>
          </w:tcPr>
          <w:p w14:paraId="7B79C34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208" w:type="dxa"/>
            <w:tcBorders>
              <w:top w:val="nil"/>
              <w:left w:val="nil"/>
              <w:bottom w:val="nil"/>
              <w:right w:val="nil"/>
            </w:tcBorders>
          </w:tcPr>
          <w:p w14:paraId="09463C9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Slovakia</w:t>
            </w:r>
          </w:p>
        </w:tc>
        <w:tc>
          <w:tcPr>
            <w:tcW w:w="1032" w:type="dxa"/>
            <w:tcBorders>
              <w:top w:val="nil"/>
              <w:left w:val="single" w:sz="6" w:space="0" w:color="auto"/>
              <w:bottom w:val="nil"/>
              <w:right w:val="nil"/>
            </w:tcBorders>
          </w:tcPr>
          <w:p w14:paraId="66900C3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3F31176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Georgia</w:t>
            </w:r>
          </w:p>
        </w:tc>
      </w:tr>
      <w:tr w:rsidR="00C67657" w:rsidRPr="007D5167" w14:paraId="4070FEC6" w14:textId="77777777" w:rsidTr="00C67657">
        <w:trPr>
          <w:trHeight w:val="192"/>
        </w:trPr>
        <w:tc>
          <w:tcPr>
            <w:tcW w:w="886" w:type="dxa"/>
            <w:tcBorders>
              <w:top w:val="nil"/>
              <w:left w:val="nil"/>
              <w:bottom w:val="nil"/>
              <w:right w:val="nil"/>
            </w:tcBorders>
          </w:tcPr>
          <w:p w14:paraId="58B4839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China</w:t>
            </w:r>
          </w:p>
        </w:tc>
        <w:tc>
          <w:tcPr>
            <w:tcW w:w="2676" w:type="dxa"/>
            <w:tcBorders>
              <w:top w:val="nil"/>
              <w:left w:val="nil"/>
              <w:bottom w:val="nil"/>
              <w:right w:val="nil"/>
            </w:tcBorders>
          </w:tcPr>
          <w:p w14:paraId="202844B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China</w:t>
            </w:r>
          </w:p>
        </w:tc>
        <w:tc>
          <w:tcPr>
            <w:tcW w:w="724" w:type="dxa"/>
            <w:tcBorders>
              <w:top w:val="nil"/>
              <w:left w:val="single" w:sz="6" w:space="0" w:color="auto"/>
              <w:bottom w:val="nil"/>
              <w:right w:val="nil"/>
            </w:tcBorders>
          </w:tcPr>
          <w:p w14:paraId="43E00D2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208" w:type="dxa"/>
            <w:tcBorders>
              <w:top w:val="nil"/>
              <w:left w:val="nil"/>
              <w:bottom w:val="nil"/>
              <w:right w:val="nil"/>
            </w:tcBorders>
          </w:tcPr>
          <w:p w14:paraId="056626C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Slovenia</w:t>
            </w:r>
          </w:p>
        </w:tc>
        <w:tc>
          <w:tcPr>
            <w:tcW w:w="1032" w:type="dxa"/>
            <w:tcBorders>
              <w:top w:val="nil"/>
              <w:left w:val="single" w:sz="6" w:space="0" w:color="auto"/>
              <w:bottom w:val="nil"/>
              <w:right w:val="nil"/>
            </w:tcBorders>
          </w:tcPr>
          <w:p w14:paraId="3AEA794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503C9D7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Bahrain</w:t>
            </w:r>
          </w:p>
        </w:tc>
      </w:tr>
      <w:tr w:rsidR="00C67657" w:rsidRPr="007D5167" w14:paraId="0BA45E0D" w14:textId="77777777" w:rsidTr="00C67657">
        <w:trPr>
          <w:trHeight w:val="192"/>
        </w:trPr>
        <w:tc>
          <w:tcPr>
            <w:tcW w:w="886" w:type="dxa"/>
            <w:tcBorders>
              <w:top w:val="nil"/>
              <w:left w:val="nil"/>
              <w:bottom w:val="nil"/>
              <w:right w:val="nil"/>
            </w:tcBorders>
          </w:tcPr>
          <w:p w14:paraId="49EABC0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China</w:t>
            </w:r>
          </w:p>
        </w:tc>
        <w:tc>
          <w:tcPr>
            <w:tcW w:w="2676" w:type="dxa"/>
            <w:tcBorders>
              <w:top w:val="nil"/>
              <w:left w:val="nil"/>
              <w:bottom w:val="nil"/>
              <w:right w:val="nil"/>
            </w:tcBorders>
          </w:tcPr>
          <w:p w14:paraId="4D3C716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Hong Kong</w:t>
            </w:r>
          </w:p>
        </w:tc>
        <w:tc>
          <w:tcPr>
            <w:tcW w:w="724" w:type="dxa"/>
            <w:tcBorders>
              <w:top w:val="nil"/>
              <w:left w:val="single" w:sz="6" w:space="0" w:color="auto"/>
              <w:bottom w:val="nil"/>
              <w:right w:val="nil"/>
            </w:tcBorders>
          </w:tcPr>
          <w:p w14:paraId="22D71E8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208" w:type="dxa"/>
            <w:tcBorders>
              <w:top w:val="nil"/>
              <w:left w:val="nil"/>
              <w:bottom w:val="nil"/>
              <w:right w:val="nil"/>
            </w:tcBorders>
          </w:tcPr>
          <w:p w14:paraId="31BA53D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Spain</w:t>
            </w:r>
          </w:p>
        </w:tc>
        <w:tc>
          <w:tcPr>
            <w:tcW w:w="1032" w:type="dxa"/>
            <w:tcBorders>
              <w:top w:val="nil"/>
              <w:left w:val="single" w:sz="6" w:space="0" w:color="auto"/>
              <w:bottom w:val="nil"/>
              <w:right w:val="nil"/>
            </w:tcBorders>
          </w:tcPr>
          <w:p w14:paraId="5430420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5A62640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Iran Islamic Republic of</w:t>
            </w:r>
          </w:p>
        </w:tc>
      </w:tr>
      <w:tr w:rsidR="00C67657" w:rsidRPr="007D5167" w14:paraId="7092BCEA" w14:textId="77777777" w:rsidTr="00C67657">
        <w:trPr>
          <w:trHeight w:val="192"/>
        </w:trPr>
        <w:tc>
          <w:tcPr>
            <w:tcW w:w="886" w:type="dxa"/>
            <w:tcBorders>
              <w:top w:val="nil"/>
              <w:left w:val="nil"/>
              <w:bottom w:val="nil"/>
              <w:right w:val="nil"/>
            </w:tcBorders>
          </w:tcPr>
          <w:p w14:paraId="3BB8D5B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3CEBA1C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Australia</w:t>
            </w:r>
          </w:p>
        </w:tc>
        <w:tc>
          <w:tcPr>
            <w:tcW w:w="724" w:type="dxa"/>
            <w:tcBorders>
              <w:top w:val="nil"/>
              <w:left w:val="single" w:sz="6" w:space="0" w:color="auto"/>
              <w:bottom w:val="nil"/>
              <w:right w:val="nil"/>
            </w:tcBorders>
          </w:tcPr>
          <w:p w14:paraId="36AA100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208" w:type="dxa"/>
            <w:tcBorders>
              <w:top w:val="nil"/>
              <w:left w:val="nil"/>
              <w:bottom w:val="nil"/>
              <w:right w:val="nil"/>
            </w:tcBorders>
          </w:tcPr>
          <w:p w14:paraId="3535DA5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Sweden</w:t>
            </w:r>
          </w:p>
        </w:tc>
        <w:tc>
          <w:tcPr>
            <w:tcW w:w="1032" w:type="dxa"/>
            <w:tcBorders>
              <w:top w:val="nil"/>
              <w:left w:val="single" w:sz="6" w:space="0" w:color="auto"/>
              <w:bottom w:val="nil"/>
              <w:right w:val="nil"/>
            </w:tcBorders>
          </w:tcPr>
          <w:p w14:paraId="6E06613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05CBA55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Israel</w:t>
            </w:r>
          </w:p>
        </w:tc>
      </w:tr>
      <w:tr w:rsidR="00C67657" w:rsidRPr="007D5167" w14:paraId="4F50AEFA" w14:textId="77777777" w:rsidTr="00C67657">
        <w:trPr>
          <w:trHeight w:val="192"/>
        </w:trPr>
        <w:tc>
          <w:tcPr>
            <w:tcW w:w="886" w:type="dxa"/>
            <w:tcBorders>
              <w:top w:val="nil"/>
              <w:left w:val="nil"/>
              <w:bottom w:val="nil"/>
              <w:right w:val="nil"/>
            </w:tcBorders>
          </w:tcPr>
          <w:p w14:paraId="486653B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18A5A2B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New Zealand</w:t>
            </w:r>
          </w:p>
        </w:tc>
        <w:tc>
          <w:tcPr>
            <w:tcW w:w="724" w:type="dxa"/>
            <w:tcBorders>
              <w:top w:val="nil"/>
              <w:left w:val="single" w:sz="6" w:space="0" w:color="auto"/>
              <w:bottom w:val="nil"/>
              <w:right w:val="nil"/>
            </w:tcBorders>
          </w:tcPr>
          <w:p w14:paraId="2560122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208" w:type="dxa"/>
            <w:tcBorders>
              <w:top w:val="nil"/>
              <w:left w:val="nil"/>
              <w:bottom w:val="nil"/>
              <w:right w:val="nil"/>
            </w:tcBorders>
          </w:tcPr>
          <w:p w14:paraId="71A573E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Bulgaria</w:t>
            </w:r>
          </w:p>
        </w:tc>
        <w:tc>
          <w:tcPr>
            <w:tcW w:w="1032" w:type="dxa"/>
            <w:tcBorders>
              <w:top w:val="nil"/>
              <w:left w:val="single" w:sz="6" w:space="0" w:color="auto"/>
              <w:bottom w:val="nil"/>
              <w:right w:val="nil"/>
            </w:tcBorders>
          </w:tcPr>
          <w:p w14:paraId="735C49E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368CB6E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Jordan</w:t>
            </w:r>
          </w:p>
        </w:tc>
      </w:tr>
      <w:tr w:rsidR="00C67657" w:rsidRPr="007D5167" w14:paraId="5586430D" w14:textId="77777777" w:rsidTr="00C67657">
        <w:trPr>
          <w:trHeight w:val="192"/>
        </w:trPr>
        <w:tc>
          <w:tcPr>
            <w:tcW w:w="886" w:type="dxa"/>
            <w:tcBorders>
              <w:top w:val="nil"/>
              <w:left w:val="nil"/>
              <w:bottom w:val="nil"/>
              <w:right w:val="nil"/>
            </w:tcBorders>
          </w:tcPr>
          <w:p w14:paraId="6555937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1F075CF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Oceania</w:t>
            </w:r>
          </w:p>
        </w:tc>
        <w:tc>
          <w:tcPr>
            <w:tcW w:w="724" w:type="dxa"/>
            <w:tcBorders>
              <w:top w:val="nil"/>
              <w:left w:val="single" w:sz="6" w:space="0" w:color="auto"/>
              <w:bottom w:val="nil"/>
              <w:right w:val="nil"/>
            </w:tcBorders>
          </w:tcPr>
          <w:p w14:paraId="7885C7D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208" w:type="dxa"/>
            <w:tcBorders>
              <w:top w:val="nil"/>
              <w:left w:val="nil"/>
              <w:bottom w:val="nil"/>
              <w:right w:val="nil"/>
            </w:tcBorders>
          </w:tcPr>
          <w:p w14:paraId="3F51779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Croatia</w:t>
            </w:r>
          </w:p>
        </w:tc>
        <w:tc>
          <w:tcPr>
            <w:tcW w:w="1032" w:type="dxa"/>
            <w:tcBorders>
              <w:top w:val="nil"/>
              <w:left w:val="single" w:sz="6" w:space="0" w:color="auto"/>
              <w:bottom w:val="nil"/>
              <w:right w:val="nil"/>
            </w:tcBorders>
          </w:tcPr>
          <w:p w14:paraId="336519D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489D4C5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Kuwait</w:t>
            </w:r>
          </w:p>
        </w:tc>
      </w:tr>
      <w:tr w:rsidR="00C67657" w:rsidRPr="007D5167" w14:paraId="06F25FD1" w14:textId="77777777" w:rsidTr="00C67657">
        <w:trPr>
          <w:trHeight w:val="192"/>
        </w:trPr>
        <w:tc>
          <w:tcPr>
            <w:tcW w:w="886" w:type="dxa"/>
            <w:tcBorders>
              <w:top w:val="nil"/>
              <w:left w:val="nil"/>
              <w:bottom w:val="nil"/>
              <w:right w:val="nil"/>
            </w:tcBorders>
          </w:tcPr>
          <w:p w14:paraId="1AC7325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66E2638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Japan</w:t>
            </w:r>
          </w:p>
        </w:tc>
        <w:tc>
          <w:tcPr>
            <w:tcW w:w="724" w:type="dxa"/>
            <w:tcBorders>
              <w:top w:val="nil"/>
              <w:left w:val="single" w:sz="6" w:space="0" w:color="auto"/>
              <w:bottom w:val="nil"/>
              <w:right w:val="nil"/>
            </w:tcBorders>
          </w:tcPr>
          <w:p w14:paraId="1610456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208" w:type="dxa"/>
            <w:tcBorders>
              <w:top w:val="nil"/>
              <w:left w:val="nil"/>
              <w:bottom w:val="nil"/>
              <w:right w:val="nil"/>
            </w:tcBorders>
          </w:tcPr>
          <w:p w14:paraId="0943255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Romania</w:t>
            </w:r>
          </w:p>
        </w:tc>
        <w:tc>
          <w:tcPr>
            <w:tcW w:w="1032" w:type="dxa"/>
            <w:tcBorders>
              <w:top w:val="nil"/>
              <w:left w:val="single" w:sz="6" w:space="0" w:color="auto"/>
              <w:bottom w:val="nil"/>
              <w:right w:val="nil"/>
            </w:tcBorders>
          </w:tcPr>
          <w:p w14:paraId="6FFD02F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58671DE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Oman</w:t>
            </w:r>
          </w:p>
        </w:tc>
      </w:tr>
      <w:tr w:rsidR="00C67657" w:rsidRPr="007D5167" w14:paraId="0C942C7F" w14:textId="77777777" w:rsidTr="00C67657">
        <w:trPr>
          <w:trHeight w:val="192"/>
        </w:trPr>
        <w:tc>
          <w:tcPr>
            <w:tcW w:w="886" w:type="dxa"/>
            <w:tcBorders>
              <w:top w:val="nil"/>
              <w:left w:val="nil"/>
              <w:bottom w:val="nil"/>
              <w:right w:val="nil"/>
            </w:tcBorders>
          </w:tcPr>
          <w:p w14:paraId="1B5279F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461CE20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Korea</w:t>
            </w:r>
          </w:p>
        </w:tc>
        <w:tc>
          <w:tcPr>
            <w:tcW w:w="724" w:type="dxa"/>
            <w:tcBorders>
              <w:top w:val="nil"/>
              <w:left w:val="single" w:sz="6" w:space="0" w:color="auto"/>
              <w:bottom w:val="nil"/>
              <w:right w:val="nil"/>
            </w:tcBorders>
          </w:tcPr>
          <w:p w14:paraId="5D18DBD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1DB6E67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North America</w:t>
            </w:r>
          </w:p>
        </w:tc>
        <w:tc>
          <w:tcPr>
            <w:tcW w:w="1032" w:type="dxa"/>
            <w:tcBorders>
              <w:top w:val="nil"/>
              <w:left w:val="single" w:sz="6" w:space="0" w:color="auto"/>
              <w:bottom w:val="nil"/>
              <w:right w:val="nil"/>
            </w:tcBorders>
          </w:tcPr>
          <w:p w14:paraId="0CB4BD9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0CD96F6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Qatar</w:t>
            </w:r>
          </w:p>
        </w:tc>
      </w:tr>
      <w:tr w:rsidR="00C67657" w:rsidRPr="007D5167" w14:paraId="0F2689AB" w14:textId="77777777" w:rsidTr="00C67657">
        <w:trPr>
          <w:trHeight w:val="192"/>
        </w:trPr>
        <w:tc>
          <w:tcPr>
            <w:tcW w:w="886" w:type="dxa"/>
            <w:tcBorders>
              <w:top w:val="nil"/>
              <w:left w:val="nil"/>
              <w:bottom w:val="nil"/>
              <w:right w:val="nil"/>
            </w:tcBorders>
          </w:tcPr>
          <w:p w14:paraId="2B7BC8B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46CF363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Mongolia</w:t>
            </w:r>
          </w:p>
        </w:tc>
        <w:tc>
          <w:tcPr>
            <w:tcW w:w="724" w:type="dxa"/>
            <w:tcBorders>
              <w:top w:val="nil"/>
              <w:left w:val="single" w:sz="6" w:space="0" w:color="auto"/>
              <w:bottom w:val="nil"/>
              <w:right w:val="nil"/>
            </w:tcBorders>
          </w:tcPr>
          <w:p w14:paraId="165FEF3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7968E7E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Argentina</w:t>
            </w:r>
          </w:p>
        </w:tc>
        <w:tc>
          <w:tcPr>
            <w:tcW w:w="1032" w:type="dxa"/>
            <w:tcBorders>
              <w:top w:val="nil"/>
              <w:left w:val="single" w:sz="6" w:space="0" w:color="auto"/>
              <w:bottom w:val="nil"/>
              <w:right w:val="nil"/>
            </w:tcBorders>
          </w:tcPr>
          <w:p w14:paraId="4895310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1E85D41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Saudi Arabia</w:t>
            </w:r>
          </w:p>
        </w:tc>
      </w:tr>
      <w:tr w:rsidR="00C67657" w:rsidRPr="007D5167" w14:paraId="69CB4787" w14:textId="77777777" w:rsidTr="00C67657">
        <w:trPr>
          <w:trHeight w:val="192"/>
        </w:trPr>
        <w:tc>
          <w:tcPr>
            <w:tcW w:w="886" w:type="dxa"/>
            <w:tcBorders>
              <w:top w:val="nil"/>
              <w:left w:val="nil"/>
              <w:bottom w:val="nil"/>
              <w:right w:val="nil"/>
            </w:tcBorders>
          </w:tcPr>
          <w:p w14:paraId="547C1CA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3863B04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Taiwan</w:t>
            </w:r>
          </w:p>
        </w:tc>
        <w:tc>
          <w:tcPr>
            <w:tcW w:w="724" w:type="dxa"/>
            <w:tcBorders>
              <w:top w:val="nil"/>
              <w:left w:val="single" w:sz="6" w:space="0" w:color="auto"/>
              <w:bottom w:val="nil"/>
              <w:right w:val="nil"/>
            </w:tcBorders>
          </w:tcPr>
          <w:p w14:paraId="636E281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1405298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Bolivia</w:t>
            </w:r>
          </w:p>
        </w:tc>
        <w:tc>
          <w:tcPr>
            <w:tcW w:w="1032" w:type="dxa"/>
            <w:tcBorders>
              <w:top w:val="nil"/>
              <w:left w:val="single" w:sz="6" w:space="0" w:color="auto"/>
              <w:bottom w:val="nil"/>
              <w:right w:val="nil"/>
            </w:tcBorders>
          </w:tcPr>
          <w:p w14:paraId="2517608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0CDF339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Turkey</w:t>
            </w:r>
          </w:p>
        </w:tc>
      </w:tr>
      <w:tr w:rsidR="00C67657" w:rsidRPr="007D5167" w14:paraId="4D2ECB57" w14:textId="77777777" w:rsidTr="00C67657">
        <w:trPr>
          <w:trHeight w:val="192"/>
        </w:trPr>
        <w:tc>
          <w:tcPr>
            <w:tcW w:w="886" w:type="dxa"/>
            <w:tcBorders>
              <w:top w:val="nil"/>
              <w:left w:val="nil"/>
              <w:bottom w:val="nil"/>
              <w:right w:val="nil"/>
            </w:tcBorders>
          </w:tcPr>
          <w:p w14:paraId="3683E2C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7CA0CDB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East Asia</w:t>
            </w:r>
          </w:p>
        </w:tc>
        <w:tc>
          <w:tcPr>
            <w:tcW w:w="724" w:type="dxa"/>
            <w:tcBorders>
              <w:top w:val="nil"/>
              <w:left w:val="single" w:sz="6" w:space="0" w:color="auto"/>
              <w:bottom w:val="nil"/>
              <w:right w:val="nil"/>
            </w:tcBorders>
          </w:tcPr>
          <w:p w14:paraId="4001510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0D8F62E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Brazil</w:t>
            </w:r>
          </w:p>
        </w:tc>
        <w:tc>
          <w:tcPr>
            <w:tcW w:w="1032" w:type="dxa"/>
            <w:tcBorders>
              <w:top w:val="nil"/>
              <w:left w:val="single" w:sz="6" w:space="0" w:color="auto"/>
              <w:bottom w:val="nil"/>
              <w:right w:val="nil"/>
            </w:tcBorders>
          </w:tcPr>
          <w:p w14:paraId="50D2D39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430C629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United Arab Emirates</w:t>
            </w:r>
          </w:p>
        </w:tc>
      </w:tr>
      <w:tr w:rsidR="00C67657" w:rsidRPr="007D5167" w14:paraId="043D824B" w14:textId="77777777" w:rsidTr="00C67657">
        <w:trPr>
          <w:trHeight w:val="192"/>
        </w:trPr>
        <w:tc>
          <w:tcPr>
            <w:tcW w:w="886" w:type="dxa"/>
            <w:tcBorders>
              <w:top w:val="nil"/>
              <w:left w:val="nil"/>
              <w:bottom w:val="nil"/>
              <w:right w:val="nil"/>
            </w:tcBorders>
          </w:tcPr>
          <w:p w14:paraId="173BA0F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659A43A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Brunei Darussalam</w:t>
            </w:r>
          </w:p>
        </w:tc>
        <w:tc>
          <w:tcPr>
            <w:tcW w:w="724" w:type="dxa"/>
            <w:tcBorders>
              <w:top w:val="nil"/>
              <w:left w:val="single" w:sz="6" w:space="0" w:color="auto"/>
              <w:bottom w:val="nil"/>
              <w:right w:val="nil"/>
            </w:tcBorders>
          </w:tcPr>
          <w:p w14:paraId="6A22FC9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5B4033C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Chile</w:t>
            </w:r>
          </w:p>
        </w:tc>
        <w:tc>
          <w:tcPr>
            <w:tcW w:w="1032" w:type="dxa"/>
            <w:tcBorders>
              <w:top w:val="nil"/>
              <w:left w:val="single" w:sz="6" w:space="0" w:color="auto"/>
              <w:bottom w:val="nil"/>
              <w:right w:val="nil"/>
            </w:tcBorders>
          </w:tcPr>
          <w:p w14:paraId="490EF86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5E5BD66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Western Asia</w:t>
            </w:r>
          </w:p>
        </w:tc>
      </w:tr>
      <w:tr w:rsidR="00C67657" w:rsidRPr="007D5167" w14:paraId="2DBA478F" w14:textId="77777777" w:rsidTr="00C67657">
        <w:trPr>
          <w:trHeight w:val="192"/>
        </w:trPr>
        <w:tc>
          <w:tcPr>
            <w:tcW w:w="886" w:type="dxa"/>
            <w:tcBorders>
              <w:top w:val="nil"/>
              <w:left w:val="nil"/>
              <w:bottom w:val="nil"/>
              <w:right w:val="nil"/>
            </w:tcBorders>
          </w:tcPr>
          <w:p w14:paraId="46BC2C4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3BFC2A2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Cambodia</w:t>
            </w:r>
          </w:p>
        </w:tc>
        <w:tc>
          <w:tcPr>
            <w:tcW w:w="724" w:type="dxa"/>
            <w:tcBorders>
              <w:top w:val="nil"/>
              <w:left w:val="single" w:sz="6" w:space="0" w:color="auto"/>
              <w:bottom w:val="nil"/>
              <w:right w:val="nil"/>
            </w:tcBorders>
          </w:tcPr>
          <w:p w14:paraId="53EA5CD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60F82D7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Colombia</w:t>
            </w:r>
          </w:p>
        </w:tc>
        <w:tc>
          <w:tcPr>
            <w:tcW w:w="1032" w:type="dxa"/>
            <w:tcBorders>
              <w:top w:val="nil"/>
              <w:left w:val="single" w:sz="6" w:space="0" w:color="auto"/>
              <w:bottom w:val="nil"/>
              <w:right w:val="nil"/>
            </w:tcBorders>
          </w:tcPr>
          <w:p w14:paraId="2BF5497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7C10DB4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Egypt</w:t>
            </w:r>
          </w:p>
        </w:tc>
      </w:tr>
      <w:tr w:rsidR="00C67657" w:rsidRPr="007D5167" w14:paraId="4BD61103" w14:textId="77777777" w:rsidTr="00C67657">
        <w:trPr>
          <w:trHeight w:val="192"/>
        </w:trPr>
        <w:tc>
          <w:tcPr>
            <w:tcW w:w="886" w:type="dxa"/>
            <w:tcBorders>
              <w:top w:val="nil"/>
              <w:left w:val="nil"/>
              <w:bottom w:val="nil"/>
              <w:right w:val="nil"/>
            </w:tcBorders>
          </w:tcPr>
          <w:p w14:paraId="5E57F51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6F63544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Indonesia</w:t>
            </w:r>
          </w:p>
        </w:tc>
        <w:tc>
          <w:tcPr>
            <w:tcW w:w="724" w:type="dxa"/>
            <w:tcBorders>
              <w:top w:val="nil"/>
              <w:left w:val="single" w:sz="6" w:space="0" w:color="auto"/>
              <w:bottom w:val="nil"/>
              <w:right w:val="nil"/>
            </w:tcBorders>
          </w:tcPr>
          <w:p w14:paraId="50A4A2C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5705595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Ecuador</w:t>
            </w:r>
          </w:p>
        </w:tc>
        <w:tc>
          <w:tcPr>
            <w:tcW w:w="1032" w:type="dxa"/>
            <w:tcBorders>
              <w:top w:val="nil"/>
              <w:left w:val="single" w:sz="6" w:space="0" w:color="auto"/>
              <w:bottom w:val="nil"/>
              <w:right w:val="nil"/>
            </w:tcBorders>
          </w:tcPr>
          <w:p w14:paraId="0340A55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62149CF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Morocco</w:t>
            </w:r>
          </w:p>
        </w:tc>
      </w:tr>
      <w:tr w:rsidR="00C67657" w:rsidRPr="007D5167" w14:paraId="4CFAF1E5" w14:textId="77777777" w:rsidTr="00C67657">
        <w:trPr>
          <w:trHeight w:val="192"/>
        </w:trPr>
        <w:tc>
          <w:tcPr>
            <w:tcW w:w="886" w:type="dxa"/>
            <w:tcBorders>
              <w:top w:val="nil"/>
              <w:left w:val="nil"/>
              <w:bottom w:val="nil"/>
              <w:right w:val="nil"/>
            </w:tcBorders>
          </w:tcPr>
          <w:p w14:paraId="6E577EC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2DA848B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Lao People's Democratic Repub.</w:t>
            </w:r>
          </w:p>
        </w:tc>
        <w:tc>
          <w:tcPr>
            <w:tcW w:w="724" w:type="dxa"/>
            <w:tcBorders>
              <w:top w:val="nil"/>
              <w:left w:val="single" w:sz="6" w:space="0" w:color="auto"/>
              <w:bottom w:val="nil"/>
              <w:right w:val="nil"/>
            </w:tcBorders>
          </w:tcPr>
          <w:p w14:paraId="2BFAE1B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52B1CA4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Paraguay</w:t>
            </w:r>
          </w:p>
        </w:tc>
        <w:tc>
          <w:tcPr>
            <w:tcW w:w="1032" w:type="dxa"/>
            <w:tcBorders>
              <w:top w:val="nil"/>
              <w:left w:val="single" w:sz="6" w:space="0" w:color="auto"/>
              <w:bottom w:val="nil"/>
              <w:right w:val="nil"/>
            </w:tcBorders>
          </w:tcPr>
          <w:p w14:paraId="09AAB4E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74E9EB7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Tunisia</w:t>
            </w:r>
          </w:p>
        </w:tc>
      </w:tr>
      <w:tr w:rsidR="00C67657" w:rsidRPr="007D5167" w14:paraId="00C2E795" w14:textId="77777777" w:rsidTr="00C67657">
        <w:trPr>
          <w:trHeight w:val="192"/>
        </w:trPr>
        <w:tc>
          <w:tcPr>
            <w:tcW w:w="886" w:type="dxa"/>
            <w:tcBorders>
              <w:top w:val="nil"/>
              <w:left w:val="nil"/>
              <w:bottom w:val="nil"/>
              <w:right w:val="nil"/>
            </w:tcBorders>
          </w:tcPr>
          <w:p w14:paraId="521ECAE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025B3BF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Malaysia</w:t>
            </w:r>
          </w:p>
        </w:tc>
        <w:tc>
          <w:tcPr>
            <w:tcW w:w="724" w:type="dxa"/>
            <w:tcBorders>
              <w:top w:val="nil"/>
              <w:left w:val="single" w:sz="6" w:space="0" w:color="auto"/>
              <w:bottom w:val="nil"/>
              <w:right w:val="nil"/>
            </w:tcBorders>
          </w:tcPr>
          <w:p w14:paraId="01192F9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3E4406D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Peru</w:t>
            </w:r>
          </w:p>
        </w:tc>
        <w:tc>
          <w:tcPr>
            <w:tcW w:w="1032" w:type="dxa"/>
            <w:tcBorders>
              <w:top w:val="nil"/>
              <w:left w:val="single" w:sz="6" w:space="0" w:color="auto"/>
              <w:bottom w:val="nil"/>
              <w:right w:val="nil"/>
            </w:tcBorders>
          </w:tcPr>
          <w:p w14:paraId="52C7DD3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587E4FA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North Africa</w:t>
            </w:r>
          </w:p>
        </w:tc>
      </w:tr>
      <w:tr w:rsidR="00C67657" w:rsidRPr="007D5167" w14:paraId="6AD59A49" w14:textId="77777777" w:rsidTr="00C67657">
        <w:trPr>
          <w:trHeight w:val="192"/>
        </w:trPr>
        <w:tc>
          <w:tcPr>
            <w:tcW w:w="886" w:type="dxa"/>
            <w:tcBorders>
              <w:top w:val="nil"/>
              <w:left w:val="nil"/>
              <w:bottom w:val="nil"/>
              <w:right w:val="nil"/>
            </w:tcBorders>
          </w:tcPr>
          <w:p w14:paraId="503AE2C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7E1B714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Philippines</w:t>
            </w:r>
          </w:p>
        </w:tc>
        <w:tc>
          <w:tcPr>
            <w:tcW w:w="724" w:type="dxa"/>
            <w:tcBorders>
              <w:top w:val="nil"/>
              <w:left w:val="single" w:sz="6" w:space="0" w:color="auto"/>
              <w:bottom w:val="nil"/>
              <w:right w:val="nil"/>
            </w:tcBorders>
          </w:tcPr>
          <w:p w14:paraId="7DD53C1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786FC22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Uruguay</w:t>
            </w:r>
          </w:p>
        </w:tc>
        <w:tc>
          <w:tcPr>
            <w:tcW w:w="1032" w:type="dxa"/>
            <w:tcBorders>
              <w:top w:val="nil"/>
              <w:left w:val="single" w:sz="6" w:space="0" w:color="auto"/>
              <w:bottom w:val="nil"/>
              <w:right w:val="nil"/>
            </w:tcBorders>
          </w:tcPr>
          <w:p w14:paraId="7277629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690E761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Benin</w:t>
            </w:r>
          </w:p>
        </w:tc>
      </w:tr>
      <w:tr w:rsidR="00C67657" w:rsidRPr="007D5167" w14:paraId="3B71BCB0" w14:textId="77777777" w:rsidTr="00C67657">
        <w:trPr>
          <w:trHeight w:val="192"/>
        </w:trPr>
        <w:tc>
          <w:tcPr>
            <w:tcW w:w="886" w:type="dxa"/>
            <w:tcBorders>
              <w:top w:val="nil"/>
              <w:left w:val="nil"/>
              <w:bottom w:val="nil"/>
              <w:right w:val="nil"/>
            </w:tcBorders>
          </w:tcPr>
          <w:p w14:paraId="1F8CD05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782264B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Singapore</w:t>
            </w:r>
          </w:p>
        </w:tc>
        <w:tc>
          <w:tcPr>
            <w:tcW w:w="724" w:type="dxa"/>
            <w:tcBorders>
              <w:top w:val="nil"/>
              <w:left w:val="single" w:sz="6" w:space="0" w:color="auto"/>
              <w:bottom w:val="nil"/>
              <w:right w:val="nil"/>
            </w:tcBorders>
          </w:tcPr>
          <w:p w14:paraId="5A7E8DA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440D437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Venezuela</w:t>
            </w:r>
          </w:p>
        </w:tc>
        <w:tc>
          <w:tcPr>
            <w:tcW w:w="1032" w:type="dxa"/>
            <w:tcBorders>
              <w:top w:val="nil"/>
              <w:left w:val="single" w:sz="6" w:space="0" w:color="auto"/>
              <w:bottom w:val="nil"/>
              <w:right w:val="nil"/>
            </w:tcBorders>
          </w:tcPr>
          <w:p w14:paraId="4BE2197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3BF830B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Burkina Faso</w:t>
            </w:r>
          </w:p>
        </w:tc>
      </w:tr>
      <w:tr w:rsidR="00C67657" w:rsidRPr="007D5167" w14:paraId="08BBDA9A" w14:textId="77777777" w:rsidTr="00C67657">
        <w:trPr>
          <w:trHeight w:val="192"/>
        </w:trPr>
        <w:tc>
          <w:tcPr>
            <w:tcW w:w="886" w:type="dxa"/>
            <w:tcBorders>
              <w:top w:val="nil"/>
              <w:left w:val="nil"/>
              <w:bottom w:val="nil"/>
              <w:right w:val="nil"/>
            </w:tcBorders>
          </w:tcPr>
          <w:p w14:paraId="15608E7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344665F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Thailand</w:t>
            </w:r>
          </w:p>
        </w:tc>
        <w:tc>
          <w:tcPr>
            <w:tcW w:w="724" w:type="dxa"/>
            <w:tcBorders>
              <w:top w:val="nil"/>
              <w:left w:val="single" w:sz="6" w:space="0" w:color="auto"/>
              <w:bottom w:val="nil"/>
              <w:right w:val="nil"/>
            </w:tcBorders>
          </w:tcPr>
          <w:p w14:paraId="0BC27C7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3F2CA80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South America</w:t>
            </w:r>
          </w:p>
        </w:tc>
        <w:tc>
          <w:tcPr>
            <w:tcW w:w="1032" w:type="dxa"/>
            <w:tcBorders>
              <w:top w:val="nil"/>
              <w:left w:val="single" w:sz="6" w:space="0" w:color="auto"/>
              <w:bottom w:val="nil"/>
              <w:right w:val="nil"/>
            </w:tcBorders>
          </w:tcPr>
          <w:p w14:paraId="2F362DF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4C8E436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Cameroon</w:t>
            </w:r>
          </w:p>
        </w:tc>
      </w:tr>
      <w:tr w:rsidR="00C67657" w:rsidRPr="007D5167" w14:paraId="04EE6615" w14:textId="77777777" w:rsidTr="00C67657">
        <w:trPr>
          <w:trHeight w:val="192"/>
        </w:trPr>
        <w:tc>
          <w:tcPr>
            <w:tcW w:w="886" w:type="dxa"/>
            <w:tcBorders>
              <w:top w:val="nil"/>
              <w:left w:val="nil"/>
              <w:bottom w:val="nil"/>
              <w:right w:val="nil"/>
            </w:tcBorders>
          </w:tcPr>
          <w:p w14:paraId="29BDEAD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75E5EF1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Viet Nam</w:t>
            </w:r>
          </w:p>
        </w:tc>
        <w:tc>
          <w:tcPr>
            <w:tcW w:w="724" w:type="dxa"/>
            <w:tcBorders>
              <w:top w:val="nil"/>
              <w:left w:val="single" w:sz="6" w:space="0" w:color="auto"/>
              <w:bottom w:val="nil"/>
              <w:right w:val="nil"/>
            </w:tcBorders>
          </w:tcPr>
          <w:p w14:paraId="111375F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32A2635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Costa Rica</w:t>
            </w:r>
          </w:p>
        </w:tc>
        <w:tc>
          <w:tcPr>
            <w:tcW w:w="1032" w:type="dxa"/>
            <w:tcBorders>
              <w:top w:val="nil"/>
              <w:left w:val="single" w:sz="6" w:space="0" w:color="auto"/>
              <w:bottom w:val="nil"/>
              <w:right w:val="nil"/>
            </w:tcBorders>
          </w:tcPr>
          <w:p w14:paraId="1AC916A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2F770B0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Cote d'Ivoire</w:t>
            </w:r>
          </w:p>
        </w:tc>
      </w:tr>
      <w:tr w:rsidR="00C67657" w:rsidRPr="007D5167" w14:paraId="34499818" w14:textId="77777777" w:rsidTr="00C67657">
        <w:trPr>
          <w:trHeight w:val="192"/>
        </w:trPr>
        <w:tc>
          <w:tcPr>
            <w:tcW w:w="886" w:type="dxa"/>
            <w:tcBorders>
              <w:top w:val="nil"/>
              <w:left w:val="nil"/>
              <w:bottom w:val="nil"/>
              <w:right w:val="nil"/>
            </w:tcBorders>
          </w:tcPr>
          <w:p w14:paraId="48CEEDF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458D3C9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Southeast Asia</w:t>
            </w:r>
          </w:p>
        </w:tc>
        <w:tc>
          <w:tcPr>
            <w:tcW w:w="724" w:type="dxa"/>
            <w:tcBorders>
              <w:top w:val="nil"/>
              <w:left w:val="single" w:sz="6" w:space="0" w:color="auto"/>
              <w:bottom w:val="nil"/>
              <w:right w:val="nil"/>
            </w:tcBorders>
          </w:tcPr>
          <w:p w14:paraId="5659FE0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5572A9C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Guatemala</w:t>
            </w:r>
          </w:p>
        </w:tc>
        <w:tc>
          <w:tcPr>
            <w:tcW w:w="1032" w:type="dxa"/>
            <w:tcBorders>
              <w:top w:val="nil"/>
              <w:left w:val="single" w:sz="6" w:space="0" w:color="auto"/>
              <w:bottom w:val="nil"/>
              <w:right w:val="nil"/>
            </w:tcBorders>
          </w:tcPr>
          <w:p w14:paraId="2AE83EB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2AB9C86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Ghana</w:t>
            </w:r>
          </w:p>
        </w:tc>
      </w:tr>
      <w:tr w:rsidR="00C67657" w:rsidRPr="007D5167" w14:paraId="3D968354" w14:textId="77777777" w:rsidTr="00C67657">
        <w:trPr>
          <w:trHeight w:val="192"/>
        </w:trPr>
        <w:tc>
          <w:tcPr>
            <w:tcW w:w="886" w:type="dxa"/>
            <w:tcBorders>
              <w:top w:val="nil"/>
              <w:left w:val="nil"/>
              <w:bottom w:val="nil"/>
              <w:right w:val="nil"/>
            </w:tcBorders>
          </w:tcPr>
          <w:p w14:paraId="065C9C8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29EE79C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Bangladesh</w:t>
            </w:r>
          </w:p>
        </w:tc>
        <w:tc>
          <w:tcPr>
            <w:tcW w:w="724" w:type="dxa"/>
            <w:tcBorders>
              <w:top w:val="nil"/>
              <w:left w:val="single" w:sz="6" w:space="0" w:color="auto"/>
              <w:bottom w:val="nil"/>
              <w:right w:val="nil"/>
            </w:tcBorders>
          </w:tcPr>
          <w:p w14:paraId="3CC3B09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3A5AB27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Honduras</w:t>
            </w:r>
          </w:p>
        </w:tc>
        <w:tc>
          <w:tcPr>
            <w:tcW w:w="1032" w:type="dxa"/>
            <w:tcBorders>
              <w:top w:val="nil"/>
              <w:left w:val="single" w:sz="6" w:space="0" w:color="auto"/>
              <w:bottom w:val="nil"/>
              <w:right w:val="nil"/>
            </w:tcBorders>
          </w:tcPr>
          <w:p w14:paraId="447DC47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27E5FFE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Guinea</w:t>
            </w:r>
          </w:p>
        </w:tc>
      </w:tr>
      <w:tr w:rsidR="00C67657" w:rsidRPr="007D5167" w14:paraId="6C2367EE" w14:textId="77777777" w:rsidTr="00C67657">
        <w:trPr>
          <w:trHeight w:val="192"/>
        </w:trPr>
        <w:tc>
          <w:tcPr>
            <w:tcW w:w="886" w:type="dxa"/>
            <w:tcBorders>
              <w:top w:val="nil"/>
              <w:left w:val="nil"/>
              <w:bottom w:val="nil"/>
              <w:right w:val="nil"/>
            </w:tcBorders>
          </w:tcPr>
          <w:p w14:paraId="5238FB8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6F15D42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India</w:t>
            </w:r>
          </w:p>
        </w:tc>
        <w:tc>
          <w:tcPr>
            <w:tcW w:w="724" w:type="dxa"/>
            <w:tcBorders>
              <w:top w:val="nil"/>
              <w:left w:val="single" w:sz="6" w:space="0" w:color="auto"/>
              <w:bottom w:val="nil"/>
              <w:right w:val="nil"/>
            </w:tcBorders>
          </w:tcPr>
          <w:p w14:paraId="3379279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49F0F86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Nicaragua</w:t>
            </w:r>
          </w:p>
        </w:tc>
        <w:tc>
          <w:tcPr>
            <w:tcW w:w="1032" w:type="dxa"/>
            <w:tcBorders>
              <w:top w:val="nil"/>
              <w:left w:val="single" w:sz="6" w:space="0" w:color="auto"/>
              <w:bottom w:val="nil"/>
              <w:right w:val="nil"/>
            </w:tcBorders>
          </w:tcPr>
          <w:p w14:paraId="3C76E09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3791B6E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Nigeria</w:t>
            </w:r>
          </w:p>
        </w:tc>
      </w:tr>
      <w:tr w:rsidR="00C67657" w:rsidRPr="007D5167" w14:paraId="13255089" w14:textId="77777777" w:rsidTr="00C67657">
        <w:trPr>
          <w:trHeight w:val="192"/>
        </w:trPr>
        <w:tc>
          <w:tcPr>
            <w:tcW w:w="886" w:type="dxa"/>
            <w:tcBorders>
              <w:top w:val="nil"/>
              <w:left w:val="nil"/>
              <w:bottom w:val="nil"/>
              <w:right w:val="nil"/>
            </w:tcBorders>
          </w:tcPr>
          <w:p w14:paraId="2556FA6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14D09B9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Nepal</w:t>
            </w:r>
          </w:p>
        </w:tc>
        <w:tc>
          <w:tcPr>
            <w:tcW w:w="724" w:type="dxa"/>
            <w:tcBorders>
              <w:top w:val="nil"/>
              <w:left w:val="single" w:sz="6" w:space="0" w:color="auto"/>
              <w:bottom w:val="nil"/>
              <w:right w:val="nil"/>
            </w:tcBorders>
          </w:tcPr>
          <w:p w14:paraId="21ED610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2AAFD80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Panama</w:t>
            </w:r>
          </w:p>
        </w:tc>
        <w:tc>
          <w:tcPr>
            <w:tcW w:w="1032" w:type="dxa"/>
            <w:tcBorders>
              <w:top w:val="nil"/>
              <w:left w:val="single" w:sz="6" w:space="0" w:color="auto"/>
              <w:bottom w:val="nil"/>
              <w:right w:val="nil"/>
            </w:tcBorders>
          </w:tcPr>
          <w:p w14:paraId="36FE7A6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5BA990D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Senegal</w:t>
            </w:r>
          </w:p>
        </w:tc>
      </w:tr>
      <w:tr w:rsidR="00C67657" w:rsidRPr="007D5167" w14:paraId="14E00FDB" w14:textId="77777777" w:rsidTr="00C67657">
        <w:trPr>
          <w:trHeight w:val="192"/>
        </w:trPr>
        <w:tc>
          <w:tcPr>
            <w:tcW w:w="886" w:type="dxa"/>
            <w:tcBorders>
              <w:top w:val="nil"/>
              <w:left w:val="nil"/>
              <w:bottom w:val="nil"/>
              <w:right w:val="nil"/>
            </w:tcBorders>
          </w:tcPr>
          <w:p w14:paraId="198F4A8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2929C2D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Pakistan</w:t>
            </w:r>
          </w:p>
        </w:tc>
        <w:tc>
          <w:tcPr>
            <w:tcW w:w="724" w:type="dxa"/>
            <w:tcBorders>
              <w:top w:val="nil"/>
              <w:left w:val="single" w:sz="6" w:space="0" w:color="auto"/>
              <w:bottom w:val="nil"/>
              <w:right w:val="nil"/>
            </w:tcBorders>
          </w:tcPr>
          <w:p w14:paraId="4225016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20B4C9C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El Salvador</w:t>
            </w:r>
          </w:p>
        </w:tc>
        <w:tc>
          <w:tcPr>
            <w:tcW w:w="1032" w:type="dxa"/>
            <w:tcBorders>
              <w:top w:val="nil"/>
              <w:left w:val="single" w:sz="6" w:space="0" w:color="auto"/>
              <w:bottom w:val="nil"/>
              <w:right w:val="nil"/>
            </w:tcBorders>
          </w:tcPr>
          <w:p w14:paraId="52AEAC7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121A454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Togo</w:t>
            </w:r>
          </w:p>
        </w:tc>
      </w:tr>
      <w:tr w:rsidR="00C67657" w:rsidRPr="007D5167" w14:paraId="0A65CC2D" w14:textId="77777777" w:rsidTr="00C67657">
        <w:trPr>
          <w:trHeight w:val="192"/>
        </w:trPr>
        <w:tc>
          <w:tcPr>
            <w:tcW w:w="886" w:type="dxa"/>
            <w:tcBorders>
              <w:top w:val="nil"/>
              <w:left w:val="nil"/>
              <w:bottom w:val="nil"/>
              <w:right w:val="nil"/>
            </w:tcBorders>
          </w:tcPr>
          <w:p w14:paraId="72CD095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3EEC451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Sri Lanka</w:t>
            </w:r>
          </w:p>
        </w:tc>
        <w:tc>
          <w:tcPr>
            <w:tcW w:w="724" w:type="dxa"/>
            <w:tcBorders>
              <w:top w:val="nil"/>
              <w:left w:val="single" w:sz="6" w:space="0" w:color="auto"/>
              <w:bottom w:val="nil"/>
              <w:right w:val="nil"/>
            </w:tcBorders>
          </w:tcPr>
          <w:p w14:paraId="09227DC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0B3F5A7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Central America</w:t>
            </w:r>
          </w:p>
        </w:tc>
        <w:tc>
          <w:tcPr>
            <w:tcW w:w="1032" w:type="dxa"/>
            <w:tcBorders>
              <w:top w:val="nil"/>
              <w:left w:val="single" w:sz="6" w:space="0" w:color="auto"/>
              <w:bottom w:val="nil"/>
              <w:right w:val="nil"/>
            </w:tcBorders>
          </w:tcPr>
          <w:p w14:paraId="187F2D2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61F4E0E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Western Africa</w:t>
            </w:r>
          </w:p>
        </w:tc>
      </w:tr>
      <w:tr w:rsidR="00C67657" w:rsidRPr="007D5167" w14:paraId="3E2900DA" w14:textId="77777777" w:rsidTr="00C67657">
        <w:trPr>
          <w:trHeight w:val="192"/>
        </w:trPr>
        <w:tc>
          <w:tcPr>
            <w:tcW w:w="886" w:type="dxa"/>
            <w:tcBorders>
              <w:top w:val="nil"/>
              <w:left w:val="nil"/>
              <w:bottom w:val="nil"/>
              <w:right w:val="nil"/>
            </w:tcBorders>
          </w:tcPr>
          <w:p w14:paraId="7E56994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Oth Asia</w:t>
            </w:r>
          </w:p>
        </w:tc>
        <w:tc>
          <w:tcPr>
            <w:tcW w:w="2676" w:type="dxa"/>
            <w:tcBorders>
              <w:top w:val="nil"/>
              <w:left w:val="nil"/>
              <w:bottom w:val="nil"/>
              <w:right w:val="nil"/>
            </w:tcBorders>
          </w:tcPr>
          <w:p w14:paraId="5B43758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South Asia</w:t>
            </w:r>
          </w:p>
        </w:tc>
        <w:tc>
          <w:tcPr>
            <w:tcW w:w="724" w:type="dxa"/>
            <w:tcBorders>
              <w:top w:val="nil"/>
              <w:left w:val="single" w:sz="6" w:space="0" w:color="auto"/>
              <w:bottom w:val="nil"/>
              <w:right w:val="nil"/>
            </w:tcBorders>
          </w:tcPr>
          <w:p w14:paraId="4600F7E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2E32A79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Dominican Republic</w:t>
            </w:r>
          </w:p>
        </w:tc>
        <w:tc>
          <w:tcPr>
            <w:tcW w:w="1032" w:type="dxa"/>
            <w:tcBorders>
              <w:top w:val="nil"/>
              <w:left w:val="single" w:sz="6" w:space="0" w:color="auto"/>
              <w:bottom w:val="nil"/>
              <w:right w:val="nil"/>
            </w:tcBorders>
          </w:tcPr>
          <w:p w14:paraId="68551E4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2478823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Central Africa</w:t>
            </w:r>
          </w:p>
        </w:tc>
      </w:tr>
      <w:tr w:rsidR="00C67657" w:rsidRPr="007D5167" w14:paraId="4CCF07E4" w14:textId="77777777" w:rsidTr="00C67657">
        <w:trPr>
          <w:trHeight w:val="192"/>
        </w:trPr>
        <w:tc>
          <w:tcPr>
            <w:tcW w:w="886" w:type="dxa"/>
            <w:tcBorders>
              <w:top w:val="nil"/>
              <w:left w:val="nil"/>
              <w:bottom w:val="nil"/>
              <w:right w:val="nil"/>
            </w:tcBorders>
          </w:tcPr>
          <w:p w14:paraId="461288D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5019155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Austria</w:t>
            </w:r>
          </w:p>
        </w:tc>
        <w:tc>
          <w:tcPr>
            <w:tcW w:w="724" w:type="dxa"/>
            <w:tcBorders>
              <w:top w:val="nil"/>
              <w:left w:val="single" w:sz="6" w:space="0" w:color="auto"/>
              <w:bottom w:val="nil"/>
              <w:right w:val="nil"/>
            </w:tcBorders>
          </w:tcPr>
          <w:p w14:paraId="6D54BE5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6717D71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Jamaica</w:t>
            </w:r>
          </w:p>
        </w:tc>
        <w:tc>
          <w:tcPr>
            <w:tcW w:w="1032" w:type="dxa"/>
            <w:tcBorders>
              <w:top w:val="nil"/>
              <w:left w:val="single" w:sz="6" w:space="0" w:color="auto"/>
              <w:bottom w:val="nil"/>
              <w:right w:val="nil"/>
            </w:tcBorders>
          </w:tcPr>
          <w:p w14:paraId="18A471F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77B3EE6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South Central Africa</w:t>
            </w:r>
          </w:p>
        </w:tc>
      </w:tr>
      <w:tr w:rsidR="00C67657" w:rsidRPr="007D5167" w14:paraId="557BA4B4" w14:textId="77777777" w:rsidTr="00C67657">
        <w:trPr>
          <w:trHeight w:val="192"/>
        </w:trPr>
        <w:tc>
          <w:tcPr>
            <w:tcW w:w="886" w:type="dxa"/>
            <w:tcBorders>
              <w:top w:val="nil"/>
              <w:left w:val="nil"/>
              <w:bottom w:val="nil"/>
              <w:right w:val="nil"/>
            </w:tcBorders>
          </w:tcPr>
          <w:p w14:paraId="3D6EA18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5836860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Belgium</w:t>
            </w:r>
          </w:p>
        </w:tc>
        <w:tc>
          <w:tcPr>
            <w:tcW w:w="724" w:type="dxa"/>
            <w:tcBorders>
              <w:top w:val="nil"/>
              <w:left w:val="single" w:sz="6" w:space="0" w:color="auto"/>
              <w:bottom w:val="nil"/>
              <w:right w:val="nil"/>
            </w:tcBorders>
          </w:tcPr>
          <w:p w14:paraId="3EC00B1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6877323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Puerto Rico</w:t>
            </w:r>
          </w:p>
        </w:tc>
        <w:tc>
          <w:tcPr>
            <w:tcW w:w="1032" w:type="dxa"/>
            <w:tcBorders>
              <w:top w:val="nil"/>
              <w:left w:val="single" w:sz="6" w:space="0" w:color="auto"/>
              <w:bottom w:val="nil"/>
              <w:right w:val="nil"/>
            </w:tcBorders>
          </w:tcPr>
          <w:p w14:paraId="3FCDA02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4E84BE0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Ethiopia</w:t>
            </w:r>
          </w:p>
        </w:tc>
      </w:tr>
      <w:tr w:rsidR="00C67657" w:rsidRPr="007D5167" w14:paraId="799F3E04" w14:textId="77777777" w:rsidTr="00C67657">
        <w:trPr>
          <w:trHeight w:val="192"/>
        </w:trPr>
        <w:tc>
          <w:tcPr>
            <w:tcW w:w="886" w:type="dxa"/>
            <w:tcBorders>
              <w:top w:val="nil"/>
              <w:left w:val="nil"/>
              <w:bottom w:val="nil"/>
              <w:right w:val="nil"/>
            </w:tcBorders>
          </w:tcPr>
          <w:p w14:paraId="036A7F2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279C0AD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Cyprus</w:t>
            </w:r>
          </w:p>
        </w:tc>
        <w:tc>
          <w:tcPr>
            <w:tcW w:w="724" w:type="dxa"/>
            <w:tcBorders>
              <w:top w:val="nil"/>
              <w:left w:val="single" w:sz="6" w:space="0" w:color="auto"/>
              <w:bottom w:val="nil"/>
              <w:right w:val="nil"/>
            </w:tcBorders>
          </w:tcPr>
          <w:p w14:paraId="28591C5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7DA0486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Trinidad and Tobago</w:t>
            </w:r>
          </w:p>
        </w:tc>
        <w:tc>
          <w:tcPr>
            <w:tcW w:w="1032" w:type="dxa"/>
            <w:tcBorders>
              <w:top w:val="nil"/>
              <w:left w:val="single" w:sz="6" w:space="0" w:color="auto"/>
              <w:bottom w:val="nil"/>
              <w:right w:val="nil"/>
            </w:tcBorders>
          </w:tcPr>
          <w:p w14:paraId="0907B19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073439E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Kenya</w:t>
            </w:r>
          </w:p>
        </w:tc>
      </w:tr>
      <w:tr w:rsidR="00C67657" w:rsidRPr="007D5167" w14:paraId="3A114C27" w14:textId="77777777" w:rsidTr="00C67657">
        <w:trPr>
          <w:trHeight w:val="192"/>
        </w:trPr>
        <w:tc>
          <w:tcPr>
            <w:tcW w:w="886" w:type="dxa"/>
            <w:tcBorders>
              <w:top w:val="nil"/>
              <w:left w:val="nil"/>
              <w:bottom w:val="nil"/>
              <w:right w:val="nil"/>
            </w:tcBorders>
          </w:tcPr>
          <w:p w14:paraId="6D1B287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45ED728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Czech Republic</w:t>
            </w:r>
          </w:p>
        </w:tc>
        <w:tc>
          <w:tcPr>
            <w:tcW w:w="724" w:type="dxa"/>
            <w:tcBorders>
              <w:top w:val="nil"/>
              <w:left w:val="single" w:sz="6" w:space="0" w:color="auto"/>
              <w:bottom w:val="nil"/>
              <w:right w:val="nil"/>
            </w:tcBorders>
          </w:tcPr>
          <w:p w14:paraId="414F1ED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135E5B9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Caribbean</w:t>
            </w:r>
          </w:p>
        </w:tc>
        <w:tc>
          <w:tcPr>
            <w:tcW w:w="1032" w:type="dxa"/>
            <w:tcBorders>
              <w:top w:val="nil"/>
              <w:left w:val="single" w:sz="6" w:space="0" w:color="auto"/>
              <w:bottom w:val="nil"/>
              <w:right w:val="nil"/>
            </w:tcBorders>
          </w:tcPr>
          <w:p w14:paraId="25EBBE7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5FF7A21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Madagascar</w:t>
            </w:r>
          </w:p>
        </w:tc>
      </w:tr>
      <w:tr w:rsidR="00C67657" w:rsidRPr="007D5167" w14:paraId="044D812C" w14:textId="77777777" w:rsidTr="00C67657">
        <w:trPr>
          <w:trHeight w:val="192"/>
        </w:trPr>
        <w:tc>
          <w:tcPr>
            <w:tcW w:w="886" w:type="dxa"/>
            <w:tcBorders>
              <w:top w:val="nil"/>
              <w:left w:val="nil"/>
              <w:bottom w:val="nil"/>
              <w:right w:val="nil"/>
            </w:tcBorders>
          </w:tcPr>
          <w:p w14:paraId="44A3562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492DC64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Denmark</w:t>
            </w:r>
          </w:p>
        </w:tc>
        <w:tc>
          <w:tcPr>
            <w:tcW w:w="724" w:type="dxa"/>
            <w:tcBorders>
              <w:top w:val="nil"/>
              <w:left w:val="single" w:sz="6" w:space="0" w:color="auto"/>
              <w:bottom w:val="nil"/>
              <w:right w:val="nil"/>
            </w:tcBorders>
          </w:tcPr>
          <w:p w14:paraId="7C1D5C8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0D7377B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United Kingdom</w:t>
            </w:r>
          </w:p>
        </w:tc>
        <w:tc>
          <w:tcPr>
            <w:tcW w:w="1032" w:type="dxa"/>
            <w:tcBorders>
              <w:top w:val="nil"/>
              <w:left w:val="single" w:sz="6" w:space="0" w:color="auto"/>
              <w:bottom w:val="nil"/>
              <w:right w:val="nil"/>
            </w:tcBorders>
          </w:tcPr>
          <w:p w14:paraId="21C57FA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30BE018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Malawi</w:t>
            </w:r>
          </w:p>
        </w:tc>
      </w:tr>
      <w:tr w:rsidR="00C67657" w:rsidRPr="007D5167" w14:paraId="1162676E" w14:textId="77777777" w:rsidTr="00C67657">
        <w:trPr>
          <w:trHeight w:val="192"/>
        </w:trPr>
        <w:tc>
          <w:tcPr>
            <w:tcW w:w="886" w:type="dxa"/>
            <w:tcBorders>
              <w:top w:val="nil"/>
              <w:left w:val="nil"/>
              <w:bottom w:val="nil"/>
              <w:right w:val="nil"/>
            </w:tcBorders>
          </w:tcPr>
          <w:p w14:paraId="2C61226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2571330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Estonia</w:t>
            </w:r>
          </w:p>
        </w:tc>
        <w:tc>
          <w:tcPr>
            <w:tcW w:w="724" w:type="dxa"/>
            <w:tcBorders>
              <w:top w:val="nil"/>
              <w:left w:val="single" w:sz="6" w:space="0" w:color="auto"/>
              <w:bottom w:val="nil"/>
              <w:right w:val="nil"/>
            </w:tcBorders>
          </w:tcPr>
          <w:p w14:paraId="02BEEE6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71CBD57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Switzerland</w:t>
            </w:r>
          </w:p>
        </w:tc>
        <w:tc>
          <w:tcPr>
            <w:tcW w:w="1032" w:type="dxa"/>
            <w:tcBorders>
              <w:top w:val="nil"/>
              <w:left w:val="single" w:sz="6" w:space="0" w:color="auto"/>
              <w:bottom w:val="nil"/>
              <w:right w:val="nil"/>
            </w:tcBorders>
          </w:tcPr>
          <w:p w14:paraId="33C9AC2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5ADDFDE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Mauritius</w:t>
            </w:r>
          </w:p>
        </w:tc>
      </w:tr>
      <w:tr w:rsidR="00C67657" w:rsidRPr="007D5167" w14:paraId="319D69AE" w14:textId="77777777" w:rsidTr="00C67657">
        <w:trPr>
          <w:trHeight w:val="192"/>
        </w:trPr>
        <w:tc>
          <w:tcPr>
            <w:tcW w:w="886" w:type="dxa"/>
            <w:tcBorders>
              <w:top w:val="nil"/>
              <w:left w:val="nil"/>
              <w:bottom w:val="nil"/>
              <w:right w:val="nil"/>
            </w:tcBorders>
          </w:tcPr>
          <w:p w14:paraId="072698A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6EBA8F7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Finland</w:t>
            </w:r>
          </w:p>
        </w:tc>
        <w:tc>
          <w:tcPr>
            <w:tcW w:w="724" w:type="dxa"/>
            <w:tcBorders>
              <w:top w:val="nil"/>
              <w:left w:val="single" w:sz="6" w:space="0" w:color="auto"/>
              <w:bottom w:val="nil"/>
              <w:right w:val="nil"/>
            </w:tcBorders>
          </w:tcPr>
          <w:p w14:paraId="061E917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5DBE3AF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Norway</w:t>
            </w:r>
          </w:p>
        </w:tc>
        <w:tc>
          <w:tcPr>
            <w:tcW w:w="1032" w:type="dxa"/>
            <w:tcBorders>
              <w:top w:val="nil"/>
              <w:left w:val="single" w:sz="6" w:space="0" w:color="auto"/>
              <w:bottom w:val="nil"/>
              <w:right w:val="nil"/>
            </w:tcBorders>
          </w:tcPr>
          <w:p w14:paraId="65EA232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625352D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Mozambique</w:t>
            </w:r>
          </w:p>
        </w:tc>
      </w:tr>
      <w:tr w:rsidR="00C67657" w:rsidRPr="007D5167" w14:paraId="3961CA87" w14:textId="77777777" w:rsidTr="00C67657">
        <w:trPr>
          <w:trHeight w:val="192"/>
        </w:trPr>
        <w:tc>
          <w:tcPr>
            <w:tcW w:w="886" w:type="dxa"/>
            <w:tcBorders>
              <w:top w:val="nil"/>
              <w:left w:val="nil"/>
              <w:bottom w:val="nil"/>
              <w:right w:val="nil"/>
            </w:tcBorders>
          </w:tcPr>
          <w:p w14:paraId="7EEC09C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40411C9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France</w:t>
            </w:r>
          </w:p>
        </w:tc>
        <w:tc>
          <w:tcPr>
            <w:tcW w:w="724" w:type="dxa"/>
            <w:tcBorders>
              <w:top w:val="nil"/>
              <w:left w:val="single" w:sz="6" w:space="0" w:color="auto"/>
              <w:bottom w:val="nil"/>
              <w:right w:val="nil"/>
            </w:tcBorders>
          </w:tcPr>
          <w:p w14:paraId="1CF3D21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50D0478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EFTA</w:t>
            </w:r>
          </w:p>
        </w:tc>
        <w:tc>
          <w:tcPr>
            <w:tcW w:w="1032" w:type="dxa"/>
            <w:tcBorders>
              <w:top w:val="nil"/>
              <w:left w:val="single" w:sz="6" w:space="0" w:color="auto"/>
              <w:bottom w:val="nil"/>
              <w:right w:val="nil"/>
            </w:tcBorders>
          </w:tcPr>
          <w:p w14:paraId="6155BBB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310F775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Rwanda</w:t>
            </w:r>
          </w:p>
        </w:tc>
      </w:tr>
      <w:tr w:rsidR="00C67657" w:rsidRPr="007D5167" w14:paraId="736E283F" w14:textId="77777777" w:rsidTr="00C67657">
        <w:trPr>
          <w:trHeight w:val="192"/>
        </w:trPr>
        <w:tc>
          <w:tcPr>
            <w:tcW w:w="886" w:type="dxa"/>
            <w:tcBorders>
              <w:top w:val="nil"/>
              <w:left w:val="nil"/>
              <w:bottom w:val="nil"/>
              <w:right w:val="nil"/>
            </w:tcBorders>
          </w:tcPr>
          <w:p w14:paraId="77A35DE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515758D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Germany</w:t>
            </w:r>
          </w:p>
        </w:tc>
        <w:tc>
          <w:tcPr>
            <w:tcW w:w="724" w:type="dxa"/>
            <w:tcBorders>
              <w:top w:val="nil"/>
              <w:left w:val="single" w:sz="6" w:space="0" w:color="auto"/>
              <w:bottom w:val="nil"/>
              <w:right w:val="nil"/>
            </w:tcBorders>
          </w:tcPr>
          <w:p w14:paraId="1EF800C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2B43AA5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Albania</w:t>
            </w:r>
          </w:p>
        </w:tc>
        <w:tc>
          <w:tcPr>
            <w:tcW w:w="1032" w:type="dxa"/>
            <w:tcBorders>
              <w:top w:val="nil"/>
              <w:left w:val="single" w:sz="6" w:space="0" w:color="auto"/>
              <w:bottom w:val="nil"/>
              <w:right w:val="nil"/>
            </w:tcBorders>
          </w:tcPr>
          <w:p w14:paraId="5DEB8F3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30E2449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Tanzania</w:t>
            </w:r>
          </w:p>
        </w:tc>
      </w:tr>
      <w:tr w:rsidR="00C67657" w:rsidRPr="007D5167" w14:paraId="761ED89E" w14:textId="77777777" w:rsidTr="00C67657">
        <w:trPr>
          <w:trHeight w:val="192"/>
        </w:trPr>
        <w:tc>
          <w:tcPr>
            <w:tcW w:w="886" w:type="dxa"/>
            <w:tcBorders>
              <w:top w:val="nil"/>
              <w:left w:val="nil"/>
              <w:bottom w:val="nil"/>
              <w:right w:val="nil"/>
            </w:tcBorders>
          </w:tcPr>
          <w:p w14:paraId="640AFF75"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14F70E0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Greece</w:t>
            </w:r>
          </w:p>
        </w:tc>
        <w:tc>
          <w:tcPr>
            <w:tcW w:w="724" w:type="dxa"/>
            <w:tcBorders>
              <w:top w:val="nil"/>
              <w:left w:val="single" w:sz="6" w:space="0" w:color="auto"/>
              <w:bottom w:val="nil"/>
              <w:right w:val="nil"/>
            </w:tcBorders>
          </w:tcPr>
          <w:p w14:paraId="64E243A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5749B24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Belarus</w:t>
            </w:r>
          </w:p>
        </w:tc>
        <w:tc>
          <w:tcPr>
            <w:tcW w:w="1032" w:type="dxa"/>
            <w:tcBorders>
              <w:top w:val="nil"/>
              <w:left w:val="single" w:sz="6" w:space="0" w:color="auto"/>
              <w:bottom w:val="nil"/>
              <w:right w:val="nil"/>
            </w:tcBorders>
          </w:tcPr>
          <w:p w14:paraId="41496DD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3907AA5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Uganda</w:t>
            </w:r>
          </w:p>
        </w:tc>
      </w:tr>
      <w:tr w:rsidR="00C67657" w:rsidRPr="007D5167" w14:paraId="05BA8B26" w14:textId="77777777" w:rsidTr="00C67657">
        <w:trPr>
          <w:trHeight w:val="192"/>
        </w:trPr>
        <w:tc>
          <w:tcPr>
            <w:tcW w:w="886" w:type="dxa"/>
            <w:tcBorders>
              <w:top w:val="nil"/>
              <w:left w:val="nil"/>
              <w:bottom w:val="nil"/>
              <w:right w:val="nil"/>
            </w:tcBorders>
          </w:tcPr>
          <w:p w14:paraId="18691FC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13F420C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Hungary</w:t>
            </w:r>
          </w:p>
        </w:tc>
        <w:tc>
          <w:tcPr>
            <w:tcW w:w="724" w:type="dxa"/>
            <w:tcBorders>
              <w:top w:val="nil"/>
              <w:left w:val="single" w:sz="6" w:space="0" w:color="auto"/>
              <w:bottom w:val="nil"/>
              <w:right w:val="nil"/>
            </w:tcBorders>
          </w:tcPr>
          <w:p w14:paraId="179A613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188F41B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Russian Federation</w:t>
            </w:r>
          </w:p>
        </w:tc>
        <w:tc>
          <w:tcPr>
            <w:tcW w:w="1032" w:type="dxa"/>
            <w:tcBorders>
              <w:top w:val="nil"/>
              <w:left w:val="single" w:sz="6" w:space="0" w:color="auto"/>
              <w:bottom w:val="nil"/>
              <w:right w:val="nil"/>
            </w:tcBorders>
          </w:tcPr>
          <w:p w14:paraId="4AD7A8D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4E75513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Zambia</w:t>
            </w:r>
          </w:p>
        </w:tc>
      </w:tr>
      <w:tr w:rsidR="00C67657" w:rsidRPr="007D5167" w14:paraId="2284BC6B" w14:textId="77777777" w:rsidTr="00C67657">
        <w:trPr>
          <w:trHeight w:val="192"/>
        </w:trPr>
        <w:tc>
          <w:tcPr>
            <w:tcW w:w="886" w:type="dxa"/>
            <w:tcBorders>
              <w:top w:val="nil"/>
              <w:left w:val="nil"/>
              <w:bottom w:val="nil"/>
              <w:right w:val="nil"/>
            </w:tcBorders>
          </w:tcPr>
          <w:p w14:paraId="6078D93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173102F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Ireland</w:t>
            </w:r>
          </w:p>
        </w:tc>
        <w:tc>
          <w:tcPr>
            <w:tcW w:w="724" w:type="dxa"/>
            <w:tcBorders>
              <w:top w:val="nil"/>
              <w:left w:val="single" w:sz="6" w:space="0" w:color="auto"/>
              <w:bottom w:val="nil"/>
              <w:right w:val="nil"/>
            </w:tcBorders>
          </w:tcPr>
          <w:p w14:paraId="4E4BB99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4A1B92F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Ukraine</w:t>
            </w:r>
          </w:p>
        </w:tc>
        <w:tc>
          <w:tcPr>
            <w:tcW w:w="1032" w:type="dxa"/>
            <w:tcBorders>
              <w:top w:val="nil"/>
              <w:left w:val="single" w:sz="6" w:space="0" w:color="auto"/>
              <w:bottom w:val="nil"/>
              <w:right w:val="nil"/>
            </w:tcBorders>
          </w:tcPr>
          <w:p w14:paraId="1EE322D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0ABD7D8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Zimbabwe</w:t>
            </w:r>
          </w:p>
        </w:tc>
      </w:tr>
      <w:tr w:rsidR="00C67657" w:rsidRPr="007D5167" w14:paraId="73A2277D" w14:textId="77777777" w:rsidTr="00C67657">
        <w:trPr>
          <w:trHeight w:val="192"/>
        </w:trPr>
        <w:tc>
          <w:tcPr>
            <w:tcW w:w="886" w:type="dxa"/>
            <w:tcBorders>
              <w:top w:val="nil"/>
              <w:left w:val="nil"/>
              <w:bottom w:val="nil"/>
              <w:right w:val="nil"/>
            </w:tcBorders>
          </w:tcPr>
          <w:p w14:paraId="593D26B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1A023BA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Italy</w:t>
            </w:r>
          </w:p>
        </w:tc>
        <w:tc>
          <w:tcPr>
            <w:tcW w:w="724" w:type="dxa"/>
            <w:tcBorders>
              <w:top w:val="nil"/>
              <w:left w:val="single" w:sz="6" w:space="0" w:color="auto"/>
              <w:bottom w:val="nil"/>
              <w:right w:val="nil"/>
            </w:tcBorders>
          </w:tcPr>
          <w:p w14:paraId="62B6557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07F9CF7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Eastern Europe</w:t>
            </w:r>
          </w:p>
        </w:tc>
        <w:tc>
          <w:tcPr>
            <w:tcW w:w="1032" w:type="dxa"/>
            <w:tcBorders>
              <w:top w:val="nil"/>
              <w:left w:val="single" w:sz="6" w:space="0" w:color="auto"/>
              <w:bottom w:val="nil"/>
              <w:right w:val="nil"/>
            </w:tcBorders>
          </w:tcPr>
          <w:p w14:paraId="1598A6CE"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1C43E48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Eastern Africa</w:t>
            </w:r>
          </w:p>
        </w:tc>
      </w:tr>
      <w:tr w:rsidR="00C67657" w:rsidRPr="007D5167" w14:paraId="428C9E10" w14:textId="77777777" w:rsidTr="00C67657">
        <w:trPr>
          <w:trHeight w:val="192"/>
        </w:trPr>
        <w:tc>
          <w:tcPr>
            <w:tcW w:w="886" w:type="dxa"/>
            <w:tcBorders>
              <w:top w:val="nil"/>
              <w:left w:val="nil"/>
              <w:bottom w:val="nil"/>
              <w:right w:val="nil"/>
            </w:tcBorders>
          </w:tcPr>
          <w:p w14:paraId="2ED1E59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4560A89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Latvia</w:t>
            </w:r>
          </w:p>
        </w:tc>
        <w:tc>
          <w:tcPr>
            <w:tcW w:w="724" w:type="dxa"/>
            <w:tcBorders>
              <w:top w:val="nil"/>
              <w:left w:val="single" w:sz="6" w:space="0" w:color="auto"/>
              <w:bottom w:val="nil"/>
              <w:right w:val="nil"/>
            </w:tcBorders>
          </w:tcPr>
          <w:p w14:paraId="28309C8C"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6BF26BB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Europe</w:t>
            </w:r>
          </w:p>
        </w:tc>
        <w:tc>
          <w:tcPr>
            <w:tcW w:w="1032" w:type="dxa"/>
            <w:tcBorders>
              <w:top w:val="nil"/>
              <w:left w:val="single" w:sz="6" w:space="0" w:color="auto"/>
              <w:bottom w:val="nil"/>
              <w:right w:val="nil"/>
            </w:tcBorders>
          </w:tcPr>
          <w:p w14:paraId="4E1B48E9"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07C8EF2F"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Botswana</w:t>
            </w:r>
          </w:p>
        </w:tc>
      </w:tr>
      <w:tr w:rsidR="00C67657" w:rsidRPr="007D5167" w14:paraId="031C6F22" w14:textId="77777777" w:rsidTr="00C67657">
        <w:trPr>
          <w:trHeight w:val="192"/>
        </w:trPr>
        <w:tc>
          <w:tcPr>
            <w:tcW w:w="886" w:type="dxa"/>
            <w:tcBorders>
              <w:top w:val="nil"/>
              <w:left w:val="nil"/>
              <w:bottom w:val="nil"/>
              <w:right w:val="nil"/>
            </w:tcBorders>
          </w:tcPr>
          <w:p w14:paraId="2798AA4D"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26CA015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Lithuania</w:t>
            </w:r>
          </w:p>
        </w:tc>
        <w:tc>
          <w:tcPr>
            <w:tcW w:w="724" w:type="dxa"/>
            <w:tcBorders>
              <w:top w:val="nil"/>
              <w:left w:val="single" w:sz="6" w:space="0" w:color="auto"/>
              <w:bottom w:val="nil"/>
              <w:right w:val="nil"/>
            </w:tcBorders>
          </w:tcPr>
          <w:p w14:paraId="2EA18D3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06B35C7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Kazakhstan</w:t>
            </w:r>
          </w:p>
        </w:tc>
        <w:tc>
          <w:tcPr>
            <w:tcW w:w="1032" w:type="dxa"/>
            <w:tcBorders>
              <w:top w:val="nil"/>
              <w:left w:val="single" w:sz="6" w:space="0" w:color="auto"/>
              <w:bottom w:val="nil"/>
              <w:right w:val="nil"/>
            </w:tcBorders>
          </w:tcPr>
          <w:p w14:paraId="29EDE5E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269A28D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Namibia</w:t>
            </w:r>
          </w:p>
        </w:tc>
      </w:tr>
      <w:tr w:rsidR="00C67657" w:rsidRPr="007D5167" w14:paraId="1B8FF135" w14:textId="77777777" w:rsidTr="00C67657">
        <w:trPr>
          <w:trHeight w:val="192"/>
        </w:trPr>
        <w:tc>
          <w:tcPr>
            <w:tcW w:w="886" w:type="dxa"/>
            <w:tcBorders>
              <w:top w:val="nil"/>
              <w:left w:val="nil"/>
              <w:bottom w:val="nil"/>
              <w:right w:val="nil"/>
            </w:tcBorders>
          </w:tcPr>
          <w:p w14:paraId="74E02E5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575E81E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Luxembourg</w:t>
            </w:r>
          </w:p>
        </w:tc>
        <w:tc>
          <w:tcPr>
            <w:tcW w:w="724" w:type="dxa"/>
            <w:tcBorders>
              <w:top w:val="nil"/>
              <w:left w:val="single" w:sz="6" w:space="0" w:color="auto"/>
              <w:bottom w:val="nil"/>
              <w:right w:val="nil"/>
            </w:tcBorders>
          </w:tcPr>
          <w:p w14:paraId="5FAAFBB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3D86C80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Kyrgyzstan</w:t>
            </w:r>
          </w:p>
        </w:tc>
        <w:tc>
          <w:tcPr>
            <w:tcW w:w="1032" w:type="dxa"/>
            <w:tcBorders>
              <w:top w:val="nil"/>
              <w:left w:val="single" w:sz="6" w:space="0" w:color="auto"/>
              <w:bottom w:val="nil"/>
              <w:right w:val="nil"/>
            </w:tcBorders>
          </w:tcPr>
          <w:p w14:paraId="76B3E79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6EC87726"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South Africa</w:t>
            </w:r>
          </w:p>
        </w:tc>
      </w:tr>
      <w:tr w:rsidR="00C67657" w:rsidRPr="007D5167" w14:paraId="4DA67F28" w14:textId="77777777" w:rsidTr="00C67657">
        <w:trPr>
          <w:trHeight w:val="192"/>
        </w:trPr>
        <w:tc>
          <w:tcPr>
            <w:tcW w:w="886" w:type="dxa"/>
            <w:tcBorders>
              <w:top w:val="nil"/>
              <w:left w:val="nil"/>
              <w:bottom w:val="nil"/>
              <w:right w:val="nil"/>
            </w:tcBorders>
          </w:tcPr>
          <w:p w14:paraId="7C25303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nil"/>
              <w:right w:val="nil"/>
            </w:tcBorders>
          </w:tcPr>
          <w:p w14:paraId="39B8273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Malta</w:t>
            </w:r>
          </w:p>
        </w:tc>
        <w:tc>
          <w:tcPr>
            <w:tcW w:w="724" w:type="dxa"/>
            <w:tcBorders>
              <w:top w:val="nil"/>
              <w:left w:val="single" w:sz="6" w:space="0" w:color="auto"/>
              <w:bottom w:val="nil"/>
              <w:right w:val="nil"/>
            </w:tcBorders>
          </w:tcPr>
          <w:p w14:paraId="68C46208"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nil"/>
              <w:right w:val="nil"/>
            </w:tcBorders>
          </w:tcPr>
          <w:p w14:paraId="50F1C7F0"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Tajikistan</w:t>
            </w:r>
          </w:p>
        </w:tc>
        <w:tc>
          <w:tcPr>
            <w:tcW w:w="1032" w:type="dxa"/>
            <w:tcBorders>
              <w:top w:val="nil"/>
              <w:left w:val="single" w:sz="6" w:space="0" w:color="auto"/>
              <w:bottom w:val="nil"/>
              <w:right w:val="nil"/>
            </w:tcBorders>
          </w:tcPr>
          <w:p w14:paraId="669025C4"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nil"/>
              <w:right w:val="nil"/>
            </w:tcBorders>
          </w:tcPr>
          <w:p w14:paraId="4305B967"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 xml:space="preserve">Rest of S. African Customs </w:t>
            </w:r>
          </w:p>
        </w:tc>
      </w:tr>
      <w:tr w:rsidR="00C67657" w:rsidRPr="007D5167" w14:paraId="5150C1B6" w14:textId="77777777" w:rsidTr="00C67657">
        <w:trPr>
          <w:trHeight w:val="192"/>
        </w:trPr>
        <w:tc>
          <w:tcPr>
            <w:tcW w:w="886" w:type="dxa"/>
            <w:tcBorders>
              <w:top w:val="nil"/>
              <w:left w:val="nil"/>
              <w:bottom w:val="single" w:sz="6" w:space="0" w:color="auto"/>
              <w:right w:val="nil"/>
            </w:tcBorders>
          </w:tcPr>
          <w:p w14:paraId="0768FA1A"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EU-27</w:t>
            </w:r>
          </w:p>
        </w:tc>
        <w:tc>
          <w:tcPr>
            <w:tcW w:w="2676" w:type="dxa"/>
            <w:tcBorders>
              <w:top w:val="nil"/>
              <w:left w:val="nil"/>
              <w:bottom w:val="single" w:sz="6" w:space="0" w:color="auto"/>
              <w:right w:val="nil"/>
            </w:tcBorders>
          </w:tcPr>
          <w:p w14:paraId="614F5F6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Netherlands</w:t>
            </w:r>
          </w:p>
        </w:tc>
        <w:tc>
          <w:tcPr>
            <w:tcW w:w="724" w:type="dxa"/>
            <w:tcBorders>
              <w:top w:val="nil"/>
              <w:left w:val="single" w:sz="6" w:space="0" w:color="auto"/>
              <w:bottom w:val="single" w:sz="6" w:space="0" w:color="auto"/>
              <w:right w:val="nil"/>
            </w:tcBorders>
          </w:tcPr>
          <w:p w14:paraId="3D0B0553"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208" w:type="dxa"/>
            <w:tcBorders>
              <w:top w:val="nil"/>
              <w:left w:val="nil"/>
              <w:bottom w:val="single" w:sz="6" w:space="0" w:color="auto"/>
              <w:right w:val="nil"/>
            </w:tcBorders>
          </w:tcPr>
          <w:p w14:paraId="6AD80902"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Former USSR</w:t>
            </w:r>
          </w:p>
        </w:tc>
        <w:tc>
          <w:tcPr>
            <w:tcW w:w="1032" w:type="dxa"/>
            <w:tcBorders>
              <w:top w:val="nil"/>
              <w:left w:val="single" w:sz="6" w:space="0" w:color="auto"/>
              <w:bottom w:val="single" w:sz="6" w:space="0" w:color="auto"/>
              <w:right w:val="nil"/>
            </w:tcBorders>
          </w:tcPr>
          <w:p w14:paraId="7CDE72FB"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ROW</w:t>
            </w:r>
          </w:p>
        </w:tc>
        <w:tc>
          <w:tcPr>
            <w:tcW w:w="2321" w:type="dxa"/>
            <w:tcBorders>
              <w:top w:val="nil"/>
              <w:left w:val="nil"/>
              <w:bottom w:val="single" w:sz="6" w:space="0" w:color="auto"/>
              <w:right w:val="nil"/>
            </w:tcBorders>
          </w:tcPr>
          <w:p w14:paraId="7CEDFEB1" w14:textId="77777777" w:rsidR="00C67657" w:rsidRPr="007D5167" w:rsidRDefault="00C67657" w:rsidP="00C67657">
            <w:pPr>
              <w:autoSpaceDE w:val="0"/>
              <w:autoSpaceDN w:val="0"/>
              <w:adjustRightInd w:val="0"/>
              <w:spacing w:line="240" w:lineRule="auto"/>
              <w:rPr>
                <w:rFonts w:cs="Segoe UI"/>
                <w:color w:val="000000"/>
                <w:sz w:val="12"/>
                <w:szCs w:val="12"/>
              </w:rPr>
            </w:pPr>
            <w:r w:rsidRPr="007D5167">
              <w:rPr>
                <w:rFonts w:cs="Segoe UI"/>
                <w:color w:val="000000"/>
                <w:sz w:val="12"/>
                <w:szCs w:val="12"/>
              </w:rPr>
              <w:t>Rest of the World</w:t>
            </w:r>
          </w:p>
        </w:tc>
      </w:tr>
    </w:tbl>
    <w:p w14:paraId="2224553C" w14:textId="02FD9600" w:rsidR="00C67657" w:rsidRDefault="00C67657" w:rsidP="00C67657">
      <w:pPr>
        <w:rPr>
          <w:rFonts w:cs="Segoe UI"/>
          <w:sz w:val="16"/>
          <w:szCs w:val="16"/>
        </w:rPr>
      </w:pPr>
    </w:p>
    <w:p w14:paraId="557022DD" w14:textId="2BCBA95C" w:rsidR="00C67657" w:rsidRDefault="00C67657" w:rsidP="00C67657">
      <w:pPr>
        <w:rPr>
          <w:rFonts w:cs="Segoe UI"/>
          <w:sz w:val="16"/>
          <w:szCs w:val="16"/>
        </w:rPr>
      </w:pPr>
    </w:p>
    <w:p w14:paraId="3F2CF18F" w14:textId="433F18A8" w:rsidR="00C67657" w:rsidRDefault="00C67657" w:rsidP="00C67657">
      <w:pPr>
        <w:rPr>
          <w:rFonts w:cs="Segoe UI"/>
          <w:sz w:val="16"/>
          <w:szCs w:val="16"/>
        </w:rPr>
      </w:pPr>
    </w:p>
    <w:p w14:paraId="66A1B0B5" w14:textId="77777777" w:rsidR="00C67657" w:rsidRPr="007D5167" w:rsidRDefault="00C67657" w:rsidP="00C67657">
      <w:pPr>
        <w:rPr>
          <w:rFonts w:cs="Segoe UI"/>
          <w:sz w:val="16"/>
          <w:szCs w:val="16"/>
        </w:rPr>
      </w:pPr>
    </w:p>
    <w:p w14:paraId="66E6AAC6" w14:textId="77777777" w:rsidR="00C67657" w:rsidRPr="007D5167" w:rsidRDefault="00C67657" w:rsidP="00B4054D">
      <w:pPr>
        <w:pStyle w:val="Heading2"/>
      </w:pPr>
      <w:bookmarkStart w:id="649" w:name="_Toc516148770"/>
      <w:bookmarkStart w:id="650" w:name="_Toc516218276"/>
      <w:bookmarkStart w:id="651" w:name="_Toc516239221"/>
      <w:r w:rsidRPr="007D5167">
        <w:t>Split of Motor Vehicle Sector</w:t>
      </w:r>
      <w:bookmarkEnd w:id="649"/>
      <w:bookmarkEnd w:id="650"/>
      <w:bookmarkEnd w:id="651"/>
    </w:p>
    <w:p w14:paraId="3A324ED0" w14:textId="77777777" w:rsidR="00C67657" w:rsidRPr="007D5167" w:rsidRDefault="00C67657" w:rsidP="00C67657">
      <w:pPr>
        <w:spacing w:after="240"/>
        <w:rPr>
          <w:rFonts w:cs="Segoe UI"/>
          <w:szCs w:val="21"/>
        </w:rPr>
      </w:pPr>
      <w:r w:rsidRPr="007D5167">
        <w:rPr>
          <w:rFonts w:cs="Segoe UI"/>
          <w:b/>
          <w:szCs w:val="21"/>
        </w:rPr>
        <w:t>The motor vehicle sector in the GTAP database is split into two sectors, motor vehicles and motor vehicle parts, using the SplitCom utility (table 3).</w:t>
      </w:r>
      <w:r w:rsidRPr="007D5167">
        <w:rPr>
          <w:rFonts w:cs="Segoe UI"/>
          <w:szCs w:val="21"/>
        </w:rPr>
        <w:t xml:space="preserve">  Data on production, trade, employment, and tax rates for each commodity and region in the model are inputs into the utility, which then rebalances the global database to split the motor vehicle sector into vehicles and parts.  All other data in the GTAP database are unaffected, and the sum of data for the new variables describing the subdivided sectors is equal to the values of the original sector.</w:t>
      </w:r>
      <w:r w:rsidRPr="007D5167">
        <w:rPr>
          <w:rFonts w:cs="Segoe UI"/>
          <w:sz w:val="20"/>
          <w:szCs w:val="21"/>
          <w:vertAlign w:val="superscript"/>
        </w:rPr>
        <w:footnoteReference w:id="48"/>
      </w:r>
      <w:bookmarkStart w:id="652" w:name="_Hlk516140852"/>
    </w:p>
    <w:tbl>
      <w:tblPr>
        <w:tblStyle w:val="TableGrid1"/>
        <w:tblW w:w="0" w:type="auto"/>
        <w:jc w:val="center"/>
        <w:tblLook w:val="04A0" w:firstRow="1" w:lastRow="0" w:firstColumn="1" w:lastColumn="0" w:noHBand="0" w:noVBand="1"/>
      </w:tblPr>
      <w:tblGrid>
        <w:gridCol w:w="2605"/>
        <w:gridCol w:w="4410"/>
        <w:gridCol w:w="2277"/>
      </w:tblGrid>
      <w:tr w:rsidR="00C67657" w:rsidRPr="007D5167" w14:paraId="09213947" w14:textId="77777777" w:rsidTr="00C67657">
        <w:trPr>
          <w:jc w:val="center"/>
        </w:trPr>
        <w:tc>
          <w:tcPr>
            <w:tcW w:w="9292" w:type="dxa"/>
            <w:gridSpan w:val="3"/>
          </w:tcPr>
          <w:bookmarkEnd w:id="652"/>
          <w:p w14:paraId="37065615" w14:textId="77777777" w:rsidR="00C67657" w:rsidRPr="007D5167" w:rsidRDefault="00C67657" w:rsidP="00C67657">
            <w:pPr>
              <w:jc w:val="center"/>
              <w:rPr>
                <w:rFonts w:cs="Segoe UI"/>
                <w:b/>
                <w:color w:val="4982AD"/>
                <w:sz w:val="20"/>
                <w:szCs w:val="20"/>
              </w:rPr>
            </w:pPr>
            <w:r w:rsidRPr="007D5167">
              <w:rPr>
                <w:rFonts w:cs="Segoe UI"/>
                <w:b/>
                <w:color w:val="4982AD"/>
                <w:sz w:val="20"/>
                <w:szCs w:val="20"/>
              </w:rPr>
              <w:t>Table 3. Split of GTAP Motor Vehicle Sector</w:t>
            </w:r>
          </w:p>
        </w:tc>
      </w:tr>
      <w:tr w:rsidR="00C67657" w:rsidRPr="007D5167" w14:paraId="2C03A901" w14:textId="77777777" w:rsidTr="00C67657">
        <w:trPr>
          <w:jc w:val="center"/>
        </w:trPr>
        <w:tc>
          <w:tcPr>
            <w:tcW w:w="2605" w:type="dxa"/>
          </w:tcPr>
          <w:p w14:paraId="5A9EFD82" w14:textId="77777777" w:rsidR="00C67657" w:rsidRPr="007D5167" w:rsidRDefault="00C67657" w:rsidP="00C67657">
            <w:pPr>
              <w:rPr>
                <w:rFonts w:cs="Segoe UI"/>
                <w:sz w:val="20"/>
                <w:szCs w:val="20"/>
              </w:rPr>
            </w:pPr>
            <w:r w:rsidRPr="007D5167">
              <w:rPr>
                <w:rFonts w:cs="Segoe UI"/>
                <w:sz w:val="20"/>
                <w:szCs w:val="20"/>
              </w:rPr>
              <w:t>New Sector</w:t>
            </w:r>
          </w:p>
        </w:tc>
        <w:tc>
          <w:tcPr>
            <w:tcW w:w="4410" w:type="dxa"/>
          </w:tcPr>
          <w:p w14:paraId="20703E38" w14:textId="77777777" w:rsidR="00C67657" w:rsidRPr="007D5167" w:rsidRDefault="00C67657" w:rsidP="00C67657">
            <w:pPr>
              <w:rPr>
                <w:rFonts w:cs="Segoe UI"/>
                <w:sz w:val="20"/>
                <w:szCs w:val="20"/>
              </w:rPr>
            </w:pPr>
            <w:r w:rsidRPr="007D5167">
              <w:rPr>
                <w:rFonts w:cs="Segoe UI"/>
                <w:sz w:val="20"/>
                <w:szCs w:val="20"/>
              </w:rPr>
              <w:t>HS Code</w:t>
            </w:r>
          </w:p>
        </w:tc>
        <w:tc>
          <w:tcPr>
            <w:tcW w:w="2277" w:type="dxa"/>
          </w:tcPr>
          <w:p w14:paraId="0D0FA398" w14:textId="77777777" w:rsidR="00C67657" w:rsidRPr="007D5167" w:rsidRDefault="00C67657" w:rsidP="00C67657">
            <w:pPr>
              <w:rPr>
                <w:rFonts w:cs="Segoe UI"/>
                <w:sz w:val="20"/>
                <w:szCs w:val="20"/>
              </w:rPr>
            </w:pPr>
            <w:r w:rsidRPr="007D5167">
              <w:rPr>
                <w:rFonts w:cs="Segoe UI"/>
                <w:sz w:val="20"/>
                <w:szCs w:val="20"/>
              </w:rPr>
              <w:t>NAIC Code</w:t>
            </w:r>
          </w:p>
        </w:tc>
      </w:tr>
      <w:tr w:rsidR="00C67657" w:rsidRPr="007D5167" w14:paraId="4A356837" w14:textId="77777777" w:rsidTr="00C67657">
        <w:trPr>
          <w:jc w:val="center"/>
        </w:trPr>
        <w:tc>
          <w:tcPr>
            <w:tcW w:w="2605" w:type="dxa"/>
          </w:tcPr>
          <w:p w14:paraId="23775A57" w14:textId="77777777" w:rsidR="00C67657" w:rsidRPr="007D5167" w:rsidRDefault="00C67657" w:rsidP="00C67657">
            <w:pPr>
              <w:rPr>
                <w:rFonts w:cs="Segoe UI"/>
                <w:sz w:val="20"/>
                <w:szCs w:val="20"/>
              </w:rPr>
            </w:pPr>
            <w:r w:rsidRPr="007D5167">
              <w:rPr>
                <w:rFonts w:cs="Segoe UI"/>
                <w:sz w:val="20"/>
                <w:szCs w:val="20"/>
              </w:rPr>
              <w:t>Motor vehicles</w:t>
            </w:r>
          </w:p>
        </w:tc>
        <w:tc>
          <w:tcPr>
            <w:tcW w:w="4410" w:type="dxa"/>
          </w:tcPr>
          <w:p w14:paraId="34D18051" w14:textId="77777777" w:rsidR="00C67657" w:rsidRPr="007D5167" w:rsidRDefault="00C67657" w:rsidP="00C67657">
            <w:pPr>
              <w:rPr>
                <w:rFonts w:cs="Segoe UI"/>
                <w:sz w:val="20"/>
                <w:szCs w:val="20"/>
              </w:rPr>
            </w:pPr>
            <w:r w:rsidRPr="007D5167">
              <w:rPr>
                <w:rFonts w:cs="Segoe UI"/>
                <w:sz w:val="20"/>
                <w:szCs w:val="20"/>
              </w:rPr>
              <w:t>8701-05</w:t>
            </w:r>
          </w:p>
        </w:tc>
        <w:tc>
          <w:tcPr>
            <w:tcW w:w="2277" w:type="dxa"/>
          </w:tcPr>
          <w:p w14:paraId="64346C8E" w14:textId="77777777" w:rsidR="00C67657" w:rsidRPr="007D5167" w:rsidRDefault="00C67657" w:rsidP="00C67657">
            <w:pPr>
              <w:rPr>
                <w:rFonts w:cs="Segoe UI"/>
                <w:sz w:val="20"/>
                <w:szCs w:val="20"/>
              </w:rPr>
            </w:pPr>
            <w:r w:rsidRPr="007D5167">
              <w:rPr>
                <w:rFonts w:cs="Segoe UI"/>
                <w:sz w:val="20"/>
                <w:szCs w:val="20"/>
              </w:rPr>
              <w:t>3361</w:t>
            </w:r>
          </w:p>
        </w:tc>
      </w:tr>
      <w:tr w:rsidR="00C67657" w:rsidRPr="007D5167" w14:paraId="051874B2" w14:textId="77777777" w:rsidTr="00C67657">
        <w:trPr>
          <w:jc w:val="center"/>
        </w:trPr>
        <w:tc>
          <w:tcPr>
            <w:tcW w:w="2605" w:type="dxa"/>
          </w:tcPr>
          <w:p w14:paraId="7DEBDDA5" w14:textId="77777777" w:rsidR="00C67657" w:rsidRPr="007D5167" w:rsidRDefault="00C67657" w:rsidP="00C67657">
            <w:pPr>
              <w:rPr>
                <w:rFonts w:cs="Segoe UI"/>
                <w:sz w:val="20"/>
                <w:szCs w:val="20"/>
              </w:rPr>
            </w:pPr>
            <w:r w:rsidRPr="007D5167">
              <w:rPr>
                <w:rFonts w:cs="Segoe UI"/>
                <w:sz w:val="20"/>
                <w:szCs w:val="20"/>
              </w:rPr>
              <w:t>Motor vehicle parts</w:t>
            </w:r>
          </w:p>
        </w:tc>
        <w:tc>
          <w:tcPr>
            <w:tcW w:w="4410" w:type="dxa"/>
          </w:tcPr>
          <w:p w14:paraId="5CA2F0B6" w14:textId="77777777" w:rsidR="00C67657" w:rsidRPr="007D5167" w:rsidRDefault="00C67657" w:rsidP="00C67657">
            <w:pPr>
              <w:rPr>
                <w:rFonts w:cs="Segoe UI"/>
                <w:sz w:val="20"/>
                <w:szCs w:val="20"/>
              </w:rPr>
            </w:pPr>
            <w:r w:rsidRPr="007D5167">
              <w:rPr>
                <w:rFonts w:cs="Segoe UI"/>
                <w:sz w:val="20"/>
                <w:szCs w:val="20"/>
              </w:rPr>
              <w:t>Parts 8407-8409, 8609, 8706-8708, 8716</w:t>
            </w:r>
          </w:p>
        </w:tc>
        <w:tc>
          <w:tcPr>
            <w:tcW w:w="2277" w:type="dxa"/>
          </w:tcPr>
          <w:p w14:paraId="71F95400" w14:textId="77777777" w:rsidR="00C67657" w:rsidRPr="007D5167" w:rsidRDefault="00C67657" w:rsidP="00C67657">
            <w:pPr>
              <w:rPr>
                <w:rFonts w:cs="Segoe UI"/>
                <w:sz w:val="20"/>
                <w:szCs w:val="20"/>
              </w:rPr>
            </w:pPr>
            <w:r w:rsidRPr="007D5167">
              <w:rPr>
                <w:rFonts w:cs="Segoe UI"/>
                <w:sz w:val="20"/>
                <w:szCs w:val="20"/>
              </w:rPr>
              <w:t>3362, 3363</w:t>
            </w:r>
          </w:p>
        </w:tc>
      </w:tr>
    </w:tbl>
    <w:p w14:paraId="16418B56" w14:textId="77777777" w:rsidR="00C67657" w:rsidRPr="007D5167" w:rsidRDefault="00C67657" w:rsidP="00C67657">
      <w:pPr>
        <w:rPr>
          <w:rFonts w:cs="Segoe UI"/>
          <w:sz w:val="20"/>
          <w:szCs w:val="20"/>
        </w:rPr>
      </w:pPr>
    </w:p>
    <w:p w14:paraId="6B8B1E55" w14:textId="77777777" w:rsidR="00C67657" w:rsidRPr="007D5167" w:rsidRDefault="00C67657" w:rsidP="00B4054D">
      <w:pPr>
        <w:pStyle w:val="Heading2"/>
      </w:pPr>
      <w:bookmarkStart w:id="653" w:name="_Toc516148771"/>
      <w:bookmarkStart w:id="654" w:name="_Toc516218277"/>
      <w:bookmarkStart w:id="655" w:name="_Toc516239222"/>
      <w:r w:rsidRPr="007D5167">
        <w:t>Scenarios</w:t>
      </w:r>
      <w:bookmarkEnd w:id="653"/>
      <w:bookmarkEnd w:id="654"/>
      <w:bookmarkEnd w:id="655"/>
    </w:p>
    <w:p w14:paraId="531796A4" w14:textId="77777777" w:rsidR="00C67657" w:rsidRPr="007D5167" w:rsidRDefault="00C67657" w:rsidP="00C67657">
      <w:pPr>
        <w:spacing w:after="240"/>
        <w:rPr>
          <w:rFonts w:cs="Segoe UI"/>
          <w:szCs w:val="21"/>
        </w:rPr>
      </w:pPr>
      <w:r w:rsidRPr="007D5167">
        <w:rPr>
          <w:rFonts w:cs="Segoe UI"/>
          <w:b/>
          <w:szCs w:val="21"/>
        </w:rPr>
        <w:t>A CGE model offers a tool for controlled experiments in which the effects of a change in policy or other shock on an economy can be identified and isolated, while holding all other influences constant.</w:t>
      </w:r>
      <w:r w:rsidRPr="007D5167">
        <w:rPr>
          <w:rFonts w:cs="Segoe UI"/>
          <w:szCs w:val="21"/>
        </w:rPr>
        <w:t xml:space="preserve"> Likewise, the model can be used to simulate two shocks simultaneously and to describe their separate and combined effects.  The approach taken in this analysis is to pose two shocks simultaneously: </w:t>
      </w:r>
    </w:p>
    <w:p w14:paraId="4AFB03D8" w14:textId="77777777" w:rsidR="00C67657" w:rsidRPr="007D5167" w:rsidRDefault="00C67657" w:rsidP="00C67657">
      <w:pPr>
        <w:spacing w:after="240"/>
        <w:ind w:left="270" w:hanging="270"/>
        <w:rPr>
          <w:rFonts w:cs="Segoe UI"/>
          <w:szCs w:val="21"/>
        </w:rPr>
      </w:pPr>
      <w:r w:rsidRPr="007D5167">
        <w:rPr>
          <w:rFonts w:cs="Segoe UI"/>
          <w:szCs w:val="21"/>
        </w:rPr>
        <w:t xml:space="preserve">(1) A successful outcome for the NAFTA renegotiation combined with implementation of the CPTPP, and </w:t>
      </w:r>
    </w:p>
    <w:p w14:paraId="1ACF4F63" w14:textId="77777777" w:rsidR="00C67657" w:rsidRPr="007D5167" w:rsidRDefault="00C67657" w:rsidP="00C67657">
      <w:pPr>
        <w:spacing w:after="240"/>
        <w:ind w:left="270" w:hanging="270"/>
        <w:rPr>
          <w:rFonts w:cs="Segoe UI"/>
          <w:szCs w:val="21"/>
        </w:rPr>
      </w:pPr>
      <w:r w:rsidRPr="007D5167">
        <w:rPr>
          <w:rFonts w:cs="Segoe UI"/>
          <w:szCs w:val="21"/>
        </w:rPr>
        <w:t>(2) An unsuccessful outcome for the NAFTA renegotiation combined with implementation of the CPTPP.</w:t>
      </w:r>
    </w:p>
    <w:p w14:paraId="1E253B3E" w14:textId="77777777" w:rsidR="00C67657" w:rsidRPr="007D5167" w:rsidRDefault="00C67657" w:rsidP="00C67657">
      <w:pPr>
        <w:shd w:val="clear" w:color="auto" w:fill="FFFFFF"/>
        <w:spacing w:after="240"/>
        <w:rPr>
          <w:rFonts w:cs="Segoe UI"/>
          <w:szCs w:val="21"/>
        </w:rPr>
      </w:pPr>
      <w:r w:rsidRPr="007D5167">
        <w:rPr>
          <w:rFonts w:cs="Segoe UI"/>
          <w:szCs w:val="21"/>
        </w:rPr>
        <w:t xml:space="preserve">The elements of each shock are described in table 4. Trade liberalization between Canada and Mexico is undertaken in both the CPTPP and successful NAFTA agreements.  Because the CPTPP negotiation is already completed, their bilateral tariff liberalization and facilitation of services trade are counted as CPTPP outcomes, except for Canada dairy trade. Canadian dairy liberalization in the CPTPP is assumed to provide its members with access comparable to that of Mexico, and duty-free Canada-Mexico dairy trade is assumed to be achieved under the successful NAFTA scenario. </w:t>
      </w:r>
    </w:p>
    <w:p w14:paraId="155E8ECB" w14:textId="77777777" w:rsidR="00C67657" w:rsidRPr="007D5167" w:rsidRDefault="00C67657" w:rsidP="00C67657">
      <w:pPr>
        <w:shd w:val="clear" w:color="auto" w:fill="FFFFFF"/>
        <w:spacing w:after="240"/>
        <w:rPr>
          <w:rFonts w:cs="Segoe UI"/>
          <w:szCs w:val="21"/>
        </w:rPr>
      </w:pPr>
      <w:r w:rsidRPr="007D5167">
        <w:rPr>
          <w:rFonts w:cs="Segoe UI"/>
          <w:szCs w:val="21"/>
        </w:rPr>
        <w:t>Four sensitivity analyses are also described in table 4.  These are:  a successful NAFTA outcome that imposes stricter rules of origin in the motor vehicle and parts sectors; a successful NAFTA outcome combined with an imposed increase in labor costs in the motor vehicles and vehicle parts sectors of Mexico; an unsuccessful NAFTA outcome that is accompanied by rising trade costs for trade with the United States due to increased border enforcement; and a comparison of the successful and unsuccessful outcomes excluding any changes in trade costs among CPTPP and NAFTA members.  All four NAFTA sensitivity analyses are carried out in combination with the simultaneous implementation of the CPTPP.</w:t>
      </w:r>
    </w:p>
    <w:p w14:paraId="6798D058" w14:textId="77777777" w:rsidR="00C67657" w:rsidRPr="007D5167" w:rsidRDefault="00C67657" w:rsidP="00C67657">
      <w:pPr>
        <w:spacing w:after="240"/>
        <w:rPr>
          <w:rFonts w:cs="Segoe UI"/>
          <w:szCs w:val="21"/>
        </w:rPr>
      </w:pPr>
      <w:r w:rsidRPr="007D5167">
        <w:rPr>
          <w:rFonts w:cs="Segoe UI"/>
          <w:szCs w:val="21"/>
        </w:rPr>
        <w:t>The analysis accounts for 4 types of trade policies:</w:t>
      </w:r>
    </w:p>
    <w:p w14:paraId="6C7DAE8F" w14:textId="77777777" w:rsidR="00C67657" w:rsidRPr="007D5167" w:rsidRDefault="00C67657" w:rsidP="00C67657">
      <w:pPr>
        <w:numPr>
          <w:ilvl w:val="0"/>
          <w:numId w:val="36"/>
        </w:numPr>
        <w:spacing w:after="240"/>
        <w:contextualSpacing/>
        <w:rPr>
          <w:rFonts w:cs="Segoe UI"/>
          <w:szCs w:val="21"/>
        </w:rPr>
      </w:pPr>
      <w:r w:rsidRPr="007D5167">
        <w:rPr>
          <w:rFonts w:cs="Segoe UI"/>
          <w:i/>
          <w:szCs w:val="21"/>
        </w:rPr>
        <w:t xml:space="preserve">Tariffs. </w:t>
      </w:r>
      <w:r w:rsidRPr="007D5167">
        <w:rPr>
          <w:rFonts w:cs="Segoe UI"/>
          <w:szCs w:val="21"/>
        </w:rPr>
        <w:t xml:space="preserve"> Applied and Most-Favored-Nation (MFN) tariffs and the ad valorem equivalents of tariff-rate quotas (TRQs) are represented as ad valorem import taxes.  </w:t>
      </w:r>
      <w:r w:rsidRPr="007D5167">
        <w:rPr>
          <w:rFonts w:cs="Segoe UI"/>
          <w:szCs w:val="21"/>
        </w:rPr>
        <w:br/>
      </w:r>
    </w:p>
    <w:p w14:paraId="2C9EA80D" w14:textId="77777777" w:rsidR="00C67657" w:rsidRPr="007D5167" w:rsidRDefault="00C67657" w:rsidP="00C67657">
      <w:pPr>
        <w:numPr>
          <w:ilvl w:val="0"/>
          <w:numId w:val="36"/>
        </w:numPr>
        <w:spacing w:after="240"/>
        <w:contextualSpacing/>
        <w:rPr>
          <w:rFonts w:cs="Segoe UI"/>
          <w:szCs w:val="21"/>
        </w:rPr>
      </w:pPr>
      <w:r w:rsidRPr="007D5167">
        <w:rPr>
          <w:rFonts w:cs="Segoe UI"/>
          <w:i/>
          <w:szCs w:val="21"/>
        </w:rPr>
        <w:t>Non-tariff measures (NTMs) applied to goods.</w:t>
      </w:r>
      <w:r w:rsidRPr="007D5167">
        <w:rPr>
          <w:rFonts w:cs="Segoe UI"/>
          <w:szCs w:val="21"/>
        </w:rPr>
        <w:t xml:space="preserve">  </w:t>
      </w:r>
      <w:bookmarkStart w:id="656" w:name="_Hlk516141037"/>
      <w:r w:rsidRPr="007D5167">
        <w:rPr>
          <w:rFonts w:cs="Segoe UI"/>
          <w:szCs w:val="21"/>
        </w:rPr>
        <w:t xml:space="preserve">NTMs that create trade frictions such as customs delays </w:t>
      </w:r>
      <w:bookmarkEnd w:id="656"/>
      <w:r w:rsidRPr="007D5167">
        <w:rPr>
          <w:rFonts w:cs="Segoe UI"/>
          <w:szCs w:val="21"/>
        </w:rPr>
        <w:t xml:space="preserve">are described in ad valorem equivalent (AVE) terms as iceberg-type inefficiencies.  In effect, trade inefficiency is measured in terms of the good itself so that as inefficiency increases, less of the exported good arrives at the importer’s port.  </w:t>
      </w:r>
      <w:r w:rsidRPr="007D5167">
        <w:rPr>
          <w:rFonts w:cs="Segoe UI"/>
          <w:szCs w:val="21"/>
        </w:rPr>
        <w:br/>
      </w:r>
    </w:p>
    <w:p w14:paraId="5DA1B730" w14:textId="77777777" w:rsidR="00C67657" w:rsidRPr="007D5167" w:rsidRDefault="00C67657" w:rsidP="00C67657">
      <w:pPr>
        <w:numPr>
          <w:ilvl w:val="0"/>
          <w:numId w:val="36"/>
        </w:numPr>
        <w:spacing w:after="240"/>
        <w:contextualSpacing/>
        <w:rPr>
          <w:rFonts w:cs="Segoe UI"/>
          <w:szCs w:val="21"/>
        </w:rPr>
      </w:pPr>
      <w:r w:rsidRPr="007D5167">
        <w:rPr>
          <w:rFonts w:cs="Segoe UI"/>
          <w:i/>
          <w:szCs w:val="21"/>
        </w:rPr>
        <w:t>NTMs in services</w:t>
      </w:r>
      <w:r w:rsidRPr="007D5167">
        <w:rPr>
          <w:rFonts w:cs="Segoe UI"/>
          <w:szCs w:val="21"/>
        </w:rPr>
        <w:t xml:space="preserve">.  These are described as the AVEs of import tariffs. The model is recalibrated to describe the AVEs of services.  </w:t>
      </w:r>
      <w:r w:rsidRPr="007D5167">
        <w:rPr>
          <w:rFonts w:cs="Segoe UI"/>
          <w:szCs w:val="21"/>
        </w:rPr>
        <w:br/>
        <w:t xml:space="preserve">  </w:t>
      </w:r>
    </w:p>
    <w:p w14:paraId="1FFD9CAF" w14:textId="77777777" w:rsidR="00C67657" w:rsidRPr="007D5167" w:rsidRDefault="00C67657" w:rsidP="00C67657">
      <w:pPr>
        <w:numPr>
          <w:ilvl w:val="0"/>
          <w:numId w:val="36"/>
        </w:numPr>
        <w:spacing w:after="240"/>
        <w:contextualSpacing/>
        <w:rPr>
          <w:rFonts w:cs="Segoe UI"/>
          <w:szCs w:val="21"/>
        </w:rPr>
      </w:pPr>
      <w:r w:rsidRPr="007D5167">
        <w:rPr>
          <w:rFonts w:cs="Segoe UI"/>
          <w:i/>
          <w:szCs w:val="21"/>
        </w:rPr>
        <w:t>Rules of Origin</w:t>
      </w:r>
      <w:r w:rsidRPr="007D5167">
        <w:rPr>
          <w:rFonts w:cs="Segoe UI"/>
          <w:szCs w:val="21"/>
        </w:rPr>
        <w:t xml:space="preserve">. While many tariff lines are subject to ROOs, our relatively aggregated model describes them in four sectors:  textiles, apparel, motor vehicles, and motor vehicle parts. The costs of complying with existing ROOs are represented as AVEs of import tariffs among NAFTA partners and the model is recalibrated to explicitly include these costs. Compliance costs are reduced by one-half in a successful NAFTA renegotiation. In an unsuccessful negotiation, ROOs are replaced by MFN tariffs on NAFTA trade with the U.S. and remain unchanged on Canada-Mexico trade in these products. The introduction of ROOs on textiles, apparel, vehicles and vehicles parts in the CPTPP region reduces the effective liberalization in that market and is represented by maintaining tariffs of 50 percent of the CPTPP margin of preference for ROO commodities.   </w:t>
      </w:r>
    </w:p>
    <w:p w14:paraId="5F709CCB" w14:textId="77777777" w:rsidR="00C67657" w:rsidRPr="007D5167" w:rsidRDefault="00C67657" w:rsidP="00C67657">
      <w:pPr>
        <w:spacing w:line="22" w:lineRule="auto"/>
        <w:rPr>
          <w:rFonts w:cs="Segoe UI"/>
          <w:szCs w:val="21"/>
        </w:rPr>
      </w:pPr>
      <w:r w:rsidRPr="007D5167">
        <w:rPr>
          <w:rFonts w:cs="Segoe UI"/>
          <w:szCs w:val="21"/>
        </w:rPr>
        <w:br w:type="page"/>
      </w:r>
    </w:p>
    <w:tbl>
      <w:tblPr>
        <w:tblStyle w:val="TableGrid1"/>
        <w:tblW w:w="9805" w:type="dxa"/>
        <w:jc w:val="center"/>
        <w:tblLook w:val="04A0" w:firstRow="1" w:lastRow="0" w:firstColumn="1" w:lastColumn="0" w:noHBand="0" w:noVBand="1"/>
      </w:tblPr>
      <w:tblGrid>
        <w:gridCol w:w="1376"/>
        <w:gridCol w:w="2257"/>
        <w:gridCol w:w="1762"/>
        <w:gridCol w:w="1800"/>
        <w:gridCol w:w="2610"/>
      </w:tblGrid>
      <w:tr w:rsidR="00C67657" w:rsidRPr="007D5167" w14:paraId="61AEFF9D" w14:textId="77777777" w:rsidTr="00C67657">
        <w:trPr>
          <w:jc w:val="center"/>
        </w:trPr>
        <w:tc>
          <w:tcPr>
            <w:tcW w:w="9805" w:type="dxa"/>
            <w:gridSpan w:val="5"/>
          </w:tcPr>
          <w:p w14:paraId="7E3C12ED" w14:textId="77777777" w:rsidR="00C67657" w:rsidRPr="007D5167" w:rsidRDefault="00C67657" w:rsidP="00C67657">
            <w:pPr>
              <w:jc w:val="center"/>
              <w:rPr>
                <w:rFonts w:cs="Segoe UI"/>
                <w:b/>
                <w:color w:val="4982AD"/>
                <w:sz w:val="20"/>
                <w:szCs w:val="20"/>
              </w:rPr>
            </w:pPr>
            <w:r w:rsidRPr="007D5167">
              <w:rPr>
                <w:rFonts w:cs="Segoe UI"/>
                <w:b/>
                <w:color w:val="4982AD"/>
                <w:sz w:val="20"/>
                <w:szCs w:val="20"/>
              </w:rPr>
              <w:t>Table 4. Composition of the Scenarios and Sensitivity Analyses</w:t>
            </w:r>
          </w:p>
        </w:tc>
      </w:tr>
      <w:tr w:rsidR="00C67657" w:rsidRPr="007D5167" w14:paraId="480E2266" w14:textId="77777777" w:rsidTr="00C67657">
        <w:trPr>
          <w:jc w:val="center"/>
        </w:trPr>
        <w:tc>
          <w:tcPr>
            <w:tcW w:w="1376" w:type="dxa"/>
          </w:tcPr>
          <w:p w14:paraId="11910B12" w14:textId="77777777" w:rsidR="00C67657" w:rsidRPr="007D5167" w:rsidRDefault="00C67657" w:rsidP="00C67657">
            <w:pPr>
              <w:rPr>
                <w:rFonts w:cs="Segoe UI"/>
                <w:sz w:val="16"/>
                <w:szCs w:val="16"/>
              </w:rPr>
            </w:pPr>
          </w:p>
        </w:tc>
        <w:tc>
          <w:tcPr>
            <w:tcW w:w="2257" w:type="dxa"/>
          </w:tcPr>
          <w:p w14:paraId="04626DA3" w14:textId="77777777" w:rsidR="00C67657" w:rsidRPr="007D5167" w:rsidRDefault="00C67657" w:rsidP="00C67657">
            <w:pPr>
              <w:rPr>
                <w:rFonts w:cs="Segoe UI"/>
                <w:b/>
                <w:sz w:val="16"/>
                <w:szCs w:val="16"/>
              </w:rPr>
            </w:pPr>
            <w:r w:rsidRPr="007D5167">
              <w:rPr>
                <w:rFonts w:cs="Segoe UI"/>
                <w:b/>
                <w:sz w:val="16"/>
                <w:szCs w:val="16"/>
              </w:rPr>
              <w:t>Tariffs</w:t>
            </w:r>
          </w:p>
        </w:tc>
        <w:tc>
          <w:tcPr>
            <w:tcW w:w="1762" w:type="dxa"/>
          </w:tcPr>
          <w:p w14:paraId="4F14AD40" w14:textId="77777777" w:rsidR="00C67657" w:rsidRPr="007D5167" w:rsidRDefault="00C67657" w:rsidP="00C67657">
            <w:pPr>
              <w:rPr>
                <w:rFonts w:cs="Segoe UI"/>
                <w:b/>
                <w:sz w:val="16"/>
                <w:szCs w:val="16"/>
              </w:rPr>
            </w:pPr>
            <w:r w:rsidRPr="007D5167">
              <w:rPr>
                <w:rFonts w:cs="Segoe UI"/>
                <w:b/>
                <w:sz w:val="16"/>
                <w:szCs w:val="16"/>
              </w:rPr>
              <w:t>NTMs in Trade in Goods</w:t>
            </w:r>
          </w:p>
        </w:tc>
        <w:tc>
          <w:tcPr>
            <w:tcW w:w="1800" w:type="dxa"/>
          </w:tcPr>
          <w:p w14:paraId="67476270" w14:textId="77777777" w:rsidR="00C67657" w:rsidRPr="007D5167" w:rsidRDefault="00C67657" w:rsidP="00C67657">
            <w:pPr>
              <w:rPr>
                <w:rFonts w:cs="Segoe UI"/>
                <w:b/>
                <w:sz w:val="16"/>
                <w:szCs w:val="16"/>
              </w:rPr>
            </w:pPr>
            <w:r w:rsidRPr="007D5167">
              <w:rPr>
                <w:rFonts w:cs="Segoe UI"/>
                <w:b/>
                <w:sz w:val="16"/>
                <w:szCs w:val="16"/>
              </w:rPr>
              <w:t>NTMs in Trade in Services</w:t>
            </w:r>
          </w:p>
        </w:tc>
        <w:tc>
          <w:tcPr>
            <w:tcW w:w="2610" w:type="dxa"/>
          </w:tcPr>
          <w:p w14:paraId="38985BFF" w14:textId="77777777" w:rsidR="00C67657" w:rsidRPr="007D5167" w:rsidRDefault="00C67657" w:rsidP="00C67657">
            <w:pPr>
              <w:rPr>
                <w:rFonts w:cs="Segoe UI"/>
                <w:b/>
                <w:sz w:val="16"/>
                <w:szCs w:val="16"/>
              </w:rPr>
            </w:pPr>
            <w:r w:rsidRPr="007D5167">
              <w:rPr>
                <w:rFonts w:cs="Segoe UI"/>
                <w:b/>
                <w:sz w:val="16"/>
                <w:szCs w:val="16"/>
              </w:rPr>
              <w:t>Rules of Origin</w:t>
            </w:r>
          </w:p>
        </w:tc>
      </w:tr>
      <w:tr w:rsidR="00C67657" w:rsidRPr="007D5167" w14:paraId="00E87767" w14:textId="77777777" w:rsidTr="00C67657">
        <w:trPr>
          <w:jc w:val="center"/>
        </w:trPr>
        <w:tc>
          <w:tcPr>
            <w:tcW w:w="9805" w:type="dxa"/>
            <w:gridSpan w:val="5"/>
          </w:tcPr>
          <w:p w14:paraId="614A77F2" w14:textId="77777777" w:rsidR="00C67657" w:rsidRPr="007D5167" w:rsidRDefault="00C67657" w:rsidP="00C67657">
            <w:pPr>
              <w:jc w:val="center"/>
              <w:rPr>
                <w:rFonts w:cs="Segoe UI"/>
                <w:b/>
                <w:sz w:val="16"/>
                <w:szCs w:val="16"/>
              </w:rPr>
            </w:pPr>
            <w:r w:rsidRPr="007D5167">
              <w:rPr>
                <w:rFonts w:cs="Segoe UI"/>
                <w:b/>
                <w:sz w:val="16"/>
                <w:szCs w:val="16"/>
              </w:rPr>
              <w:t>Scenarios</w:t>
            </w:r>
          </w:p>
        </w:tc>
      </w:tr>
      <w:tr w:rsidR="00C67657" w:rsidRPr="007D5167" w14:paraId="12F4C17F" w14:textId="77777777" w:rsidTr="00C67657">
        <w:trPr>
          <w:jc w:val="center"/>
        </w:trPr>
        <w:tc>
          <w:tcPr>
            <w:tcW w:w="1376" w:type="dxa"/>
          </w:tcPr>
          <w:p w14:paraId="713960E3" w14:textId="77777777" w:rsidR="00C67657" w:rsidRPr="007D5167" w:rsidRDefault="00C67657" w:rsidP="00C67657">
            <w:pPr>
              <w:rPr>
                <w:rFonts w:cs="Segoe UI"/>
                <w:sz w:val="12"/>
                <w:szCs w:val="12"/>
              </w:rPr>
            </w:pPr>
            <w:r w:rsidRPr="007D5167">
              <w:rPr>
                <w:rFonts w:cs="Segoe UI"/>
                <w:sz w:val="12"/>
                <w:szCs w:val="12"/>
              </w:rPr>
              <w:t>CPTPP</w:t>
            </w:r>
          </w:p>
        </w:tc>
        <w:tc>
          <w:tcPr>
            <w:tcW w:w="2257" w:type="dxa"/>
          </w:tcPr>
          <w:p w14:paraId="4146E6B1" w14:textId="77777777" w:rsidR="00C67657" w:rsidRPr="007D5167" w:rsidRDefault="00C67657" w:rsidP="00C67657">
            <w:pPr>
              <w:rPr>
                <w:rFonts w:cs="Segoe UI"/>
                <w:sz w:val="12"/>
                <w:szCs w:val="12"/>
              </w:rPr>
            </w:pPr>
            <w:r w:rsidRPr="007D5167">
              <w:rPr>
                <w:rFonts w:cs="Segoe UI"/>
                <w:sz w:val="12"/>
                <w:szCs w:val="12"/>
              </w:rPr>
              <w:t>All intra-TPP tariffs eliminated, except no change on Canadian dairy tariff with Mexico with partial reductions on dairy for other members, and partial reduction of Japanese beef tariffs</w:t>
            </w:r>
          </w:p>
        </w:tc>
        <w:tc>
          <w:tcPr>
            <w:tcW w:w="1762" w:type="dxa"/>
          </w:tcPr>
          <w:p w14:paraId="580CEDD7" w14:textId="77777777" w:rsidR="00C67657" w:rsidRPr="007D5167" w:rsidRDefault="00C67657" w:rsidP="00C67657">
            <w:pPr>
              <w:rPr>
                <w:rFonts w:cs="Segoe UI"/>
                <w:sz w:val="12"/>
                <w:szCs w:val="12"/>
              </w:rPr>
            </w:pPr>
            <w:r w:rsidRPr="007D5167">
              <w:rPr>
                <w:rFonts w:cs="Segoe UI"/>
                <w:sz w:val="12"/>
                <w:szCs w:val="12"/>
              </w:rPr>
              <w:t>Trade efficiency gains of 1 percent</w:t>
            </w:r>
          </w:p>
        </w:tc>
        <w:tc>
          <w:tcPr>
            <w:tcW w:w="1800" w:type="dxa"/>
          </w:tcPr>
          <w:p w14:paraId="030D2D45" w14:textId="77777777" w:rsidR="00C67657" w:rsidRPr="007D5167" w:rsidRDefault="00C67657" w:rsidP="00C67657">
            <w:pPr>
              <w:rPr>
                <w:rFonts w:cs="Segoe UI"/>
                <w:sz w:val="12"/>
                <w:szCs w:val="12"/>
              </w:rPr>
            </w:pPr>
            <w:r w:rsidRPr="007D5167">
              <w:rPr>
                <w:rFonts w:cs="Segoe UI"/>
                <w:sz w:val="12"/>
                <w:szCs w:val="12"/>
              </w:rPr>
              <w:t>AVEs of NTMs in services trade reduced by 25% among TPP members</w:t>
            </w:r>
          </w:p>
        </w:tc>
        <w:tc>
          <w:tcPr>
            <w:tcW w:w="2610" w:type="dxa"/>
          </w:tcPr>
          <w:p w14:paraId="2B8E7394" w14:textId="77777777" w:rsidR="00C67657" w:rsidRPr="007D5167" w:rsidRDefault="00C67657" w:rsidP="00C67657">
            <w:pPr>
              <w:rPr>
                <w:rFonts w:cs="Segoe UI"/>
                <w:sz w:val="12"/>
                <w:szCs w:val="12"/>
              </w:rPr>
            </w:pPr>
            <w:r w:rsidRPr="007D5167">
              <w:rPr>
                <w:rFonts w:cs="Segoe UI"/>
                <w:sz w:val="12"/>
                <w:szCs w:val="12"/>
              </w:rPr>
              <w:t xml:space="preserve">Tariff cuts for textiles/apparel and vehicles/parts reduced by one-half to represent introduction of ROOs to CPTPP trade; no change in Canada-Mexico ROO trade costs </w:t>
            </w:r>
          </w:p>
        </w:tc>
      </w:tr>
      <w:tr w:rsidR="00C67657" w:rsidRPr="007D5167" w14:paraId="77931221" w14:textId="77777777" w:rsidTr="00C67657">
        <w:trPr>
          <w:jc w:val="center"/>
        </w:trPr>
        <w:tc>
          <w:tcPr>
            <w:tcW w:w="1376" w:type="dxa"/>
            <w:tcBorders>
              <w:bottom w:val="nil"/>
            </w:tcBorders>
          </w:tcPr>
          <w:p w14:paraId="52AFEF9D" w14:textId="77777777" w:rsidR="00C67657" w:rsidRPr="007D5167" w:rsidRDefault="00C67657" w:rsidP="00C67657">
            <w:pPr>
              <w:rPr>
                <w:rFonts w:cs="Segoe UI"/>
                <w:sz w:val="12"/>
                <w:szCs w:val="12"/>
              </w:rPr>
            </w:pPr>
            <w:r w:rsidRPr="007D5167">
              <w:rPr>
                <w:rFonts w:cs="Segoe UI"/>
                <w:sz w:val="12"/>
                <w:szCs w:val="12"/>
              </w:rPr>
              <w:t>Successful NAFTA</w:t>
            </w:r>
          </w:p>
        </w:tc>
        <w:tc>
          <w:tcPr>
            <w:tcW w:w="2257" w:type="dxa"/>
            <w:tcBorders>
              <w:bottom w:val="nil"/>
            </w:tcBorders>
          </w:tcPr>
          <w:p w14:paraId="42884901" w14:textId="77777777" w:rsidR="00C67657" w:rsidRPr="007D5167" w:rsidRDefault="00C67657" w:rsidP="00C67657">
            <w:pPr>
              <w:rPr>
                <w:rFonts w:cs="Segoe UI"/>
                <w:sz w:val="12"/>
                <w:szCs w:val="12"/>
              </w:rPr>
            </w:pPr>
            <w:r w:rsidRPr="007D5167">
              <w:rPr>
                <w:rFonts w:cs="Segoe UI"/>
                <w:sz w:val="12"/>
                <w:szCs w:val="12"/>
              </w:rPr>
              <w:t>All NAFTA tariffs eliminated</w:t>
            </w:r>
          </w:p>
        </w:tc>
        <w:tc>
          <w:tcPr>
            <w:tcW w:w="1762" w:type="dxa"/>
            <w:tcBorders>
              <w:bottom w:val="nil"/>
            </w:tcBorders>
          </w:tcPr>
          <w:p w14:paraId="01658595" w14:textId="77777777" w:rsidR="00C67657" w:rsidRPr="007D5167" w:rsidRDefault="00C67657" w:rsidP="00C67657">
            <w:pPr>
              <w:rPr>
                <w:rFonts w:cs="Segoe UI"/>
                <w:sz w:val="12"/>
                <w:szCs w:val="12"/>
              </w:rPr>
            </w:pPr>
            <w:r w:rsidRPr="007D5167">
              <w:rPr>
                <w:rFonts w:cs="Segoe UI"/>
                <w:sz w:val="12"/>
                <w:szCs w:val="12"/>
              </w:rPr>
              <w:t>Trade efficiency increased by 1% on U.S. trade with Canada and Mexico</w:t>
            </w:r>
          </w:p>
        </w:tc>
        <w:tc>
          <w:tcPr>
            <w:tcW w:w="1800" w:type="dxa"/>
            <w:tcBorders>
              <w:bottom w:val="nil"/>
            </w:tcBorders>
          </w:tcPr>
          <w:p w14:paraId="2EC24CEB" w14:textId="77777777" w:rsidR="00C67657" w:rsidRPr="007D5167" w:rsidRDefault="00C67657" w:rsidP="00C67657">
            <w:pPr>
              <w:rPr>
                <w:rFonts w:cs="Segoe UI"/>
                <w:sz w:val="12"/>
                <w:szCs w:val="12"/>
              </w:rPr>
            </w:pPr>
            <w:r w:rsidRPr="007D5167">
              <w:rPr>
                <w:rFonts w:cs="Segoe UI"/>
                <w:sz w:val="12"/>
                <w:szCs w:val="12"/>
              </w:rPr>
              <w:t>AVEs of NTMs in services on U.S. trade with Canada and Mexico reduced by 25%</w:t>
            </w:r>
          </w:p>
        </w:tc>
        <w:tc>
          <w:tcPr>
            <w:tcW w:w="2610" w:type="dxa"/>
            <w:tcBorders>
              <w:bottom w:val="nil"/>
            </w:tcBorders>
          </w:tcPr>
          <w:p w14:paraId="6F0D9827" w14:textId="77777777" w:rsidR="00C67657" w:rsidRPr="007D5167" w:rsidRDefault="00C67657" w:rsidP="00C67657">
            <w:pPr>
              <w:rPr>
                <w:rFonts w:cs="Segoe UI"/>
                <w:sz w:val="12"/>
                <w:szCs w:val="12"/>
              </w:rPr>
            </w:pPr>
            <w:r w:rsidRPr="007D5167">
              <w:rPr>
                <w:rFonts w:cs="Segoe UI"/>
                <w:sz w:val="12"/>
                <w:szCs w:val="12"/>
              </w:rPr>
              <w:t>ROO trade costs for NAFTA trade in textiles/apparel and vehicles/parts reduced by one-half</w:t>
            </w:r>
          </w:p>
        </w:tc>
      </w:tr>
      <w:tr w:rsidR="00C67657" w:rsidRPr="007D5167" w14:paraId="4B79B0E2" w14:textId="77777777" w:rsidTr="00C67657">
        <w:trPr>
          <w:jc w:val="center"/>
        </w:trPr>
        <w:tc>
          <w:tcPr>
            <w:tcW w:w="1376" w:type="dxa"/>
            <w:tcBorders>
              <w:top w:val="single" w:sz="4" w:space="0" w:color="auto"/>
            </w:tcBorders>
          </w:tcPr>
          <w:p w14:paraId="602B6B41" w14:textId="77777777" w:rsidR="00C67657" w:rsidRPr="007D5167" w:rsidRDefault="00C67657" w:rsidP="00C67657">
            <w:pPr>
              <w:rPr>
                <w:rFonts w:cs="Segoe UI"/>
                <w:sz w:val="12"/>
                <w:szCs w:val="12"/>
              </w:rPr>
            </w:pPr>
            <w:r w:rsidRPr="007D5167">
              <w:rPr>
                <w:rFonts w:cs="Segoe UI"/>
                <w:sz w:val="12"/>
                <w:szCs w:val="12"/>
              </w:rPr>
              <w:t>Unsuccessful NAFTA</w:t>
            </w:r>
          </w:p>
        </w:tc>
        <w:tc>
          <w:tcPr>
            <w:tcW w:w="2257" w:type="dxa"/>
            <w:tcBorders>
              <w:top w:val="single" w:sz="4" w:space="0" w:color="auto"/>
            </w:tcBorders>
          </w:tcPr>
          <w:p w14:paraId="7CBE92C6" w14:textId="77777777" w:rsidR="00C67657" w:rsidRPr="007D5167" w:rsidRDefault="00C67657" w:rsidP="00C67657">
            <w:pPr>
              <w:rPr>
                <w:rFonts w:cs="Segoe UI"/>
                <w:sz w:val="12"/>
                <w:szCs w:val="12"/>
              </w:rPr>
            </w:pPr>
            <w:r w:rsidRPr="007D5167">
              <w:rPr>
                <w:rFonts w:cs="Segoe UI"/>
                <w:sz w:val="12"/>
                <w:szCs w:val="12"/>
              </w:rPr>
              <w:t>MFN rates on U.S. trade with Canada and Mexico</w:t>
            </w:r>
          </w:p>
        </w:tc>
        <w:tc>
          <w:tcPr>
            <w:tcW w:w="1762" w:type="dxa"/>
            <w:tcBorders>
              <w:top w:val="single" w:sz="4" w:space="0" w:color="auto"/>
            </w:tcBorders>
          </w:tcPr>
          <w:p w14:paraId="3611A0EE" w14:textId="77777777" w:rsidR="00C67657" w:rsidRPr="007D5167" w:rsidRDefault="00C67657" w:rsidP="00C67657">
            <w:pPr>
              <w:rPr>
                <w:rFonts w:cs="Segoe UI"/>
                <w:sz w:val="12"/>
                <w:szCs w:val="12"/>
              </w:rPr>
            </w:pPr>
            <w:r w:rsidRPr="007D5167">
              <w:rPr>
                <w:rFonts w:cs="Segoe UI"/>
                <w:sz w:val="12"/>
                <w:szCs w:val="12"/>
              </w:rPr>
              <w:t>Trade efficiency decreased by 2% on U.S. trade with Canada and Mexico</w:t>
            </w:r>
          </w:p>
        </w:tc>
        <w:tc>
          <w:tcPr>
            <w:tcW w:w="1800" w:type="dxa"/>
            <w:tcBorders>
              <w:top w:val="single" w:sz="4" w:space="0" w:color="auto"/>
            </w:tcBorders>
          </w:tcPr>
          <w:p w14:paraId="5D578C9F" w14:textId="77777777" w:rsidR="00C67657" w:rsidRPr="007D5167" w:rsidRDefault="00C67657" w:rsidP="00C67657">
            <w:pPr>
              <w:rPr>
                <w:rFonts w:cs="Segoe UI"/>
                <w:sz w:val="12"/>
                <w:szCs w:val="12"/>
              </w:rPr>
            </w:pPr>
            <w:r w:rsidRPr="007D5167">
              <w:rPr>
                <w:rFonts w:cs="Segoe UI"/>
                <w:sz w:val="12"/>
                <w:szCs w:val="12"/>
              </w:rPr>
              <w:t>No change in AVEs of NTMs in services on U.S. trade with Canada and Mexico</w:t>
            </w:r>
          </w:p>
        </w:tc>
        <w:tc>
          <w:tcPr>
            <w:tcW w:w="2610" w:type="dxa"/>
            <w:tcBorders>
              <w:top w:val="single" w:sz="4" w:space="0" w:color="auto"/>
            </w:tcBorders>
          </w:tcPr>
          <w:p w14:paraId="02BA9884" w14:textId="77777777" w:rsidR="00C67657" w:rsidRPr="007D5167" w:rsidRDefault="00C67657" w:rsidP="00C67657">
            <w:pPr>
              <w:rPr>
                <w:rFonts w:cs="Segoe UI"/>
                <w:sz w:val="12"/>
                <w:szCs w:val="12"/>
              </w:rPr>
            </w:pPr>
            <w:r w:rsidRPr="007D5167">
              <w:rPr>
                <w:rFonts w:cs="Segoe UI"/>
                <w:sz w:val="12"/>
                <w:szCs w:val="12"/>
              </w:rPr>
              <w:t>ROOs no longer apply on U.S. trade with Canada and Mexico (MFN rates imposed); no change in Canada-Mexico ROO trade costs</w:t>
            </w:r>
          </w:p>
        </w:tc>
      </w:tr>
      <w:tr w:rsidR="00C67657" w:rsidRPr="007D5167" w14:paraId="5192AAF6" w14:textId="77777777" w:rsidTr="00C67657">
        <w:trPr>
          <w:jc w:val="center"/>
        </w:trPr>
        <w:tc>
          <w:tcPr>
            <w:tcW w:w="9805" w:type="dxa"/>
            <w:gridSpan w:val="5"/>
          </w:tcPr>
          <w:p w14:paraId="16839909" w14:textId="77777777" w:rsidR="00C67657" w:rsidRPr="007D5167" w:rsidRDefault="00C67657" w:rsidP="00C67657">
            <w:pPr>
              <w:jc w:val="center"/>
              <w:rPr>
                <w:rFonts w:cs="Segoe UI"/>
                <w:b/>
                <w:sz w:val="16"/>
                <w:szCs w:val="16"/>
              </w:rPr>
            </w:pPr>
            <w:r w:rsidRPr="007D5167">
              <w:rPr>
                <w:rFonts w:cs="Segoe UI"/>
                <w:b/>
                <w:sz w:val="16"/>
                <w:szCs w:val="16"/>
              </w:rPr>
              <w:t>Sensitivity Analyses</w:t>
            </w:r>
          </w:p>
        </w:tc>
      </w:tr>
      <w:tr w:rsidR="00C67657" w:rsidRPr="007D5167" w14:paraId="566A7224" w14:textId="77777777" w:rsidTr="00C67657">
        <w:trPr>
          <w:jc w:val="center"/>
        </w:trPr>
        <w:tc>
          <w:tcPr>
            <w:tcW w:w="1376" w:type="dxa"/>
          </w:tcPr>
          <w:p w14:paraId="02B57E28" w14:textId="77777777" w:rsidR="00C67657" w:rsidRPr="007D5167" w:rsidRDefault="00C67657" w:rsidP="00C67657">
            <w:pPr>
              <w:rPr>
                <w:rFonts w:cs="Segoe UI"/>
                <w:sz w:val="12"/>
                <w:szCs w:val="12"/>
              </w:rPr>
            </w:pPr>
            <w:r w:rsidRPr="007D5167">
              <w:rPr>
                <w:rFonts w:cs="Segoe UI"/>
                <w:sz w:val="12"/>
                <w:szCs w:val="12"/>
              </w:rPr>
              <w:t>Successful NAFTA with stricter ROO</w:t>
            </w:r>
          </w:p>
        </w:tc>
        <w:tc>
          <w:tcPr>
            <w:tcW w:w="2257" w:type="dxa"/>
          </w:tcPr>
          <w:p w14:paraId="07B56F65" w14:textId="77777777" w:rsidR="00C67657" w:rsidRPr="007D5167" w:rsidRDefault="00C67657" w:rsidP="00C67657">
            <w:pPr>
              <w:rPr>
                <w:rFonts w:cs="Segoe UI"/>
                <w:sz w:val="12"/>
                <w:szCs w:val="12"/>
              </w:rPr>
            </w:pPr>
            <w:r w:rsidRPr="007D5167">
              <w:rPr>
                <w:rFonts w:cs="Segoe UI"/>
                <w:sz w:val="12"/>
                <w:szCs w:val="12"/>
              </w:rPr>
              <w:t>All NAFTA tariffs eliminated</w:t>
            </w:r>
          </w:p>
        </w:tc>
        <w:tc>
          <w:tcPr>
            <w:tcW w:w="1762" w:type="dxa"/>
          </w:tcPr>
          <w:p w14:paraId="567F2546" w14:textId="77777777" w:rsidR="00C67657" w:rsidRPr="007D5167" w:rsidRDefault="00C67657" w:rsidP="00C67657">
            <w:pPr>
              <w:rPr>
                <w:rFonts w:cs="Segoe UI"/>
                <w:sz w:val="12"/>
                <w:szCs w:val="12"/>
              </w:rPr>
            </w:pPr>
            <w:r w:rsidRPr="007D5167">
              <w:rPr>
                <w:rFonts w:cs="Segoe UI"/>
                <w:sz w:val="12"/>
                <w:szCs w:val="12"/>
              </w:rPr>
              <w:t>Trade efficiency increased by 1% on U.S. trade with Canada and Mexico</w:t>
            </w:r>
          </w:p>
        </w:tc>
        <w:tc>
          <w:tcPr>
            <w:tcW w:w="1800" w:type="dxa"/>
          </w:tcPr>
          <w:p w14:paraId="66C5C602" w14:textId="77777777" w:rsidR="00C67657" w:rsidRPr="007D5167" w:rsidRDefault="00C67657" w:rsidP="00C67657">
            <w:pPr>
              <w:rPr>
                <w:rFonts w:cs="Segoe UI"/>
                <w:sz w:val="12"/>
                <w:szCs w:val="12"/>
              </w:rPr>
            </w:pPr>
            <w:r w:rsidRPr="007D5167">
              <w:rPr>
                <w:rFonts w:cs="Segoe UI"/>
                <w:sz w:val="12"/>
                <w:szCs w:val="12"/>
              </w:rPr>
              <w:t>AVEs of NTMs in services on U.S. trade with Canada and Mexico reduced by 25%</w:t>
            </w:r>
          </w:p>
        </w:tc>
        <w:tc>
          <w:tcPr>
            <w:tcW w:w="2610" w:type="dxa"/>
          </w:tcPr>
          <w:p w14:paraId="4C4A389B" w14:textId="77777777" w:rsidR="00C67657" w:rsidRPr="007D5167" w:rsidRDefault="00C67657" w:rsidP="00C67657">
            <w:pPr>
              <w:rPr>
                <w:rFonts w:cs="Segoe UI"/>
                <w:sz w:val="12"/>
                <w:szCs w:val="12"/>
              </w:rPr>
            </w:pPr>
            <w:r w:rsidRPr="007D5167">
              <w:rPr>
                <w:rFonts w:cs="Segoe UI"/>
                <w:sz w:val="12"/>
                <w:szCs w:val="12"/>
              </w:rPr>
              <w:t>ROOs no longer apply on NAFTA trade in autos and parts (MFN rates imposed)</w:t>
            </w:r>
          </w:p>
        </w:tc>
      </w:tr>
      <w:tr w:rsidR="00C67657" w:rsidRPr="007D5167" w14:paraId="02508451" w14:textId="77777777" w:rsidTr="00C67657">
        <w:trPr>
          <w:jc w:val="center"/>
        </w:trPr>
        <w:tc>
          <w:tcPr>
            <w:tcW w:w="1376" w:type="dxa"/>
          </w:tcPr>
          <w:p w14:paraId="4CA9B521" w14:textId="77777777" w:rsidR="00C67657" w:rsidRPr="007D5167" w:rsidRDefault="00C67657" w:rsidP="00C67657">
            <w:pPr>
              <w:rPr>
                <w:rFonts w:cs="Segoe UI"/>
                <w:sz w:val="12"/>
                <w:szCs w:val="12"/>
              </w:rPr>
            </w:pPr>
            <w:r w:rsidRPr="007D5167">
              <w:rPr>
                <w:rFonts w:cs="Segoe UI"/>
                <w:sz w:val="12"/>
                <w:szCs w:val="12"/>
              </w:rPr>
              <w:t>Successful NAFTA with increased Mexican labor costs in vehicles and parts production</w:t>
            </w:r>
          </w:p>
        </w:tc>
        <w:tc>
          <w:tcPr>
            <w:tcW w:w="2257" w:type="dxa"/>
          </w:tcPr>
          <w:p w14:paraId="25969BF7" w14:textId="77777777" w:rsidR="00C67657" w:rsidRPr="007D5167" w:rsidRDefault="00C67657" w:rsidP="00C67657">
            <w:pPr>
              <w:rPr>
                <w:rFonts w:cs="Segoe UI"/>
                <w:sz w:val="12"/>
                <w:szCs w:val="12"/>
              </w:rPr>
            </w:pPr>
            <w:r w:rsidRPr="007D5167">
              <w:rPr>
                <w:rFonts w:cs="Segoe UI"/>
                <w:sz w:val="12"/>
                <w:szCs w:val="12"/>
              </w:rPr>
              <w:t xml:space="preserve">All NAFTA tariffs eliminated; </w:t>
            </w:r>
            <w:r w:rsidRPr="007D5167">
              <w:rPr>
                <w:rFonts w:cs="Segoe UI"/>
                <w:i/>
                <w:sz w:val="12"/>
                <w:szCs w:val="12"/>
              </w:rPr>
              <w:t>50 percentage point increase in factor tax on labor used in Mexican production of vehicles and parts</w:t>
            </w:r>
            <w:r w:rsidRPr="007D5167">
              <w:rPr>
                <w:rFonts w:cs="Segoe UI"/>
                <w:sz w:val="12"/>
                <w:szCs w:val="12"/>
              </w:rPr>
              <w:t xml:space="preserve"> </w:t>
            </w:r>
          </w:p>
        </w:tc>
        <w:tc>
          <w:tcPr>
            <w:tcW w:w="1762" w:type="dxa"/>
          </w:tcPr>
          <w:p w14:paraId="1DEA1891" w14:textId="77777777" w:rsidR="00C67657" w:rsidRPr="007D5167" w:rsidRDefault="00C67657" w:rsidP="00C67657">
            <w:pPr>
              <w:rPr>
                <w:rFonts w:cs="Segoe UI"/>
                <w:sz w:val="12"/>
                <w:szCs w:val="12"/>
              </w:rPr>
            </w:pPr>
            <w:r w:rsidRPr="007D5167">
              <w:rPr>
                <w:rFonts w:cs="Segoe UI"/>
                <w:sz w:val="12"/>
                <w:szCs w:val="12"/>
              </w:rPr>
              <w:t>Trade efficiency increased by 1% on U.S. trade with Canada and Mexico</w:t>
            </w:r>
          </w:p>
        </w:tc>
        <w:tc>
          <w:tcPr>
            <w:tcW w:w="1800" w:type="dxa"/>
          </w:tcPr>
          <w:p w14:paraId="38BD313E" w14:textId="77777777" w:rsidR="00C67657" w:rsidRPr="007D5167" w:rsidRDefault="00C67657" w:rsidP="00C67657">
            <w:pPr>
              <w:rPr>
                <w:rFonts w:cs="Segoe UI"/>
                <w:sz w:val="12"/>
                <w:szCs w:val="12"/>
              </w:rPr>
            </w:pPr>
            <w:r w:rsidRPr="007D5167">
              <w:rPr>
                <w:rFonts w:cs="Segoe UI"/>
                <w:sz w:val="12"/>
                <w:szCs w:val="12"/>
              </w:rPr>
              <w:t>AVEs of NTMs in services on U.S. trade with Canada and Mexico reduced by 25%</w:t>
            </w:r>
          </w:p>
        </w:tc>
        <w:tc>
          <w:tcPr>
            <w:tcW w:w="2610" w:type="dxa"/>
          </w:tcPr>
          <w:p w14:paraId="4D16E4B3" w14:textId="77777777" w:rsidR="00C67657" w:rsidRPr="007D5167" w:rsidRDefault="00C67657" w:rsidP="00C67657">
            <w:pPr>
              <w:rPr>
                <w:rFonts w:cs="Segoe UI"/>
                <w:sz w:val="12"/>
                <w:szCs w:val="12"/>
              </w:rPr>
            </w:pPr>
            <w:r w:rsidRPr="007D5167">
              <w:rPr>
                <w:rFonts w:cs="Segoe UI"/>
                <w:sz w:val="12"/>
                <w:szCs w:val="12"/>
              </w:rPr>
              <w:t>ROO trade costs for NAFTA trade in textiles/apparel and vehicles/parts reduced by one-half</w:t>
            </w:r>
          </w:p>
        </w:tc>
      </w:tr>
      <w:tr w:rsidR="00C67657" w:rsidRPr="007D5167" w14:paraId="3BF8B35B" w14:textId="77777777" w:rsidTr="00C67657">
        <w:trPr>
          <w:jc w:val="center"/>
        </w:trPr>
        <w:tc>
          <w:tcPr>
            <w:tcW w:w="1376" w:type="dxa"/>
          </w:tcPr>
          <w:p w14:paraId="65F0D05F" w14:textId="77777777" w:rsidR="00C67657" w:rsidRPr="007D5167" w:rsidRDefault="00C67657" w:rsidP="00C67657">
            <w:pPr>
              <w:rPr>
                <w:rFonts w:cs="Segoe UI"/>
                <w:sz w:val="12"/>
                <w:szCs w:val="12"/>
              </w:rPr>
            </w:pPr>
            <w:r w:rsidRPr="007D5167">
              <w:rPr>
                <w:rFonts w:cs="Segoe UI"/>
                <w:sz w:val="12"/>
                <w:szCs w:val="12"/>
              </w:rPr>
              <w:t>Unsuccessful NAFTA with increasing trade costs on U.S. trade with Canada and Mexico</w:t>
            </w:r>
          </w:p>
        </w:tc>
        <w:tc>
          <w:tcPr>
            <w:tcW w:w="2257" w:type="dxa"/>
          </w:tcPr>
          <w:p w14:paraId="6276A826" w14:textId="77777777" w:rsidR="00C67657" w:rsidRPr="007D5167" w:rsidRDefault="00C67657" w:rsidP="00C67657">
            <w:pPr>
              <w:rPr>
                <w:rFonts w:cs="Segoe UI"/>
                <w:sz w:val="12"/>
                <w:szCs w:val="12"/>
              </w:rPr>
            </w:pPr>
            <w:r w:rsidRPr="007D5167">
              <w:rPr>
                <w:rFonts w:cs="Segoe UI"/>
                <w:sz w:val="12"/>
                <w:szCs w:val="12"/>
              </w:rPr>
              <w:t>MFN rates on U.S. trade with Canada and Mexico</w:t>
            </w:r>
          </w:p>
        </w:tc>
        <w:tc>
          <w:tcPr>
            <w:tcW w:w="1762" w:type="dxa"/>
          </w:tcPr>
          <w:p w14:paraId="7D1DB043" w14:textId="77777777" w:rsidR="00C67657" w:rsidRPr="007D5167" w:rsidRDefault="00C67657" w:rsidP="00C67657">
            <w:pPr>
              <w:rPr>
                <w:rFonts w:cs="Segoe UI"/>
                <w:sz w:val="12"/>
                <w:szCs w:val="12"/>
              </w:rPr>
            </w:pPr>
            <w:r w:rsidRPr="007D5167">
              <w:rPr>
                <w:rFonts w:cs="Segoe UI"/>
                <w:sz w:val="12"/>
                <w:szCs w:val="12"/>
              </w:rPr>
              <w:t>Trade efficiency decreased by a range of 2% - 30% on U.S. trade with Canada and Mexico</w:t>
            </w:r>
          </w:p>
        </w:tc>
        <w:tc>
          <w:tcPr>
            <w:tcW w:w="1800" w:type="dxa"/>
          </w:tcPr>
          <w:p w14:paraId="77000135" w14:textId="77777777" w:rsidR="00C67657" w:rsidRPr="007D5167" w:rsidRDefault="00C67657" w:rsidP="00C67657">
            <w:pPr>
              <w:rPr>
                <w:rFonts w:cs="Segoe UI"/>
                <w:sz w:val="12"/>
                <w:szCs w:val="12"/>
              </w:rPr>
            </w:pPr>
            <w:r w:rsidRPr="007D5167">
              <w:rPr>
                <w:rFonts w:cs="Segoe UI"/>
                <w:sz w:val="12"/>
                <w:szCs w:val="12"/>
              </w:rPr>
              <w:t>No change in AVEs of NTMs in services on U.S. trade with Canada and Mexico</w:t>
            </w:r>
          </w:p>
        </w:tc>
        <w:tc>
          <w:tcPr>
            <w:tcW w:w="2610" w:type="dxa"/>
          </w:tcPr>
          <w:p w14:paraId="563B4CA8" w14:textId="77777777" w:rsidR="00C67657" w:rsidRPr="007D5167" w:rsidRDefault="00C67657" w:rsidP="00C67657">
            <w:pPr>
              <w:rPr>
                <w:rFonts w:cs="Segoe UI"/>
                <w:sz w:val="12"/>
                <w:szCs w:val="12"/>
              </w:rPr>
            </w:pPr>
            <w:r w:rsidRPr="007D5167">
              <w:rPr>
                <w:rFonts w:cs="Segoe UI"/>
                <w:sz w:val="12"/>
                <w:szCs w:val="12"/>
              </w:rPr>
              <w:t>ROOs no longer apply on U.S. trade with Canada and Mexico (MFN rates imposed); no change in Canada-Mexico ROO trade costs</w:t>
            </w:r>
          </w:p>
        </w:tc>
      </w:tr>
      <w:tr w:rsidR="00C67657" w:rsidRPr="007D5167" w14:paraId="35F2FC27" w14:textId="77777777" w:rsidTr="00C67657">
        <w:trPr>
          <w:jc w:val="center"/>
        </w:trPr>
        <w:tc>
          <w:tcPr>
            <w:tcW w:w="1376" w:type="dxa"/>
          </w:tcPr>
          <w:p w14:paraId="4F057A3B" w14:textId="77777777" w:rsidR="00C67657" w:rsidRPr="007D5167" w:rsidRDefault="00C67657" w:rsidP="00C67657">
            <w:pPr>
              <w:rPr>
                <w:rFonts w:cs="Segoe UI"/>
                <w:sz w:val="12"/>
                <w:szCs w:val="12"/>
              </w:rPr>
            </w:pPr>
            <w:r w:rsidRPr="007D5167">
              <w:rPr>
                <w:rFonts w:cs="Segoe UI"/>
                <w:sz w:val="12"/>
                <w:szCs w:val="12"/>
              </w:rPr>
              <w:t>Successful versus. unsuccessful NAFTA, excluding changes in trade costs</w:t>
            </w:r>
          </w:p>
        </w:tc>
        <w:tc>
          <w:tcPr>
            <w:tcW w:w="2257" w:type="dxa"/>
          </w:tcPr>
          <w:p w14:paraId="202F10E9" w14:textId="77777777" w:rsidR="00C67657" w:rsidRPr="007D5167" w:rsidRDefault="00C67657" w:rsidP="00C67657">
            <w:pPr>
              <w:rPr>
                <w:rFonts w:cs="Segoe UI"/>
                <w:sz w:val="12"/>
                <w:szCs w:val="12"/>
              </w:rPr>
            </w:pPr>
            <w:r w:rsidRPr="007D5167">
              <w:rPr>
                <w:rFonts w:cs="Segoe UI"/>
                <w:sz w:val="12"/>
                <w:szCs w:val="12"/>
              </w:rPr>
              <w:t>Successful – all NAFTA tariffs eliminated;</w:t>
            </w:r>
          </w:p>
          <w:p w14:paraId="48A88E90" w14:textId="77777777" w:rsidR="00C67657" w:rsidRPr="007D5167" w:rsidRDefault="00C67657" w:rsidP="00C67657">
            <w:pPr>
              <w:rPr>
                <w:rFonts w:cs="Segoe UI"/>
                <w:sz w:val="12"/>
                <w:szCs w:val="12"/>
              </w:rPr>
            </w:pPr>
            <w:r w:rsidRPr="007D5167">
              <w:rPr>
                <w:rFonts w:cs="Segoe UI"/>
                <w:sz w:val="12"/>
                <w:szCs w:val="12"/>
              </w:rPr>
              <w:t>Unsuccessful - MFN rates imposed on U.S. trade with Canada and Mexico</w:t>
            </w:r>
          </w:p>
        </w:tc>
        <w:tc>
          <w:tcPr>
            <w:tcW w:w="1762" w:type="dxa"/>
          </w:tcPr>
          <w:p w14:paraId="057214F0" w14:textId="77777777" w:rsidR="00C67657" w:rsidRPr="007D5167" w:rsidRDefault="00C67657" w:rsidP="00C67657">
            <w:pPr>
              <w:rPr>
                <w:rFonts w:cs="Segoe UI"/>
                <w:sz w:val="12"/>
                <w:szCs w:val="12"/>
              </w:rPr>
            </w:pPr>
            <w:r w:rsidRPr="007D5167">
              <w:rPr>
                <w:rFonts w:cs="Segoe UI"/>
                <w:sz w:val="12"/>
                <w:szCs w:val="12"/>
              </w:rPr>
              <w:t>No changes in trade efficiency among CPTPP members or NAFTA members</w:t>
            </w:r>
          </w:p>
        </w:tc>
        <w:tc>
          <w:tcPr>
            <w:tcW w:w="1800" w:type="dxa"/>
          </w:tcPr>
          <w:p w14:paraId="049A00E0" w14:textId="77777777" w:rsidR="00C67657" w:rsidRPr="007D5167" w:rsidRDefault="00C67657" w:rsidP="00C67657">
            <w:pPr>
              <w:rPr>
                <w:rFonts w:cs="Segoe UI"/>
                <w:sz w:val="12"/>
                <w:szCs w:val="12"/>
              </w:rPr>
            </w:pPr>
            <w:r w:rsidRPr="007D5167">
              <w:rPr>
                <w:rFonts w:cs="Segoe UI"/>
                <w:sz w:val="12"/>
                <w:szCs w:val="12"/>
              </w:rPr>
              <w:t xml:space="preserve">Successful - AVEs of NTMs in services on U.S. trade with Canada and Mexico reduced by 25%; </w:t>
            </w:r>
          </w:p>
          <w:p w14:paraId="23204201" w14:textId="77777777" w:rsidR="00C67657" w:rsidRPr="007D5167" w:rsidRDefault="00C67657" w:rsidP="00C67657">
            <w:pPr>
              <w:rPr>
                <w:rFonts w:cs="Segoe UI"/>
                <w:sz w:val="12"/>
                <w:szCs w:val="12"/>
              </w:rPr>
            </w:pPr>
            <w:r w:rsidRPr="007D5167">
              <w:rPr>
                <w:rFonts w:cs="Segoe UI"/>
                <w:sz w:val="12"/>
                <w:szCs w:val="12"/>
              </w:rPr>
              <w:t>Unsuccessful – No change in AVEs of NTMs on U.S. trade with Canada and Mexico</w:t>
            </w:r>
          </w:p>
        </w:tc>
        <w:tc>
          <w:tcPr>
            <w:tcW w:w="2610" w:type="dxa"/>
          </w:tcPr>
          <w:p w14:paraId="2790F5C9" w14:textId="77777777" w:rsidR="00C67657" w:rsidRPr="007D5167" w:rsidRDefault="00C67657" w:rsidP="00C67657">
            <w:pPr>
              <w:rPr>
                <w:rFonts w:cs="Segoe UI"/>
                <w:sz w:val="12"/>
                <w:szCs w:val="12"/>
              </w:rPr>
            </w:pPr>
            <w:r w:rsidRPr="007D5167">
              <w:rPr>
                <w:rFonts w:cs="Segoe UI"/>
                <w:sz w:val="12"/>
                <w:szCs w:val="12"/>
              </w:rPr>
              <w:t>Successful - ROO trade costs for NAFTA trade in textiles/apparel and vehicles/parts reduced by one-half;</w:t>
            </w:r>
          </w:p>
          <w:p w14:paraId="7F31D630" w14:textId="77777777" w:rsidR="00C67657" w:rsidRPr="007D5167" w:rsidRDefault="00C67657" w:rsidP="00C67657">
            <w:pPr>
              <w:rPr>
                <w:rFonts w:cs="Segoe UI"/>
                <w:sz w:val="12"/>
                <w:szCs w:val="12"/>
              </w:rPr>
            </w:pPr>
            <w:r w:rsidRPr="007D5167">
              <w:rPr>
                <w:rFonts w:cs="Segoe UI"/>
                <w:sz w:val="12"/>
                <w:szCs w:val="12"/>
              </w:rPr>
              <w:t>Unsuccessful – ROOs replace by MFN rates on U.S. trade with Canada and Mexico; no change in Canada-Mexico ROO trade costs</w:t>
            </w:r>
          </w:p>
        </w:tc>
      </w:tr>
    </w:tbl>
    <w:p w14:paraId="45C042CD" w14:textId="77777777" w:rsidR="00C67657" w:rsidRPr="007D5167" w:rsidRDefault="00C67657" w:rsidP="00C67657">
      <w:pPr>
        <w:spacing w:after="240"/>
        <w:rPr>
          <w:rFonts w:cs="Segoe UI"/>
          <w:sz w:val="20"/>
          <w:szCs w:val="20"/>
        </w:rPr>
      </w:pPr>
    </w:p>
    <w:p w14:paraId="66A52F72" w14:textId="77777777" w:rsidR="00C67657" w:rsidRPr="007D5167" w:rsidRDefault="00C67657" w:rsidP="00B4054D">
      <w:pPr>
        <w:pStyle w:val="Heading2"/>
      </w:pPr>
      <w:bookmarkStart w:id="657" w:name="_Toc516148772"/>
      <w:bookmarkStart w:id="658" w:name="_Toc516218278"/>
      <w:bookmarkStart w:id="659" w:name="_Toc516239223"/>
      <w:r w:rsidRPr="007D5167">
        <w:t>Bibliography</w:t>
      </w:r>
      <w:bookmarkEnd w:id="657"/>
      <w:bookmarkEnd w:id="658"/>
      <w:bookmarkEnd w:id="659"/>
    </w:p>
    <w:p w14:paraId="6A1A0EB0" w14:textId="77777777" w:rsidR="00C67657" w:rsidRPr="007D5167" w:rsidRDefault="00C67657" w:rsidP="00C67657">
      <w:pPr>
        <w:spacing w:after="240"/>
        <w:rPr>
          <w:rFonts w:eastAsia="Calibri" w:cs="Segoe UI"/>
          <w:szCs w:val="21"/>
        </w:rPr>
      </w:pPr>
      <w:r w:rsidRPr="007D5167">
        <w:rPr>
          <w:rFonts w:eastAsia="Calibri" w:cs="Segoe UI"/>
          <w:szCs w:val="21"/>
        </w:rPr>
        <w:t>Aguilar, Angel (2016</w:t>
      </w:r>
      <w:hyperlink r:id="rId106" w:history="1">
        <w:r w:rsidRPr="007D5167">
          <w:rPr>
            <w:rFonts w:eastAsia="Calibri" w:cs="Segoe UI"/>
            <w:szCs w:val="21"/>
          </w:rPr>
          <w:t xml:space="preserve">).  </w:t>
        </w:r>
        <w:r w:rsidRPr="007D5167">
          <w:rPr>
            <w:rFonts w:eastAsia="Calibri" w:cs="Segoe UI"/>
            <w:color w:val="0000FF"/>
            <w:szCs w:val="21"/>
            <w:u w:val="single"/>
          </w:rPr>
          <w:t xml:space="preserve">“Concordances – Six Digit HS Sectors to GTAP Sectors.” </w:t>
        </w:r>
      </w:hyperlink>
      <w:r w:rsidRPr="007D5167">
        <w:rPr>
          <w:rFonts w:eastAsia="Calibri" w:cs="Segoe UI"/>
          <w:szCs w:val="21"/>
        </w:rPr>
        <w:t xml:space="preserve"> GTAP Resource #5111.  Center for Global Trade Analysis, Purdue University, West Lafayette, IN. </w:t>
      </w:r>
    </w:p>
    <w:p w14:paraId="04B273D2" w14:textId="77777777" w:rsidR="00C67657" w:rsidRPr="007D5167" w:rsidRDefault="00C67657" w:rsidP="00C67657">
      <w:pPr>
        <w:spacing w:after="240"/>
        <w:rPr>
          <w:rFonts w:eastAsia="Calibri" w:cs="Segoe UI"/>
          <w:szCs w:val="21"/>
        </w:rPr>
      </w:pPr>
      <w:r w:rsidRPr="007D5167">
        <w:rPr>
          <w:rFonts w:eastAsia="Calibri" w:cs="Segoe UI"/>
          <w:szCs w:val="21"/>
          <w:lang w:val="es-AR"/>
        </w:rPr>
        <w:t xml:space="preserve">Anson, Jose, Olivier Cadot, Antoni Estevadeordal, Jaime de Melo, Akiko Suwa-Eisenmann and Bolorma Tumurchudur (2005).  </w:t>
      </w:r>
      <w:r w:rsidRPr="007D5167">
        <w:rPr>
          <w:rFonts w:eastAsia="Calibri" w:cs="Segoe UI"/>
          <w:szCs w:val="21"/>
        </w:rPr>
        <w:t>“</w:t>
      </w:r>
      <w:hyperlink r:id="rId107" w:history="1">
        <w:r w:rsidRPr="007D5167">
          <w:rPr>
            <w:rFonts w:eastAsia="Calibri" w:cs="Segoe UI"/>
            <w:szCs w:val="21"/>
          </w:rPr>
          <w:t>Rules of Origin in North-South Preferential Trading Arrangements with an Application to NAFTA,” in</w:t>
        </w:r>
      </w:hyperlink>
      <w:r w:rsidRPr="007D5167">
        <w:rPr>
          <w:rFonts w:eastAsia="Calibri" w:cs="Segoe UI"/>
          <w:szCs w:val="21"/>
        </w:rPr>
        <w:t xml:space="preserve"> </w:t>
      </w:r>
      <w:hyperlink r:id="rId108" w:anchor="#" w:history="1">
        <w:r w:rsidRPr="007D5167">
          <w:rPr>
            <w:rFonts w:cs="Segoe UI"/>
            <w:i/>
            <w:iCs/>
            <w:szCs w:val="21"/>
            <w:shd w:val="clear" w:color="auto" w:fill="FFFFFF"/>
          </w:rPr>
          <w:t>Review of International Economics</w:t>
        </w:r>
        <w:r w:rsidRPr="007D5167">
          <w:rPr>
            <w:rFonts w:cs="Segoe UI"/>
            <w:iCs/>
            <w:szCs w:val="21"/>
            <w:shd w:val="clear" w:color="auto" w:fill="FFFFFF"/>
          </w:rPr>
          <w:t xml:space="preserve">, v. 13, no. 3, pp. 501-517. </w:t>
        </w:r>
      </w:hyperlink>
      <w:r w:rsidRPr="007D5167">
        <w:rPr>
          <w:rFonts w:eastAsia="Calibri" w:cs="Segoe UI"/>
          <w:szCs w:val="21"/>
        </w:rPr>
        <w:t xml:space="preserve"> </w:t>
      </w:r>
    </w:p>
    <w:p w14:paraId="4D11F8C2" w14:textId="77777777" w:rsidR="00C67657" w:rsidRPr="007D5167" w:rsidRDefault="00C67657" w:rsidP="00C67657">
      <w:pPr>
        <w:rPr>
          <w:rFonts w:eastAsia="Calibri"/>
          <w:szCs w:val="21"/>
        </w:rPr>
      </w:pPr>
      <w:r w:rsidRPr="007D5167">
        <w:rPr>
          <w:rFonts w:eastAsia="Calibri"/>
          <w:szCs w:val="21"/>
        </w:rPr>
        <w:t xml:space="preserve">Bratt, Michael (2014).  </w:t>
      </w:r>
      <w:hyperlink r:id="rId109" w:history="1">
        <w:r w:rsidRPr="007D5167">
          <w:rPr>
            <w:color w:val="0000FF"/>
            <w:szCs w:val="21"/>
            <w:u w:val="single"/>
          </w:rPr>
          <w:t xml:space="preserve">Estimating the Bilateral Impact of Non-tariff measures (NTMs). </w:t>
        </w:r>
      </w:hyperlink>
      <w:r w:rsidRPr="007D5167">
        <w:rPr>
          <w:szCs w:val="21"/>
        </w:rPr>
        <w:t xml:space="preserve"> University of Geneva Working Paper No. 14-01-01.  University of Geneva, Geneva, Switzerland.</w:t>
      </w:r>
    </w:p>
    <w:p w14:paraId="45811087" w14:textId="77777777" w:rsidR="00C67657" w:rsidRPr="007D5167" w:rsidRDefault="00C67657" w:rsidP="00C67657">
      <w:pPr>
        <w:rPr>
          <w:rFonts w:eastAsia="Calibri"/>
          <w:szCs w:val="21"/>
        </w:rPr>
      </w:pPr>
    </w:p>
    <w:p w14:paraId="0363F406" w14:textId="77777777" w:rsidR="00C67657" w:rsidRPr="007D5167" w:rsidRDefault="00C67657" w:rsidP="00C67657">
      <w:pPr>
        <w:spacing w:after="240"/>
        <w:rPr>
          <w:rFonts w:eastAsia="Calibri" w:cs="Segoe UI"/>
          <w:szCs w:val="21"/>
        </w:rPr>
      </w:pPr>
      <w:r w:rsidRPr="007D5167">
        <w:rPr>
          <w:rFonts w:eastAsia="Calibri" w:cs="Segoe UI"/>
          <w:szCs w:val="21"/>
        </w:rPr>
        <w:t xml:space="preserve">Bureau of Labor Statistics, U.S. Department of Labor.  </w:t>
      </w:r>
      <w:hyperlink r:id="rId110" w:history="1">
        <w:r w:rsidRPr="007D5167">
          <w:rPr>
            <w:rFonts w:eastAsia="Calibri" w:cs="Segoe UI"/>
            <w:color w:val="0000FF"/>
            <w:szCs w:val="21"/>
            <w:u w:val="single"/>
          </w:rPr>
          <w:t>Automotive Industry:  Employment, Earnings and Hours.</w:t>
        </w:r>
      </w:hyperlink>
      <w:r w:rsidRPr="007D5167">
        <w:rPr>
          <w:rFonts w:eastAsia="Calibri" w:cs="Segoe UI"/>
          <w:szCs w:val="21"/>
        </w:rPr>
        <w:t xml:space="preserve">  Accessed on February 5, 2018.</w:t>
      </w:r>
    </w:p>
    <w:p w14:paraId="2C9529A7" w14:textId="77777777" w:rsidR="00C67657" w:rsidRPr="007D5167" w:rsidRDefault="00C67657" w:rsidP="00C67657">
      <w:pPr>
        <w:spacing w:after="240"/>
        <w:rPr>
          <w:rFonts w:eastAsia="Calibri" w:cs="Segoe UI"/>
          <w:szCs w:val="21"/>
        </w:rPr>
      </w:pPr>
      <w:r w:rsidRPr="007D5167">
        <w:rPr>
          <w:rFonts w:eastAsia="Calibri" w:cs="Segoe UI"/>
          <w:szCs w:val="21"/>
        </w:rPr>
        <w:t xml:space="preserve">Cadot, Olivier and Julien Gourdon (2015).   </w:t>
      </w:r>
      <w:hyperlink r:id="rId111" w:history="1">
        <w:r w:rsidRPr="007D5167">
          <w:rPr>
            <w:rFonts w:eastAsia="Calibri" w:cs="Segoe UI"/>
            <w:color w:val="0000FF"/>
            <w:szCs w:val="21"/>
            <w:u w:val="single"/>
          </w:rPr>
          <w:t>NTMs, Preferential Trade Agreements, and Prices - New Evidence</w:t>
        </w:r>
      </w:hyperlink>
      <w:r w:rsidRPr="007D5167">
        <w:rPr>
          <w:rFonts w:eastAsia="Calibri" w:cs="Segoe UI"/>
          <w:szCs w:val="21"/>
        </w:rPr>
        <w:t>.  Working Paper No. 2015-01-February.  CEPII, Paris, France.</w:t>
      </w:r>
    </w:p>
    <w:p w14:paraId="716BAA3B" w14:textId="77777777" w:rsidR="00C67657" w:rsidRPr="007D5167" w:rsidRDefault="00C67657" w:rsidP="00C67657">
      <w:pPr>
        <w:rPr>
          <w:rFonts w:eastAsia="Calibri"/>
          <w:szCs w:val="21"/>
        </w:rPr>
      </w:pPr>
      <w:r w:rsidRPr="007D5167">
        <w:rPr>
          <w:rFonts w:eastAsia="Calibri"/>
          <w:szCs w:val="21"/>
        </w:rPr>
        <w:t xml:space="preserve">Dean, Judith, </w:t>
      </w:r>
      <w:r w:rsidRPr="007D5167">
        <w:rPr>
          <w:szCs w:val="21"/>
        </w:rPr>
        <w:t xml:space="preserve">Robert Feinberg, José E. Signoret, Michael Ferrantino and Rodney Ludema (2006).  </w:t>
      </w:r>
      <w:hyperlink r:id="rId112" w:history="1">
        <w:r w:rsidRPr="007D5167">
          <w:rPr>
            <w:color w:val="0000FF"/>
            <w:szCs w:val="21"/>
            <w:u w:val="single"/>
          </w:rPr>
          <w:t>Estimating the Price Effects of Non-tariff Measures</w:t>
        </w:r>
      </w:hyperlink>
      <w:r w:rsidRPr="007D5167">
        <w:rPr>
          <w:szCs w:val="21"/>
        </w:rPr>
        <w:t>.  Office of Economics Working Paper No. 2006-06-A. U.S. International Trade Commission, Washington, DC.</w:t>
      </w:r>
    </w:p>
    <w:p w14:paraId="4A6E8CF9" w14:textId="77777777" w:rsidR="00C67657" w:rsidRPr="007D5167" w:rsidRDefault="00C67657" w:rsidP="00C67657">
      <w:pPr>
        <w:rPr>
          <w:rFonts w:eastAsia="Calibri"/>
          <w:szCs w:val="21"/>
        </w:rPr>
      </w:pPr>
    </w:p>
    <w:p w14:paraId="0E2309E5" w14:textId="77777777" w:rsidR="00C67657" w:rsidRPr="007D5167" w:rsidRDefault="00C67657" w:rsidP="00C67657">
      <w:pPr>
        <w:spacing w:after="240"/>
        <w:rPr>
          <w:rFonts w:eastAsia="Calibri" w:cs="Segoe UI"/>
          <w:szCs w:val="21"/>
        </w:rPr>
      </w:pPr>
      <w:r w:rsidRPr="007D5167">
        <w:rPr>
          <w:rFonts w:eastAsia="Calibri" w:cs="Segoe UI"/>
          <w:szCs w:val="21"/>
        </w:rPr>
        <w:t xml:space="preserve">Freund, Caroline (2017).  </w:t>
      </w:r>
      <w:hyperlink r:id="rId113" w:history="1">
        <w:r w:rsidRPr="007D5167">
          <w:rPr>
            <w:rFonts w:eastAsia="Calibri" w:cs="Segoe UI"/>
            <w:color w:val="0000FF"/>
            <w:szCs w:val="21"/>
            <w:u w:val="single"/>
          </w:rPr>
          <w:t>Streamlining Rules of Origin in NAFTA</w:t>
        </w:r>
      </w:hyperlink>
      <w:r w:rsidRPr="007D5167">
        <w:rPr>
          <w:rFonts w:eastAsia="Calibri" w:cs="Segoe UI"/>
          <w:szCs w:val="21"/>
        </w:rPr>
        <w:t xml:space="preserve"> June, 2017, PB17-25, Peterson Institute, Washington, DC. </w:t>
      </w:r>
    </w:p>
    <w:p w14:paraId="713F5D12" w14:textId="77777777" w:rsidR="00C67657" w:rsidRPr="007D5167" w:rsidRDefault="00C67657" w:rsidP="00C67657">
      <w:pPr>
        <w:spacing w:after="240"/>
        <w:rPr>
          <w:rFonts w:eastAsia="Calibri" w:cs="Segoe UI"/>
          <w:szCs w:val="21"/>
        </w:rPr>
      </w:pPr>
      <w:r w:rsidRPr="007D5167">
        <w:rPr>
          <w:rFonts w:cs="Segoe UI"/>
          <w:color w:val="000000"/>
          <w:szCs w:val="21"/>
          <w:shd w:val="clear" w:color="auto" w:fill="FFFFFF"/>
        </w:rPr>
        <w:t xml:space="preserve">Corong, Erwin L., </w:t>
      </w:r>
      <w:r w:rsidRPr="007D5167">
        <w:rPr>
          <w:rFonts w:cs="Segoe UI"/>
          <w:i/>
          <w:iCs/>
          <w:color w:val="000000"/>
          <w:szCs w:val="21"/>
        </w:rPr>
        <w:t>Thomas W. Hertel, Robert McDougall, Marinos E. Tsigas and Dominique van der Mensbrugghe (2017)</w:t>
      </w:r>
      <w:r w:rsidRPr="007D5167">
        <w:rPr>
          <w:rFonts w:cs="Segoe UI"/>
          <w:color w:val="000000"/>
          <w:szCs w:val="21"/>
          <w:shd w:val="clear" w:color="auto" w:fill="FFFFFF"/>
        </w:rPr>
        <w:t>. “The Standard GTAP Model, Version 7,” in </w:t>
      </w:r>
      <w:r w:rsidRPr="007D5167">
        <w:rPr>
          <w:rFonts w:cs="Segoe UI"/>
          <w:bCs/>
          <w:i/>
          <w:color w:val="000000"/>
          <w:szCs w:val="21"/>
          <w:shd w:val="clear" w:color="auto" w:fill="FFFFFF"/>
        </w:rPr>
        <w:t>Journal of Global Economic Analysis</w:t>
      </w:r>
      <w:r w:rsidRPr="007D5167">
        <w:rPr>
          <w:rFonts w:cs="Segoe UI"/>
          <w:color w:val="000000"/>
          <w:szCs w:val="21"/>
          <w:shd w:val="clear" w:color="auto" w:fill="FFFFFF"/>
        </w:rPr>
        <w:t xml:space="preserve">, v. 2, no. 1, p. 1-119. </w:t>
      </w:r>
    </w:p>
    <w:p w14:paraId="26E2754D" w14:textId="77777777" w:rsidR="00C67657" w:rsidRPr="007D5167" w:rsidRDefault="00C67657" w:rsidP="00C67657">
      <w:pPr>
        <w:spacing w:after="240"/>
        <w:rPr>
          <w:rFonts w:eastAsia="Calibri" w:cs="Segoe UI"/>
          <w:szCs w:val="21"/>
        </w:rPr>
      </w:pPr>
      <w:r w:rsidRPr="007D5167">
        <w:rPr>
          <w:rFonts w:eastAsia="Calibri" w:cs="Segoe UI"/>
          <w:szCs w:val="21"/>
        </w:rPr>
        <w:t xml:space="preserve">Eurostat.  </w:t>
      </w:r>
      <w:hyperlink r:id="rId114" w:history="1">
        <w:r w:rsidRPr="007D5167">
          <w:rPr>
            <w:rFonts w:eastAsia="Calibri" w:cs="Segoe UI"/>
            <w:color w:val="0000FF"/>
            <w:szCs w:val="21"/>
            <w:u w:val="single"/>
          </w:rPr>
          <w:t>Annual Detailed Enterprise Statistics on Manufacturing</w:t>
        </w:r>
      </w:hyperlink>
      <w:r w:rsidRPr="007D5167">
        <w:rPr>
          <w:rFonts w:eastAsia="Calibri" w:cs="Segoe UI"/>
          <w:szCs w:val="21"/>
        </w:rPr>
        <w:t>.   Accessed February 5, 2018.</w:t>
      </w:r>
    </w:p>
    <w:p w14:paraId="58BAC4E4" w14:textId="77777777" w:rsidR="00C67657" w:rsidRPr="007D5167" w:rsidRDefault="00C67657" w:rsidP="00C67657">
      <w:pPr>
        <w:spacing w:after="240"/>
        <w:rPr>
          <w:rFonts w:eastAsia="Calibri" w:cs="Segoe UI"/>
          <w:szCs w:val="21"/>
        </w:rPr>
      </w:pPr>
      <w:r w:rsidRPr="007D5167">
        <w:rPr>
          <w:rFonts w:eastAsia="Calibri" w:cs="Segoe UI"/>
          <w:szCs w:val="21"/>
        </w:rPr>
        <w:t xml:space="preserve">Fontagne, Lionel, Cristina Mitaritonna and Jose Signoret (2016).  </w:t>
      </w:r>
      <w:hyperlink r:id="rId115" w:history="1">
        <w:r w:rsidRPr="007D5167">
          <w:rPr>
            <w:rFonts w:eastAsia="Calibri" w:cs="Segoe UI"/>
            <w:color w:val="0000FF"/>
            <w:szCs w:val="21"/>
            <w:u w:val="single"/>
          </w:rPr>
          <w:t>Estimated Equivalents of Service NTMs</w:t>
        </w:r>
      </w:hyperlink>
      <w:r w:rsidRPr="007D5167">
        <w:rPr>
          <w:rFonts w:eastAsia="Calibri" w:cs="Segoe UI"/>
          <w:szCs w:val="21"/>
        </w:rPr>
        <w:t>. No. 16-20, CEPII, Paris, France.</w:t>
      </w:r>
    </w:p>
    <w:p w14:paraId="10204855" w14:textId="77777777" w:rsidR="00C67657" w:rsidRPr="007D5167" w:rsidRDefault="00C67657" w:rsidP="00C67657">
      <w:pPr>
        <w:spacing w:after="240"/>
        <w:rPr>
          <w:rFonts w:eastAsia="Calibri" w:cs="Segoe UI"/>
          <w:szCs w:val="21"/>
        </w:rPr>
      </w:pPr>
      <w:r w:rsidRPr="007D5167">
        <w:rPr>
          <w:rFonts w:eastAsia="Calibri" w:cs="Segoe UI"/>
          <w:szCs w:val="21"/>
        </w:rPr>
        <w:t xml:space="preserve">Fox, Alan K., William Powers and Ashley Winston (2007).  </w:t>
      </w:r>
      <w:hyperlink r:id="rId116" w:history="1">
        <w:r w:rsidRPr="007D5167">
          <w:rPr>
            <w:rFonts w:eastAsia="Calibri" w:cs="Segoe UI"/>
            <w:color w:val="0000FF"/>
            <w:szCs w:val="21"/>
            <w:u w:val="single"/>
          </w:rPr>
          <w:t>Textile and Apparel Barriers and Rules of Origin in a Post-ATC World</w:t>
        </w:r>
      </w:hyperlink>
      <w:r w:rsidRPr="007D5167">
        <w:rPr>
          <w:rFonts w:eastAsia="Calibri" w:cs="Segoe UI"/>
          <w:szCs w:val="21"/>
        </w:rPr>
        <w:t>.  No. 2007-06-A Office Of Economics Working Paper.  U.S. International Trade Commission, Washington, DC.</w:t>
      </w:r>
    </w:p>
    <w:p w14:paraId="41838EC4" w14:textId="77777777" w:rsidR="00C67657" w:rsidRPr="007D5167" w:rsidRDefault="00C67657" w:rsidP="00C67657">
      <w:pPr>
        <w:spacing w:after="240"/>
        <w:rPr>
          <w:rFonts w:eastAsia="Calibri" w:cs="Segoe UI"/>
          <w:szCs w:val="21"/>
        </w:rPr>
      </w:pPr>
      <w:r w:rsidRPr="007D5167">
        <w:rPr>
          <w:rFonts w:eastAsia="Calibri" w:cs="Segoe UI"/>
          <w:szCs w:val="21"/>
        </w:rPr>
        <w:t xml:space="preserve">Global Affairs Canada.  </w:t>
      </w:r>
      <w:hyperlink r:id="rId117" w:history="1">
        <w:r w:rsidRPr="007D5167">
          <w:rPr>
            <w:rFonts w:eastAsia="Calibri" w:cs="Segoe UI"/>
            <w:color w:val="0000FF"/>
            <w:szCs w:val="21"/>
            <w:u w:val="single"/>
          </w:rPr>
          <w:t>Export and Import Control System</w:t>
        </w:r>
      </w:hyperlink>
      <w:r w:rsidRPr="007D5167">
        <w:rPr>
          <w:rFonts w:eastAsia="Calibri" w:cs="Segoe UI"/>
          <w:szCs w:val="21"/>
        </w:rPr>
        <w:t xml:space="preserve">.  Accessed on February 10, 2018. </w:t>
      </w:r>
    </w:p>
    <w:p w14:paraId="6F08BD48" w14:textId="77777777" w:rsidR="00C67657" w:rsidRPr="007D5167" w:rsidRDefault="00C67657" w:rsidP="00C67657">
      <w:pPr>
        <w:spacing w:after="240"/>
        <w:rPr>
          <w:rFonts w:eastAsia="Calibri" w:cs="Segoe UI"/>
          <w:szCs w:val="21"/>
        </w:rPr>
      </w:pPr>
      <w:r w:rsidRPr="007D5167">
        <w:rPr>
          <w:rFonts w:eastAsia="Calibri" w:cs="Segoe UI"/>
          <w:szCs w:val="21"/>
        </w:rPr>
        <w:t xml:space="preserve">Government of Canada.  </w:t>
      </w:r>
      <w:hyperlink r:id="rId118" w:history="1">
        <w:r w:rsidRPr="007D5167">
          <w:rPr>
            <w:rFonts w:eastAsia="Calibri" w:cs="Segoe UI"/>
            <w:color w:val="0000FF"/>
            <w:szCs w:val="21"/>
            <w:u w:val="single"/>
          </w:rPr>
          <w:t>Canadian Industry Statistics</w:t>
        </w:r>
      </w:hyperlink>
      <w:r w:rsidRPr="007D5167">
        <w:rPr>
          <w:rFonts w:eastAsia="Calibri" w:cs="Segoe UI"/>
          <w:szCs w:val="21"/>
        </w:rPr>
        <w:t>.  Accessed February 5, 2018</w:t>
      </w:r>
    </w:p>
    <w:p w14:paraId="3D526952" w14:textId="77777777" w:rsidR="00C67657" w:rsidRPr="007D5167" w:rsidRDefault="00C67657" w:rsidP="00C67657">
      <w:pPr>
        <w:spacing w:after="240"/>
        <w:rPr>
          <w:rFonts w:eastAsia="Calibri" w:cs="Segoe UI"/>
          <w:szCs w:val="21"/>
        </w:rPr>
      </w:pPr>
      <w:r w:rsidRPr="007D5167">
        <w:rPr>
          <w:rFonts w:eastAsia="Calibri" w:cs="Segoe UI"/>
          <w:szCs w:val="21"/>
        </w:rPr>
        <w:t xml:space="preserve">Government of Canada, Office of the Chief Economist. </w:t>
      </w:r>
      <w:hyperlink r:id="rId119" w:history="1">
        <w:r w:rsidRPr="007D5167">
          <w:rPr>
            <w:rFonts w:eastAsia="Calibri" w:cs="Segoe UI"/>
            <w:color w:val="0000FF"/>
            <w:szCs w:val="21"/>
            <w:u w:val="single"/>
          </w:rPr>
          <w:t>Economic Impact of Canada’s Participation in the Comprehensive and Progressive Treatment for Trans-Pacific Partnership</w:t>
        </w:r>
      </w:hyperlink>
      <w:r w:rsidRPr="007D5167">
        <w:rPr>
          <w:rFonts w:eastAsia="Calibri" w:cs="Segoe UI"/>
          <w:color w:val="0000FF"/>
          <w:szCs w:val="21"/>
          <w:u w:val="single"/>
        </w:rPr>
        <w:t>.</w:t>
      </w:r>
      <w:r w:rsidRPr="007D5167">
        <w:rPr>
          <w:rFonts w:eastAsia="Calibri" w:cs="Segoe UI"/>
          <w:szCs w:val="21"/>
        </w:rPr>
        <w:t xml:space="preserve"> February 16, 2018.  </w:t>
      </w:r>
    </w:p>
    <w:p w14:paraId="1D9F3380" w14:textId="77777777" w:rsidR="00C67657" w:rsidRPr="007D5167" w:rsidRDefault="00C67657" w:rsidP="00C67657">
      <w:pPr>
        <w:spacing w:after="240"/>
        <w:rPr>
          <w:rFonts w:eastAsia="Calibri" w:cs="Segoe UI"/>
          <w:szCs w:val="21"/>
        </w:rPr>
      </w:pPr>
      <w:r w:rsidRPr="007D5167">
        <w:rPr>
          <w:rFonts w:cs="Segoe UI"/>
          <w:szCs w:val="21"/>
        </w:rPr>
        <w:t xml:space="preserve">Herin, Jan (1986). </w:t>
      </w:r>
      <w:r w:rsidRPr="007D5167">
        <w:rPr>
          <w:rFonts w:cs="Segoe UI"/>
          <w:i/>
          <w:szCs w:val="21"/>
        </w:rPr>
        <w:t>“Rules of Origin and Differences Between Tariff Levels in EFTA and in the EC,”</w:t>
      </w:r>
      <w:r w:rsidRPr="007D5167">
        <w:rPr>
          <w:rFonts w:cs="Segoe UI"/>
          <w:szCs w:val="21"/>
        </w:rPr>
        <w:t xml:space="preserve"> Technical Report, EFTA Occasional Paper 13. European Free Trade Agreement, Geneva, Switzerland.</w:t>
      </w:r>
    </w:p>
    <w:p w14:paraId="7F877EA0" w14:textId="77777777" w:rsidR="00C67657" w:rsidRPr="007D5167" w:rsidRDefault="00C67657" w:rsidP="00C67657">
      <w:pPr>
        <w:spacing w:after="240"/>
        <w:rPr>
          <w:rFonts w:cs="Segoe UI"/>
          <w:szCs w:val="21"/>
        </w:rPr>
      </w:pPr>
      <w:r w:rsidRPr="007D5167">
        <w:rPr>
          <w:rFonts w:cs="Segoe UI"/>
          <w:szCs w:val="21"/>
        </w:rPr>
        <w:t xml:space="preserve">Hertel, Thomas W. and Marinos Tsigas (1997) in Thomas W. Hertel, ed. </w:t>
      </w:r>
      <w:r w:rsidRPr="007D5167">
        <w:rPr>
          <w:rFonts w:cs="Segoe UI"/>
          <w:i/>
          <w:szCs w:val="21"/>
        </w:rPr>
        <w:t>Global Trade Analysis – Modeling and Applications</w:t>
      </w:r>
      <w:r w:rsidRPr="007D5167">
        <w:rPr>
          <w:rFonts w:cs="Segoe UI"/>
          <w:szCs w:val="21"/>
        </w:rPr>
        <w:t>. Cambridge University Press.</w:t>
      </w:r>
    </w:p>
    <w:p w14:paraId="0C11CB1F" w14:textId="77777777" w:rsidR="00C67657" w:rsidRPr="007D5167" w:rsidRDefault="00C67657" w:rsidP="00C67657">
      <w:pPr>
        <w:spacing w:after="240"/>
        <w:rPr>
          <w:rFonts w:cs="Segoe UI"/>
          <w:szCs w:val="21"/>
        </w:rPr>
      </w:pPr>
      <w:r w:rsidRPr="007D5167">
        <w:rPr>
          <w:rFonts w:cs="Segoe UI"/>
          <w:szCs w:val="21"/>
        </w:rPr>
        <w:t xml:space="preserve">Jafari,Yaghoob and David G. Tarr (2014). </w:t>
      </w:r>
      <w:hyperlink r:id="rId120" w:history="1">
        <w:r w:rsidRPr="007D5167">
          <w:rPr>
            <w:rFonts w:cs="Segoe UI"/>
            <w:color w:val="0000FF"/>
            <w:szCs w:val="21"/>
            <w:u w:val="single"/>
          </w:rPr>
          <w:t>Estimates of Ad Valorem Equivalents of Barriers Against Foreign Suppliers of Services in Eleven Services Sectors and 103 Countries</w:t>
        </w:r>
      </w:hyperlink>
      <w:r w:rsidRPr="007D5167">
        <w:rPr>
          <w:rFonts w:cs="Segoe UI"/>
          <w:szCs w:val="21"/>
        </w:rPr>
        <w:t xml:space="preserve"> Policy Research Working Paper 7096.  World Bank, Washington, DC.</w:t>
      </w:r>
    </w:p>
    <w:p w14:paraId="21AA15A4" w14:textId="77777777" w:rsidR="00C67657" w:rsidRPr="007D5167" w:rsidRDefault="00C67657" w:rsidP="00C67657">
      <w:pPr>
        <w:spacing w:after="240"/>
        <w:rPr>
          <w:rFonts w:eastAsia="Calibri" w:cs="Segoe UI"/>
          <w:szCs w:val="21"/>
        </w:rPr>
      </w:pPr>
      <w:r w:rsidRPr="007D5167">
        <w:rPr>
          <w:rFonts w:eastAsia="Calibri" w:cs="Segoe UI"/>
          <w:szCs w:val="21"/>
        </w:rPr>
        <w:t xml:space="preserve">Ibisworld.  </w:t>
      </w:r>
      <w:hyperlink r:id="rId121" w:history="1">
        <w:r w:rsidRPr="007D5167">
          <w:rPr>
            <w:rFonts w:eastAsia="Calibri" w:cs="Segoe UI"/>
            <w:color w:val="0000FF"/>
            <w:szCs w:val="21"/>
            <w:u w:val="single"/>
          </w:rPr>
          <w:t>Automobile Manufacturing in China</w:t>
        </w:r>
      </w:hyperlink>
      <w:r w:rsidRPr="007D5167">
        <w:rPr>
          <w:rFonts w:eastAsia="Calibri" w:cs="Segoe UI"/>
          <w:szCs w:val="21"/>
        </w:rPr>
        <w:t xml:space="preserve">.  Report no. 3721. Accessed on February 3, 2018. </w:t>
      </w:r>
    </w:p>
    <w:p w14:paraId="150D02F5" w14:textId="77777777" w:rsidR="00C67657" w:rsidRPr="007D5167" w:rsidRDefault="00C67657" w:rsidP="00C67657">
      <w:pPr>
        <w:spacing w:after="240"/>
        <w:rPr>
          <w:rFonts w:eastAsia="Calibri" w:cs="Segoe UI"/>
          <w:szCs w:val="21"/>
        </w:rPr>
      </w:pPr>
      <w:r w:rsidRPr="007D5167">
        <w:rPr>
          <w:rFonts w:eastAsia="Calibri" w:cs="Segoe UI"/>
          <w:szCs w:val="21"/>
        </w:rPr>
        <w:t xml:space="preserve">Ibisworld.  </w:t>
      </w:r>
      <w:hyperlink r:id="rId122" w:history="1">
        <w:r w:rsidRPr="007D5167">
          <w:rPr>
            <w:rFonts w:eastAsia="Calibri" w:cs="Segoe UI"/>
            <w:color w:val="0000FF"/>
            <w:szCs w:val="21"/>
            <w:u w:val="single"/>
          </w:rPr>
          <w:t>Auto Parts Manufacturing in China</w:t>
        </w:r>
      </w:hyperlink>
      <w:r w:rsidRPr="007D5167">
        <w:rPr>
          <w:rFonts w:eastAsia="Calibri" w:cs="Segoe UI"/>
          <w:szCs w:val="21"/>
        </w:rPr>
        <w:t>.  Report no. 3725.  Accessed on February 3, 2018.</w:t>
      </w:r>
    </w:p>
    <w:p w14:paraId="2F372455" w14:textId="77777777" w:rsidR="00C67657" w:rsidRPr="007D5167" w:rsidRDefault="00C67657" w:rsidP="00C67657">
      <w:pPr>
        <w:spacing w:after="240"/>
        <w:rPr>
          <w:rFonts w:eastAsia="Calibri" w:cs="Segoe UI"/>
          <w:szCs w:val="21"/>
        </w:rPr>
      </w:pPr>
      <w:r w:rsidRPr="007D5167">
        <w:rPr>
          <w:rFonts w:eastAsia="Calibri" w:cs="Segoe UI"/>
          <w:szCs w:val="21"/>
        </w:rPr>
        <w:t xml:space="preserve">International Organization of Motor Vehicle Manufacturers.  </w:t>
      </w:r>
      <w:hyperlink r:id="rId123" w:history="1">
        <w:r w:rsidRPr="007D5167">
          <w:rPr>
            <w:rFonts w:eastAsia="Calibri" w:cs="Segoe UI"/>
            <w:color w:val="0000FF"/>
            <w:szCs w:val="21"/>
            <w:u w:val="single"/>
          </w:rPr>
          <w:t>Production Statistics, 2018</w:t>
        </w:r>
      </w:hyperlink>
      <w:r w:rsidRPr="007D5167">
        <w:rPr>
          <w:rFonts w:eastAsia="Calibri" w:cs="Segoe UI"/>
          <w:szCs w:val="21"/>
        </w:rPr>
        <w:t xml:space="preserve">.  Accessed on February 5, 2018. </w:t>
      </w:r>
    </w:p>
    <w:p w14:paraId="7179949D" w14:textId="77777777" w:rsidR="00C67657" w:rsidRPr="007D5167" w:rsidRDefault="00C67657" w:rsidP="00C67657">
      <w:pPr>
        <w:spacing w:after="240"/>
        <w:rPr>
          <w:rFonts w:eastAsia="Calibri" w:cs="Segoe UI"/>
          <w:szCs w:val="21"/>
        </w:rPr>
      </w:pPr>
      <w:r w:rsidRPr="007D5167">
        <w:rPr>
          <w:rFonts w:eastAsia="Calibri" w:cs="Segoe UI"/>
          <w:szCs w:val="21"/>
        </w:rPr>
        <w:t xml:space="preserve">Japan Ministry of Economy, Trade and Industry (MITI).  </w:t>
      </w:r>
      <w:hyperlink r:id="rId124" w:history="1">
        <w:r w:rsidRPr="007D5167">
          <w:rPr>
            <w:rFonts w:eastAsia="Calibri" w:cs="Segoe UI"/>
            <w:color w:val="0000FF"/>
            <w:szCs w:val="21"/>
            <w:u w:val="single"/>
          </w:rPr>
          <w:t>Census of Manufactures, 2014</w:t>
        </w:r>
      </w:hyperlink>
      <w:r w:rsidRPr="007D5167">
        <w:rPr>
          <w:rFonts w:eastAsia="Calibri" w:cs="Segoe UI"/>
          <w:szCs w:val="21"/>
        </w:rPr>
        <w:t>.  Tokyo, Japan. Accessed on February 6, 2018.</w:t>
      </w:r>
    </w:p>
    <w:p w14:paraId="60472CAA" w14:textId="77777777" w:rsidR="00C67657" w:rsidRPr="007D5167" w:rsidRDefault="00C67657" w:rsidP="00C67657">
      <w:pPr>
        <w:rPr>
          <w:rFonts w:eastAsia="Calibri"/>
          <w:szCs w:val="21"/>
        </w:rPr>
      </w:pPr>
      <w:r w:rsidRPr="007D5167">
        <w:rPr>
          <w:rFonts w:eastAsia="Calibri"/>
          <w:color w:val="000000"/>
          <w:szCs w:val="21"/>
          <w:shd w:val="clear" w:color="auto" w:fill="FFFFFF"/>
        </w:rPr>
        <w:t>Kee, Hiau Looi, Alessandro Nicita and Marcelo Olarreaga (2009). "</w:t>
      </w:r>
      <w:r w:rsidRPr="007D5167">
        <w:rPr>
          <w:rFonts w:eastAsia="Calibri"/>
          <w:color w:val="204E84"/>
          <w:szCs w:val="21"/>
          <w:u w:val="single"/>
          <w:shd w:val="clear" w:color="auto" w:fill="FFFFFF"/>
        </w:rPr>
        <w:fldChar w:fldCharType="begin"/>
      </w:r>
      <w:r w:rsidRPr="007D5167">
        <w:rPr>
          <w:rFonts w:eastAsia="Calibri"/>
          <w:color w:val="204E84"/>
          <w:szCs w:val="21"/>
          <w:u w:val="single"/>
          <w:shd w:val="clear" w:color="auto" w:fill="FFFFFF"/>
        </w:rPr>
        <w:instrText xml:space="preserve"> HYPERLINK "http://siteresources.worldbank.org/INTRES/Resources/469232-1107449512766/ecoj_2209.pdf" </w:instrText>
      </w:r>
      <w:r w:rsidRPr="007D5167">
        <w:rPr>
          <w:rFonts w:eastAsia="Calibri"/>
          <w:color w:val="204E84"/>
          <w:szCs w:val="21"/>
          <w:u w:val="single"/>
          <w:shd w:val="clear" w:color="auto" w:fill="FFFFFF"/>
        </w:rPr>
        <w:fldChar w:fldCharType="separate"/>
      </w:r>
      <w:r w:rsidRPr="007D5167">
        <w:rPr>
          <w:rFonts w:eastAsia="Calibri"/>
          <w:color w:val="0000FF"/>
          <w:szCs w:val="21"/>
          <w:u w:val="single"/>
          <w:shd w:val="clear" w:color="auto" w:fill="FFFFFF"/>
        </w:rPr>
        <w:t>Estimating Trade Restrictiveness Indices,"</w:t>
      </w:r>
      <w:r w:rsidRPr="007D5167">
        <w:rPr>
          <w:rFonts w:eastAsia="Calibri"/>
          <w:szCs w:val="21"/>
        </w:rPr>
        <w:t xml:space="preserve">  </w:t>
      </w:r>
      <w:r w:rsidRPr="007D5167">
        <w:rPr>
          <w:rFonts w:eastAsia="Calibri"/>
          <w:i/>
          <w:szCs w:val="21"/>
        </w:rPr>
        <w:t>Economic Journal</w:t>
      </w:r>
      <w:r w:rsidRPr="007D5167">
        <w:rPr>
          <w:rFonts w:eastAsia="Calibri"/>
          <w:szCs w:val="21"/>
        </w:rPr>
        <w:t xml:space="preserve"> 119: 172-199.</w:t>
      </w:r>
    </w:p>
    <w:p w14:paraId="258969AC" w14:textId="77777777" w:rsidR="00C67657" w:rsidRPr="007D5167" w:rsidRDefault="00C67657" w:rsidP="00C67657">
      <w:pPr>
        <w:rPr>
          <w:rFonts w:eastAsia="Calibri"/>
          <w:color w:val="0000FF"/>
          <w:szCs w:val="21"/>
          <w:u w:val="single"/>
        </w:rPr>
      </w:pPr>
    </w:p>
    <w:p w14:paraId="23A7C540" w14:textId="77777777" w:rsidR="00C67657" w:rsidRPr="007D5167" w:rsidRDefault="00C67657" w:rsidP="00C67657">
      <w:pPr>
        <w:spacing w:after="240"/>
        <w:rPr>
          <w:rFonts w:eastAsia="Calibri" w:cs="Segoe UI"/>
          <w:szCs w:val="21"/>
        </w:rPr>
      </w:pPr>
      <w:r w:rsidRPr="007D5167">
        <w:rPr>
          <w:rFonts w:eastAsia="Calibri"/>
          <w:color w:val="204E84"/>
          <w:szCs w:val="21"/>
          <w:u w:val="single"/>
          <w:shd w:val="clear" w:color="auto" w:fill="FFFFFF"/>
        </w:rPr>
        <w:fldChar w:fldCharType="end"/>
      </w:r>
      <w:r w:rsidRPr="007D5167">
        <w:rPr>
          <w:rFonts w:eastAsia="Calibri" w:cs="Segoe UI"/>
          <w:szCs w:val="21"/>
        </w:rPr>
        <w:t xml:space="preserve">Library of the European Parliament (2013).  </w:t>
      </w:r>
      <w:hyperlink r:id="rId125" w:history="1">
        <w:r w:rsidRPr="007D5167">
          <w:rPr>
            <w:rFonts w:eastAsia="Calibri" w:cs="Segoe UI"/>
            <w:color w:val="0000FF"/>
            <w:szCs w:val="21"/>
            <w:u w:val="single"/>
          </w:rPr>
          <w:t>Library Briefing:  A Picture of the EU Car Industry</w:t>
        </w:r>
      </w:hyperlink>
      <w:r w:rsidRPr="007D5167">
        <w:rPr>
          <w:rFonts w:eastAsia="Calibri" w:cs="Segoe UI"/>
          <w:szCs w:val="21"/>
        </w:rPr>
        <w:t>.  Accessed February 1, 2018.</w:t>
      </w:r>
    </w:p>
    <w:p w14:paraId="7646F2F3" w14:textId="77777777" w:rsidR="00C67657" w:rsidRPr="007D5167" w:rsidRDefault="00C67657" w:rsidP="00C67657">
      <w:pPr>
        <w:spacing w:after="240"/>
        <w:rPr>
          <w:rFonts w:eastAsia="Calibri" w:cs="Segoe UI"/>
          <w:szCs w:val="21"/>
        </w:rPr>
      </w:pPr>
      <w:r w:rsidRPr="007D5167">
        <w:rPr>
          <w:rFonts w:eastAsia="Calibri" w:cs="Segoe UI"/>
          <w:szCs w:val="21"/>
        </w:rPr>
        <w:t xml:space="preserve">Ministry of Economy and Pro-Mexico (2016).  </w:t>
      </w:r>
      <w:hyperlink r:id="rId126" w:history="1">
        <w:r w:rsidRPr="007D5167">
          <w:rPr>
            <w:rFonts w:eastAsia="Calibri" w:cs="Segoe UI"/>
            <w:color w:val="0000FF"/>
            <w:szCs w:val="21"/>
            <w:u w:val="single"/>
          </w:rPr>
          <w:t>Mexican Automotive Industry</w:t>
        </w:r>
      </w:hyperlink>
      <w:r w:rsidRPr="007D5167">
        <w:rPr>
          <w:rFonts w:eastAsia="Calibri" w:cs="Segoe UI"/>
          <w:szCs w:val="21"/>
        </w:rPr>
        <w:t>:  Current Situation, Challenges and Opportunities.  Mexico City, Mexico.</w:t>
      </w:r>
    </w:p>
    <w:p w14:paraId="1AE35827" w14:textId="77777777" w:rsidR="00C67657" w:rsidRPr="007D5167" w:rsidRDefault="00C67657" w:rsidP="00C67657">
      <w:pPr>
        <w:spacing w:after="240"/>
        <w:rPr>
          <w:rFonts w:eastAsia="Calibri" w:cs="Segoe UI"/>
          <w:szCs w:val="21"/>
        </w:rPr>
      </w:pPr>
      <w:r w:rsidRPr="007D5167">
        <w:rPr>
          <w:rFonts w:eastAsia="Calibri" w:cs="Segoe UI"/>
          <w:szCs w:val="21"/>
        </w:rPr>
        <w:t xml:space="preserve">National Bureau of Statistics of China. </w:t>
      </w:r>
      <w:hyperlink r:id="rId127" w:history="1">
        <w:r w:rsidRPr="007D5167">
          <w:rPr>
            <w:rFonts w:eastAsia="Calibri" w:cs="Segoe UI"/>
            <w:color w:val="0000FF"/>
            <w:szCs w:val="21"/>
            <w:u w:val="single"/>
          </w:rPr>
          <w:t>China Statistical Yearbook, 2016</w:t>
        </w:r>
      </w:hyperlink>
      <w:r w:rsidRPr="007D5167">
        <w:rPr>
          <w:rFonts w:eastAsia="Calibri" w:cs="Segoe UI"/>
          <w:szCs w:val="21"/>
        </w:rPr>
        <w:t>.  Accessed February 9, 2018.</w:t>
      </w:r>
    </w:p>
    <w:p w14:paraId="1EB99E05" w14:textId="77777777" w:rsidR="00C67657" w:rsidRPr="007D5167" w:rsidRDefault="00C67657" w:rsidP="00C67657">
      <w:pPr>
        <w:spacing w:after="240"/>
        <w:rPr>
          <w:rFonts w:eastAsia="Calibri" w:cs="Segoe UI"/>
          <w:szCs w:val="21"/>
        </w:rPr>
      </w:pPr>
      <w:r w:rsidRPr="007D5167">
        <w:rPr>
          <w:rFonts w:eastAsia="Calibri" w:cs="Segoe UI"/>
          <w:szCs w:val="21"/>
        </w:rPr>
        <w:t xml:space="preserve">Trading Economics.  </w:t>
      </w:r>
      <w:hyperlink r:id="rId128" w:history="1">
        <w:r w:rsidRPr="007D5167">
          <w:rPr>
            <w:rFonts w:eastAsia="Calibri" w:cs="Segoe UI"/>
            <w:color w:val="0000FF"/>
            <w:szCs w:val="21"/>
            <w:u w:val="single"/>
          </w:rPr>
          <w:t>Mexico Nominal Hourly Wages In Manufacturing</w:t>
        </w:r>
      </w:hyperlink>
      <w:r w:rsidRPr="007D5167">
        <w:rPr>
          <w:rFonts w:eastAsia="Calibri" w:cs="Segoe UI"/>
          <w:szCs w:val="21"/>
        </w:rPr>
        <w:t xml:space="preserve">. Accessed April 10, 2018. </w:t>
      </w:r>
    </w:p>
    <w:p w14:paraId="51EFF517" w14:textId="77777777" w:rsidR="00C67657" w:rsidRPr="007D5167" w:rsidRDefault="00C67657" w:rsidP="00C67657">
      <w:pPr>
        <w:spacing w:after="240"/>
        <w:rPr>
          <w:rFonts w:eastAsia="Calibri" w:cs="Segoe UI"/>
          <w:szCs w:val="21"/>
        </w:rPr>
      </w:pPr>
      <w:r w:rsidRPr="007D5167">
        <w:rPr>
          <w:rFonts w:eastAsia="Calibri" w:cs="Segoe UI"/>
          <w:szCs w:val="21"/>
        </w:rPr>
        <w:t xml:space="preserve">United States Census Bureau.  </w:t>
      </w:r>
      <w:hyperlink r:id="rId129" w:history="1">
        <w:r w:rsidRPr="007D5167">
          <w:rPr>
            <w:rFonts w:eastAsia="Calibri" w:cs="Segoe UI"/>
            <w:color w:val="0000FF"/>
            <w:szCs w:val="21"/>
            <w:u w:val="single"/>
          </w:rPr>
          <w:t>Statistical Abstract of the United States, 2012.</w:t>
        </w:r>
      </w:hyperlink>
      <w:r w:rsidRPr="007D5167">
        <w:rPr>
          <w:rFonts w:eastAsia="Calibri" w:cs="Segoe UI"/>
          <w:color w:val="0000FF"/>
          <w:szCs w:val="21"/>
          <w:u w:val="single"/>
        </w:rPr>
        <w:t xml:space="preserve"> </w:t>
      </w:r>
      <w:r w:rsidRPr="007D5167">
        <w:rPr>
          <w:rFonts w:eastAsia="Calibri" w:cs="Segoe UI"/>
          <w:szCs w:val="21"/>
        </w:rPr>
        <w:t>Accessed February 5, 2018.</w:t>
      </w:r>
    </w:p>
    <w:p w14:paraId="7D9A53EF" w14:textId="77777777" w:rsidR="00C67657" w:rsidRPr="007D5167" w:rsidRDefault="00C67657" w:rsidP="00C67657">
      <w:pPr>
        <w:spacing w:after="240"/>
        <w:rPr>
          <w:rFonts w:eastAsia="Calibri" w:cs="Segoe UI"/>
          <w:szCs w:val="21"/>
        </w:rPr>
      </w:pPr>
      <w:r w:rsidRPr="007D5167">
        <w:rPr>
          <w:rFonts w:eastAsia="Calibri" w:cs="Segoe UI"/>
          <w:szCs w:val="21"/>
        </w:rPr>
        <w:t xml:space="preserve">United States Census Bureau.  </w:t>
      </w:r>
      <w:hyperlink r:id="rId130" w:history="1">
        <w:r w:rsidRPr="007D5167">
          <w:rPr>
            <w:rFonts w:eastAsia="Calibri" w:cs="Segoe UI"/>
            <w:color w:val="0000FF"/>
            <w:szCs w:val="21"/>
            <w:u w:val="single"/>
          </w:rPr>
          <w:t>Annual Survey of Manufactures, 2016</w:t>
        </w:r>
      </w:hyperlink>
      <w:r w:rsidRPr="007D5167">
        <w:rPr>
          <w:rFonts w:eastAsia="Calibri" w:cs="Segoe UI"/>
          <w:szCs w:val="21"/>
        </w:rPr>
        <w:t xml:space="preserve">  Accessed February 4, 2018.</w:t>
      </w:r>
    </w:p>
    <w:p w14:paraId="2492FD33" w14:textId="77777777" w:rsidR="00C67657" w:rsidRPr="007D5167" w:rsidRDefault="00C67657" w:rsidP="00C67657">
      <w:pPr>
        <w:spacing w:after="240"/>
        <w:rPr>
          <w:rFonts w:eastAsia="Calibri" w:cs="Segoe UI"/>
          <w:szCs w:val="21"/>
        </w:rPr>
      </w:pPr>
      <w:r w:rsidRPr="007D5167">
        <w:rPr>
          <w:rFonts w:eastAsia="Calibri" w:cs="Segoe UI"/>
          <w:szCs w:val="21"/>
        </w:rPr>
        <w:t xml:space="preserve">United States International Trade Administration, U.S. Department of Commerce (2017).  </w:t>
      </w:r>
      <w:hyperlink r:id="rId131" w:history="1">
        <w:r w:rsidRPr="007D5167">
          <w:rPr>
            <w:rFonts w:eastAsia="Calibri" w:cs="Segoe UI"/>
            <w:color w:val="0000FF"/>
            <w:szCs w:val="21"/>
            <w:u w:val="single"/>
          </w:rPr>
          <w:t>Mexico:  Automotive Parts and Supplies</w:t>
        </w:r>
      </w:hyperlink>
      <w:r w:rsidRPr="007D5167">
        <w:rPr>
          <w:rFonts w:eastAsia="Calibri" w:cs="Segoe UI"/>
          <w:szCs w:val="21"/>
        </w:rPr>
        <w:t>.  Accessed February 5, 2018.</w:t>
      </w:r>
    </w:p>
    <w:p w14:paraId="36084D4B" w14:textId="77777777" w:rsidR="00C67657" w:rsidRPr="007D5167" w:rsidRDefault="00C67657" w:rsidP="00C67657">
      <w:pPr>
        <w:spacing w:after="240"/>
        <w:rPr>
          <w:rFonts w:eastAsia="Calibri" w:cs="Segoe UI"/>
          <w:szCs w:val="21"/>
        </w:rPr>
      </w:pPr>
      <w:r w:rsidRPr="007D5167">
        <w:rPr>
          <w:rFonts w:eastAsia="Calibri" w:cs="Segoe UI"/>
          <w:szCs w:val="21"/>
        </w:rPr>
        <w:t xml:space="preserve">United States International Trade Administration, U.S. Department of Commerce (2017).  </w:t>
      </w:r>
      <w:hyperlink r:id="rId132" w:history="1">
        <w:r w:rsidRPr="007D5167">
          <w:rPr>
            <w:rFonts w:eastAsia="Calibri" w:cs="Segoe UI"/>
            <w:color w:val="0000FF"/>
            <w:szCs w:val="21"/>
            <w:u w:val="single"/>
          </w:rPr>
          <w:t>China:  Automotive Industry.</w:t>
        </w:r>
      </w:hyperlink>
      <w:r w:rsidRPr="007D5167">
        <w:rPr>
          <w:rFonts w:eastAsia="Calibri" w:cs="Segoe UI"/>
          <w:szCs w:val="21"/>
        </w:rPr>
        <w:t xml:space="preserve"> Accessed February 6, 2018.</w:t>
      </w:r>
    </w:p>
    <w:p w14:paraId="7789FFD3" w14:textId="77777777" w:rsidR="00C67657" w:rsidRPr="007D5167" w:rsidRDefault="00C67657" w:rsidP="00C67657">
      <w:pPr>
        <w:spacing w:after="240"/>
        <w:rPr>
          <w:rFonts w:eastAsia="Calibri" w:cs="Segoe UI"/>
          <w:szCs w:val="21"/>
        </w:rPr>
      </w:pPr>
      <w:r w:rsidRPr="007D5167">
        <w:rPr>
          <w:rFonts w:eastAsia="Calibri" w:cs="Segoe UI"/>
          <w:szCs w:val="21"/>
        </w:rPr>
        <w:t xml:space="preserve">United States International Trade Commission (2016).  </w:t>
      </w:r>
      <w:hyperlink r:id="rId133" w:history="1">
        <w:r w:rsidRPr="007D5167">
          <w:rPr>
            <w:rFonts w:eastAsia="Calibri" w:cs="Segoe UI"/>
            <w:color w:val="0000FF"/>
            <w:szCs w:val="21"/>
            <w:u w:val="single"/>
          </w:rPr>
          <w:t>Trans-Pacific Partnership Agreement:  Likely Impact on the U.S. Economy and on Specific Industry Sectors</w:t>
        </w:r>
      </w:hyperlink>
      <w:r w:rsidRPr="007D5167">
        <w:rPr>
          <w:rFonts w:eastAsia="Calibri" w:cs="Segoe UI"/>
          <w:szCs w:val="21"/>
        </w:rPr>
        <w:t xml:space="preserve">.  Publication Number: 4607 Investigation Number: TPA-105-001.  Washington, DC. </w:t>
      </w:r>
    </w:p>
    <w:p w14:paraId="042829BB" w14:textId="77777777" w:rsidR="00C67657" w:rsidRPr="007D5167" w:rsidRDefault="00C67657" w:rsidP="00C67657">
      <w:pPr>
        <w:spacing w:after="240"/>
        <w:rPr>
          <w:rFonts w:eastAsia="Calibri" w:cs="Segoe UI"/>
          <w:szCs w:val="21"/>
        </w:rPr>
      </w:pPr>
      <w:r w:rsidRPr="007D5167">
        <w:rPr>
          <w:rFonts w:eastAsia="Calibri" w:cs="Segoe UI"/>
          <w:szCs w:val="21"/>
        </w:rPr>
        <w:t>World Integrated Trade Solution (WITS).  Accessed February 16, 2018.</w:t>
      </w:r>
    </w:p>
    <w:p w14:paraId="13D5A9F4" w14:textId="77777777" w:rsidR="00C67657" w:rsidRPr="007D5167" w:rsidRDefault="00C67657" w:rsidP="00C67657">
      <w:pPr>
        <w:spacing w:after="240"/>
        <w:rPr>
          <w:rFonts w:cs="Segoe UI"/>
          <w:szCs w:val="21"/>
        </w:rPr>
      </w:pPr>
      <w:r w:rsidRPr="007D5167">
        <w:rPr>
          <w:rFonts w:eastAsia="Calibri" w:cs="Segoe UI"/>
          <w:szCs w:val="21"/>
        </w:rPr>
        <w:t xml:space="preserve">World Trade Organization (2012).  </w:t>
      </w:r>
      <w:hyperlink r:id="rId134" w:history="1">
        <w:r w:rsidRPr="007D5167">
          <w:rPr>
            <w:rFonts w:eastAsia="Calibri" w:cs="Segoe UI"/>
            <w:color w:val="0000FF"/>
            <w:szCs w:val="21"/>
            <w:u w:val="single"/>
          </w:rPr>
          <w:t>New Evidence on Preference Utilization</w:t>
        </w:r>
      </w:hyperlink>
      <w:r w:rsidRPr="007D5167">
        <w:rPr>
          <w:rFonts w:eastAsia="Calibri" w:cs="Segoe UI"/>
          <w:szCs w:val="21"/>
        </w:rPr>
        <w:t>.  Staff Working Paper ERSD-2012-12.  Geneva, Switzerland.</w:t>
      </w:r>
      <w:bookmarkEnd w:id="639"/>
      <w:bookmarkEnd w:id="640"/>
    </w:p>
    <w:p w14:paraId="06E59FE7" w14:textId="77777777" w:rsidR="00C67657" w:rsidRPr="00CE4A79" w:rsidRDefault="00C67657" w:rsidP="00C67657"/>
    <w:p w14:paraId="3E1B0A14" w14:textId="77777777" w:rsidR="00071058" w:rsidRPr="007D6648" w:rsidRDefault="00071058" w:rsidP="00C67657">
      <w:pPr>
        <w:pStyle w:val="Heading5"/>
        <w:numPr>
          <w:ilvl w:val="0"/>
          <w:numId w:val="0"/>
        </w:numPr>
        <w:rPr>
          <w:rPrChange w:id="660" w:author="Ochoa, Javier" w:date="2018-06-08T15:24:00Z">
            <w:rPr>
              <w:lang w:val="es-AR"/>
            </w:rPr>
          </w:rPrChange>
        </w:rPr>
      </w:pPr>
    </w:p>
    <w:sectPr w:rsidR="00071058" w:rsidRPr="007D6648" w:rsidSect="00A1000A">
      <w:headerReference w:type="even" r:id="rId135"/>
      <w:headerReference w:type="default" r:id="rId136"/>
      <w:footerReference w:type="even" r:id="rId137"/>
      <w:footerReference w:type="default" r:id="rId138"/>
      <w:headerReference w:type="first" r:id="rId139"/>
      <w:footerReference w:type="first" r:id="rId140"/>
      <w:footnotePr>
        <w:numRestart w:val="eachSect"/>
      </w:footnotePr>
      <w:pgSz w:w="12240" w:h="15840" w:code="1"/>
      <w:pgMar w:top="1440" w:right="1469" w:bottom="1440" w:left="1469" w:header="288" w:footer="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B2EA6" w14:textId="77777777" w:rsidR="004F2739" w:rsidRDefault="004F2739">
      <w:r>
        <w:separator/>
      </w:r>
    </w:p>
  </w:endnote>
  <w:endnote w:type="continuationSeparator" w:id="0">
    <w:p w14:paraId="26FBFE93" w14:textId="77777777" w:rsidR="004F2739" w:rsidRDefault="004F2739">
      <w:r>
        <w:continuationSeparator/>
      </w:r>
    </w:p>
  </w:endnote>
  <w:endnote w:type="continuationNotice" w:id="1">
    <w:p w14:paraId="499A08F3" w14:textId="77777777" w:rsidR="004F2739" w:rsidRDefault="004F27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Frutiger LT Std 55 Roman">
    <w:altName w:val="Calibri"/>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Caslon Pro">
    <w:altName w:val="Palatino Linotype"/>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SegoeUI-Bold">
    <w:altName w:val="Segoe UI"/>
    <w:panose1 w:val="00000000000000000000"/>
    <w:charset w:val="00"/>
    <w:family w:val="swiss"/>
    <w:notTrueType/>
    <w:pitch w:val="default"/>
    <w:sig w:usb0="00000003" w:usb1="00000000" w:usb2="00000000" w:usb3="00000000" w:csb0="00000001" w:csb1="00000000"/>
  </w:font>
  <w:font w:name="SegoeUI">
    <w:altName w:val="Segoe UI"/>
    <w:panose1 w:val="00000000000000000000"/>
    <w:charset w:val="00"/>
    <w:family w:val="swiss"/>
    <w:notTrueType/>
    <w:pitch w:val="default"/>
    <w:sig w:usb0="00000003" w:usb1="08070000" w:usb2="00000010" w:usb3="00000000" w:csb0="00020001" w:csb1="00000000"/>
  </w:font>
  <w:font w:name="Frutiger LT Std 45 Light">
    <w:altName w:val="Calibri"/>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3816D" w14:textId="4F4A6555" w:rsidR="009B57E0" w:rsidRDefault="009B57E0" w:rsidP="00BF5951">
    <w:pPr>
      <w:pStyle w:val="Footer"/>
      <w:tabs>
        <w:tab w:val="clear" w:pos="4320"/>
        <w:tab w:val="left" w:pos="450"/>
        <w:tab w:val="center" w:pos="1440"/>
      </w:tabs>
    </w:pPr>
    <w:r w:rsidRPr="00407C89">
      <w:rPr>
        <w:rStyle w:val="PageNumber"/>
        <w:b/>
        <w:bCs/>
        <w:sz w:val="16"/>
        <w:szCs w:val="16"/>
        <w:highlight w:val="lightGray"/>
      </w:rPr>
      <w:fldChar w:fldCharType="begin"/>
    </w:r>
    <w:r w:rsidRPr="00407C89">
      <w:rPr>
        <w:rStyle w:val="PageNumber"/>
        <w:b/>
        <w:bCs/>
        <w:sz w:val="16"/>
        <w:szCs w:val="16"/>
        <w:highlight w:val="lightGray"/>
      </w:rPr>
      <w:instrText xml:space="preserve"> PAGE </w:instrText>
    </w:r>
    <w:r w:rsidRPr="00407C89">
      <w:rPr>
        <w:rStyle w:val="PageNumber"/>
        <w:b/>
        <w:bCs/>
        <w:sz w:val="16"/>
        <w:szCs w:val="16"/>
        <w:highlight w:val="lightGray"/>
      </w:rPr>
      <w:fldChar w:fldCharType="separate"/>
    </w:r>
    <w:r>
      <w:rPr>
        <w:rStyle w:val="PageNumber"/>
        <w:b/>
        <w:bCs/>
        <w:noProof/>
        <w:sz w:val="16"/>
        <w:szCs w:val="16"/>
        <w:highlight w:val="lightGray"/>
      </w:rPr>
      <w:t>2</w:t>
    </w:r>
    <w:r w:rsidRPr="00407C89">
      <w:rPr>
        <w:rStyle w:val="PageNumber"/>
        <w:b/>
        <w:bCs/>
        <w:sz w:val="16"/>
        <w:szCs w:val="16"/>
        <w:highlight w:val="lightGray"/>
      </w:rPr>
      <w:fldChar w:fldCharType="end"/>
    </w:r>
    <w:r>
      <w:rPr>
        <w:rStyle w:val="PageNumber"/>
        <w:sz w:val="16"/>
        <w:szCs w:val="16"/>
      </w:rPr>
      <w:tab/>
    </w:r>
    <w:r w:rsidRPr="000D2F50">
      <w:rPr>
        <w:caps/>
        <w:color w:val="4B82AD"/>
        <w:sz w:val="16"/>
        <w:szCs w:val="16"/>
      </w:rPr>
      <w:t>International</w:t>
    </w:r>
    <w:r w:rsidRPr="000D2F50">
      <w:rPr>
        <w:caps/>
        <w:color w:val="4B82AD"/>
        <w:sz w:val="16"/>
      </w:rPr>
      <w:t xml:space="preserve"> Monetary Fund</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183A6" w14:textId="42BB29FF" w:rsidR="009B57E0" w:rsidRDefault="009B57E0" w:rsidP="003D3B98">
    <w:pPr>
      <w:pStyle w:val="Footer"/>
      <w:tabs>
        <w:tab w:val="clear" w:pos="4320"/>
        <w:tab w:val="left" w:pos="450"/>
        <w:tab w:val="center" w:pos="1440"/>
      </w:tabs>
    </w:pP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64</w:t>
    </w:r>
    <w:r w:rsidRPr="00F11DC6">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41AED" w14:textId="105B6FD5" w:rsidR="009B57E0" w:rsidRPr="005C5EC1" w:rsidRDefault="009B57E0" w:rsidP="005C5EC1">
    <w:pPr>
      <w:pStyle w:val="Footer"/>
      <w:tabs>
        <w:tab w:val="clear" w:pos="4320"/>
        <w:tab w:val="clear" w:pos="8640"/>
        <w:tab w:val="left" w:pos="450"/>
        <w:tab w:val="center" w:pos="1440"/>
        <w:tab w:val="right" w:pos="3240"/>
      </w:tabs>
      <w:ind w:right="80"/>
      <w:jc w:val="right"/>
      <w:rPr>
        <w:rFonts w:cs="Segoe UI"/>
        <w:sz w:val="18"/>
        <w:szCs w:val="18"/>
      </w:rPr>
    </w:pPr>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502505">
      <w:rPr>
        <w:rStyle w:val="PageNumber"/>
        <w:rFonts w:cs="Segoe UI"/>
        <w:b/>
        <w:bCs/>
        <w:sz w:val="18"/>
        <w:szCs w:val="18"/>
        <w:highlight w:val="lightGray"/>
      </w:rPr>
      <w:fldChar w:fldCharType="begin"/>
    </w:r>
    <w:r w:rsidRPr="00502505">
      <w:rPr>
        <w:rStyle w:val="PageNumber"/>
        <w:rFonts w:cs="Segoe UI"/>
        <w:b/>
        <w:bCs/>
        <w:sz w:val="18"/>
        <w:szCs w:val="18"/>
        <w:highlight w:val="lightGray"/>
      </w:rPr>
      <w:instrText xml:space="preserve"> PAGE </w:instrText>
    </w:r>
    <w:r w:rsidRPr="00502505">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63</w:t>
    </w:r>
    <w:r w:rsidRPr="00502505">
      <w:rPr>
        <w:rStyle w:val="PageNumber"/>
        <w:rFonts w:cs="Segoe UI"/>
        <w:b/>
        <w:bCs/>
        <w:sz w:val="18"/>
        <w:szCs w:val="18"/>
        <w:highlight w:val="lightGray"/>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F7070" w14:textId="77777777" w:rsidR="009B57E0" w:rsidRPr="00F46A72" w:rsidRDefault="009B57E0" w:rsidP="00F46A7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6D5AE" w14:textId="77777777" w:rsidR="009B57E0" w:rsidRPr="005C5EC1" w:rsidRDefault="009B57E0" w:rsidP="005C5EC1">
    <w:pPr>
      <w:pStyle w:val="Footer"/>
      <w:tabs>
        <w:tab w:val="clear" w:pos="4320"/>
        <w:tab w:val="clear" w:pos="8640"/>
        <w:tab w:val="left" w:pos="450"/>
        <w:tab w:val="center" w:pos="1440"/>
        <w:tab w:val="right" w:pos="3240"/>
      </w:tabs>
      <w:ind w:right="80"/>
      <w:jc w:val="right"/>
      <w:rPr>
        <w:rFonts w:cs="Segoe UI"/>
        <w:sz w:val="18"/>
        <w:szCs w:val="18"/>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70519" w14:textId="5FCF74B1" w:rsidR="009B57E0" w:rsidRDefault="009B57E0">
    <w:pPr>
      <w:pStyle w:val="Footer"/>
      <w:tabs>
        <w:tab w:val="clear" w:pos="4320"/>
        <w:tab w:val="left" w:pos="450"/>
        <w:tab w:val="center" w:pos="1440"/>
      </w:tabs>
      <w:pPrChange w:id="664" w:author="Ochoa, Javier" w:date="2018-06-08T15:24:00Z">
        <w:pPr/>
      </w:pPrChange>
    </w:pPr>
    <w:r w:rsidRPr="00971BFC">
      <w:rPr>
        <w:rStyle w:val="PageNumber"/>
        <w:rFonts w:cs="Segoe UI"/>
        <w:b/>
        <w:bCs/>
        <w:sz w:val="18"/>
        <w:szCs w:val="18"/>
        <w:highlight w:val="lightGray"/>
      </w:rPr>
      <w:fldChar w:fldCharType="begin"/>
    </w:r>
    <w:r w:rsidRPr="00971BFC">
      <w:rPr>
        <w:rStyle w:val="PageNumber"/>
        <w:rFonts w:cs="Segoe UI"/>
        <w:b/>
        <w:bCs/>
        <w:sz w:val="18"/>
        <w:szCs w:val="18"/>
        <w:highlight w:val="lightGray"/>
      </w:rPr>
      <w:instrText xml:space="preserve"> PAGE </w:instrText>
    </w:r>
    <w:r w:rsidRPr="00971BFC">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68</w:t>
    </w:r>
    <w:r w:rsidRPr="00971BFC">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0FAFC" w14:textId="3ACC6932" w:rsidR="009B57E0" w:rsidRDefault="009B57E0">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971BFC">
      <w:rPr>
        <w:rStyle w:val="PageNumber"/>
        <w:rFonts w:cs="Segoe UI"/>
        <w:b/>
        <w:bCs/>
        <w:sz w:val="18"/>
        <w:szCs w:val="18"/>
        <w:highlight w:val="lightGray"/>
      </w:rPr>
      <w:fldChar w:fldCharType="begin"/>
    </w:r>
    <w:r w:rsidRPr="00971BFC">
      <w:rPr>
        <w:rStyle w:val="PageNumber"/>
        <w:rFonts w:cs="Segoe UI"/>
        <w:b/>
        <w:bCs/>
        <w:sz w:val="18"/>
        <w:szCs w:val="18"/>
        <w:highlight w:val="lightGray"/>
      </w:rPr>
      <w:instrText xml:space="preserve"> PAGE </w:instrText>
    </w:r>
    <w:r w:rsidRPr="00971BFC">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67</w:t>
    </w:r>
    <w:r w:rsidRPr="00971BFC">
      <w:rPr>
        <w:rStyle w:val="PageNumber"/>
        <w:rFonts w:cs="Segoe UI"/>
        <w:b/>
        <w:bCs/>
        <w:sz w:val="18"/>
        <w:szCs w:val="18"/>
        <w:highlight w:val="lightGray"/>
      </w:rPr>
      <w:fldChar w:fldCharType="end"/>
    </w:r>
  </w:p>
  <w:p w14:paraId="0B47EDC2" w14:textId="71D81725" w:rsidR="009B57E0" w:rsidRPr="005E7AE9" w:rsidRDefault="009B57E0">
    <w:pPr>
      <w:pStyle w:val="Footer"/>
      <w:tabs>
        <w:tab w:val="clear" w:pos="4320"/>
        <w:tab w:val="clear" w:pos="8640"/>
        <w:tab w:val="left" w:pos="450"/>
        <w:tab w:val="center" w:pos="1440"/>
        <w:tab w:val="right" w:pos="3240"/>
      </w:tabs>
      <w:ind w:right="80"/>
      <w:jc w:val="right"/>
      <w:rPr>
        <w:sz w:val="18"/>
        <w:rPrChange w:id="665" w:author="Ochoa, Javier" w:date="2018-06-08T15:24:00Z">
          <w:rPr/>
        </w:rPrChange>
      </w:rPr>
      <w:pPrChange w:id="666" w:author="Ochoa, Javier" w:date="2018-06-08T15:24:00Z">
        <w:pPr/>
      </w:pPrChan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31AE7" w14:textId="77777777" w:rsidR="009B57E0" w:rsidRDefault="009B57E0" w:rsidP="001B1223">
    <w:pPr>
      <w:pStyle w:val="Footer"/>
      <w:tabs>
        <w:tab w:val="clear" w:pos="8640"/>
        <w:tab w:val="right" w:pos="9000"/>
      </w:tabs>
      <w:ind w:left="1440" w:firstLine="4320"/>
    </w:pPr>
    <w:r>
      <w:rPr>
        <w:noProof/>
      </w:rPr>
      <mc:AlternateContent>
        <mc:Choice Requires="wps">
          <w:drawing>
            <wp:anchor distT="0" distB="0" distL="114300" distR="114300" simplePos="0" relativeHeight="251660288" behindDoc="0" locked="0" layoutInCell="1" allowOverlap="1" wp14:anchorId="4ACD8B90" wp14:editId="4A6FEF8D">
              <wp:simplePos x="0" y="0"/>
              <wp:positionH relativeFrom="column">
                <wp:posOffset>5410200</wp:posOffset>
              </wp:positionH>
              <wp:positionV relativeFrom="paragraph">
                <wp:posOffset>-16510</wp:posOffset>
              </wp:positionV>
              <wp:extent cx="295275" cy="180975"/>
              <wp:effectExtent l="0" t="0" r="9525" b="9525"/>
              <wp:wrapNone/>
              <wp:docPr id="49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8097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14:paraId="5A08EFDC" w14:textId="77777777" w:rsidR="009B57E0" w:rsidRDefault="009B57E0" w:rsidP="001B1223">
                          <w:r>
                            <w:fldChar w:fldCharType="begin"/>
                          </w:r>
                          <w:r>
                            <w:instrText xml:space="preserve"> PAGE </w:instrText>
                          </w:r>
                          <w:r>
                            <w:fldChar w:fldCharType="separate"/>
                          </w:r>
                          <w:r>
                            <w:rPr>
                              <w:noProof/>
                            </w:rPr>
                            <w:t>3</w:t>
                          </w:r>
                          <w:r>
                            <w:rPr>
                              <w:noProof/>
                            </w:rPr>
                            <w:fldChar w:fldCharType="end"/>
                          </w:r>
                          <w:r>
                            <w:t xml:space="preserve"> </w:t>
                          </w:r>
                        </w:p>
                        <w:p w14:paraId="23E6AD14" w14:textId="77777777" w:rsidR="009B57E0" w:rsidRDefault="009B57E0"/>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CD8B90" id="_x0000_t202" coordsize="21600,21600" o:spt="202" path="m,l,21600r21600,l21600,xe">
              <v:stroke joinstyle="miter"/>
              <v:path gradientshapeok="t" o:connecttype="rect"/>
            </v:shapetype>
            <v:shape id="Text Box 13" o:spid="_x0000_s1045" type="#_x0000_t202" style="position:absolute;left:0;text-align:left;margin-left:426pt;margin-top:-1.3pt;width:23.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" fillcolor="#666 [1936]" strokecolor="#666 [1936]" strokeweight="1pt">
              <v:fill color2="#ccc [656]" angle="135" focus="50%" type="gradient"/>
              <v:shadow color="#7f7f7f [1601]" opacity=".5" offset="1pt"/>
              <v:textbox inset="5.85pt,.7pt,5.85pt,.7pt">
                <w:txbxContent>
                  <w:p w14:paraId="5A08EFDC" w14:textId="77777777" w:rsidR="009B57E0" w:rsidRDefault="009B57E0" w:rsidP="001B1223">
                    <w:r>
                      <w:fldChar w:fldCharType="begin"/>
                    </w:r>
                    <w:r>
                      <w:instrText xml:space="preserve"> PAGE </w:instrText>
                    </w:r>
                    <w:r>
                      <w:fldChar w:fldCharType="separate"/>
                    </w:r>
                    <w:r>
                      <w:rPr>
                        <w:noProof/>
                      </w:rPr>
                      <w:t>3</w:t>
                    </w:r>
                    <w:r>
                      <w:rPr>
                        <w:noProof/>
                      </w:rPr>
                      <w:fldChar w:fldCharType="end"/>
                    </w:r>
                    <w:r>
                      <w:t xml:space="preserve"> </w:t>
                    </w:r>
                  </w:p>
                  <w:p w14:paraId="23E6AD14" w14:textId="77777777" w:rsidR="009B57E0" w:rsidRDefault="009B57E0"/>
                </w:txbxContent>
              </v:textbox>
            </v:shape>
          </w:pict>
        </mc:Fallback>
      </mc:AlternateContent>
    </w:r>
    <w:r>
      <w:t xml:space="preserve">International Monetary Fund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44E88" w14:textId="7F3B9185" w:rsidR="009B57E0" w:rsidRPr="00F11DC6" w:rsidRDefault="009B57E0" w:rsidP="00F11DC6">
    <w:pPr>
      <w:pStyle w:val="Footer"/>
      <w:tabs>
        <w:tab w:val="clear" w:pos="4320"/>
        <w:tab w:val="clear" w:pos="8640"/>
        <w:tab w:val="left" w:pos="450"/>
        <w:tab w:val="center" w:pos="1440"/>
        <w:tab w:val="right" w:pos="3240"/>
      </w:tabs>
      <w:ind w:right="80"/>
      <w:jc w:val="right"/>
      <w:rPr>
        <w:rFonts w:cs="Segoe UI"/>
        <w:sz w:val="18"/>
        <w:szCs w:val="18"/>
      </w:rPr>
    </w:pPr>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21</w:t>
    </w:r>
    <w:r w:rsidRPr="00F11DC6">
      <w:rPr>
        <w:rStyle w:val="PageNumber"/>
        <w:rFonts w:cs="Segoe UI"/>
        <w:b/>
        <w:bCs/>
        <w:sz w:val="18"/>
        <w:szCs w:val="18"/>
        <w:highlight w:val="lightGray"/>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737E1" w14:textId="77777777" w:rsidR="009B57E0" w:rsidRPr="002A3F0F" w:rsidRDefault="009B57E0" w:rsidP="002A3F0F">
    <w:pPr>
      <w:pStyle w:val="Footer"/>
      <w:tabs>
        <w:tab w:val="clear" w:pos="4320"/>
        <w:tab w:val="clear" w:pos="8640"/>
        <w:tab w:val="left" w:pos="450"/>
        <w:tab w:val="center" w:pos="1440"/>
        <w:tab w:val="right" w:pos="3240"/>
      </w:tabs>
      <w:ind w:right="80"/>
      <w:jc w:val="right"/>
      <w:rPr>
        <w:rFonts w:cs="Segoe UI"/>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DE9CB" w14:textId="677EA836" w:rsidR="009B57E0" w:rsidRPr="00F11DC6" w:rsidRDefault="009B57E0" w:rsidP="00BF5951">
    <w:pPr>
      <w:pStyle w:val="Footer"/>
      <w:tabs>
        <w:tab w:val="clear" w:pos="4320"/>
        <w:tab w:val="left" w:pos="450"/>
        <w:tab w:val="center" w:pos="1440"/>
      </w:tabs>
      <w:rPr>
        <w:rFonts w:cs="Segoe UI"/>
        <w:sz w:val="18"/>
        <w:szCs w:val="18"/>
      </w:rPr>
    </w:pP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2</w:t>
    </w:r>
    <w:r w:rsidRPr="00F11DC6">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6799D" w14:textId="24FDAB2A" w:rsidR="009B57E0" w:rsidRPr="00F11DC6" w:rsidRDefault="009B57E0" w:rsidP="00BF5951">
    <w:pPr>
      <w:pStyle w:val="Footer"/>
      <w:tabs>
        <w:tab w:val="clear" w:pos="4320"/>
        <w:tab w:val="left" w:pos="450"/>
        <w:tab w:val="center" w:pos="1440"/>
      </w:tabs>
      <w:rPr>
        <w:rFonts w:cs="Segoe UI"/>
        <w:sz w:val="18"/>
        <w:szCs w:val="18"/>
      </w:rPr>
    </w:pP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Pr>
        <w:rStyle w:val="PageNumber"/>
        <w:rFonts w:cs="Segoe UI"/>
        <w:b/>
        <w:bCs/>
        <w:noProof/>
        <w:sz w:val="18"/>
        <w:szCs w:val="18"/>
        <w:highlight w:val="lightGray"/>
      </w:rPr>
      <w:t>4</w:t>
    </w:r>
    <w:r w:rsidRPr="00F11DC6">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11F0F" w14:textId="5656183E" w:rsidR="009B57E0" w:rsidRDefault="009B57E0" w:rsidP="003D3B98">
    <w:pPr>
      <w:pStyle w:val="Footer"/>
      <w:tabs>
        <w:tab w:val="clear" w:pos="4320"/>
        <w:tab w:val="left" w:pos="450"/>
        <w:tab w:val="center" w:pos="1440"/>
      </w:tabs>
    </w:pPr>
    <w:r w:rsidRPr="00FB3B31">
      <w:rPr>
        <w:rStyle w:val="PageNumber"/>
        <w:rFonts w:cs="Segoe UI"/>
        <w:b/>
        <w:bCs/>
        <w:sz w:val="18"/>
        <w:szCs w:val="18"/>
        <w:highlight w:val="lightGray"/>
      </w:rPr>
      <w:fldChar w:fldCharType="begin"/>
    </w:r>
    <w:r w:rsidRPr="00FB3B31">
      <w:rPr>
        <w:rStyle w:val="PageNumber"/>
        <w:rFonts w:cs="Segoe UI"/>
        <w:b/>
        <w:bCs/>
        <w:sz w:val="18"/>
        <w:szCs w:val="18"/>
        <w:highlight w:val="lightGray"/>
      </w:rPr>
      <w:instrText xml:space="preserve"> PAGE </w:instrText>
    </w:r>
    <w:r w:rsidRPr="00FB3B31">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20</w:t>
    </w:r>
    <w:r w:rsidRPr="00FB3B31">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9E8AA" w14:textId="77777777" w:rsidR="009B57E0" w:rsidRDefault="009B57E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F18D3" w14:textId="77777777" w:rsidR="009B57E0" w:rsidRDefault="009B57E0" w:rsidP="003D3B98">
    <w:pPr>
      <w:pStyle w:val="Footer"/>
      <w:tabs>
        <w:tab w:val="clear" w:pos="4320"/>
        <w:tab w:val="left" w:pos="450"/>
        <w:tab w:val="center" w:pos="1440"/>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62CDF" w14:textId="77777777" w:rsidR="009B57E0" w:rsidRPr="005C5EC1" w:rsidRDefault="009B57E0" w:rsidP="005C5EC1">
    <w:pPr>
      <w:pStyle w:val="Footer"/>
      <w:tabs>
        <w:tab w:val="clear" w:pos="4320"/>
        <w:tab w:val="clear" w:pos="8640"/>
        <w:tab w:val="left" w:pos="450"/>
        <w:tab w:val="center" w:pos="1440"/>
        <w:tab w:val="right" w:pos="3240"/>
      </w:tabs>
      <w:ind w:right="80"/>
      <w:jc w:val="right"/>
      <w:rPr>
        <w:rFonts w:cs="Segoe U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64013" w14:textId="77777777" w:rsidR="004F2739" w:rsidRDefault="004F2739">
      <w:r>
        <w:separator/>
      </w:r>
    </w:p>
  </w:footnote>
  <w:footnote w:type="continuationSeparator" w:id="0">
    <w:p w14:paraId="3740F28E" w14:textId="77777777" w:rsidR="004F2739" w:rsidRDefault="004F2739">
      <w:r>
        <w:continuationSeparator/>
      </w:r>
    </w:p>
  </w:footnote>
  <w:footnote w:type="continuationNotice" w:id="1">
    <w:p w14:paraId="6B0E1AE3" w14:textId="77777777" w:rsidR="004F2739" w:rsidRPr="001F4156" w:rsidRDefault="004F2739" w:rsidP="001F4156">
      <w:pPr>
        <w:pStyle w:val="Footer"/>
      </w:pPr>
    </w:p>
  </w:footnote>
  <w:footnote w:id="2">
    <w:p w14:paraId="7B6CCC36" w14:textId="078AC640" w:rsidR="009B57E0" w:rsidRPr="00BB3EAC" w:rsidRDefault="009B57E0" w:rsidP="00CF735E">
      <w:pPr>
        <w:spacing w:after="120" w:line="220" w:lineRule="exact"/>
        <w:rPr>
          <w:sz w:val="18"/>
          <w:szCs w:val="20"/>
        </w:rPr>
      </w:pPr>
      <w:r>
        <w:rPr>
          <w:rStyle w:val="FootnoteReference"/>
        </w:rPr>
        <w:footnoteRef/>
      </w:r>
      <w:r>
        <w:t xml:space="preserve"> </w:t>
      </w:r>
      <w:r w:rsidRPr="00BB3EAC">
        <w:rPr>
          <w:sz w:val="18"/>
          <w:szCs w:val="20"/>
        </w:rPr>
        <w:t>Supply outages, the extension of the production agreement by the Organization of the Petroleum Exporting Countries (OPEC), and stronger</w:t>
      </w:r>
      <w:r>
        <w:rPr>
          <w:sz w:val="18"/>
          <w:szCs w:val="20"/>
        </w:rPr>
        <w:t>-</w:t>
      </w:r>
      <w:r w:rsidRPr="00BB3EAC">
        <w:rPr>
          <w:sz w:val="18"/>
          <w:szCs w:val="20"/>
        </w:rPr>
        <w:t>than</w:t>
      </w:r>
      <w:r>
        <w:rPr>
          <w:sz w:val="18"/>
          <w:szCs w:val="20"/>
        </w:rPr>
        <w:t>-</w:t>
      </w:r>
      <w:r w:rsidRPr="00BB3EAC">
        <w:rPr>
          <w:sz w:val="18"/>
          <w:szCs w:val="20"/>
        </w:rPr>
        <w:t>expected global economic growth all pushed oil prices higher.</w:t>
      </w:r>
    </w:p>
  </w:footnote>
  <w:footnote w:id="3">
    <w:p w14:paraId="17E33B9D" w14:textId="77777777" w:rsidR="009B57E0" w:rsidRDefault="009B57E0" w:rsidP="003D39C4">
      <w:pPr>
        <w:pStyle w:val="FootnoteText"/>
      </w:pPr>
      <w:r>
        <w:rPr>
          <w:rStyle w:val="FootnoteReference"/>
        </w:rPr>
        <w:footnoteRef/>
      </w:r>
      <w:r>
        <w:t xml:space="preserve"> </w:t>
      </w:r>
      <w:r w:rsidRPr="00C83B29">
        <w:t xml:space="preserve">TransCanada's Keystone pipeline was shut down </w:t>
      </w:r>
      <w:r w:rsidRPr="00D412EB">
        <w:t xml:space="preserve">for almost two weeks </w:t>
      </w:r>
      <w:r w:rsidRPr="00C83B29">
        <w:t>in November because of </w:t>
      </w:r>
      <w:hyperlink r:id="rId1" w:history="1">
        <w:r w:rsidRPr="00C83B29">
          <w:t>a spill </w:t>
        </w:r>
      </w:hyperlink>
      <w:r w:rsidRPr="00C83B29">
        <w:t>in South Dakota</w:t>
      </w:r>
      <w:r>
        <w:t>,</w:t>
      </w:r>
      <w:r w:rsidRPr="00D412EB">
        <w:t xml:space="preserve"> </w:t>
      </w:r>
      <w:r>
        <w:t xml:space="preserve">creating </w:t>
      </w:r>
      <w:r w:rsidRPr="00C83B29">
        <w:t>a backlog and storage facilities began filling up in Alberta</w:t>
      </w:r>
      <w:r>
        <w:t xml:space="preserve">. </w:t>
      </w:r>
      <w:r w:rsidRPr="00D412EB">
        <w:t>Service on the line has since resumed but at reduced capacity</w:t>
      </w:r>
      <w:r>
        <w:t>.</w:t>
      </w:r>
    </w:p>
  </w:footnote>
  <w:footnote w:id="4">
    <w:p w14:paraId="7BD08F5A" w14:textId="44AA612E" w:rsidR="009B57E0" w:rsidRDefault="009B57E0">
      <w:pPr>
        <w:pStyle w:val="FootnoteText"/>
      </w:pPr>
      <w:r>
        <w:rPr>
          <w:rStyle w:val="FootnoteReference"/>
        </w:rPr>
        <w:footnoteRef/>
      </w:r>
      <w:r>
        <w:t xml:space="preserve"> The volume of HELOC-type products is around one-fifth of the volume of residential mortgage credit (for federally regulated banks). The growth rate of HELOCs has been accelerating since early 2016 and now outpaces growth of residential mortgage credit (7.2 percent vs. 5.9 percent in December 2017).</w:t>
      </w:r>
    </w:p>
  </w:footnote>
  <w:footnote w:id="5">
    <w:p w14:paraId="50000212" w14:textId="715D36A6" w:rsidR="009B57E0" w:rsidRDefault="009B57E0" w:rsidP="0035601F">
      <w:pPr>
        <w:pStyle w:val="FootnoteText"/>
      </w:pPr>
      <w:r>
        <w:rPr>
          <w:rStyle w:val="FootnoteReference"/>
        </w:rPr>
        <w:footnoteRef/>
      </w:r>
      <w:r>
        <w:t xml:space="preserve"> Low-ratio mortgages are mortgages with loan-to-value (LTV) ratios less than 80 percent that are not backed by mortgage insurance. High-ratio mortgages are mortgages with LTVs greater than 80 percent that require mortgage insurance. Houses priced over $1 million are not eligible for mortgage insurance. See Financial System Review. November 2017.</w:t>
      </w:r>
    </w:p>
  </w:footnote>
  <w:footnote w:id="6">
    <w:p w14:paraId="65B0792C" w14:textId="77777777" w:rsidR="009B57E0" w:rsidRDefault="009B57E0" w:rsidP="00BB3B3C">
      <w:pPr>
        <w:pStyle w:val="FootnoteText"/>
        <w:spacing w:line="240" w:lineRule="exact"/>
      </w:pPr>
      <w:r>
        <w:rPr>
          <w:rStyle w:val="FootnoteReference"/>
        </w:rPr>
        <w:footnoteRef/>
      </w:r>
      <w:r>
        <w:t xml:space="preserve"> Earnings from international operations for TD Bank in the US and Bank of Nova Scotia in Latin America are especially important and account for around 30 percent of their total net income</w:t>
      </w:r>
    </w:p>
  </w:footnote>
  <w:footnote w:id="7">
    <w:p w14:paraId="1564A75D" w14:textId="1279D008" w:rsidR="009B57E0" w:rsidRDefault="009B57E0" w:rsidP="00BB3B3C">
      <w:pPr>
        <w:pStyle w:val="FootnoteText"/>
        <w:spacing w:line="240" w:lineRule="exact"/>
      </w:pPr>
      <w:r>
        <w:rPr>
          <w:rStyle w:val="FootnoteReference"/>
        </w:rPr>
        <w:footnoteRef/>
      </w:r>
      <w:r>
        <w:t xml:space="preserve"> Banks began r</w:t>
      </w:r>
      <w:r w:rsidRPr="00820EAF">
        <w:t>eporting under International Financial Report Standards 9 (IFRS 9)</w:t>
      </w:r>
      <w:r>
        <w:t xml:space="preserve"> in </w:t>
      </w:r>
      <w:r w:rsidRPr="00820EAF">
        <w:t>2018,</w:t>
      </w:r>
      <w:r>
        <w:t xml:space="preserve"> </w:t>
      </w:r>
      <w:r w:rsidRPr="00820EAF">
        <w:t xml:space="preserve">which affects the way they report the allowance for credit losses on their balance sheets. </w:t>
      </w:r>
      <w:r>
        <w:t>This change led to an additional capital build-up of [45] basis points for the D-SIBs.</w:t>
      </w:r>
    </w:p>
  </w:footnote>
  <w:footnote w:id="8">
    <w:p w14:paraId="0FD26221" w14:textId="506808B7" w:rsidR="009B57E0" w:rsidRPr="000775FB" w:rsidRDefault="009B57E0" w:rsidP="002B17A4">
      <w:pPr>
        <w:pStyle w:val="FootnoteText"/>
      </w:pPr>
      <w:r>
        <w:rPr>
          <w:rStyle w:val="FootnoteReference"/>
        </w:rPr>
        <w:footnoteRef/>
      </w:r>
      <w:r>
        <w:t xml:space="preserve"> </w:t>
      </w:r>
      <w:r w:rsidRPr="00AE28D1">
        <w:t xml:space="preserve">Tighter macroprudential policy </w:t>
      </w:r>
      <w:r>
        <w:t>is</w:t>
      </w:r>
      <w:r w:rsidRPr="00AE28D1">
        <w:t xml:space="preserve"> expected to subtract about 0.2 percent from the level of GDP by the end of 2019</w:t>
      </w:r>
      <w:r>
        <w:t xml:space="preserve"> (see October 2017, Bank of Canada </w:t>
      </w:r>
      <w:r w:rsidRPr="00FD50D8">
        <w:rPr>
          <w:i/>
        </w:rPr>
        <w:t>Monetary Policy Report</w:t>
      </w:r>
      <w:r>
        <w:t>).</w:t>
      </w:r>
    </w:p>
  </w:footnote>
  <w:footnote w:id="9">
    <w:p w14:paraId="5116774A" w14:textId="77777777" w:rsidR="009B57E0" w:rsidRDefault="009B57E0" w:rsidP="00F96254">
      <w:pPr>
        <w:pStyle w:val="FootnoteText"/>
      </w:pPr>
      <w:r>
        <w:rPr>
          <w:rStyle w:val="FootnoteReference"/>
        </w:rPr>
        <w:footnoteRef/>
      </w:r>
      <w:r>
        <w:t xml:space="preserve"> The tax multipliers assumed for the U.S. are calculated based on empirical and model-based evidence. Broadly speaking, the multipliers for personal income tax cuts are assumed to be less than one, while the multipliers for corporate income taxes (including the immediate expensing of capital expenditures) are assumed to be greater than one. </w:t>
      </w:r>
    </w:p>
  </w:footnote>
  <w:footnote w:id="10">
    <w:p w14:paraId="2A8D64D8" w14:textId="59EB67B1" w:rsidR="009B57E0" w:rsidRDefault="009B57E0">
      <w:pPr>
        <w:pStyle w:val="FootnoteText"/>
      </w:pPr>
      <w:r>
        <w:rPr>
          <w:rStyle w:val="FootnoteReference"/>
        </w:rPr>
        <w:footnoteRef/>
      </w:r>
      <w:r>
        <w:t xml:space="preserve"> </w:t>
      </w:r>
      <w:r w:rsidRPr="00120798">
        <w:t>This assumes that Canada, the U.S. and Mexico revert to Most Favored Nation (MFN) tariffs under WTO rules and other (non-tariff) trade costs increase by 2 percent.</w:t>
      </w:r>
      <w:r w:rsidRPr="009650A1">
        <w:t xml:space="preserve"> </w:t>
      </w:r>
      <w:r>
        <w:t>The model includes 7 country aggregates (Canada, Mexico, U.S., China, other Asia, EU-27, and the rest of the world) and 17 sectors containing all goods and services produced by each country. See Appendix I for a more detailed description of the model and assumptions, including those related to rules of origin and other non-tariff trade costs.</w:t>
      </w:r>
    </w:p>
  </w:footnote>
  <w:footnote w:id="11">
    <w:p w14:paraId="74FBB2EF" w14:textId="3179E25C" w:rsidR="009B57E0" w:rsidRDefault="009B57E0">
      <w:pPr>
        <w:pStyle w:val="FootnoteText"/>
      </w:pPr>
      <w:r>
        <w:rPr>
          <w:rStyle w:val="FootnoteReference"/>
        </w:rPr>
        <w:footnoteRef/>
      </w:r>
      <w:r>
        <w:t xml:space="preserve"> </w:t>
      </w:r>
      <w:r w:rsidRPr="0049322C">
        <w:t>Trade costs are the inefficiencies resulting from added requirements such as inspections and paperwork due to more restrictive bilateral trade policies. In the modeling framework, trade inefficiency is measured in terms of the good itself so that as inefficiency increases, less of the exported good actually arrives at the importer’s port.</w:t>
      </w:r>
    </w:p>
  </w:footnote>
  <w:footnote w:id="12">
    <w:p w14:paraId="35C228B2" w14:textId="76BECA77" w:rsidR="009B57E0" w:rsidRDefault="009B57E0">
      <w:pPr>
        <w:pStyle w:val="FootnoteText"/>
      </w:pPr>
      <w:r>
        <w:rPr>
          <w:rStyle w:val="FootnoteReference"/>
        </w:rPr>
        <w:footnoteRef/>
      </w:r>
      <w:r>
        <w:t xml:space="preserve"> The Ontario Auditor-General disputed the accounting treatment of the Fair Hydro Plan and two public pension plans.  Adopting the recommended accounting treatment would imply a deficit of 0.4 percent of Ontario GDP in FY2017/18. </w:t>
      </w:r>
    </w:p>
  </w:footnote>
  <w:footnote w:id="13">
    <w:p w14:paraId="60145A2B" w14:textId="0944DD2D" w:rsidR="009B57E0" w:rsidRDefault="009B57E0">
      <w:pPr>
        <w:pStyle w:val="FootnoteText"/>
      </w:pPr>
      <w:r>
        <w:rPr>
          <w:rStyle w:val="FootnoteReference"/>
        </w:rPr>
        <w:footnoteRef/>
      </w:r>
      <w:r>
        <w:t xml:space="preserve"> </w:t>
      </w:r>
      <w:r w:rsidRPr="00D71F4B">
        <w:t xml:space="preserve">The budget also </w:t>
      </w:r>
      <w:r>
        <w:t xml:space="preserve">assumes revenue loss due to </w:t>
      </w:r>
      <w:r w:rsidRPr="00D71F4B">
        <w:t xml:space="preserve">tariff reductions </w:t>
      </w:r>
      <w:r>
        <w:t xml:space="preserve">under the </w:t>
      </w:r>
      <w:r w:rsidRPr="00D71F4B">
        <w:t>Comprehensive and Progressive Agreement for Trans-Pacific Partnership (CPTPP)</w:t>
      </w:r>
      <w:r>
        <w:t>, and revenue gain from tightening tax loopholes for the</w:t>
      </w:r>
      <w:r w:rsidRPr="00D71F4B">
        <w:t xml:space="preserve"> </w:t>
      </w:r>
      <w:r w:rsidRPr="00F6794A">
        <w:t xml:space="preserve">treatment of passive investment income earned </w:t>
      </w:r>
      <w:r>
        <w:t>by</w:t>
      </w:r>
      <w:r w:rsidRPr="00F6794A">
        <w:t xml:space="preserve"> private corporations</w:t>
      </w:r>
    </w:p>
  </w:footnote>
  <w:footnote w:id="14">
    <w:tbl>
      <w:tblPr>
        <w:tblW w:w="9604" w:type="dxa"/>
        <w:tblInd w:w="-108" w:type="dxa"/>
        <w:tblBorders>
          <w:top w:val="nil"/>
          <w:left w:val="nil"/>
          <w:bottom w:val="nil"/>
          <w:right w:val="nil"/>
        </w:tblBorders>
        <w:tblLayout w:type="fixed"/>
        <w:tblLook w:val="0000" w:firstRow="0" w:lastRow="0" w:firstColumn="0" w:lastColumn="0" w:noHBand="0" w:noVBand="0"/>
      </w:tblPr>
      <w:tblGrid>
        <w:gridCol w:w="9604"/>
      </w:tblGrid>
      <w:tr w:rsidR="009B57E0" w:rsidRPr="00B27FAF" w14:paraId="01FA41A5" w14:textId="77777777" w:rsidTr="003A2154">
        <w:trPr>
          <w:trHeight w:val="318"/>
        </w:trPr>
        <w:tc>
          <w:tcPr>
            <w:tcW w:w="9604" w:type="dxa"/>
          </w:tcPr>
          <w:p w14:paraId="1374C6C5" w14:textId="7B12B2E9" w:rsidR="009B57E0" w:rsidRPr="00B27FAF" w:rsidRDefault="009B57E0" w:rsidP="00B27FAF">
            <w:pPr>
              <w:pStyle w:val="Default"/>
              <w:rPr>
                <w:rFonts w:ascii="Segoe UI" w:hAnsi="Segoe UI" w:cs="Segoe UI"/>
                <w:sz w:val="18"/>
                <w:szCs w:val="18"/>
              </w:rPr>
            </w:pPr>
            <w:r w:rsidRPr="00B27FAF">
              <w:rPr>
                <w:rStyle w:val="FootnoteReference"/>
                <w:rFonts w:ascii="Segoe UI" w:hAnsi="Segoe UI" w:cs="Segoe UI"/>
                <w:sz w:val="18"/>
                <w:szCs w:val="18"/>
              </w:rPr>
              <w:footnoteRef/>
            </w:r>
            <w:r w:rsidRPr="00B27FAF">
              <w:rPr>
                <w:rFonts w:ascii="Segoe UI" w:hAnsi="Segoe UI" w:cs="Segoe UI"/>
                <w:sz w:val="18"/>
                <w:szCs w:val="18"/>
              </w:rPr>
              <w:t xml:space="preserve"> See “</w:t>
            </w:r>
            <w:r w:rsidRPr="00B27FAF">
              <w:rPr>
                <w:rFonts w:ascii="Segoe UI" w:hAnsi="Segoe UI" w:cs="Segoe UI"/>
                <w:bCs/>
                <w:sz w:val="18"/>
                <w:szCs w:val="18"/>
              </w:rPr>
              <w:t xml:space="preserve">Second-Generation Fiscal Rules: Balancing Credibility, Flexibility, and Simplicity”, IMF Staff Discussion Note, 2018. Canadian pundits also support some form of fiscal anchor to promote greater fiscal transparency and credibility.  </w:t>
            </w:r>
          </w:p>
        </w:tc>
      </w:tr>
    </w:tbl>
    <w:p w14:paraId="78B514C1" w14:textId="45130C4C" w:rsidR="009B57E0" w:rsidRPr="00B27FAF" w:rsidRDefault="009B57E0">
      <w:pPr>
        <w:pStyle w:val="FootnoteText"/>
        <w:spacing w:after="0"/>
        <w:rPr>
          <w:szCs w:val="18"/>
        </w:rPr>
        <w:pPrChange w:id="178" w:author="Ochoa, Javier" w:date="2018-06-08T15:24:00Z">
          <w:pPr>
            <w:pStyle w:val="FootnoteText"/>
          </w:pPr>
        </w:pPrChange>
      </w:pPr>
    </w:p>
  </w:footnote>
  <w:footnote w:id="15">
    <w:p w14:paraId="1EDAA449" w14:textId="77777777" w:rsidR="009B57E0" w:rsidRDefault="009B57E0" w:rsidP="00B27FAF">
      <w:pPr>
        <w:pStyle w:val="FootnoteText"/>
      </w:pPr>
      <w:r w:rsidRPr="00B27FAF">
        <w:rPr>
          <w:rStyle w:val="FootnoteReference"/>
          <w:sz w:val="18"/>
          <w:rPrChange w:id="180" w:author="Ochoa, Javier" w:date="2018-06-08T15:24:00Z">
            <w:rPr>
              <w:rStyle w:val="FootnoteReference"/>
            </w:rPr>
          </w:rPrChange>
        </w:rPr>
        <w:footnoteRef/>
      </w:r>
      <w:r w:rsidRPr="00B27FAF">
        <w:rPr>
          <w:szCs w:val="18"/>
        </w:rPr>
        <w:t xml:space="preserve"> See IMF Fiscal Monitor, April 2018.</w:t>
      </w:r>
      <w:r w:rsidRPr="00B27FAF">
        <w:rPr>
          <w:rFonts w:ascii="Times New Roman" w:hAnsi="Times New Roman"/>
          <w:rPrChange w:id="181" w:author="Ochoa, Javier" w:date="2018-06-08T15:24:00Z">
            <w:rPr>
              <w:rFonts w:ascii="Times New Roman" w:hAnsi="Times New Roman"/>
              <w:sz w:val="20"/>
            </w:rPr>
          </w:rPrChange>
        </w:rPr>
        <w:t xml:space="preserve"> </w:t>
      </w:r>
      <w:r w:rsidRPr="00B27FAF">
        <w:rPr>
          <w:szCs w:val="18"/>
        </w:rPr>
        <w:t>Automatic stabilizers comprise variations in taxes and transfers that occur automatically in response to changes in output and employment.</w:t>
      </w:r>
    </w:p>
  </w:footnote>
  <w:footnote w:id="16">
    <w:p w14:paraId="66E32953" w14:textId="36F5C90B" w:rsidR="009B57E0" w:rsidRDefault="009B57E0" w:rsidP="0066548D">
      <w:pPr>
        <w:pStyle w:val="FootnoteText"/>
      </w:pPr>
      <w:r>
        <w:rPr>
          <w:rStyle w:val="FootnoteReference"/>
        </w:rPr>
        <w:footnoteRef/>
      </w:r>
      <w:r>
        <w:t xml:space="preserve"> See SIP by FAD (Michael Keen, Li Liu and Peter Harris).</w:t>
      </w:r>
    </w:p>
  </w:footnote>
  <w:footnote w:id="17">
    <w:p w14:paraId="51E4895E" w14:textId="4DC3849E" w:rsidR="009B57E0" w:rsidRDefault="009B57E0">
      <w:pPr>
        <w:pStyle w:val="FootnoteText"/>
      </w:pPr>
      <w:r>
        <w:rPr>
          <w:rStyle w:val="FootnoteReference"/>
        </w:rPr>
        <w:footnoteRef/>
      </w:r>
      <w:r>
        <w:t xml:space="preserve"> The METR is the amount by which taxation raises the pre-tax rate of return on an investment to generate the minimum post-tax return that the investor requires. Its calculation rests on several assumptions, so figures are indicative rather than exact.</w:t>
      </w:r>
    </w:p>
  </w:footnote>
  <w:footnote w:id="18">
    <w:p w14:paraId="14549877" w14:textId="1035CD29" w:rsidR="009B57E0" w:rsidRDefault="009B57E0">
      <w:pPr>
        <w:pStyle w:val="FootnoteText"/>
      </w:pPr>
      <w:r>
        <w:rPr>
          <w:rStyle w:val="FootnoteReference"/>
        </w:rPr>
        <w:footnoteRef/>
      </w:r>
      <w:r>
        <w:t xml:space="preserve"> For instance, the methodology in </w:t>
      </w:r>
      <w:r w:rsidRPr="00042BB3">
        <w:t>Mintz et al</w:t>
      </w:r>
      <w:r>
        <w:t>. (“</w:t>
      </w:r>
      <w:r w:rsidRPr="00042BB3">
        <w:t>2017 T</w:t>
      </w:r>
      <w:r>
        <w:t>ax</w:t>
      </w:r>
      <w:r w:rsidRPr="00042BB3">
        <w:t xml:space="preserve"> C</w:t>
      </w:r>
      <w:r>
        <w:t>ompetitiveness</w:t>
      </w:r>
      <w:r w:rsidRPr="00042BB3">
        <w:t xml:space="preserve"> R</w:t>
      </w:r>
      <w:r>
        <w:t>eport: The</w:t>
      </w:r>
      <w:r w:rsidRPr="00042BB3">
        <w:t xml:space="preserve"> C</w:t>
      </w:r>
      <w:r>
        <w:t xml:space="preserve">alm </w:t>
      </w:r>
      <w:r w:rsidRPr="00042BB3">
        <w:t>B</w:t>
      </w:r>
      <w:r>
        <w:t>efore</w:t>
      </w:r>
      <w:r w:rsidRPr="00042BB3">
        <w:t xml:space="preserve"> the S</w:t>
      </w:r>
      <w:r>
        <w:t>torm)”, which tends to give higher METRs than that used by staff, puts METRs on broadly the same level as the U.S. and Canada when sales taxes are included. The issue is likely to be sector specific: it seems likely, for instance, that U.S. sales taxes are generally not applied to large business purchases in manufacturing.</w:t>
      </w:r>
    </w:p>
  </w:footnote>
  <w:footnote w:id="19">
    <w:p w14:paraId="738BDC5B" w14:textId="77777777" w:rsidR="009B57E0" w:rsidRDefault="009B57E0" w:rsidP="008053F0">
      <w:pPr>
        <w:pStyle w:val="FootnoteText"/>
      </w:pPr>
      <w:r>
        <w:rPr>
          <w:rStyle w:val="FootnoteReference"/>
        </w:rPr>
        <w:footnoteRef/>
      </w:r>
      <w:r>
        <w:t xml:space="preserve"> The estimates do not take account of possible </w:t>
      </w:r>
      <w:r>
        <w:rPr>
          <w:rFonts w:eastAsia="Times New Roman"/>
        </w:rPr>
        <w:t>impact on Canadian investment in, and possible profit shifting to, the U.S.</w:t>
      </w:r>
    </w:p>
  </w:footnote>
  <w:footnote w:id="20">
    <w:p w14:paraId="6F77F936" w14:textId="4689A2C3" w:rsidR="009B57E0" w:rsidRDefault="009B57E0">
      <w:pPr>
        <w:pStyle w:val="FootnoteText"/>
      </w:pPr>
      <w:r>
        <w:rPr>
          <w:rStyle w:val="FootnoteReference"/>
        </w:rPr>
        <w:footnoteRef/>
      </w:r>
      <w:r>
        <w:t xml:space="preserve"> The former is a consequence of the Global Intangible Low Taxed income (GILTI) provision, the latter a consequence of the tighter limits on interest deduction and the Base Erosion Ant-Abuse Tax (BEAT). The movement towards territoriality may make Canada more attractive to U.S. investors (in ways not captured by the METR calculations) to the extent that, under the pre-reform system, they expected to face additional U.S. tax upon repatriation of their earnings.</w:t>
      </w:r>
    </w:p>
  </w:footnote>
  <w:footnote w:id="21">
    <w:p w14:paraId="0C756ED1" w14:textId="1547ED2F" w:rsidR="009B57E0" w:rsidRDefault="009B57E0" w:rsidP="002420FD">
      <w:pPr>
        <w:pStyle w:val="FootnoteText"/>
      </w:pPr>
      <w:r>
        <w:rPr>
          <w:rStyle w:val="FootnoteReference"/>
        </w:rPr>
        <w:footnoteRef/>
      </w:r>
      <w:r>
        <w:t xml:space="preserve"> </w:t>
      </w:r>
      <w:r>
        <w:rPr>
          <w:rFonts w:eastAsia="Times New Roman"/>
        </w:rPr>
        <w:t>Thin-capitalization rules disallow deduction of interest payment for debt above a certain threshold. They can apply to related-party debt, which is the current case in Canada; they are then aimed at “debt shifting”, the use of inter-company loans as a tax avoidance device. Alternatively, they can apply to total debt including both related-party and external debt; they are then aimed at ‘debt bias’, the tax incentive towards excess reliance on all kinds of debt, including third party loans.</w:t>
      </w:r>
    </w:p>
  </w:footnote>
  <w:footnote w:id="22">
    <w:p w14:paraId="102907EB" w14:textId="77777777" w:rsidR="009B57E0" w:rsidRDefault="009B57E0" w:rsidP="002420FD">
      <w:pPr>
        <w:pStyle w:val="FootnoteText"/>
      </w:pPr>
      <w:r>
        <w:rPr>
          <w:rStyle w:val="FootnoteReference"/>
        </w:rPr>
        <w:footnoteRef/>
      </w:r>
      <w:r>
        <w:t xml:space="preserve"> One recent estimate is that a 10-percentage point difference between the domestic CIT rate and the average foreign rate reduced profits by 12 percent (Beer and others, 2018).</w:t>
      </w:r>
    </w:p>
  </w:footnote>
  <w:footnote w:id="23">
    <w:p w14:paraId="287EC3C0" w14:textId="59137F4A" w:rsidR="009B57E0" w:rsidRDefault="009B57E0">
      <w:pPr>
        <w:pStyle w:val="FootnoteText"/>
      </w:pPr>
      <w:r>
        <w:rPr>
          <w:rStyle w:val="FootnoteReference"/>
        </w:rPr>
        <w:footnoteRef/>
      </w:r>
      <w:r>
        <w:t xml:space="preserve"> One meta-study concludes that a 10-percentage point reduction in a country’s METR increases its stock of FDI, on average and in the long run, by 40 percent (De Mooij and Ederveen, 2008).</w:t>
      </w:r>
    </w:p>
  </w:footnote>
  <w:footnote w:id="24">
    <w:p w14:paraId="22FD20F6" w14:textId="77777777" w:rsidR="009B57E0" w:rsidRDefault="009B57E0" w:rsidP="00632584">
      <w:pPr>
        <w:pStyle w:val="FootnoteText"/>
      </w:pPr>
      <w:r>
        <w:rPr>
          <w:rStyle w:val="FootnoteReference"/>
        </w:rPr>
        <w:footnoteRef/>
      </w:r>
      <w:r>
        <w:t xml:space="preserve"> On cash flow taxes, see Auerbach and others (2008, 2017); on the ACE, see Klemm (2007) and Michielse, de Mooij and van Peteghem (2015).</w:t>
      </w:r>
    </w:p>
  </w:footnote>
  <w:footnote w:id="25">
    <w:p w14:paraId="3953DE56" w14:textId="77777777" w:rsidR="009B57E0" w:rsidRDefault="009B57E0" w:rsidP="00BB3B3C">
      <w:pPr>
        <w:pStyle w:val="FootnoteText"/>
        <w:spacing w:line="240" w:lineRule="exact"/>
      </w:pPr>
      <w:r>
        <w:rPr>
          <w:rStyle w:val="FootnoteReference"/>
        </w:rPr>
        <w:footnoteRef/>
      </w:r>
      <w:r>
        <w:t>See 2017 Selected Issues Papers, “Macroprudential Tools at Work in Canada”, by Z. Arvai, I. Krznar, and Y. Ustyugova.</w:t>
      </w:r>
    </w:p>
  </w:footnote>
  <w:footnote w:id="26">
    <w:p w14:paraId="4C8BD4F7" w14:textId="78FA3A6B" w:rsidR="009B57E0" w:rsidRDefault="009B57E0" w:rsidP="00DE18A4">
      <w:pPr>
        <w:pStyle w:val="FootnoteText"/>
        <w:spacing w:line="240" w:lineRule="exact"/>
      </w:pPr>
      <w:r>
        <w:rPr>
          <w:rStyle w:val="FootnoteReference"/>
        </w:rPr>
        <w:footnoteRef/>
      </w:r>
      <w:r>
        <w:t xml:space="preserve"> See SIP on “Improving Housing Affordability in Canada”.</w:t>
      </w:r>
    </w:p>
  </w:footnote>
  <w:footnote w:id="27">
    <w:p w14:paraId="28E437B9" w14:textId="42AB4A10" w:rsidR="009B57E0" w:rsidRDefault="009B57E0" w:rsidP="00DE18A4">
      <w:pPr>
        <w:pStyle w:val="FootnoteText"/>
        <w:spacing w:line="240" w:lineRule="exact"/>
      </w:pPr>
      <w:r>
        <w:rPr>
          <w:rStyle w:val="FootnoteReference"/>
        </w:rPr>
        <w:footnoteRef/>
      </w:r>
      <w:r>
        <w:t xml:space="preserve"> The tax amounts to a capital flow management measure CFM) because it discriminates between residents and non-residents and limits capital flows. Staff recommends alternative measures that are in line with the IMF’s Institutional View on the Liberalization and Manag</w:t>
      </w:r>
      <w:bookmarkStart w:id="246" w:name="_GoBack"/>
      <w:bookmarkEnd w:id="246"/>
      <w:r>
        <w:t>ement of Capital Flows.</w:t>
      </w:r>
    </w:p>
  </w:footnote>
  <w:footnote w:id="28">
    <w:p w14:paraId="6FB8BAEE" w14:textId="209BE910" w:rsidR="009B57E0" w:rsidRDefault="009B57E0" w:rsidP="00DE18A4">
      <w:pPr>
        <w:pStyle w:val="FootnoteText"/>
        <w:spacing w:line="240" w:lineRule="exact"/>
      </w:pPr>
      <w:r>
        <w:rPr>
          <w:rStyle w:val="FootnoteReference"/>
        </w:rPr>
        <w:footnoteRef/>
      </w:r>
      <w:r w:rsidRPr="000532CD">
        <w:t xml:space="preserve"> The speculation tax is subject to a series of thresholds, exemptions and geographic refinements to focus the tax on people who own multiple homes</w:t>
      </w:r>
      <w:r>
        <w:t xml:space="preserve"> that are</w:t>
      </w:r>
      <w:r w:rsidRPr="000532CD">
        <w:t xml:space="preserve"> left empty in overheated markets</w:t>
      </w:r>
      <w:r>
        <w:t>.</w:t>
      </w:r>
    </w:p>
  </w:footnote>
  <w:footnote w:id="29">
    <w:p w14:paraId="3D9E6579" w14:textId="610E07D8" w:rsidR="009B57E0" w:rsidRDefault="009B57E0" w:rsidP="00D57C8A">
      <w:pPr>
        <w:pStyle w:val="FootnoteText"/>
      </w:pPr>
      <w:r>
        <w:rPr>
          <w:rStyle w:val="FootnoteReference"/>
        </w:rPr>
        <w:footnoteRef/>
      </w:r>
      <w:r>
        <w:t xml:space="preserve"> See </w:t>
      </w:r>
      <w:hyperlink r:id="rId2" w:history="1">
        <w:r w:rsidRPr="00B66574">
          <w:rPr>
            <w:rStyle w:val="Hyperlink"/>
            <w:rFonts w:eastAsia="Times New Roman"/>
            <w:color w:val="auto"/>
            <w:u w:val="none"/>
          </w:rPr>
          <w:t>BIS 2018Q1 report</w:t>
        </w:r>
      </w:hyperlink>
      <w:r w:rsidRPr="00B66574">
        <w:rPr>
          <w:rFonts w:eastAsia="Times New Roman"/>
        </w:rPr>
        <w:t>,</w:t>
      </w:r>
      <w:r>
        <w:rPr>
          <w:rFonts w:eastAsia="Times New Roman"/>
        </w:rPr>
        <w:t xml:space="preserve"> page 38.</w:t>
      </w:r>
    </w:p>
  </w:footnote>
  <w:footnote w:id="30">
    <w:p w14:paraId="57CCA850" w14:textId="634C8AC2" w:rsidR="009B57E0" w:rsidRDefault="009B57E0" w:rsidP="0060205C">
      <w:pPr>
        <w:pStyle w:val="FootnoteText"/>
      </w:pPr>
      <w:r>
        <w:rPr>
          <w:rStyle w:val="FootnoteReference"/>
        </w:rPr>
        <w:footnoteRef/>
      </w:r>
      <w:r>
        <w:t xml:space="preserve"> The results also show that macroprudential policy might be more effective than property tax policy in achieving overall macroeconomic and financial stability. Specifically, significant swings in tax rates are required to achieve similar outcomes to macroprudential policy actions involving relatively minor changes in LTV limits. See SIP for details. </w:t>
      </w:r>
    </w:p>
  </w:footnote>
  <w:footnote w:id="31">
    <w:p w14:paraId="7176B328" w14:textId="2BF2B063" w:rsidR="009B57E0" w:rsidRDefault="009B57E0">
      <w:pPr>
        <w:pStyle w:val="FootnoteText"/>
      </w:pPr>
      <w:r>
        <w:rPr>
          <w:rStyle w:val="FootnoteReference"/>
        </w:rPr>
        <w:footnoteRef/>
      </w:r>
      <w:r>
        <w:t xml:space="preserve"> See SIP. </w:t>
      </w:r>
    </w:p>
  </w:footnote>
  <w:footnote w:id="32">
    <w:p w14:paraId="2E761A93" w14:textId="77777777" w:rsidR="009B57E0" w:rsidRDefault="009B57E0" w:rsidP="003F1B85">
      <w:pPr>
        <w:pStyle w:val="FootnoteText"/>
      </w:pPr>
      <w:r>
        <w:rPr>
          <w:rStyle w:val="FootnoteReference"/>
        </w:rPr>
        <w:footnoteRef/>
      </w:r>
      <w:r>
        <w:t xml:space="preserve"> The countries covered by the agreement are: </w:t>
      </w:r>
      <w:r w:rsidRPr="00782E97">
        <w:t>Australia, Brunei, Canada, Chile, Japan, Malaysia, Mexico, New Zealand, Peru, Singapore and Vietnam.</w:t>
      </w:r>
    </w:p>
  </w:footnote>
  <w:footnote w:id="33">
    <w:p w14:paraId="7F6BA7BF" w14:textId="77777777" w:rsidR="009B57E0" w:rsidRPr="00304B62" w:rsidRDefault="009B57E0" w:rsidP="00F54411">
      <w:pPr>
        <w:pStyle w:val="FootnoteText"/>
        <w:rPr>
          <w:szCs w:val="18"/>
        </w:rPr>
      </w:pPr>
      <w:r>
        <w:rPr>
          <w:rStyle w:val="FootnoteReference"/>
        </w:rPr>
        <w:footnoteRef/>
      </w:r>
      <w:r>
        <w:t xml:space="preserve"> </w:t>
      </w:r>
      <w:r w:rsidRPr="00BE267C">
        <w:t xml:space="preserve">Foreign investments are subject to review and approval under the Investment Canada Act (ICA). There are restrictions to foreign ownership in several sectors including telecom, broadcasting, financial services, commercial aviation, energy, fishing, and mining. In addition, there are regulatory barriers targeted at foreign suppliers in fixed and mobile telecom, maritime and air transport, film and video distribution, book publishing, broadcasting, uranium mining, fishing, patenting and trademarking, customs brokering, and other professional services (e.g. accountancy, architecture, </w:t>
      </w:r>
      <w:r w:rsidRPr="00304B62">
        <w:rPr>
          <w:szCs w:val="18"/>
        </w:rPr>
        <w:t>engineering and legal professions).</w:t>
      </w:r>
    </w:p>
  </w:footnote>
  <w:footnote w:id="34">
    <w:p w14:paraId="31E4FD02" w14:textId="2C935C90" w:rsidR="009B57E0" w:rsidRPr="00304B62" w:rsidRDefault="009B57E0" w:rsidP="00304B62">
      <w:pPr>
        <w:pStyle w:val="FootnoteText"/>
        <w:rPr>
          <w:szCs w:val="18"/>
        </w:rPr>
      </w:pPr>
      <w:r w:rsidRPr="00304B62">
        <w:rPr>
          <w:rStyle w:val="FootnoteReference"/>
          <w:sz w:val="18"/>
          <w:szCs w:val="18"/>
        </w:rPr>
        <w:footnoteRef/>
      </w:r>
      <w:r w:rsidRPr="00304B62">
        <w:rPr>
          <w:szCs w:val="18"/>
        </w:rPr>
        <w:t xml:space="preserve"> For example, foreign suppliers face restrictions when participating in public procurement contracts. Sectors with foreign participation restrictions in procurement include transportation services, computer services, construction, telecom, and professional services.</w:t>
      </w:r>
    </w:p>
  </w:footnote>
  <w:footnote w:id="35">
    <w:p w14:paraId="1F5C2E08" w14:textId="16524F0A" w:rsidR="009B57E0" w:rsidRPr="007D6648" w:rsidRDefault="009B57E0">
      <w:pPr>
        <w:pStyle w:val="FootnoteText"/>
        <w:rPr>
          <w:rPrChange w:id="271" w:author="Ochoa, Javier" w:date="2018-06-08T15:24:00Z">
            <w:rPr>
              <w:rFonts w:asciiTheme="minorHAnsi" w:hAnsiTheme="minorHAnsi"/>
              <w:sz w:val="18"/>
            </w:rPr>
          </w:rPrChange>
        </w:rPr>
        <w:pPrChange w:id="272" w:author="Ochoa, Javier" w:date="2018-06-08T15:24:00Z">
          <w:pPr>
            <w:autoSpaceDE w:val="0"/>
            <w:autoSpaceDN w:val="0"/>
            <w:adjustRightInd w:val="0"/>
            <w:spacing w:after="120" w:line="220" w:lineRule="exact"/>
          </w:pPr>
        </w:pPrChange>
      </w:pPr>
      <w:r w:rsidRPr="00304B62">
        <w:rPr>
          <w:rStyle w:val="FootnoteReference"/>
          <w:sz w:val="18"/>
          <w:szCs w:val="18"/>
        </w:rPr>
        <w:footnoteRef/>
      </w:r>
      <w:r w:rsidRPr="00312042">
        <w:rPr>
          <w:szCs w:val="18"/>
        </w:rPr>
        <w:t xml:space="preserve"> </w:t>
      </w:r>
      <w:r w:rsidRPr="003C1C7E">
        <w:t>See</w:t>
      </w:r>
      <w:r w:rsidRPr="00312042">
        <w:rPr>
          <w:szCs w:val="18"/>
        </w:rPr>
        <w:t xml:space="preserve"> Chapter 4</w:t>
      </w:r>
      <w:r>
        <w:rPr>
          <w:szCs w:val="18"/>
        </w:rPr>
        <w:t xml:space="preserve"> “</w:t>
      </w:r>
      <w:r w:rsidRPr="00312042">
        <w:rPr>
          <w:szCs w:val="18"/>
        </w:rPr>
        <w:t>Is Productivity Growth Shared in a Globalized Economy?</w:t>
      </w:r>
      <w:r>
        <w:rPr>
          <w:szCs w:val="18"/>
        </w:rPr>
        <w:t>”</w:t>
      </w:r>
      <w:r w:rsidRPr="00312042">
        <w:rPr>
          <w:szCs w:val="18"/>
        </w:rPr>
        <w:t xml:space="preserve"> of the World Economic Outlook, April 2018. IMF.</w:t>
      </w:r>
    </w:p>
  </w:footnote>
  <w:footnote w:id="36">
    <w:p w14:paraId="0A2F1A06" w14:textId="2BACA5D9" w:rsidR="009B57E0" w:rsidRPr="003374A5" w:rsidRDefault="009B57E0" w:rsidP="007D6648">
      <w:pPr>
        <w:pStyle w:val="FootnoteText"/>
      </w:pPr>
      <w:r>
        <w:rPr>
          <w:rStyle w:val="FootnoteReference"/>
        </w:rPr>
        <w:footnoteRef/>
      </w:r>
      <w:r>
        <w:t xml:space="preserve"> </w:t>
      </w:r>
      <w:r w:rsidRPr="003C1C7E">
        <w:t xml:space="preserve">The 2018 Federal Budget has allocated $11.5 million over the next three years to review regulatory burden on innovation and business investment. The federal government has also committed to introducing legislation and an e-regulation system to streamline </w:t>
      </w:r>
      <w:r>
        <w:t>legislative</w:t>
      </w:r>
      <w:r w:rsidRPr="003C1C7E">
        <w:t xml:space="preserve"> burden on businesses. </w:t>
      </w:r>
    </w:p>
    <w:p w14:paraId="4EC2BA7D" w14:textId="0622D115" w:rsidR="009B57E0" w:rsidRDefault="009B57E0">
      <w:pPr>
        <w:pStyle w:val="FootnoteText"/>
      </w:pPr>
    </w:p>
  </w:footnote>
  <w:footnote w:id="37">
    <w:p w14:paraId="63BD5233" w14:textId="77777777" w:rsidR="009B57E0" w:rsidRPr="00304B62" w:rsidRDefault="009B57E0" w:rsidP="00304B62">
      <w:pPr>
        <w:autoSpaceDE w:val="0"/>
        <w:autoSpaceDN w:val="0"/>
        <w:adjustRightInd w:val="0"/>
        <w:spacing w:line="220" w:lineRule="exact"/>
        <w:rPr>
          <w:rFonts w:ascii="SegoeUI" w:hAnsi="SegoeUI" w:cs="SegoeUI"/>
          <w:sz w:val="18"/>
          <w:szCs w:val="18"/>
        </w:rPr>
      </w:pPr>
      <w:r w:rsidRPr="00304B62">
        <w:rPr>
          <w:rStyle w:val="FootnoteReference"/>
          <w:sz w:val="18"/>
          <w:szCs w:val="18"/>
        </w:rPr>
        <w:footnoteRef/>
      </w:r>
      <w:r w:rsidRPr="00304B62">
        <w:rPr>
          <w:sz w:val="18"/>
          <w:szCs w:val="18"/>
        </w:rPr>
        <w:t xml:space="preserve"> </w:t>
      </w:r>
      <w:r w:rsidRPr="00304B62">
        <w:rPr>
          <w:rFonts w:ascii="SegoeUI" w:hAnsi="SegoeUI" w:cs="SegoeUI"/>
          <w:sz w:val="18"/>
          <w:szCs w:val="18"/>
        </w:rPr>
        <w:t>In Canada, small businesses (with employment less than 100 persons) make up 70 percent of total employment</w:t>
      </w:r>
    </w:p>
    <w:p w14:paraId="403946C5" w14:textId="685F6AFC" w:rsidR="009B57E0" w:rsidRDefault="009B57E0" w:rsidP="00304B62">
      <w:pPr>
        <w:autoSpaceDE w:val="0"/>
        <w:autoSpaceDN w:val="0"/>
        <w:adjustRightInd w:val="0"/>
        <w:spacing w:after="120" w:line="220" w:lineRule="exact"/>
      </w:pPr>
      <w:r w:rsidRPr="00304B62">
        <w:rPr>
          <w:rFonts w:ascii="SegoeUI" w:hAnsi="SegoeUI" w:cs="SegoeUI"/>
          <w:sz w:val="18"/>
          <w:szCs w:val="18"/>
        </w:rPr>
        <w:t>in the private sector (Source: Industry Canada, 2013, Key Small Business Statistics). Tax incentives take the form of lower corporate tax rates and higher R&amp;D investment tax credit.</w:t>
      </w:r>
    </w:p>
  </w:footnote>
  <w:footnote w:id="38">
    <w:p w14:paraId="4971618A" w14:textId="0F27CA2A" w:rsidR="009B57E0" w:rsidRPr="007C5864" w:rsidRDefault="009B57E0" w:rsidP="00E350BA">
      <w:pPr>
        <w:pStyle w:val="FootnoteText"/>
        <w:rPr>
          <w:rFonts w:cs="Segoe UI"/>
          <w:szCs w:val="18"/>
        </w:rPr>
      </w:pPr>
      <w:r w:rsidRPr="007C5864">
        <w:rPr>
          <w:rStyle w:val="FootnoteReference"/>
          <w:rFonts w:cs="Segoe UI"/>
          <w:szCs w:val="18"/>
        </w:rPr>
        <w:footnoteRef/>
      </w:r>
      <w:r w:rsidRPr="007C5864">
        <w:rPr>
          <w:rFonts w:cs="Segoe UI"/>
          <w:szCs w:val="18"/>
        </w:rPr>
        <w:t xml:space="preserve"> </w:t>
      </w:r>
      <w:r w:rsidRPr="00184F9D">
        <w:rPr>
          <w:rFonts w:ascii="SegoeUI" w:hAnsi="SegoeUI" w:cs="SegoeUI"/>
          <w:szCs w:val="18"/>
        </w:rPr>
        <w:t>The Minister</w:t>
      </w:r>
      <w:r w:rsidRPr="007C5864">
        <w:rPr>
          <w:rFonts w:cs="Segoe UI"/>
          <w:szCs w:val="18"/>
        </w:rPr>
        <w:t xml:space="preserve"> of Finance </w:t>
      </w:r>
      <w:r>
        <w:rPr>
          <w:rFonts w:cs="Segoe UI"/>
          <w:szCs w:val="18"/>
        </w:rPr>
        <w:t>also established</w:t>
      </w:r>
      <w:r w:rsidRPr="00184F9D">
        <w:rPr>
          <w:rFonts w:ascii="SegoeUI" w:hAnsi="SegoeUI" w:cs="SegoeUI"/>
          <w:szCs w:val="18"/>
        </w:rPr>
        <w:t xml:space="preserve"> the Advisory Council on Economic Growth </w:t>
      </w:r>
      <w:r w:rsidRPr="007C5864">
        <w:rPr>
          <w:rFonts w:cs="Segoe UI"/>
          <w:szCs w:val="18"/>
        </w:rPr>
        <w:t>in March 2016</w:t>
      </w:r>
      <w:r>
        <w:rPr>
          <w:rFonts w:cs="Segoe UI"/>
          <w:szCs w:val="18"/>
        </w:rPr>
        <w:t xml:space="preserve"> </w:t>
      </w:r>
      <w:r w:rsidRPr="00184F9D">
        <w:rPr>
          <w:rFonts w:ascii="SegoeUI" w:hAnsi="SegoeUI" w:cs="SegoeUI"/>
          <w:szCs w:val="18"/>
        </w:rPr>
        <w:t>to solicit ideas from the private sector and academia</w:t>
      </w:r>
      <w:r>
        <w:rPr>
          <w:rFonts w:ascii="SegoeUI" w:hAnsi="SegoeUI" w:cs="SegoeUI"/>
          <w:szCs w:val="18"/>
        </w:rPr>
        <w:t xml:space="preserve">. </w:t>
      </w:r>
      <w:r w:rsidRPr="007C5864">
        <w:rPr>
          <w:rFonts w:cs="Segoe UI"/>
          <w:szCs w:val="18"/>
        </w:rPr>
        <w:t>The council comprises 14 members, including Canadian and international business, finance executives, and academia.</w:t>
      </w:r>
    </w:p>
  </w:footnote>
  <w:footnote w:id="39">
    <w:p w14:paraId="4E14368E" w14:textId="77777777" w:rsidR="009B57E0" w:rsidRPr="00206D6A" w:rsidRDefault="009B57E0" w:rsidP="00E350BA">
      <w:pPr>
        <w:pStyle w:val="FootnoteText"/>
        <w:rPr>
          <w:szCs w:val="18"/>
        </w:rPr>
      </w:pPr>
      <w:r w:rsidRPr="00206D6A">
        <w:rPr>
          <w:rStyle w:val="FootnoteReference"/>
          <w:szCs w:val="18"/>
        </w:rPr>
        <w:footnoteRef/>
      </w:r>
      <w:r w:rsidRPr="00206D6A">
        <w:rPr>
          <w:szCs w:val="18"/>
        </w:rPr>
        <w:t xml:space="preserve"> Recent programs include Innovative Solutions Canada, which promotes government consumption of R&amp;D heavy goods, a Pan-Canadian Artificial Intelligence Strategy aimed at attracting top-talent on the subject, and a program aimed at identifying skill gaps and development opportunities.</w:t>
      </w:r>
    </w:p>
  </w:footnote>
  <w:footnote w:id="40">
    <w:p w14:paraId="0EAF0189" w14:textId="1B50DD84" w:rsidR="009B57E0" w:rsidRPr="00206D6A" w:rsidRDefault="009B57E0" w:rsidP="00E350BA">
      <w:pPr>
        <w:pStyle w:val="FootnoteText"/>
        <w:rPr>
          <w:szCs w:val="18"/>
        </w:rPr>
      </w:pPr>
      <w:r w:rsidRPr="00206D6A">
        <w:rPr>
          <w:rStyle w:val="FootnoteReference"/>
          <w:szCs w:val="18"/>
        </w:rPr>
        <w:footnoteRef/>
      </w:r>
      <w:r w:rsidRPr="00206D6A">
        <w:rPr>
          <w:szCs w:val="18"/>
        </w:rPr>
        <w:t xml:space="preserve"> The five superclusters were selected in February 2018. These include the Ocean Supercluster in Atlantic Canada; the AI-Powered Supply Chains Supercluster in Quebec; the Advanced Manufacturing Supercluster in Ontario; the Protein Industries Supercluster in Manitoba, Saskatchewan, and Alberta; and the Digital Technology Supercluster in British Columbia. </w:t>
      </w:r>
    </w:p>
  </w:footnote>
  <w:footnote w:id="41">
    <w:p w14:paraId="1B338BB3" w14:textId="77777777" w:rsidR="009B57E0" w:rsidRPr="00206D6A" w:rsidRDefault="009B57E0" w:rsidP="00184F9D">
      <w:pPr>
        <w:pStyle w:val="FootnoteText"/>
        <w:spacing w:after="0"/>
        <w:rPr>
          <w:szCs w:val="18"/>
        </w:rPr>
      </w:pPr>
      <w:r w:rsidRPr="00206D6A">
        <w:rPr>
          <w:rStyle w:val="FootnoteReference"/>
          <w:szCs w:val="18"/>
        </w:rPr>
        <w:footnoteRef/>
      </w:r>
      <w:r w:rsidRPr="00206D6A">
        <w:rPr>
          <w:szCs w:val="18"/>
        </w:rPr>
        <w:t xml:space="preserve"> The Strategic Innovation Fund intends to gather $1.26 billion funds over five years, including $1.06 billion from consolidating de-centralized programs.</w:t>
      </w:r>
    </w:p>
  </w:footnote>
  <w:footnote w:id="42">
    <w:p w14:paraId="0A6D5D81" w14:textId="1715D81D" w:rsidR="009B57E0" w:rsidRDefault="009B57E0">
      <w:pPr>
        <w:pStyle w:val="FootnoteText"/>
      </w:pPr>
      <w:r>
        <w:rPr>
          <w:rStyle w:val="FootnoteReference"/>
        </w:rPr>
        <w:footnoteRef/>
      </w:r>
      <w:r>
        <w:t xml:space="preserve"> </w:t>
      </w:r>
      <w:r w:rsidRPr="00843BF1">
        <w:rPr>
          <w:szCs w:val="18"/>
        </w:rPr>
        <w:t>Gal, P and A. Hijzen “</w:t>
      </w:r>
      <w:r w:rsidRPr="00843BF1">
        <w:rPr>
          <w:szCs w:val="18"/>
          <w:lang w:val="en"/>
        </w:rPr>
        <w:t>The Short-Term Impact of Product Market Reforms: A cross-country firm-level analysis” IMF, 2016</w:t>
      </w:r>
    </w:p>
  </w:footnote>
  <w:footnote w:id="43">
    <w:p w14:paraId="2490DCA6" w14:textId="68F51AE7" w:rsidR="009B57E0" w:rsidRPr="00843BF1" w:rsidRDefault="009B57E0" w:rsidP="00304B62">
      <w:pPr>
        <w:pStyle w:val="FootnoteText"/>
      </w:pPr>
      <w:r w:rsidRPr="00843BF1">
        <w:rPr>
          <w:rStyle w:val="FootnoteReference"/>
        </w:rPr>
        <w:footnoteRef/>
      </w:r>
      <w:r w:rsidRPr="00843BF1">
        <w:t xml:space="preserve"> See for instance Peri, Shih and Sparber (2015) “STEM Workers, H-1B Visas,</w:t>
      </w:r>
      <w:r>
        <w:t xml:space="preserve"> and Productivity in US Cities” and</w:t>
      </w:r>
      <w:r w:rsidRPr="00CB1590">
        <w:t xml:space="preserve"> </w:t>
      </w:r>
      <w:r w:rsidRPr="00843BF1">
        <w:rPr>
          <w:rFonts w:ascii="SegoeUI" w:eastAsiaTheme="minorHAnsi" w:hAnsi="SegoeUI" w:cs="SegoeUI"/>
          <w:szCs w:val="16"/>
        </w:rPr>
        <w:t>Jaumotte, Florence, Ksenia Kolo</w:t>
      </w:r>
      <w:r>
        <w:rPr>
          <w:rFonts w:ascii="SegoeUI" w:eastAsiaTheme="minorHAnsi" w:hAnsi="SegoeUI" w:cs="SegoeUI"/>
          <w:szCs w:val="16"/>
        </w:rPr>
        <w:t>skova, and Sweta C. Saxena (2016)</w:t>
      </w:r>
      <w:r w:rsidRPr="00843BF1">
        <w:rPr>
          <w:rFonts w:ascii="SegoeUI" w:eastAsiaTheme="minorHAnsi" w:hAnsi="SegoeUI" w:cs="SegoeUI"/>
          <w:szCs w:val="16"/>
        </w:rPr>
        <w:t xml:space="preserve"> “Impact of Migration on Income Levels in Advanced Economies.”</w:t>
      </w:r>
      <w:r w:rsidRPr="00CB1590">
        <w:t xml:space="preserve"> </w:t>
      </w:r>
      <w:r w:rsidRPr="00843BF1">
        <w:t>Jaumotte et al (2016) find that a one percent increase in the share of migrants in the working age population can boost GDP per capita over the long term by up to 2 percent, with both low and high skilled workers having positive growth effects</w:t>
      </w:r>
      <w:r>
        <w:t>.</w:t>
      </w:r>
    </w:p>
  </w:footnote>
  <w:footnote w:id="44">
    <w:p w14:paraId="5A838E08" w14:textId="77777777" w:rsidR="009B57E0" w:rsidRPr="00206D6A" w:rsidRDefault="009B57E0" w:rsidP="00304B62">
      <w:pPr>
        <w:pStyle w:val="FootnoteText"/>
      </w:pPr>
      <w:r w:rsidRPr="00206D6A">
        <w:rPr>
          <w:rStyle w:val="FootnoteReference"/>
        </w:rPr>
        <w:footnoteRef/>
      </w:r>
      <w:r w:rsidRPr="00206D6A">
        <w:t xml:space="preserve"> See “450,000 Immigrants Annually? Integration is Imperative to Growth”, The Conference Board of Canada 2017. </w:t>
      </w:r>
    </w:p>
  </w:footnote>
  <w:footnote w:id="45">
    <w:p w14:paraId="03ECA273" w14:textId="77777777" w:rsidR="009B57E0" w:rsidRDefault="009B57E0" w:rsidP="00304B62">
      <w:pPr>
        <w:pStyle w:val="FootnoteText"/>
      </w:pPr>
      <w:r w:rsidRPr="00206D6A">
        <w:rPr>
          <w:rStyle w:val="FootnoteReference"/>
        </w:rPr>
        <w:footnoteRef/>
      </w:r>
      <w:r w:rsidRPr="00206D6A">
        <w:t xml:space="preserve"> The authorities have taken several initiatives to improve labor market outcomes and expand absorption capacity.  The initiatives have included adjusting the talent-based selection criteria, increasing language proficiency standards, requiring an Educational Credential Assessment to qualify for certain immigration programs, increasing settlement aid spending, improving pre-arrival services, passing fairness legislation to improve access to regulated professions, providing employers and provinces a greater role in the immigrant selection process, and offering more permanent residence pathways for temporary residents for high-wage earners.</w:t>
      </w:r>
    </w:p>
  </w:footnote>
  <w:footnote w:id="46">
    <w:p w14:paraId="3A634211" w14:textId="38C8CDCD" w:rsidR="009B57E0" w:rsidRDefault="009B57E0">
      <w:pPr>
        <w:pStyle w:val="FootnoteText"/>
      </w:pPr>
      <w:r>
        <w:rPr>
          <w:rStyle w:val="FootnoteReference"/>
        </w:rPr>
        <w:footnoteRef/>
      </w:r>
      <w:r>
        <w:t xml:space="preserve"> The average debt of 10 S&amp;P AAA-rated economies (excluding Japan and Liechtenstein). The ratio rises to 71.1 percent of GDP if Japan is included.</w:t>
      </w:r>
    </w:p>
  </w:footnote>
  <w:footnote w:id="47">
    <w:p w14:paraId="3234257B" w14:textId="77777777" w:rsidR="009B57E0" w:rsidRDefault="009B57E0" w:rsidP="00C67657">
      <w:pPr>
        <w:pStyle w:val="FootnoteText"/>
      </w:pPr>
      <w:r>
        <w:rPr>
          <w:rStyle w:val="FootnoteReference"/>
        </w:rPr>
        <w:footnoteRef/>
      </w:r>
      <w:r>
        <w:t xml:space="preserve"> Prepared by Mary Burfisher and Troy Matheson. Detailed results can be found in Burfisher, Mary. and Troy Matheson (forthcoming), “</w:t>
      </w:r>
      <w:r w:rsidRPr="005E47DD">
        <w:rPr>
          <w:bCs/>
        </w:rPr>
        <w:t>The Future of NAFTA: Where to Next?</w:t>
      </w:r>
      <w:r>
        <w:rPr>
          <w:bCs/>
        </w:rPr>
        <w:t>,” International Monetary Fund Working Paper.</w:t>
      </w:r>
    </w:p>
  </w:footnote>
  <w:footnote w:id="48">
    <w:p w14:paraId="158E9AE1" w14:textId="77777777" w:rsidR="009B57E0" w:rsidRDefault="009B57E0" w:rsidP="00C67657">
      <w:pPr>
        <w:pStyle w:val="ListBullet"/>
        <w:numPr>
          <w:ilvl w:val="0"/>
          <w:numId w:val="0"/>
        </w:numPr>
        <w:spacing w:after="120" w:line="220" w:lineRule="exact"/>
        <w:ind w:left="180" w:hanging="180"/>
      </w:pPr>
      <w:r>
        <w:rPr>
          <w:rStyle w:val="FootnoteReference"/>
          <w:szCs w:val="20"/>
        </w:rPr>
        <w:footnoteRef/>
      </w:r>
      <w:r>
        <w:rPr>
          <w:rStyle w:val="FootnoteReference"/>
        </w:rPr>
        <w:footnoteRef/>
      </w:r>
      <w:r>
        <w:t xml:space="preserve"> </w:t>
      </w:r>
      <w:r w:rsidRPr="003600CE">
        <w:rPr>
          <w:sz w:val="18"/>
          <w:szCs w:val="20"/>
        </w:rPr>
        <w:t>Data sources used for the split are: World Integrated Trade Solution (WITS) ;</w:t>
      </w:r>
      <w:r>
        <w:rPr>
          <w:sz w:val="18"/>
          <w:szCs w:val="20"/>
        </w:rPr>
        <w:t xml:space="preserve"> </w:t>
      </w:r>
      <w:r w:rsidRPr="003600CE">
        <w:rPr>
          <w:sz w:val="18"/>
          <w:szCs w:val="20"/>
        </w:rPr>
        <w:t>Eurostat Global Affairs Canada; Government of Canada; Ibisworld; International Organization of Motor Vehicle Manufacturers; Library of the European Parliament; Ministry of Economy, Pro-Mexico; Japan Ministry of Economy, Trade and Industry (MITI); National Bureau of Statistics of China; United States Census Bureau; United States International Trade Administration; and  Aguilar (2016)</w:t>
      </w:r>
      <w:r>
        <w:rPr>
          <w:sz w:val="18"/>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1B441" w14:textId="77777777" w:rsidR="009B57E0" w:rsidRDefault="009B57E0" w:rsidP="000D2F50">
    <w:pPr>
      <w:tabs>
        <w:tab w:val="left" w:pos="1980"/>
        <w:tab w:val="left" w:pos="2250"/>
      </w:tabs>
      <w:rPr>
        <w:rFonts w:cs="Segoe UI"/>
        <w:caps/>
        <w:color w:val="4B82AD"/>
        <w:sz w:val="16"/>
        <w:szCs w:val="16"/>
        <w:lang w:val="fr-FR"/>
      </w:rPr>
    </w:pPr>
  </w:p>
  <w:p w14:paraId="6C2CFC75" w14:textId="77777777" w:rsidR="009B57E0" w:rsidRDefault="009B57E0" w:rsidP="000D2F50">
    <w:pPr>
      <w:tabs>
        <w:tab w:val="left" w:pos="1980"/>
        <w:tab w:val="left" w:pos="2250"/>
      </w:tabs>
      <w:rPr>
        <w:rFonts w:cs="Segoe UI"/>
        <w:caps/>
        <w:color w:val="4B82AD"/>
        <w:sz w:val="16"/>
        <w:szCs w:val="16"/>
        <w:lang w:val="fr-FR"/>
      </w:rPr>
    </w:pPr>
  </w:p>
  <w:p w14:paraId="14DE031A" w14:textId="77777777" w:rsidR="009B57E0" w:rsidRDefault="009B57E0" w:rsidP="000D2F50">
    <w:pPr>
      <w:tabs>
        <w:tab w:val="left" w:pos="1980"/>
        <w:tab w:val="left" w:pos="2250"/>
      </w:tabs>
      <w:rPr>
        <w:rFonts w:cs="Segoe UI"/>
        <w:caps/>
        <w:color w:val="4B82AD"/>
        <w:sz w:val="18"/>
        <w:szCs w:val="18"/>
        <w:lang w:val="fr-FR"/>
      </w:rPr>
    </w:pPr>
  </w:p>
  <w:p w14:paraId="2429B3D2" w14:textId="77777777" w:rsidR="009B57E0" w:rsidRPr="00AF7C41" w:rsidRDefault="009B57E0" w:rsidP="000D2F50">
    <w:pPr>
      <w:tabs>
        <w:tab w:val="left" w:pos="1980"/>
        <w:tab w:val="left" w:pos="2250"/>
      </w:tabs>
      <w:rPr>
        <w:rFonts w:cs="Segoe UI"/>
        <w:caps/>
        <w:sz w:val="18"/>
        <w:szCs w:val="18"/>
        <w:lang w:val="fr-FR"/>
      </w:rPr>
    </w:pPr>
    <w:r w:rsidRPr="00AF7C41">
      <w:rPr>
        <w:rFonts w:cs="Segoe UI"/>
        <w:caps/>
        <w:color w:val="4B82AD"/>
        <w:sz w:val="18"/>
        <w:szCs w:val="18"/>
        <w:lang w:val="fr-FR"/>
      </w:rPr>
      <w:t>Canada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83EE2" w14:textId="77777777" w:rsidR="009B57E0" w:rsidRPr="00E55A76" w:rsidRDefault="009B57E0" w:rsidP="00E55A7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00159" w14:textId="77777777" w:rsidR="009B57E0" w:rsidRDefault="009B57E0" w:rsidP="008D49E4">
    <w:pPr>
      <w:tabs>
        <w:tab w:val="left" w:pos="1980"/>
        <w:tab w:val="left" w:pos="2250"/>
      </w:tabs>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C5F13" w14:textId="77777777" w:rsidR="009B57E0" w:rsidRPr="00AD14B1" w:rsidRDefault="009B57E0" w:rsidP="00AD14B1">
    <w:pPr>
      <w:pStyle w:val="Header"/>
    </w:pPr>
    <w:r>
      <w:rPr>
        <w:rFonts w:cs="Segoe UI"/>
        <w:caps/>
        <w:color w:val="4B82AD"/>
        <w:sz w:val="18"/>
        <w:szCs w:val="18"/>
        <w:lang w:val="fr-FR"/>
      </w:rPr>
      <w:t>Canada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06EAC" w14:textId="77777777" w:rsidR="009B57E0" w:rsidRDefault="009B57E0" w:rsidP="001124F0">
    <w:pPr>
      <w:tabs>
        <w:tab w:val="left" w:pos="1980"/>
        <w:tab w:val="left" w:pos="2250"/>
      </w:tabs>
      <w:jc w:val="right"/>
    </w:pPr>
    <w:r>
      <w:rPr>
        <w:rFonts w:cs="Segoe UI"/>
        <w:caps/>
        <w:color w:val="4B82AD"/>
        <w:sz w:val="18"/>
        <w:szCs w:val="18"/>
        <w:lang w:val="fr-FR"/>
      </w:rPr>
      <w:t>Canada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5FEF6" w14:textId="77777777" w:rsidR="009B57E0" w:rsidRPr="00F46A72" w:rsidRDefault="009B57E0" w:rsidP="00F46A7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466C" w14:textId="77777777" w:rsidR="009B57E0" w:rsidRDefault="009B57E0" w:rsidP="001124F0">
    <w:pPr>
      <w:tabs>
        <w:tab w:val="left" w:pos="1980"/>
        <w:tab w:val="left" w:pos="2250"/>
      </w:tabs>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79D48" w14:textId="07206654" w:rsidR="009B57E0" w:rsidRPr="00AD14B1" w:rsidRDefault="009B57E0">
    <w:pPr>
      <w:pStyle w:val="Header"/>
      <w:pPrChange w:id="661" w:author="Ochoa, Javier" w:date="2018-06-08T15:24:00Z">
        <w:pPr/>
      </w:pPrChange>
    </w:pPr>
    <w:r>
      <w:rPr>
        <w:rFonts w:cs="Segoe UI"/>
        <w:caps/>
        <w:color w:val="4B82AD"/>
        <w:sz w:val="18"/>
        <w:szCs w:val="18"/>
        <w:lang w:val="fr-FR"/>
      </w:rPr>
      <w:t>Canada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7B701" w14:textId="4CB5DF99" w:rsidR="009B57E0" w:rsidRPr="00F11DC6" w:rsidRDefault="009B57E0">
    <w:pPr>
      <w:pStyle w:val="Header"/>
      <w:tabs>
        <w:tab w:val="clear" w:pos="4320"/>
        <w:tab w:val="clear" w:pos="8640"/>
        <w:tab w:val="right" w:pos="2430"/>
      </w:tabs>
      <w:wordWrap w:val="0"/>
      <w:ind w:right="29"/>
      <w:jc w:val="right"/>
      <w:rPr>
        <w:caps/>
        <w:sz w:val="18"/>
        <w:lang w:val="fr-FR"/>
        <w:rPrChange w:id="662" w:author="Ochoa, Javier" w:date="2018-06-08T15:24:00Z">
          <w:rPr/>
        </w:rPrChange>
      </w:rPr>
      <w:pPrChange w:id="663" w:author="Ochoa, Javier" w:date="2018-06-08T15:24:00Z">
        <w:pPr/>
      </w:pPrChange>
    </w:pPr>
    <w:r>
      <w:rPr>
        <w:rFonts w:cs="Segoe UI"/>
        <w:caps/>
        <w:color w:val="4B82AD"/>
        <w:sz w:val="18"/>
        <w:szCs w:val="18"/>
        <w:lang w:val="fr-FR"/>
      </w:rPr>
      <w:t>Canada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D4577" w14:textId="7FFE4D60" w:rsidR="009B57E0" w:rsidRPr="008745EA" w:rsidRDefault="009B57E0" w:rsidP="00D53492">
    <w:pPr>
      <w:pStyle w:val="Header"/>
      <w:ind w:firstLineChars="1500" w:firstLine="3150"/>
    </w:pPr>
    <w:r>
      <w:rPr>
        <w:noProof/>
      </w:rPr>
      <mc:AlternateContent>
        <mc:Choice Requires="wps">
          <w:drawing>
            <wp:anchor distT="0" distB="0" distL="114300" distR="114300" simplePos="0" relativeHeight="251656192" behindDoc="0" locked="0" layoutInCell="1" allowOverlap="1" wp14:anchorId="3AAF6918" wp14:editId="765F8DBD">
              <wp:simplePos x="0" y="0"/>
              <wp:positionH relativeFrom="column">
                <wp:posOffset>5705475</wp:posOffset>
              </wp:positionH>
              <wp:positionV relativeFrom="paragraph">
                <wp:posOffset>47625</wp:posOffset>
              </wp:positionV>
              <wp:extent cx="885825" cy="95250"/>
              <wp:effectExtent l="0" t="0" r="0" b="0"/>
              <wp:wrapNone/>
              <wp:docPr id="4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95250"/>
                      </a:xfrm>
                      <a:prstGeom prst="rect">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14:paraId="6DE22507" w14:textId="77777777" w:rsidR="009B57E0" w:rsidRDefault="009B57E0"/>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F6918" id="_x0000_t202" coordsize="21600,21600" o:spt="202" path="m,l,21600r21600,l21600,xe">
              <v:stroke joinstyle="miter"/>
              <v:path gradientshapeok="t" o:connecttype="rect"/>
            </v:shapetype>
            <v:shape id="Text Box 4" o:spid="_x0000_s1044" type="#_x0000_t202" style="position:absolute;left:0;text-align:left;margin-left:449.25pt;margin-top:3.75pt;width:69.75pt;height: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" fillcolor="#4f81bd [3204]" stroked="f" strokecolor="#f2f2f2 [3041]" strokeweight="3pt">
              <v:shadow color="#243f60 [1604]" opacity=".5" offset="1pt"/>
              <v:textbox inset="5.85pt,.7pt,5.85pt,.7pt">
                <w:txbxContent>
                  <w:p w14:paraId="6DE22507" w14:textId="77777777" w:rsidR="009B57E0" w:rsidRDefault="009B57E0"/>
                </w:txbxContent>
              </v:textbox>
            </v:shape>
          </w:pict>
        </mc:Fallback>
      </mc:AlternateContent>
    </w:r>
    <w:r>
      <w:tab/>
    </w:r>
    <w:fldSimple w:instr=" FILENAME ">
      <w:r>
        <w:rPr>
          <w:noProof/>
        </w:rPr>
        <w:t>DMSDR1S-#6405077-v14-Canada_2018_Staff_Report.docx</w:t>
      </w:r>
    </w:fldSimple>
    <w:r>
      <w:t xml:space="preserve">   2010  Article IV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26B7C" w14:textId="77777777" w:rsidR="009B57E0" w:rsidRPr="00E470C1" w:rsidRDefault="009B57E0" w:rsidP="000D2F50">
    <w:pPr>
      <w:tabs>
        <w:tab w:val="left" w:pos="1980"/>
        <w:tab w:val="left" w:pos="2250"/>
      </w:tabs>
      <w:jc w:val="right"/>
      <w:rPr>
        <w:rFonts w:cs="Segoe UI"/>
        <w:caps/>
        <w:sz w:val="18"/>
        <w:szCs w:val="18"/>
        <w:lang w:val="fr-FR"/>
      </w:rPr>
    </w:pPr>
    <w:r w:rsidRPr="00E470C1">
      <w:rPr>
        <w:rFonts w:cs="Segoe UI"/>
        <w:caps/>
        <w:color w:val="4B82AD"/>
        <w:sz w:val="18"/>
        <w:szCs w:val="18"/>
        <w:lang w:val="fr-FR"/>
      </w:rPr>
      <w:t>Canada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2783D" w14:textId="77777777" w:rsidR="009B57E0" w:rsidRPr="008745EA" w:rsidRDefault="009B57E0" w:rsidP="00310954">
    <w:pPr>
      <w:pStyle w:val="Header"/>
      <w:spacing w:after="120" w:line="240" w:lineRule="auto"/>
      <w:ind w:left="-1440"/>
    </w:pPr>
    <w:r w:rsidRPr="00310954">
      <w:rPr>
        <w:noProof/>
      </w:rPr>
      <w:drawing>
        <wp:inline distT="0" distB="0" distL="0" distR="0" wp14:anchorId="419FE1AD" wp14:editId="2DA1771A">
          <wp:extent cx="6867525" cy="1029193"/>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a:stretch>
                    <a:fillRect/>
                  </a:stretch>
                </pic:blipFill>
                <pic:spPr bwMode="auto">
                  <a:xfrm>
                    <a:off x="0" y="0"/>
                    <a:ext cx="6867525" cy="1029193"/>
                  </a:xfrm>
                  <a:prstGeom prst="rect">
                    <a:avLst/>
                  </a:prstGeom>
                  <a:noFill/>
                  <a:ln w="9525">
                    <a:noFill/>
                    <a:miter lim="800000"/>
                    <a:headEnd/>
                    <a:tailEnd/>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0CEE8" w14:textId="77777777" w:rsidR="009B57E0" w:rsidRPr="00F11DC6" w:rsidRDefault="009B57E0" w:rsidP="00C06D9A">
    <w:pPr>
      <w:tabs>
        <w:tab w:val="left" w:pos="1980"/>
        <w:tab w:val="left" w:pos="2250"/>
      </w:tabs>
      <w:rPr>
        <w:rFonts w:cs="Segoe UI"/>
        <w:caps/>
        <w:sz w:val="18"/>
        <w:szCs w:val="18"/>
        <w:lang w:val="fr-FR"/>
      </w:rPr>
    </w:pPr>
    <w:r>
      <w:rPr>
        <w:rFonts w:cs="Segoe UI"/>
        <w:caps/>
        <w:color w:val="4B82AD"/>
        <w:sz w:val="18"/>
        <w:szCs w:val="18"/>
        <w:lang w:val="fr-FR"/>
      </w:rPr>
      <w:t>Canada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78500" w14:textId="77777777" w:rsidR="009B57E0" w:rsidRPr="00CB1E84" w:rsidRDefault="009B57E0" w:rsidP="00CB1E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2A8E" w14:textId="77777777" w:rsidR="009B57E0" w:rsidRPr="00F11DC6" w:rsidRDefault="009B57E0" w:rsidP="00C06D9A">
    <w:pPr>
      <w:tabs>
        <w:tab w:val="left" w:pos="1980"/>
        <w:tab w:val="left" w:pos="2250"/>
      </w:tabs>
      <w:rPr>
        <w:rFonts w:cs="Segoe UI"/>
        <w:caps/>
        <w:sz w:val="18"/>
        <w:szCs w:val="18"/>
        <w:lang w:val="fr-FR"/>
      </w:rPr>
    </w:pPr>
    <w:r>
      <w:rPr>
        <w:rFonts w:cs="Segoe UI"/>
        <w:caps/>
        <w:color w:val="4B82AD"/>
        <w:sz w:val="18"/>
        <w:szCs w:val="18"/>
        <w:lang w:val="fr-FR"/>
      </w:rPr>
      <w:t>Canada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DB834" w14:textId="77777777" w:rsidR="009B57E0" w:rsidRPr="00CB1E84" w:rsidRDefault="009B57E0" w:rsidP="00CB1E8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085E" w14:textId="77777777" w:rsidR="009B57E0" w:rsidRDefault="009B57E0" w:rsidP="003D3B98">
    <w:pPr>
      <w:tabs>
        <w:tab w:val="left" w:pos="1980"/>
        <w:tab w:val="left" w:pos="2250"/>
      </w:tabs>
    </w:pPr>
    <w:r>
      <w:rPr>
        <w:rFonts w:cs="Segoe UI"/>
        <w:caps/>
        <w:color w:val="4B82AD"/>
        <w:sz w:val="18"/>
        <w:szCs w:val="18"/>
        <w:lang w:val="fr-FR"/>
      </w:rPr>
      <w:t>canada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5830656"/>
      <w:docPartObj>
        <w:docPartGallery w:val="Page Numbers (Top of Page)"/>
        <w:docPartUnique/>
      </w:docPartObj>
    </w:sdtPr>
    <w:sdtEndPr/>
    <w:sdtContent>
      <w:p w14:paraId="7EC20C12" w14:textId="77777777" w:rsidR="009B57E0" w:rsidRDefault="008452FA" w:rsidP="003D3B98">
        <w:pPr>
          <w:pStyle w:val="Footer"/>
          <w:jc w:val="center"/>
        </w:pPr>
        <w:sdt>
          <w:sdtPr>
            <w:id w:val="-25946892"/>
            <w:docPartObj>
              <w:docPartGallery w:val="Page Numbers (Bottom of Page)"/>
              <w:docPartUnique/>
            </w:docPartObj>
          </w:sdtPr>
          <w:sdtEndPr/>
          <w:sdtContent>
            <w:r w:rsidR="009B57E0">
              <w:fldChar w:fldCharType="begin"/>
            </w:r>
            <w:r w:rsidR="009B57E0">
              <w:instrText xml:space="preserve"> PAGE   \* MERGEFORMAT </w:instrText>
            </w:r>
            <w:r w:rsidR="009B57E0">
              <w:fldChar w:fldCharType="separate"/>
            </w:r>
            <w:r w:rsidR="009B57E0">
              <w:rPr>
                <w:noProof/>
              </w:rPr>
              <w:t>37</w:t>
            </w:r>
            <w:r w:rsidR="009B57E0">
              <w:rPr>
                <w:noProof/>
              </w:rPr>
              <w:fldChar w:fldCharType="end"/>
            </w: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1F9E495C"/>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FB72F90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695C684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976226E"/>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04090015"/>
    <w:lvl w:ilvl="0">
      <w:start w:val="1"/>
      <w:numFmt w:val="upperLetter"/>
      <w:lvlText w:val="%1."/>
      <w:lvlJc w:val="left"/>
      <w:pPr>
        <w:ind w:left="360" w:hanging="360"/>
      </w:pPr>
    </w:lvl>
  </w:abstractNum>
  <w:abstractNum w:abstractNumId="5" w15:restartNumberingAfterBreak="0">
    <w:nsid w:val="FFFFFF89"/>
    <w:multiLevelType w:val="singleLevel"/>
    <w:tmpl w:val="A23663E0"/>
    <w:lvl w:ilvl="0">
      <w:start w:val="1"/>
      <w:numFmt w:val="bullet"/>
      <w:pStyle w:val="ListBullet"/>
      <w:lvlText w:val=""/>
      <w:lvlJc w:val="left"/>
      <w:pPr>
        <w:ind w:left="360" w:hanging="360"/>
      </w:pPr>
      <w:rPr>
        <w:rFonts w:ascii="Symbol" w:hAnsi="Symbol" w:cs="Times New Roman"/>
        <w:b w:val="0"/>
        <w:bCs w:val="0"/>
        <w:i w:val="0"/>
        <w:iCs w:val="0"/>
        <w:caps w:val="0"/>
        <w:smallCaps w:val="0"/>
        <w:strike w:val="0"/>
        <w:dstrike w:val="0"/>
        <w:noProof w:val="0"/>
        <w:vanish w:val="0"/>
        <w:color w:val="4F81BD" w:themeColor="accent1"/>
        <w:spacing w:val="0"/>
        <w:kern w:val="0"/>
        <w:position w:val="0"/>
        <w:u w:val="none"/>
        <w:vertAlign w:val="baseline"/>
        <w:em w:val="none"/>
        <w:specVanish w:val="0"/>
      </w:rPr>
    </w:lvl>
  </w:abstractNum>
  <w:abstractNum w:abstractNumId="6" w15:restartNumberingAfterBreak="0">
    <w:nsid w:val="0C9023C6"/>
    <w:multiLevelType w:val="hybridMultilevel"/>
    <w:tmpl w:val="1F763D5E"/>
    <w:lvl w:ilvl="0" w:tplc="4978F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4490D"/>
    <w:multiLevelType w:val="hybridMultilevel"/>
    <w:tmpl w:val="D9286112"/>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105CA9"/>
    <w:multiLevelType w:val="hybridMultilevel"/>
    <w:tmpl w:val="82F09126"/>
    <w:lvl w:ilvl="0" w:tplc="AE8825B6">
      <w:start w:val="1"/>
      <w:numFmt w:val="decimal"/>
      <w:lvlText w:val="%1.     "/>
      <w:lvlJc w:val="left"/>
      <w:pPr>
        <w:tabs>
          <w:tab w:val="num" w:pos="900"/>
        </w:tabs>
        <w:ind w:left="180" w:firstLine="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A2D64D9"/>
    <w:multiLevelType w:val="hybridMultilevel"/>
    <w:tmpl w:val="6114CA8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72299F"/>
    <w:multiLevelType w:val="hybridMultilevel"/>
    <w:tmpl w:val="F94A196E"/>
    <w:lvl w:ilvl="0" w:tplc="95DA5550">
      <w:start w:val="1"/>
      <w:numFmt w:val="upperLetter"/>
      <w:pStyle w:val="Heading5"/>
      <w:lvlText w:val="%1."/>
      <w:lvlJc w:val="left"/>
      <w:pPr>
        <w:ind w:left="630" w:hanging="360"/>
      </w:pPr>
      <w:rPr>
        <w:rFonts w:ascii="Segoe UI" w:hAnsi="Segoe UI" w:cs="Segoe UI" w:hint="default"/>
        <w:b/>
        <w:i w:val="0"/>
        <w:color w:val="4B82AD"/>
        <w:sz w:val="2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CD6BF5"/>
    <w:multiLevelType w:val="hybridMultilevel"/>
    <w:tmpl w:val="A378ABA2"/>
    <w:lvl w:ilvl="0" w:tplc="EF02E5FA">
      <w:start w:val="1"/>
      <w:numFmt w:val="bullet"/>
      <w:pStyle w:val="BoxBullet"/>
      <w:lvlText w:val=""/>
      <w:lvlJc w:val="left"/>
      <w:pPr>
        <w:ind w:left="720" w:hanging="360"/>
      </w:pPr>
      <w:rPr>
        <w:rFonts w:ascii="Symbol" w:hAnsi="Symbol" w:hint="default"/>
        <w:color w:val="4B82AD"/>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B4A2B"/>
    <w:multiLevelType w:val="hybridMultilevel"/>
    <w:tmpl w:val="7DA4A12C"/>
    <w:lvl w:ilvl="0" w:tplc="08168644">
      <w:start w:val="1"/>
      <w:numFmt w:val="decimal"/>
      <w:pStyle w:val="AnnAppParagraphNumbering"/>
      <w:lvlText w:val="%1.     "/>
      <w:lvlJc w:val="left"/>
      <w:pPr>
        <w:ind w:left="360" w:hanging="360"/>
      </w:pPr>
      <w:rPr>
        <w:rFonts w:ascii="Segoe UI" w:hAnsi="Segoe UI" w:cs="Segoe UI" w:hint="default"/>
        <w:b w:val="0"/>
        <w:bCs/>
        <w:i w:val="0"/>
        <w:iCs w:val="0"/>
        <w:sz w:val="21"/>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3D7BB7"/>
    <w:multiLevelType w:val="hybridMultilevel"/>
    <w:tmpl w:val="1A4054F4"/>
    <w:lvl w:ilvl="0" w:tplc="6A1C347A">
      <w:start w:val="1"/>
      <w:numFmt w:val="decimal"/>
      <w:pStyle w:val="ParagraphNumbering"/>
      <w:lvlText w:val="%1.     "/>
      <w:lvlJc w:val="left"/>
      <w:pPr>
        <w:ind w:left="2970" w:hanging="2970"/>
      </w:pPr>
      <w:rPr>
        <w:rFonts w:ascii="Segoe UI" w:hAnsi="Segoe UI" w:cs="Segoe UI" w:hint="default"/>
        <w:b/>
        <w:bCs w:val="0"/>
        <w:i w:val="0"/>
        <w:iCs w:val="0"/>
        <w:caps w:val="0"/>
        <w:smallCaps w:val="0"/>
        <w:strike w:val="0"/>
        <w:dstrike w:val="0"/>
        <w:outline w:val="0"/>
        <w:shadow w:val="0"/>
        <w:emboss w:val="0"/>
        <w:imprint w:val="0"/>
        <w:noProof w:val="0"/>
        <w:vanish w:val="0"/>
        <w:spacing w:val="0"/>
        <w:kern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14" w15:restartNumberingAfterBreak="0">
    <w:nsid w:val="3B2D6A99"/>
    <w:multiLevelType w:val="hybridMultilevel"/>
    <w:tmpl w:val="A0764970"/>
    <w:lvl w:ilvl="0" w:tplc="7638D8F2">
      <w:start w:val="1"/>
      <w:numFmt w:val="bullet"/>
      <w:pStyle w:val="AnnAppListBullets"/>
      <w:lvlText w:val=""/>
      <w:lvlJc w:val="left"/>
      <w:pPr>
        <w:ind w:left="720" w:hanging="360"/>
      </w:pPr>
      <w:rPr>
        <w:rFonts w:ascii="Symbol" w:hAnsi="Symbol" w:hint="default"/>
        <w:color w:val="4B82AD"/>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3B5576"/>
    <w:multiLevelType w:val="hybridMultilevel"/>
    <w:tmpl w:val="741AA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ECE158B"/>
    <w:multiLevelType w:val="hybridMultilevel"/>
    <w:tmpl w:val="54B078D6"/>
    <w:lvl w:ilvl="0" w:tplc="479CBC04">
      <w:start w:val="1"/>
      <w:numFmt w:val="bullet"/>
      <w:lvlText w:val=""/>
      <w:lvlJc w:val="left"/>
      <w:pPr>
        <w:ind w:left="720" w:hanging="360"/>
      </w:pPr>
      <w:rPr>
        <w:rFonts w:ascii="Symbol" w:hAnsi="Symbol" w:hint="default"/>
        <w:color w:val="4B82A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EA15A1"/>
    <w:multiLevelType w:val="multilevel"/>
    <w:tmpl w:val="00424A7C"/>
    <w:lvl w:ilvl="0">
      <w:start w:val="1"/>
      <w:numFmt w:val="upperRoman"/>
      <w:suff w:val="nothing"/>
      <w:lvlText w:val="%1.   "/>
      <w:lvlJc w:val="left"/>
      <w:pPr>
        <w:ind w:left="0" w:firstLine="0"/>
      </w:pPr>
      <w:rPr>
        <w:rFonts w:hint="default"/>
      </w:rPr>
    </w:lvl>
    <w:lvl w:ilvl="1">
      <w:start w:val="1"/>
      <w:numFmt w:val="upperLetter"/>
      <w:pStyle w:val="Heading2"/>
      <w:suff w:val="nothing"/>
      <w:lvlText w:val="%2.   "/>
      <w:lvlJc w:val="left"/>
      <w:pPr>
        <w:ind w:left="540" w:firstLine="0"/>
      </w:pPr>
      <w:rPr>
        <w:rFonts w:hint="default"/>
        <w:b/>
        <w:i w:val="0"/>
      </w:rPr>
    </w:lvl>
    <w:lvl w:ilvl="2">
      <w:start w:val="1"/>
      <w:numFmt w:val="decimal"/>
      <w:lvlText w:val="%3."/>
      <w:lvlJc w:val="left"/>
      <w:pPr>
        <w:tabs>
          <w:tab w:val="num" w:pos="1080"/>
        </w:tabs>
        <w:ind w:left="720" w:firstLine="0"/>
      </w:pPr>
      <w:rPr>
        <w:rFonts w:hint="default"/>
      </w:rPr>
    </w:lvl>
    <w:lvl w:ilvl="3">
      <w:start w:val="1"/>
      <w:numFmt w:val="lowerLetter"/>
      <w:lvlText w:val="%4)"/>
      <w:lvlJc w:val="left"/>
      <w:pPr>
        <w:tabs>
          <w:tab w:val="num" w:pos="1800"/>
        </w:tabs>
        <w:ind w:left="1440" w:firstLine="0"/>
      </w:pPr>
      <w:rPr>
        <w:rFonts w:hint="default"/>
      </w:rPr>
    </w:lvl>
    <w:lvl w:ilvl="4">
      <w:start w:val="1"/>
      <w:numFmt w:val="decimal"/>
      <w:lvlText w:val="(%5)"/>
      <w:lvlJc w:val="left"/>
      <w:pPr>
        <w:tabs>
          <w:tab w:val="num" w:pos="2520"/>
        </w:tabs>
        <w:ind w:left="2160" w:firstLine="0"/>
      </w:pPr>
      <w:rPr>
        <w:rFonts w:hint="default"/>
      </w:rPr>
    </w:lvl>
    <w:lvl w:ilvl="5">
      <w:start w:val="1"/>
      <w:numFmt w:val="lowerLetter"/>
      <w:lvlText w:val="(%6)"/>
      <w:lvlJc w:val="left"/>
      <w:pPr>
        <w:tabs>
          <w:tab w:val="num" w:pos="3240"/>
        </w:tabs>
        <w:ind w:left="2880" w:firstLine="0"/>
      </w:pPr>
      <w:rPr>
        <w:rFonts w:hint="default"/>
      </w:rPr>
    </w:lvl>
    <w:lvl w:ilvl="6">
      <w:start w:val="1"/>
      <w:numFmt w:val="lowerRoman"/>
      <w:lvlText w:val="(%7)"/>
      <w:lvlJc w:val="left"/>
      <w:pPr>
        <w:tabs>
          <w:tab w:val="num" w:pos="3960"/>
        </w:tabs>
        <w:ind w:left="3600" w:firstLine="0"/>
      </w:pPr>
      <w:rPr>
        <w:rFonts w:hint="default"/>
      </w:rPr>
    </w:lvl>
    <w:lvl w:ilvl="7">
      <w:start w:val="1"/>
      <w:numFmt w:val="lowerLetter"/>
      <w:lvlText w:val="(%8)"/>
      <w:lvlJc w:val="left"/>
      <w:pPr>
        <w:tabs>
          <w:tab w:val="num" w:pos="4680"/>
        </w:tabs>
        <w:ind w:left="4320" w:firstLine="0"/>
      </w:pPr>
      <w:rPr>
        <w:rFonts w:hint="default"/>
      </w:rPr>
    </w:lvl>
    <w:lvl w:ilvl="8">
      <w:start w:val="1"/>
      <w:numFmt w:val="lowerRoman"/>
      <w:lvlText w:val="(%9)"/>
      <w:lvlJc w:val="left"/>
      <w:pPr>
        <w:tabs>
          <w:tab w:val="num" w:pos="5400"/>
        </w:tabs>
        <w:ind w:left="5040" w:firstLine="0"/>
      </w:pPr>
      <w:rPr>
        <w:rFonts w:hint="default"/>
      </w:rPr>
    </w:lvl>
  </w:abstractNum>
  <w:abstractNum w:abstractNumId="18" w15:restartNumberingAfterBreak="0">
    <w:nsid w:val="771D672D"/>
    <w:multiLevelType w:val="hybridMultilevel"/>
    <w:tmpl w:val="CCCC4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5"/>
  </w:num>
  <w:num w:numId="4">
    <w:abstractNumId w:val="3"/>
  </w:num>
  <w:num w:numId="5">
    <w:abstractNumId w:val="2"/>
  </w:num>
  <w:num w:numId="6">
    <w:abstractNumId w:val="1"/>
  </w:num>
  <w:num w:numId="7">
    <w:abstractNumId w:val="0"/>
  </w:num>
  <w:num w:numId="8">
    <w:abstractNumId w:val="13"/>
  </w:num>
  <w:num w:numId="9">
    <w:abstractNumId w:val="11"/>
  </w:num>
  <w:num w:numId="10">
    <w:abstractNumId w:val="17"/>
  </w:num>
  <w:num w:numId="11">
    <w:abstractNumId w:val="10"/>
  </w:num>
  <w:num w:numId="12">
    <w:abstractNumId w:val="14"/>
  </w:num>
  <w:num w:numId="13">
    <w:abstractNumId w:val="12"/>
  </w:num>
  <w:num w:numId="14">
    <w:abstractNumId w:val="18"/>
  </w:num>
  <w:num w:numId="15">
    <w:abstractNumId w:val="7"/>
  </w:num>
  <w:num w:numId="16">
    <w:abstractNumId w:val="9"/>
  </w:num>
  <w:num w:numId="17">
    <w:abstractNumId w:val="16"/>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3"/>
  </w:num>
  <w:num w:numId="21">
    <w:abstractNumId w:val="13"/>
  </w:num>
  <w:num w:numId="22">
    <w:abstractNumId w:val="13"/>
  </w:num>
  <w:num w:numId="23">
    <w:abstractNumId w:val="13"/>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3"/>
  </w:num>
  <w:num w:numId="27">
    <w:abstractNumId w:val="13"/>
  </w:num>
  <w:num w:numId="28">
    <w:abstractNumId w:val="13"/>
  </w:num>
  <w:num w:numId="29">
    <w:abstractNumId w:val="13"/>
  </w:num>
  <w:num w:numId="30">
    <w:abstractNumId w:val="5"/>
  </w:num>
  <w:num w:numId="31">
    <w:abstractNumId w:val="5"/>
  </w:num>
  <w:num w:numId="32">
    <w:abstractNumId w:val="8"/>
  </w:num>
  <w:num w:numId="33">
    <w:abstractNumId w:val="13"/>
  </w:num>
  <w:num w:numId="34">
    <w:abstractNumId w:val="5"/>
  </w:num>
  <w:num w:numId="35">
    <w:abstractNumId w:val="5"/>
  </w:num>
  <w:num w:numId="36">
    <w:abstractNumId w:val="6"/>
  </w:num>
  <w:num w:numId="37">
    <w:abstractNumId w:val="5"/>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choa, Javier">
    <w15:presenceInfo w15:providerId="AD" w15:userId="S-1-5-21-2133556540-1006569411-724182803-3586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es-ES" w:vendorID="64" w:dllVersion="0" w:nlCheck="1" w:checkStyle="0"/>
  <w:activeWritingStyle w:appName="MSWord" w:lang="es-CO" w:vendorID="64" w:dllVersion="0" w:nlCheck="1" w:checkStyle="0"/>
  <w:activeWritingStyle w:appName="MSWord" w:lang="es-AR"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formatting="0"/>
  <w:trackRevisions/>
  <w:defaultTabStop w:val="720"/>
  <w:evenAndOddHeaders/>
  <w:drawingGridHorizontalSpacing w:val="105"/>
  <w:displayHorizontalDrawingGridEvery w:val="2"/>
  <w:displayVerticalDrawingGridEvery w:val="2"/>
  <w:noPunctuationKerning/>
  <w:characterSpacingControl w:val="doNotCompress"/>
  <w:hdrShapeDefaults>
    <o:shapedefaults v:ext="edit" spidmax="6145" fillcolor="white" strokecolor="none [3215]">
      <v:fill color="white"/>
      <v:stroke color="none [3215]"/>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33C"/>
    <w:rsid w:val="00000CA9"/>
    <w:rsid w:val="0000196B"/>
    <w:rsid w:val="00001DAC"/>
    <w:rsid w:val="00001F38"/>
    <w:rsid w:val="00002226"/>
    <w:rsid w:val="00002C0C"/>
    <w:rsid w:val="00003334"/>
    <w:rsid w:val="00003E0D"/>
    <w:rsid w:val="00004B23"/>
    <w:rsid w:val="000051DE"/>
    <w:rsid w:val="00005375"/>
    <w:rsid w:val="00005CA9"/>
    <w:rsid w:val="00007094"/>
    <w:rsid w:val="00007121"/>
    <w:rsid w:val="00007AC9"/>
    <w:rsid w:val="00007BB7"/>
    <w:rsid w:val="00007BDF"/>
    <w:rsid w:val="0001041C"/>
    <w:rsid w:val="000119A8"/>
    <w:rsid w:val="00011EED"/>
    <w:rsid w:val="00012028"/>
    <w:rsid w:val="00012738"/>
    <w:rsid w:val="000134C7"/>
    <w:rsid w:val="000139B3"/>
    <w:rsid w:val="000139F1"/>
    <w:rsid w:val="00013CD7"/>
    <w:rsid w:val="000144D9"/>
    <w:rsid w:val="00014CA5"/>
    <w:rsid w:val="0001519E"/>
    <w:rsid w:val="0001564D"/>
    <w:rsid w:val="00015C29"/>
    <w:rsid w:val="00015DD2"/>
    <w:rsid w:val="00016083"/>
    <w:rsid w:val="0001628A"/>
    <w:rsid w:val="00016798"/>
    <w:rsid w:val="000170E5"/>
    <w:rsid w:val="0001786B"/>
    <w:rsid w:val="000203AF"/>
    <w:rsid w:val="00020740"/>
    <w:rsid w:val="00020D43"/>
    <w:rsid w:val="00020EAD"/>
    <w:rsid w:val="000213A6"/>
    <w:rsid w:val="000224A5"/>
    <w:rsid w:val="00022722"/>
    <w:rsid w:val="00022DF2"/>
    <w:rsid w:val="00023524"/>
    <w:rsid w:val="000239C6"/>
    <w:rsid w:val="00023F29"/>
    <w:rsid w:val="00024465"/>
    <w:rsid w:val="00024564"/>
    <w:rsid w:val="000257C3"/>
    <w:rsid w:val="00025A04"/>
    <w:rsid w:val="00026021"/>
    <w:rsid w:val="00026170"/>
    <w:rsid w:val="00026239"/>
    <w:rsid w:val="0002640B"/>
    <w:rsid w:val="000265D4"/>
    <w:rsid w:val="00026E5A"/>
    <w:rsid w:val="000276DB"/>
    <w:rsid w:val="00027B8E"/>
    <w:rsid w:val="00030023"/>
    <w:rsid w:val="000307B1"/>
    <w:rsid w:val="00030F7E"/>
    <w:rsid w:val="000321C6"/>
    <w:rsid w:val="00032CB0"/>
    <w:rsid w:val="000333A2"/>
    <w:rsid w:val="000333BC"/>
    <w:rsid w:val="0003396E"/>
    <w:rsid w:val="00033EC7"/>
    <w:rsid w:val="00034B2B"/>
    <w:rsid w:val="000351BC"/>
    <w:rsid w:val="00035B61"/>
    <w:rsid w:val="00036084"/>
    <w:rsid w:val="0003635C"/>
    <w:rsid w:val="00036945"/>
    <w:rsid w:val="00036EE0"/>
    <w:rsid w:val="00036F19"/>
    <w:rsid w:val="00037263"/>
    <w:rsid w:val="00037CF5"/>
    <w:rsid w:val="00037F89"/>
    <w:rsid w:val="00037FE3"/>
    <w:rsid w:val="000403E8"/>
    <w:rsid w:val="00040D64"/>
    <w:rsid w:val="00040F22"/>
    <w:rsid w:val="00041754"/>
    <w:rsid w:val="00042110"/>
    <w:rsid w:val="0004212D"/>
    <w:rsid w:val="0004229D"/>
    <w:rsid w:val="00042427"/>
    <w:rsid w:val="0004260C"/>
    <w:rsid w:val="00042BB3"/>
    <w:rsid w:val="00043064"/>
    <w:rsid w:val="000434EA"/>
    <w:rsid w:val="0004374E"/>
    <w:rsid w:val="00043E45"/>
    <w:rsid w:val="00043F0C"/>
    <w:rsid w:val="00044047"/>
    <w:rsid w:val="000442C9"/>
    <w:rsid w:val="00044F08"/>
    <w:rsid w:val="000451C6"/>
    <w:rsid w:val="000457CC"/>
    <w:rsid w:val="00045DCB"/>
    <w:rsid w:val="000475FE"/>
    <w:rsid w:val="00047E79"/>
    <w:rsid w:val="0005021F"/>
    <w:rsid w:val="00050A76"/>
    <w:rsid w:val="000518D2"/>
    <w:rsid w:val="00052669"/>
    <w:rsid w:val="00052F1D"/>
    <w:rsid w:val="0005312D"/>
    <w:rsid w:val="000532CD"/>
    <w:rsid w:val="000557CE"/>
    <w:rsid w:val="00055B1B"/>
    <w:rsid w:val="00056CBC"/>
    <w:rsid w:val="00060746"/>
    <w:rsid w:val="00061297"/>
    <w:rsid w:val="0006211B"/>
    <w:rsid w:val="00062121"/>
    <w:rsid w:val="0006295A"/>
    <w:rsid w:val="000641EC"/>
    <w:rsid w:val="00064D87"/>
    <w:rsid w:val="000652F6"/>
    <w:rsid w:val="000654EC"/>
    <w:rsid w:val="000659AC"/>
    <w:rsid w:val="00066059"/>
    <w:rsid w:val="0006669C"/>
    <w:rsid w:val="00066DD9"/>
    <w:rsid w:val="00066F2D"/>
    <w:rsid w:val="000673E1"/>
    <w:rsid w:val="000676B6"/>
    <w:rsid w:val="00070346"/>
    <w:rsid w:val="0007049C"/>
    <w:rsid w:val="00070CEE"/>
    <w:rsid w:val="00071058"/>
    <w:rsid w:val="00071748"/>
    <w:rsid w:val="000717FF"/>
    <w:rsid w:val="000723B9"/>
    <w:rsid w:val="00073232"/>
    <w:rsid w:val="00073A19"/>
    <w:rsid w:val="00074D03"/>
    <w:rsid w:val="000750C0"/>
    <w:rsid w:val="00075A05"/>
    <w:rsid w:val="0007613C"/>
    <w:rsid w:val="000761E4"/>
    <w:rsid w:val="0007687C"/>
    <w:rsid w:val="000768E2"/>
    <w:rsid w:val="00076BFB"/>
    <w:rsid w:val="00076C69"/>
    <w:rsid w:val="000775FB"/>
    <w:rsid w:val="00080347"/>
    <w:rsid w:val="00080951"/>
    <w:rsid w:val="0008098E"/>
    <w:rsid w:val="00080E14"/>
    <w:rsid w:val="0008127F"/>
    <w:rsid w:val="00081317"/>
    <w:rsid w:val="00081E93"/>
    <w:rsid w:val="000824CA"/>
    <w:rsid w:val="000828D4"/>
    <w:rsid w:val="000831AC"/>
    <w:rsid w:val="000832AB"/>
    <w:rsid w:val="00083359"/>
    <w:rsid w:val="000834C0"/>
    <w:rsid w:val="00083A5A"/>
    <w:rsid w:val="00084678"/>
    <w:rsid w:val="00085507"/>
    <w:rsid w:val="00086711"/>
    <w:rsid w:val="00086AB8"/>
    <w:rsid w:val="000871A6"/>
    <w:rsid w:val="00087270"/>
    <w:rsid w:val="0008789A"/>
    <w:rsid w:val="0009084A"/>
    <w:rsid w:val="000909D0"/>
    <w:rsid w:val="00090A85"/>
    <w:rsid w:val="00090AFE"/>
    <w:rsid w:val="00090C5B"/>
    <w:rsid w:val="00091C27"/>
    <w:rsid w:val="000921CA"/>
    <w:rsid w:val="000926EA"/>
    <w:rsid w:val="00092A16"/>
    <w:rsid w:val="00092CAB"/>
    <w:rsid w:val="00092E1A"/>
    <w:rsid w:val="000930C6"/>
    <w:rsid w:val="00094A2E"/>
    <w:rsid w:val="00094B85"/>
    <w:rsid w:val="0009562E"/>
    <w:rsid w:val="000961CB"/>
    <w:rsid w:val="00096747"/>
    <w:rsid w:val="00096BFD"/>
    <w:rsid w:val="0009704C"/>
    <w:rsid w:val="00097272"/>
    <w:rsid w:val="00097A00"/>
    <w:rsid w:val="00097CC7"/>
    <w:rsid w:val="000A01CD"/>
    <w:rsid w:val="000A0244"/>
    <w:rsid w:val="000A0BE2"/>
    <w:rsid w:val="000A184E"/>
    <w:rsid w:val="000A32A2"/>
    <w:rsid w:val="000A3561"/>
    <w:rsid w:val="000A4756"/>
    <w:rsid w:val="000A4B0E"/>
    <w:rsid w:val="000A4F26"/>
    <w:rsid w:val="000A56C8"/>
    <w:rsid w:val="000A5925"/>
    <w:rsid w:val="000A5D64"/>
    <w:rsid w:val="000A6260"/>
    <w:rsid w:val="000A653A"/>
    <w:rsid w:val="000A67B0"/>
    <w:rsid w:val="000A6A82"/>
    <w:rsid w:val="000A7AB5"/>
    <w:rsid w:val="000A7B1E"/>
    <w:rsid w:val="000A7C13"/>
    <w:rsid w:val="000A7E0C"/>
    <w:rsid w:val="000A7E3D"/>
    <w:rsid w:val="000B0C31"/>
    <w:rsid w:val="000B0FA7"/>
    <w:rsid w:val="000B1A42"/>
    <w:rsid w:val="000B1F48"/>
    <w:rsid w:val="000B2031"/>
    <w:rsid w:val="000B236D"/>
    <w:rsid w:val="000B2C17"/>
    <w:rsid w:val="000B2D4C"/>
    <w:rsid w:val="000B2E8E"/>
    <w:rsid w:val="000B3091"/>
    <w:rsid w:val="000B3A76"/>
    <w:rsid w:val="000B3EA3"/>
    <w:rsid w:val="000B4129"/>
    <w:rsid w:val="000B4365"/>
    <w:rsid w:val="000B46E6"/>
    <w:rsid w:val="000B4831"/>
    <w:rsid w:val="000B4A16"/>
    <w:rsid w:val="000B4B43"/>
    <w:rsid w:val="000B4EFD"/>
    <w:rsid w:val="000B594D"/>
    <w:rsid w:val="000B6001"/>
    <w:rsid w:val="000B696C"/>
    <w:rsid w:val="000B6A43"/>
    <w:rsid w:val="000B6C98"/>
    <w:rsid w:val="000B7977"/>
    <w:rsid w:val="000C0200"/>
    <w:rsid w:val="000C054F"/>
    <w:rsid w:val="000C0785"/>
    <w:rsid w:val="000C0E90"/>
    <w:rsid w:val="000C0F93"/>
    <w:rsid w:val="000C1893"/>
    <w:rsid w:val="000C1BF3"/>
    <w:rsid w:val="000C222F"/>
    <w:rsid w:val="000C24F9"/>
    <w:rsid w:val="000C26E5"/>
    <w:rsid w:val="000C390F"/>
    <w:rsid w:val="000C4491"/>
    <w:rsid w:val="000C4533"/>
    <w:rsid w:val="000C4537"/>
    <w:rsid w:val="000C4B83"/>
    <w:rsid w:val="000C4C9D"/>
    <w:rsid w:val="000C4F86"/>
    <w:rsid w:val="000C51FD"/>
    <w:rsid w:val="000C5707"/>
    <w:rsid w:val="000C5847"/>
    <w:rsid w:val="000C640E"/>
    <w:rsid w:val="000C6890"/>
    <w:rsid w:val="000C7431"/>
    <w:rsid w:val="000C7FC0"/>
    <w:rsid w:val="000D0673"/>
    <w:rsid w:val="000D0951"/>
    <w:rsid w:val="000D096A"/>
    <w:rsid w:val="000D0DB3"/>
    <w:rsid w:val="000D0E66"/>
    <w:rsid w:val="000D1394"/>
    <w:rsid w:val="000D1852"/>
    <w:rsid w:val="000D18E6"/>
    <w:rsid w:val="000D1C6A"/>
    <w:rsid w:val="000D2F50"/>
    <w:rsid w:val="000D3184"/>
    <w:rsid w:val="000D3EEB"/>
    <w:rsid w:val="000D44FF"/>
    <w:rsid w:val="000D5275"/>
    <w:rsid w:val="000D572C"/>
    <w:rsid w:val="000D5ADB"/>
    <w:rsid w:val="000D6597"/>
    <w:rsid w:val="000D6692"/>
    <w:rsid w:val="000D73A0"/>
    <w:rsid w:val="000D73A7"/>
    <w:rsid w:val="000D7CF3"/>
    <w:rsid w:val="000D7F21"/>
    <w:rsid w:val="000E0110"/>
    <w:rsid w:val="000E1B1B"/>
    <w:rsid w:val="000E257F"/>
    <w:rsid w:val="000E2BA5"/>
    <w:rsid w:val="000E3C47"/>
    <w:rsid w:val="000E3D07"/>
    <w:rsid w:val="000E4648"/>
    <w:rsid w:val="000E46FB"/>
    <w:rsid w:val="000E4AFD"/>
    <w:rsid w:val="000E5452"/>
    <w:rsid w:val="000E5703"/>
    <w:rsid w:val="000E6296"/>
    <w:rsid w:val="000E67FC"/>
    <w:rsid w:val="000E6F36"/>
    <w:rsid w:val="000E77AA"/>
    <w:rsid w:val="000E7CE9"/>
    <w:rsid w:val="000E7DD4"/>
    <w:rsid w:val="000E7F0B"/>
    <w:rsid w:val="000F0E53"/>
    <w:rsid w:val="000F0FB1"/>
    <w:rsid w:val="000F16A3"/>
    <w:rsid w:val="000F2815"/>
    <w:rsid w:val="000F2A5E"/>
    <w:rsid w:val="000F2CB0"/>
    <w:rsid w:val="000F2E6F"/>
    <w:rsid w:val="000F3A5A"/>
    <w:rsid w:val="000F48C1"/>
    <w:rsid w:val="000F50C9"/>
    <w:rsid w:val="000F604B"/>
    <w:rsid w:val="000F6C98"/>
    <w:rsid w:val="000F6DC7"/>
    <w:rsid w:val="000F7454"/>
    <w:rsid w:val="000F7469"/>
    <w:rsid w:val="000F7676"/>
    <w:rsid w:val="000F77C6"/>
    <w:rsid w:val="000F7DDF"/>
    <w:rsid w:val="000F7F41"/>
    <w:rsid w:val="00100874"/>
    <w:rsid w:val="00100C36"/>
    <w:rsid w:val="00100E22"/>
    <w:rsid w:val="00100F9A"/>
    <w:rsid w:val="00101632"/>
    <w:rsid w:val="00102065"/>
    <w:rsid w:val="00102B3E"/>
    <w:rsid w:val="00102CD6"/>
    <w:rsid w:val="00102D42"/>
    <w:rsid w:val="001037C7"/>
    <w:rsid w:val="00104435"/>
    <w:rsid w:val="001045A3"/>
    <w:rsid w:val="00106059"/>
    <w:rsid w:val="001062B7"/>
    <w:rsid w:val="00106EDC"/>
    <w:rsid w:val="0010724F"/>
    <w:rsid w:val="00107274"/>
    <w:rsid w:val="0010734C"/>
    <w:rsid w:val="001075B2"/>
    <w:rsid w:val="001076E1"/>
    <w:rsid w:val="00107CED"/>
    <w:rsid w:val="001108F7"/>
    <w:rsid w:val="00111888"/>
    <w:rsid w:val="00111B25"/>
    <w:rsid w:val="0011205B"/>
    <w:rsid w:val="001124F0"/>
    <w:rsid w:val="00112C5D"/>
    <w:rsid w:val="00113EDD"/>
    <w:rsid w:val="001148C8"/>
    <w:rsid w:val="001153BE"/>
    <w:rsid w:val="00116557"/>
    <w:rsid w:val="00116663"/>
    <w:rsid w:val="00116818"/>
    <w:rsid w:val="00116A48"/>
    <w:rsid w:val="00116E33"/>
    <w:rsid w:val="0011739F"/>
    <w:rsid w:val="0011761A"/>
    <w:rsid w:val="00117AA7"/>
    <w:rsid w:val="0012040D"/>
    <w:rsid w:val="00120798"/>
    <w:rsid w:val="0012097A"/>
    <w:rsid w:val="00120C19"/>
    <w:rsid w:val="0012103C"/>
    <w:rsid w:val="00121220"/>
    <w:rsid w:val="00121235"/>
    <w:rsid w:val="00121954"/>
    <w:rsid w:val="00121AD3"/>
    <w:rsid w:val="0012222E"/>
    <w:rsid w:val="00122D61"/>
    <w:rsid w:val="001232AD"/>
    <w:rsid w:val="00123C9D"/>
    <w:rsid w:val="00124BE9"/>
    <w:rsid w:val="00125AE3"/>
    <w:rsid w:val="0012605A"/>
    <w:rsid w:val="00126959"/>
    <w:rsid w:val="00127342"/>
    <w:rsid w:val="0013051D"/>
    <w:rsid w:val="001309B0"/>
    <w:rsid w:val="00131830"/>
    <w:rsid w:val="00131ED8"/>
    <w:rsid w:val="001323C7"/>
    <w:rsid w:val="00132C9A"/>
    <w:rsid w:val="001335A8"/>
    <w:rsid w:val="0013398C"/>
    <w:rsid w:val="00133A06"/>
    <w:rsid w:val="00133A12"/>
    <w:rsid w:val="00134746"/>
    <w:rsid w:val="001349A1"/>
    <w:rsid w:val="001356A2"/>
    <w:rsid w:val="00135C3A"/>
    <w:rsid w:val="0013600C"/>
    <w:rsid w:val="0013676E"/>
    <w:rsid w:val="00136AB9"/>
    <w:rsid w:val="001373E9"/>
    <w:rsid w:val="001375D7"/>
    <w:rsid w:val="00137674"/>
    <w:rsid w:val="00137E87"/>
    <w:rsid w:val="00140E6D"/>
    <w:rsid w:val="001412C8"/>
    <w:rsid w:val="001420E0"/>
    <w:rsid w:val="00142CE6"/>
    <w:rsid w:val="00142DBA"/>
    <w:rsid w:val="00142EC5"/>
    <w:rsid w:val="00143459"/>
    <w:rsid w:val="00143526"/>
    <w:rsid w:val="0014371D"/>
    <w:rsid w:val="001437B9"/>
    <w:rsid w:val="00143E1F"/>
    <w:rsid w:val="00143E5E"/>
    <w:rsid w:val="00144006"/>
    <w:rsid w:val="00144D41"/>
    <w:rsid w:val="0014508F"/>
    <w:rsid w:val="001451DB"/>
    <w:rsid w:val="0014546B"/>
    <w:rsid w:val="00145588"/>
    <w:rsid w:val="001457A4"/>
    <w:rsid w:val="00146674"/>
    <w:rsid w:val="001466F2"/>
    <w:rsid w:val="00146839"/>
    <w:rsid w:val="00146960"/>
    <w:rsid w:val="00146DBC"/>
    <w:rsid w:val="001470D9"/>
    <w:rsid w:val="001476D8"/>
    <w:rsid w:val="001509DC"/>
    <w:rsid w:val="001509FD"/>
    <w:rsid w:val="00150A43"/>
    <w:rsid w:val="00150DED"/>
    <w:rsid w:val="00151A90"/>
    <w:rsid w:val="00151D96"/>
    <w:rsid w:val="0015200D"/>
    <w:rsid w:val="0015268B"/>
    <w:rsid w:val="00152D21"/>
    <w:rsid w:val="00153CBC"/>
    <w:rsid w:val="0015432C"/>
    <w:rsid w:val="0015473E"/>
    <w:rsid w:val="0015489A"/>
    <w:rsid w:val="00154A55"/>
    <w:rsid w:val="00154EA8"/>
    <w:rsid w:val="00154F8C"/>
    <w:rsid w:val="00155410"/>
    <w:rsid w:val="001554FC"/>
    <w:rsid w:val="00155579"/>
    <w:rsid w:val="00155670"/>
    <w:rsid w:val="0015639C"/>
    <w:rsid w:val="001564F0"/>
    <w:rsid w:val="001566B1"/>
    <w:rsid w:val="00156E64"/>
    <w:rsid w:val="001571C5"/>
    <w:rsid w:val="001576AF"/>
    <w:rsid w:val="00157FB0"/>
    <w:rsid w:val="00160363"/>
    <w:rsid w:val="00161A11"/>
    <w:rsid w:val="00161A9A"/>
    <w:rsid w:val="00162183"/>
    <w:rsid w:val="001627C8"/>
    <w:rsid w:val="00162A6A"/>
    <w:rsid w:val="00162F15"/>
    <w:rsid w:val="001631CA"/>
    <w:rsid w:val="00163287"/>
    <w:rsid w:val="00163292"/>
    <w:rsid w:val="00163C80"/>
    <w:rsid w:val="00164CC0"/>
    <w:rsid w:val="001654F2"/>
    <w:rsid w:val="00165E61"/>
    <w:rsid w:val="001660F1"/>
    <w:rsid w:val="00166194"/>
    <w:rsid w:val="00166ADB"/>
    <w:rsid w:val="00166CDC"/>
    <w:rsid w:val="001673A3"/>
    <w:rsid w:val="00167B74"/>
    <w:rsid w:val="001702FE"/>
    <w:rsid w:val="00170EDD"/>
    <w:rsid w:val="00171766"/>
    <w:rsid w:val="00171EA7"/>
    <w:rsid w:val="00172760"/>
    <w:rsid w:val="00173182"/>
    <w:rsid w:val="0017325E"/>
    <w:rsid w:val="00173762"/>
    <w:rsid w:val="001737A5"/>
    <w:rsid w:val="00173891"/>
    <w:rsid w:val="00173E8A"/>
    <w:rsid w:val="001745B9"/>
    <w:rsid w:val="001745E5"/>
    <w:rsid w:val="00174932"/>
    <w:rsid w:val="001752BD"/>
    <w:rsid w:val="00175903"/>
    <w:rsid w:val="00175DA9"/>
    <w:rsid w:val="00175DEC"/>
    <w:rsid w:val="00175F71"/>
    <w:rsid w:val="00175F81"/>
    <w:rsid w:val="00175FD4"/>
    <w:rsid w:val="001761C2"/>
    <w:rsid w:val="001761C4"/>
    <w:rsid w:val="001762DA"/>
    <w:rsid w:val="0017631B"/>
    <w:rsid w:val="001768AF"/>
    <w:rsid w:val="00176DEC"/>
    <w:rsid w:val="001771F2"/>
    <w:rsid w:val="001777FF"/>
    <w:rsid w:val="00177AEE"/>
    <w:rsid w:val="00177BF9"/>
    <w:rsid w:val="00177C1B"/>
    <w:rsid w:val="00177D56"/>
    <w:rsid w:val="00177E82"/>
    <w:rsid w:val="00177F0A"/>
    <w:rsid w:val="001805C0"/>
    <w:rsid w:val="001809D9"/>
    <w:rsid w:val="00180A4F"/>
    <w:rsid w:val="00180B7C"/>
    <w:rsid w:val="00182A21"/>
    <w:rsid w:val="00182AEA"/>
    <w:rsid w:val="001834AA"/>
    <w:rsid w:val="00183A5B"/>
    <w:rsid w:val="00184097"/>
    <w:rsid w:val="00184A8F"/>
    <w:rsid w:val="00184EE1"/>
    <w:rsid w:val="00184F9D"/>
    <w:rsid w:val="00184FF4"/>
    <w:rsid w:val="0018583D"/>
    <w:rsid w:val="00185ED2"/>
    <w:rsid w:val="00186BF1"/>
    <w:rsid w:val="00186D4C"/>
    <w:rsid w:val="00187078"/>
    <w:rsid w:val="00187C06"/>
    <w:rsid w:val="00187FDE"/>
    <w:rsid w:val="001902CD"/>
    <w:rsid w:val="001903B2"/>
    <w:rsid w:val="0019046B"/>
    <w:rsid w:val="001904A8"/>
    <w:rsid w:val="00190C1B"/>
    <w:rsid w:val="00190E88"/>
    <w:rsid w:val="00191453"/>
    <w:rsid w:val="001918BA"/>
    <w:rsid w:val="0019224C"/>
    <w:rsid w:val="0019289D"/>
    <w:rsid w:val="00192C0B"/>
    <w:rsid w:val="00193BCD"/>
    <w:rsid w:val="00194664"/>
    <w:rsid w:val="00194667"/>
    <w:rsid w:val="001949B2"/>
    <w:rsid w:val="00194E0B"/>
    <w:rsid w:val="00195047"/>
    <w:rsid w:val="001956D9"/>
    <w:rsid w:val="001958B4"/>
    <w:rsid w:val="00196396"/>
    <w:rsid w:val="0019693B"/>
    <w:rsid w:val="00196C42"/>
    <w:rsid w:val="00196FDE"/>
    <w:rsid w:val="001A01A9"/>
    <w:rsid w:val="001A0AE3"/>
    <w:rsid w:val="001A0E68"/>
    <w:rsid w:val="001A0F79"/>
    <w:rsid w:val="001A113F"/>
    <w:rsid w:val="001A15C9"/>
    <w:rsid w:val="001A162F"/>
    <w:rsid w:val="001A1B09"/>
    <w:rsid w:val="001A1DBD"/>
    <w:rsid w:val="001A1DD2"/>
    <w:rsid w:val="001A35A9"/>
    <w:rsid w:val="001A453F"/>
    <w:rsid w:val="001A4707"/>
    <w:rsid w:val="001A4BE0"/>
    <w:rsid w:val="001A53A4"/>
    <w:rsid w:val="001A57FA"/>
    <w:rsid w:val="001A5DC5"/>
    <w:rsid w:val="001A64D6"/>
    <w:rsid w:val="001A6837"/>
    <w:rsid w:val="001A7C01"/>
    <w:rsid w:val="001A7D84"/>
    <w:rsid w:val="001A7F06"/>
    <w:rsid w:val="001B041F"/>
    <w:rsid w:val="001B0FCF"/>
    <w:rsid w:val="001B10DC"/>
    <w:rsid w:val="001B11DD"/>
    <w:rsid w:val="001B1223"/>
    <w:rsid w:val="001B29FA"/>
    <w:rsid w:val="001B3B98"/>
    <w:rsid w:val="001B41F6"/>
    <w:rsid w:val="001B4AF1"/>
    <w:rsid w:val="001B529B"/>
    <w:rsid w:val="001B576B"/>
    <w:rsid w:val="001B5A1A"/>
    <w:rsid w:val="001B64A3"/>
    <w:rsid w:val="001B70E5"/>
    <w:rsid w:val="001B7859"/>
    <w:rsid w:val="001B7D8C"/>
    <w:rsid w:val="001C0378"/>
    <w:rsid w:val="001C0618"/>
    <w:rsid w:val="001C0B80"/>
    <w:rsid w:val="001C1429"/>
    <w:rsid w:val="001C16E6"/>
    <w:rsid w:val="001C1AA5"/>
    <w:rsid w:val="001C1CE8"/>
    <w:rsid w:val="001C2593"/>
    <w:rsid w:val="001C29A0"/>
    <w:rsid w:val="001C2A4F"/>
    <w:rsid w:val="001C2BA5"/>
    <w:rsid w:val="001C30FA"/>
    <w:rsid w:val="001C3114"/>
    <w:rsid w:val="001C3410"/>
    <w:rsid w:val="001C3762"/>
    <w:rsid w:val="001C3BDC"/>
    <w:rsid w:val="001C3CBE"/>
    <w:rsid w:val="001C42F7"/>
    <w:rsid w:val="001C49F4"/>
    <w:rsid w:val="001C4FC6"/>
    <w:rsid w:val="001C513B"/>
    <w:rsid w:val="001C51DE"/>
    <w:rsid w:val="001C641C"/>
    <w:rsid w:val="001C6C69"/>
    <w:rsid w:val="001C6F43"/>
    <w:rsid w:val="001C705B"/>
    <w:rsid w:val="001C7AF9"/>
    <w:rsid w:val="001C7D35"/>
    <w:rsid w:val="001D0072"/>
    <w:rsid w:val="001D03C5"/>
    <w:rsid w:val="001D0AAF"/>
    <w:rsid w:val="001D0C1F"/>
    <w:rsid w:val="001D1388"/>
    <w:rsid w:val="001D1E5E"/>
    <w:rsid w:val="001D1E8F"/>
    <w:rsid w:val="001D20DF"/>
    <w:rsid w:val="001D25FB"/>
    <w:rsid w:val="001D306D"/>
    <w:rsid w:val="001D385B"/>
    <w:rsid w:val="001D3B77"/>
    <w:rsid w:val="001D41DC"/>
    <w:rsid w:val="001D5325"/>
    <w:rsid w:val="001D5889"/>
    <w:rsid w:val="001D5F56"/>
    <w:rsid w:val="001D6D18"/>
    <w:rsid w:val="001D703A"/>
    <w:rsid w:val="001D74DC"/>
    <w:rsid w:val="001E04DD"/>
    <w:rsid w:val="001E0ABF"/>
    <w:rsid w:val="001E0D8E"/>
    <w:rsid w:val="001E0EC0"/>
    <w:rsid w:val="001E0EF1"/>
    <w:rsid w:val="001E1855"/>
    <w:rsid w:val="001E2377"/>
    <w:rsid w:val="001E2EDB"/>
    <w:rsid w:val="001E310B"/>
    <w:rsid w:val="001E3302"/>
    <w:rsid w:val="001E3DA4"/>
    <w:rsid w:val="001E4EE4"/>
    <w:rsid w:val="001E4F02"/>
    <w:rsid w:val="001E5171"/>
    <w:rsid w:val="001E5BD7"/>
    <w:rsid w:val="001E5D39"/>
    <w:rsid w:val="001E5E02"/>
    <w:rsid w:val="001E6150"/>
    <w:rsid w:val="001E697E"/>
    <w:rsid w:val="001E781A"/>
    <w:rsid w:val="001E7986"/>
    <w:rsid w:val="001E7EBB"/>
    <w:rsid w:val="001E7EBD"/>
    <w:rsid w:val="001F0235"/>
    <w:rsid w:val="001F17E6"/>
    <w:rsid w:val="001F205F"/>
    <w:rsid w:val="001F2862"/>
    <w:rsid w:val="001F2883"/>
    <w:rsid w:val="001F2C0F"/>
    <w:rsid w:val="001F3070"/>
    <w:rsid w:val="001F3410"/>
    <w:rsid w:val="001F3893"/>
    <w:rsid w:val="001F4156"/>
    <w:rsid w:val="001F4329"/>
    <w:rsid w:val="001F448B"/>
    <w:rsid w:val="001F4627"/>
    <w:rsid w:val="001F4D65"/>
    <w:rsid w:val="001F5422"/>
    <w:rsid w:val="001F545F"/>
    <w:rsid w:val="001F55E8"/>
    <w:rsid w:val="001F601C"/>
    <w:rsid w:val="001F610C"/>
    <w:rsid w:val="001F6D18"/>
    <w:rsid w:val="001F7542"/>
    <w:rsid w:val="001F762D"/>
    <w:rsid w:val="001F7B50"/>
    <w:rsid w:val="002002DB"/>
    <w:rsid w:val="00200367"/>
    <w:rsid w:val="0020064E"/>
    <w:rsid w:val="002006DC"/>
    <w:rsid w:val="00201288"/>
    <w:rsid w:val="00201681"/>
    <w:rsid w:val="00201943"/>
    <w:rsid w:val="00201E18"/>
    <w:rsid w:val="00202C59"/>
    <w:rsid w:val="002030FD"/>
    <w:rsid w:val="0020379C"/>
    <w:rsid w:val="00204145"/>
    <w:rsid w:val="0020420B"/>
    <w:rsid w:val="00204467"/>
    <w:rsid w:val="00204592"/>
    <w:rsid w:val="00204877"/>
    <w:rsid w:val="0020499B"/>
    <w:rsid w:val="00204BC2"/>
    <w:rsid w:val="002055DC"/>
    <w:rsid w:val="0020578D"/>
    <w:rsid w:val="0020598B"/>
    <w:rsid w:val="00205B38"/>
    <w:rsid w:val="002061DF"/>
    <w:rsid w:val="002062B7"/>
    <w:rsid w:val="002104C9"/>
    <w:rsid w:val="00210D1B"/>
    <w:rsid w:val="0021289C"/>
    <w:rsid w:val="00212C41"/>
    <w:rsid w:val="00212E7E"/>
    <w:rsid w:val="00212F72"/>
    <w:rsid w:val="00213962"/>
    <w:rsid w:val="00213B0C"/>
    <w:rsid w:val="00213DCA"/>
    <w:rsid w:val="00214D0C"/>
    <w:rsid w:val="00214D76"/>
    <w:rsid w:val="002152B6"/>
    <w:rsid w:val="00215346"/>
    <w:rsid w:val="00215963"/>
    <w:rsid w:val="00216350"/>
    <w:rsid w:val="00216B23"/>
    <w:rsid w:val="00216C7F"/>
    <w:rsid w:val="00216D83"/>
    <w:rsid w:val="00217F04"/>
    <w:rsid w:val="00220398"/>
    <w:rsid w:val="002204E3"/>
    <w:rsid w:val="002209F5"/>
    <w:rsid w:val="00220C57"/>
    <w:rsid w:val="00221062"/>
    <w:rsid w:val="00221082"/>
    <w:rsid w:val="0022112F"/>
    <w:rsid w:val="002219E8"/>
    <w:rsid w:val="00221EED"/>
    <w:rsid w:val="002221C9"/>
    <w:rsid w:val="00222B18"/>
    <w:rsid w:val="00223476"/>
    <w:rsid w:val="002234FC"/>
    <w:rsid w:val="00223B42"/>
    <w:rsid w:val="0022499B"/>
    <w:rsid w:val="00224ECB"/>
    <w:rsid w:val="0022508D"/>
    <w:rsid w:val="00225641"/>
    <w:rsid w:val="00225B46"/>
    <w:rsid w:val="002263DB"/>
    <w:rsid w:val="002269C1"/>
    <w:rsid w:val="00226C8B"/>
    <w:rsid w:val="00226F74"/>
    <w:rsid w:val="00227792"/>
    <w:rsid w:val="002279AB"/>
    <w:rsid w:val="00230911"/>
    <w:rsid w:val="002309AF"/>
    <w:rsid w:val="00232E01"/>
    <w:rsid w:val="00233776"/>
    <w:rsid w:val="00233935"/>
    <w:rsid w:val="00233B07"/>
    <w:rsid w:val="00234403"/>
    <w:rsid w:val="00234960"/>
    <w:rsid w:val="00234FB5"/>
    <w:rsid w:val="00235437"/>
    <w:rsid w:val="00235A06"/>
    <w:rsid w:val="00235CE6"/>
    <w:rsid w:val="00236765"/>
    <w:rsid w:val="00236867"/>
    <w:rsid w:val="00237448"/>
    <w:rsid w:val="00237C49"/>
    <w:rsid w:val="00237D65"/>
    <w:rsid w:val="00240A8E"/>
    <w:rsid w:val="00240B80"/>
    <w:rsid w:val="00240C43"/>
    <w:rsid w:val="0024124D"/>
    <w:rsid w:val="00241649"/>
    <w:rsid w:val="002420FD"/>
    <w:rsid w:val="00242986"/>
    <w:rsid w:val="00242BBC"/>
    <w:rsid w:val="00242D0B"/>
    <w:rsid w:val="002430DF"/>
    <w:rsid w:val="0024313C"/>
    <w:rsid w:val="00243ED1"/>
    <w:rsid w:val="00243EFD"/>
    <w:rsid w:val="0024419B"/>
    <w:rsid w:val="002444AE"/>
    <w:rsid w:val="002445B1"/>
    <w:rsid w:val="00244B0F"/>
    <w:rsid w:val="00245EF4"/>
    <w:rsid w:val="00246060"/>
    <w:rsid w:val="0024609C"/>
    <w:rsid w:val="002461F7"/>
    <w:rsid w:val="00247197"/>
    <w:rsid w:val="00247547"/>
    <w:rsid w:val="00247B8C"/>
    <w:rsid w:val="00247D19"/>
    <w:rsid w:val="0025071B"/>
    <w:rsid w:val="0025079E"/>
    <w:rsid w:val="002509E1"/>
    <w:rsid w:val="00251054"/>
    <w:rsid w:val="0025149F"/>
    <w:rsid w:val="0025151E"/>
    <w:rsid w:val="00251528"/>
    <w:rsid w:val="0025165E"/>
    <w:rsid w:val="0025246D"/>
    <w:rsid w:val="00252727"/>
    <w:rsid w:val="00252BE5"/>
    <w:rsid w:val="00252DB5"/>
    <w:rsid w:val="00253057"/>
    <w:rsid w:val="0025374A"/>
    <w:rsid w:val="00253CFA"/>
    <w:rsid w:val="00253D19"/>
    <w:rsid w:val="002547B2"/>
    <w:rsid w:val="002552D0"/>
    <w:rsid w:val="00255766"/>
    <w:rsid w:val="00255C86"/>
    <w:rsid w:val="002563A3"/>
    <w:rsid w:val="002572CD"/>
    <w:rsid w:val="00257BE1"/>
    <w:rsid w:val="00260E14"/>
    <w:rsid w:val="00260EF0"/>
    <w:rsid w:val="00261580"/>
    <w:rsid w:val="002615C8"/>
    <w:rsid w:val="002618D5"/>
    <w:rsid w:val="0026230B"/>
    <w:rsid w:val="00262A6D"/>
    <w:rsid w:val="00262BDE"/>
    <w:rsid w:val="00262D5A"/>
    <w:rsid w:val="002632EE"/>
    <w:rsid w:val="00263968"/>
    <w:rsid w:val="002642AD"/>
    <w:rsid w:val="00265609"/>
    <w:rsid w:val="002670CC"/>
    <w:rsid w:val="00267803"/>
    <w:rsid w:val="00270349"/>
    <w:rsid w:val="00270A02"/>
    <w:rsid w:val="00270C51"/>
    <w:rsid w:val="00270F9F"/>
    <w:rsid w:val="00271766"/>
    <w:rsid w:val="00271A3B"/>
    <w:rsid w:val="00271B76"/>
    <w:rsid w:val="002720AD"/>
    <w:rsid w:val="002720AF"/>
    <w:rsid w:val="00272951"/>
    <w:rsid w:val="00272F4E"/>
    <w:rsid w:val="0027397B"/>
    <w:rsid w:val="00273CFD"/>
    <w:rsid w:val="0027503B"/>
    <w:rsid w:val="0027517A"/>
    <w:rsid w:val="0027545D"/>
    <w:rsid w:val="0027630E"/>
    <w:rsid w:val="00276382"/>
    <w:rsid w:val="00276A15"/>
    <w:rsid w:val="00277195"/>
    <w:rsid w:val="0027744D"/>
    <w:rsid w:val="0027761D"/>
    <w:rsid w:val="002779A0"/>
    <w:rsid w:val="002804BA"/>
    <w:rsid w:val="00280527"/>
    <w:rsid w:val="0028136A"/>
    <w:rsid w:val="00282F6A"/>
    <w:rsid w:val="00283445"/>
    <w:rsid w:val="0028349A"/>
    <w:rsid w:val="00283862"/>
    <w:rsid w:val="00283CD6"/>
    <w:rsid w:val="002845C2"/>
    <w:rsid w:val="00284AF1"/>
    <w:rsid w:val="002866AB"/>
    <w:rsid w:val="00286926"/>
    <w:rsid w:val="002871FC"/>
    <w:rsid w:val="00287495"/>
    <w:rsid w:val="0028799E"/>
    <w:rsid w:val="00287E2A"/>
    <w:rsid w:val="00287E75"/>
    <w:rsid w:val="00290174"/>
    <w:rsid w:val="00290932"/>
    <w:rsid w:val="00290CDE"/>
    <w:rsid w:val="00291A32"/>
    <w:rsid w:val="00291D36"/>
    <w:rsid w:val="00292512"/>
    <w:rsid w:val="00293005"/>
    <w:rsid w:val="0029326E"/>
    <w:rsid w:val="00293B64"/>
    <w:rsid w:val="00294232"/>
    <w:rsid w:val="0029487D"/>
    <w:rsid w:val="00295227"/>
    <w:rsid w:val="002954F8"/>
    <w:rsid w:val="002958D5"/>
    <w:rsid w:val="0029603B"/>
    <w:rsid w:val="00296518"/>
    <w:rsid w:val="0029683E"/>
    <w:rsid w:val="00296BD4"/>
    <w:rsid w:val="0029745C"/>
    <w:rsid w:val="0029761B"/>
    <w:rsid w:val="002977E2"/>
    <w:rsid w:val="002A0994"/>
    <w:rsid w:val="002A0BA6"/>
    <w:rsid w:val="002A0EA8"/>
    <w:rsid w:val="002A0F19"/>
    <w:rsid w:val="002A16EB"/>
    <w:rsid w:val="002A1B10"/>
    <w:rsid w:val="002A1C6F"/>
    <w:rsid w:val="002A230D"/>
    <w:rsid w:val="002A2EB6"/>
    <w:rsid w:val="002A3125"/>
    <w:rsid w:val="002A3387"/>
    <w:rsid w:val="002A3E88"/>
    <w:rsid w:val="002A3F0F"/>
    <w:rsid w:val="002A4552"/>
    <w:rsid w:val="002A53BD"/>
    <w:rsid w:val="002A5C50"/>
    <w:rsid w:val="002A62A6"/>
    <w:rsid w:val="002A6ACC"/>
    <w:rsid w:val="002A6CEA"/>
    <w:rsid w:val="002A6DA7"/>
    <w:rsid w:val="002A74CF"/>
    <w:rsid w:val="002A76CF"/>
    <w:rsid w:val="002A7EDE"/>
    <w:rsid w:val="002B01FD"/>
    <w:rsid w:val="002B0418"/>
    <w:rsid w:val="002B0CED"/>
    <w:rsid w:val="002B17A4"/>
    <w:rsid w:val="002B1962"/>
    <w:rsid w:val="002B1E23"/>
    <w:rsid w:val="002B28F6"/>
    <w:rsid w:val="002B2AF6"/>
    <w:rsid w:val="002B39CD"/>
    <w:rsid w:val="002B4ABF"/>
    <w:rsid w:val="002B583D"/>
    <w:rsid w:val="002B7A97"/>
    <w:rsid w:val="002B7B6B"/>
    <w:rsid w:val="002C20F4"/>
    <w:rsid w:val="002C22DD"/>
    <w:rsid w:val="002C234F"/>
    <w:rsid w:val="002C23E1"/>
    <w:rsid w:val="002C2903"/>
    <w:rsid w:val="002C2CB5"/>
    <w:rsid w:val="002C30B4"/>
    <w:rsid w:val="002C3151"/>
    <w:rsid w:val="002C3880"/>
    <w:rsid w:val="002C43AB"/>
    <w:rsid w:val="002C4F93"/>
    <w:rsid w:val="002C5911"/>
    <w:rsid w:val="002C5C8C"/>
    <w:rsid w:val="002C63FF"/>
    <w:rsid w:val="002C69E6"/>
    <w:rsid w:val="002C6BA5"/>
    <w:rsid w:val="002C6D2A"/>
    <w:rsid w:val="002C7036"/>
    <w:rsid w:val="002D0DC9"/>
    <w:rsid w:val="002D236D"/>
    <w:rsid w:val="002D262B"/>
    <w:rsid w:val="002D3012"/>
    <w:rsid w:val="002D37C4"/>
    <w:rsid w:val="002D3CB3"/>
    <w:rsid w:val="002D41EB"/>
    <w:rsid w:val="002D43DB"/>
    <w:rsid w:val="002D551D"/>
    <w:rsid w:val="002D67E6"/>
    <w:rsid w:val="002D6EE5"/>
    <w:rsid w:val="002D6F0A"/>
    <w:rsid w:val="002D7180"/>
    <w:rsid w:val="002D775A"/>
    <w:rsid w:val="002E04B1"/>
    <w:rsid w:val="002E0549"/>
    <w:rsid w:val="002E0D6C"/>
    <w:rsid w:val="002E0E71"/>
    <w:rsid w:val="002E1536"/>
    <w:rsid w:val="002E167C"/>
    <w:rsid w:val="002E177B"/>
    <w:rsid w:val="002E19FD"/>
    <w:rsid w:val="002E1FC1"/>
    <w:rsid w:val="002E2823"/>
    <w:rsid w:val="002E2D03"/>
    <w:rsid w:val="002E318A"/>
    <w:rsid w:val="002E3264"/>
    <w:rsid w:val="002E3631"/>
    <w:rsid w:val="002E4077"/>
    <w:rsid w:val="002E4454"/>
    <w:rsid w:val="002E47BD"/>
    <w:rsid w:val="002E4E4A"/>
    <w:rsid w:val="002E5B30"/>
    <w:rsid w:val="002E6030"/>
    <w:rsid w:val="002E641E"/>
    <w:rsid w:val="002E66DE"/>
    <w:rsid w:val="002E6C9A"/>
    <w:rsid w:val="002E6E8B"/>
    <w:rsid w:val="002E7204"/>
    <w:rsid w:val="002E7417"/>
    <w:rsid w:val="002E7B6D"/>
    <w:rsid w:val="002E7D5C"/>
    <w:rsid w:val="002E7EBE"/>
    <w:rsid w:val="002F0847"/>
    <w:rsid w:val="002F173C"/>
    <w:rsid w:val="002F1E47"/>
    <w:rsid w:val="002F221E"/>
    <w:rsid w:val="002F2435"/>
    <w:rsid w:val="002F275D"/>
    <w:rsid w:val="002F32E4"/>
    <w:rsid w:val="002F3D3B"/>
    <w:rsid w:val="002F3DA3"/>
    <w:rsid w:val="002F3E23"/>
    <w:rsid w:val="002F42CB"/>
    <w:rsid w:val="002F460A"/>
    <w:rsid w:val="002F5574"/>
    <w:rsid w:val="002F6201"/>
    <w:rsid w:val="002F6562"/>
    <w:rsid w:val="002F6815"/>
    <w:rsid w:val="002F6A18"/>
    <w:rsid w:val="002F739C"/>
    <w:rsid w:val="002F7A58"/>
    <w:rsid w:val="002F7AAD"/>
    <w:rsid w:val="002F7DED"/>
    <w:rsid w:val="002F7F75"/>
    <w:rsid w:val="003009AF"/>
    <w:rsid w:val="00300DF2"/>
    <w:rsid w:val="00300EBC"/>
    <w:rsid w:val="00302EAD"/>
    <w:rsid w:val="0030307D"/>
    <w:rsid w:val="00303A3C"/>
    <w:rsid w:val="00303A6D"/>
    <w:rsid w:val="00303BD9"/>
    <w:rsid w:val="00304182"/>
    <w:rsid w:val="00304793"/>
    <w:rsid w:val="00304B62"/>
    <w:rsid w:val="00304D2C"/>
    <w:rsid w:val="00304FD5"/>
    <w:rsid w:val="003061F6"/>
    <w:rsid w:val="003064C6"/>
    <w:rsid w:val="003074B4"/>
    <w:rsid w:val="00307AE3"/>
    <w:rsid w:val="00310109"/>
    <w:rsid w:val="0031022C"/>
    <w:rsid w:val="003107B4"/>
    <w:rsid w:val="00310817"/>
    <w:rsid w:val="00310954"/>
    <w:rsid w:val="00310F30"/>
    <w:rsid w:val="00311AD6"/>
    <w:rsid w:val="00311FE2"/>
    <w:rsid w:val="00311FF7"/>
    <w:rsid w:val="00312042"/>
    <w:rsid w:val="00312722"/>
    <w:rsid w:val="00312EE3"/>
    <w:rsid w:val="0031353B"/>
    <w:rsid w:val="00313808"/>
    <w:rsid w:val="0031385D"/>
    <w:rsid w:val="00313954"/>
    <w:rsid w:val="00313AD3"/>
    <w:rsid w:val="00313B95"/>
    <w:rsid w:val="00313EE5"/>
    <w:rsid w:val="003148E5"/>
    <w:rsid w:val="00314CAD"/>
    <w:rsid w:val="00315FBA"/>
    <w:rsid w:val="00315FE4"/>
    <w:rsid w:val="00316545"/>
    <w:rsid w:val="003169AB"/>
    <w:rsid w:val="00316A16"/>
    <w:rsid w:val="00317174"/>
    <w:rsid w:val="00317DE0"/>
    <w:rsid w:val="003202B1"/>
    <w:rsid w:val="00321AB8"/>
    <w:rsid w:val="003224F7"/>
    <w:rsid w:val="003233EC"/>
    <w:rsid w:val="00323F70"/>
    <w:rsid w:val="00324BDA"/>
    <w:rsid w:val="00325525"/>
    <w:rsid w:val="003257A8"/>
    <w:rsid w:val="00326966"/>
    <w:rsid w:val="00326AB7"/>
    <w:rsid w:val="00326D21"/>
    <w:rsid w:val="0032704E"/>
    <w:rsid w:val="00327493"/>
    <w:rsid w:val="00327D60"/>
    <w:rsid w:val="003300EA"/>
    <w:rsid w:val="00330609"/>
    <w:rsid w:val="00330C6C"/>
    <w:rsid w:val="00330E82"/>
    <w:rsid w:val="0033129B"/>
    <w:rsid w:val="0033272C"/>
    <w:rsid w:val="00332D18"/>
    <w:rsid w:val="00333473"/>
    <w:rsid w:val="00335A56"/>
    <w:rsid w:val="00336698"/>
    <w:rsid w:val="00336A9E"/>
    <w:rsid w:val="00336AC9"/>
    <w:rsid w:val="00336B46"/>
    <w:rsid w:val="003371A9"/>
    <w:rsid w:val="003374A5"/>
    <w:rsid w:val="00337E89"/>
    <w:rsid w:val="00337FB2"/>
    <w:rsid w:val="00340518"/>
    <w:rsid w:val="003406FA"/>
    <w:rsid w:val="00340E1F"/>
    <w:rsid w:val="00340F4E"/>
    <w:rsid w:val="00341116"/>
    <w:rsid w:val="00341A4C"/>
    <w:rsid w:val="00341F1C"/>
    <w:rsid w:val="0034240D"/>
    <w:rsid w:val="00342BCF"/>
    <w:rsid w:val="003437D0"/>
    <w:rsid w:val="003439F2"/>
    <w:rsid w:val="003439FD"/>
    <w:rsid w:val="00344EDA"/>
    <w:rsid w:val="00344F4F"/>
    <w:rsid w:val="0034563E"/>
    <w:rsid w:val="00346139"/>
    <w:rsid w:val="003464ED"/>
    <w:rsid w:val="00347467"/>
    <w:rsid w:val="00347817"/>
    <w:rsid w:val="00347878"/>
    <w:rsid w:val="00347979"/>
    <w:rsid w:val="00347DFD"/>
    <w:rsid w:val="00350356"/>
    <w:rsid w:val="0035039C"/>
    <w:rsid w:val="0035051A"/>
    <w:rsid w:val="00351706"/>
    <w:rsid w:val="00351935"/>
    <w:rsid w:val="0035196B"/>
    <w:rsid w:val="003522B7"/>
    <w:rsid w:val="0035287F"/>
    <w:rsid w:val="00352A68"/>
    <w:rsid w:val="0035358E"/>
    <w:rsid w:val="00353D04"/>
    <w:rsid w:val="00354DAB"/>
    <w:rsid w:val="00355870"/>
    <w:rsid w:val="00355D62"/>
    <w:rsid w:val="0035601F"/>
    <w:rsid w:val="0035611B"/>
    <w:rsid w:val="00356357"/>
    <w:rsid w:val="0035653F"/>
    <w:rsid w:val="003565FD"/>
    <w:rsid w:val="003567C8"/>
    <w:rsid w:val="003569CB"/>
    <w:rsid w:val="00357264"/>
    <w:rsid w:val="0035768F"/>
    <w:rsid w:val="00357D8E"/>
    <w:rsid w:val="00357EB1"/>
    <w:rsid w:val="00360BF9"/>
    <w:rsid w:val="00361735"/>
    <w:rsid w:val="00361818"/>
    <w:rsid w:val="00361C31"/>
    <w:rsid w:val="0036243D"/>
    <w:rsid w:val="003624C7"/>
    <w:rsid w:val="00363D6C"/>
    <w:rsid w:val="003647D8"/>
    <w:rsid w:val="00364FDB"/>
    <w:rsid w:val="003659B3"/>
    <w:rsid w:val="00366495"/>
    <w:rsid w:val="003664CF"/>
    <w:rsid w:val="0036689E"/>
    <w:rsid w:val="00366A7C"/>
    <w:rsid w:val="00366D21"/>
    <w:rsid w:val="00367362"/>
    <w:rsid w:val="0036738B"/>
    <w:rsid w:val="003675A2"/>
    <w:rsid w:val="00367835"/>
    <w:rsid w:val="00367B93"/>
    <w:rsid w:val="00367C92"/>
    <w:rsid w:val="0037055B"/>
    <w:rsid w:val="00370BFC"/>
    <w:rsid w:val="00370C00"/>
    <w:rsid w:val="0037124D"/>
    <w:rsid w:val="00371AC2"/>
    <w:rsid w:val="00371D01"/>
    <w:rsid w:val="003724AE"/>
    <w:rsid w:val="0037262B"/>
    <w:rsid w:val="00372AE7"/>
    <w:rsid w:val="00372B89"/>
    <w:rsid w:val="003734C5"/>
    <w:rsid w:val="00373C6A"/>
    <w:rsid w:val="0037511E"/>
    <w:rsid w:val="003751AE"/>
    <w:rsid w:val="00375EA7"/>
    <w:rsid w:val="003764A8"/>
    <w:rsid w:val="0037718E"/>
    <w:rsid w:val="00377E79"/>
    <w:rsid w:val="0038006B"/>
    <w:rsid w:val="003807F0"/>
    <w:rsid w:val="0038082B"/>
    <w:rsid w:val="0038097C"/>
    <w:rsid w:val="00380A7F"/>
    <w:rsid w:val="00381B39"/>
    <w:rsid w:val="00381D5D"/>
    <w:rsid w:val="00381F77"/>
    <w:rsid w:val="00382652"/>
    <w:rsid w:val="003827A7"/>
    <w:rsid w:val="00382979"/>
    <w:rsid w:val="00382E92"/>
    <w:rsid w:val="003839F6"/>
    <w:rsid w:val="00384517"/>
    <w:rsid w:val="00384907"/>
    <w:rsid w:val="00384AF8"/>
    <w:rsid w:val="0038528C"/>
    <w:rsid w:val="00385AA9"/>
    <w:rsid w:val="00385B3B"/>
    <w:rsid w:val="00385EAA"/>
    <w:rsid w:val="00385F32"/>
    <w:rsid w:val="00386192"/>
    <w:rsid w:val="003863F0"/>
    <w:rsid w:val="00386F3A"/>
    <w:rsid w:val="0038706B"/>
    <w:rsid w:val="003873A1"/>
    <w:rsid w:val="003873E7"/>
    <w:rsid w:val="003877F8"/>
    <w:rsid w:val="0038781F"/>
    <w:rsid w:val="00390183"/>
    <w:rsid w:val="00390187"/>
    <w:rsid w:val="00390C00"/>
    <w:rsid w:val="00391660"/>
    <w:rsid w:val="00391BC3"/>
    <w:rsid w:val="00391E0F"/>
    <w:rsid w:val="00391E10"/>
    <w:rsid w:val="003924CE"/>
    <w:rsid w:val="003926D1"/>
    <w:rsid w:val="0039292F"/>
    <w:rsid w:val="00394A60"/>
    <w:rsid w:val="0039542F"/>
    <w:rsid w:val="00395DD6"/>
    <w:rsid w:val="00396D63"/>
    <w:rsid w:val="00397602"/>
    <w:rsid w:val="00397894"/>
    <w:rsid w:val="00397CA9"/>
    <w:rsid w:val="00397EA0"/>
    <w:rsid w:val="003A05E0"/>
    <w:rsid w:val="003A0E14"/>
    <w:rsid w:val="003A145C"/>
    <w:rsid w:val="003A176B"/>
    <w:rsid w:val="003A2154"/>
    <w:rsid w:val="003A2184"/>
    <w:rsid w:val="003A268B"/>
    <w:rsid w:val="003A2C5B"/>
    <w:rsid w:val="003A350E"/>
    <w:rsid w:val="003A3B53"/>
    <w:rsid w:val="003A4018"/>
    <w:rsid w:val="003A4DA3"/>
    <w:rsid w:val="003A4E51"/>
    <w:rsid w:val="003A6527"/>
    <w:rsid w:val="003A68EE"/>
    <w:rsid w:val="003A75D6"/>
    <w:rsid w:val="003A78D4"/>
    <w:rsid w:val="003B03FA"/>
    <w:rsid w:val="003B047A"/>
    <w:rsid w:val="003B0CCA"/>
    <w:rsid w:val="003B1149"/>
    <w:rsid w:val="003B12D9"/>
    <w:rsid w:val="003B17DE"/>
    <w:rsid w:val="003B26D3"/>
    <w:rsid w:val="003B2EE6"/>
    <w:rsid w:val="003B3113"/>
    <w:rsid w:val="003B36A4"/>
    <w:rsid w:val="003B3A8A"/>
    <w:rsid w:val="003B4063"/>
    <w:rsid w:val="003B4621"/>
    <w:rsid w:val="003B4A3F"/>
    <w:rsid w:val="003B4C44"/>
    <w:rsid w:val="003B4D7D"/>
    <w:rsid w:val="003B5129"/>
    <w:rsid w:val="003B5456"/>
    <w:rsid w:val="003B5A79"/>
    <w:rsid w:val="003B6381"/>
    <w:rsid w:val="003B648A"/>
    <w:rsid w:val="003B6932"/>
    <w:rsid w:val="003B76D1"/>
    <w:rsid w:val="003B76F5"/>
    <w:rsid w:val="003B7D37"/>
    <w:rsid w:val="003C0113"/>
    <w:rsid w:val="003C02B9"/>
    <w:rsid w:val="003C0522"/>
    <w:rsid w:val="003C0AC3"/>
    <w:rsid w:val="003C0BE1"/>
    <w:rsid w:val="003C10E8"/>
    <w:rsid w:val="003C1436"/>
    <w:rsid w:val="003C1C7E"/>
    <w:rsid w:val="003C26EB"/>
    <w:rsid w:val="003C323F"/>
    <w:rsid w:val="003C3799"/>
    <w:rsid w:val="003C3991"/>
    <w:rsid w:val="003C3D75"/>
    <w:rsid w:val="003C40CD"/>
    <w:rsid w:val="003C4AAE"/>
    <w:rsid w:val="003C4BF6"/>
    <w:rsid w:val="003C4DA6"/>
    <w:rsid w:val="003C5E00"/>
    <w:rsid w:val="003C66E9"/>
    <w:rsid w:val="003C6BB9"/>
    <w:rsid w:val="003C6C94"/>
    <w:rsid w:val="003C70CE"/>
    <w:rsid w:val="003C7A1E"/>
    <w:rsid w:val="003C7FCD"/>
    <w:rsid w:val="003D0584"/>
    <w:rsid w:val="003D07AD"/>
    <w:rsid w:val="003D0B0D"/>
    <w:rsid w:val="003D0E3E"/>
    <w:rsid w:val="003D10F8"/>
    <w:rsid w:val="003D146B"/>
    <w:rsid w:val="003D1672"/>
    <w:rsid w:val="003D1766"/>
    <w:rsid w:val="003D1890"/>
    <w:rsid w:val="003D23C7"/>
    <w:rsid w:val="003D28BF"/>
    <w:rsid w:val="003D2FC1"/>
    <w:rsid w:val="003D32FF"/>
    <w:rsid w:val="003D39C4"/>
    <w:rsid w:val="003D3B23"/>
    <w:rsid w:val="003D3B98"/>
    <w:rsid w:val="003D3BC3"/>
    <w:rsid w:val="003D3FB7"/>
    <w:rsid w:val="003D4042"/>
    <w:rsid w:val="003D4610"/>
    <w:rsid w:val="003D46FD"/>
    <w:rsid w:val="003D52A2"/>
    <w:rsid w:val="003D548A"/>
    <w:rsid w:val="003D5B20"/>
    <w:rsid w:val="003D60A1"/>
    <w:rsid w:val="003D646E"/>
    <w:rsid w:val="003D67D0"/>
    <w:rsid w:val="003D719B"/>
    <w:rsid w:val="003D73AA"/>
    <w:rsid w:val="003D7459"/>
    <w:rsid w:val="003D7ED0"/>
    <w:rsid w:val="003E0A50"/>
    <w:rsid w:val="003E0C68"/>
    <w:rsid w:val="003E0CF9"/>
    <w:rsid w:val="003E166B"/>
    <w:rsid w:val="003E1F77"/>
    <w:rsid w:val="003E203B"/>
    <w:rsid w:val="003E255D"/>
    <w:rsid w:val="003E2978"/>
    <w:rsid w:val="003E2B1C"/>
    <w:rsid w:val="003E33F1"/>
    <w:rsid w:val="003E3704"/>
    <w:rsid w:val="003E385C"/>
    <w:rsid w:val="003E3D72"/>
    <w:rsid w:val="003E3E26"/>
    <w:rsid w:val="003E3F0D"/>
    <w:rsid w:val="003E4056"/>
    <w:rsid w:val="003E4144"/>
    <w:rsid w:val="003E4CDD"/>
    <w:rsid w:val="003E59E8"/>
    <w:rsid w:val="003E67DF"/>
    <w:rsid w:val="003E6803"/>
    <w:rsid w:val="003E69F8"/>
    <w:rsid w:val="003E79B6"/>
    <w:rsid w:val="003E7BE2"/>
    <w:rsid w:val="003F0066"/>
    <w:rsid w:val="003F009C"/>
    <w:rsid w:val="003F03A2"/>
    <w:rsid w:val="003F09ED"/>
    <w:rsid w:val="003F0A5A"/>
    <w:rsid w:val="003F1116"/>
    <w:rsid w:val="003F1299"/>
    <w:rsid w:val="003F13C5"/>
    <w:rsid w:val="003F1B85"/>
    <w:rsid w:val="003F1EE1"/>
    <w:rsid w:val="003F205E"/>
    <w:rsid w:val="003F2EFB"/>
    <w:rsid w:val="003F30CB"/>
    <w:rsid w:val="003F30F1"/>
    <w:rsid w:val="003F3231"/>
    <w:rsid w:val="003F3531"/>
    <w:rsid w:val="003F3A73"/>
    <w:rsid w:val="003F435C"/>
    <w:rsid w:val="003F4B45"/>
    <w:rsid w:val="003F580E"/>
    <w:rsid w:val="003F5ADC"/>
    <w:rsid w:val="003F5E62"/>
    <w:rsid w:val="003F5FCB"/>
    <w:rsid w:val="003F6087"/>
    <w:rsid w:val="003F62BA"/>
    <w:rsid w:val="003F6766"/>
    <w:rsid w:val="003F6AFC"/>
    <w:rsid w:val="003F6C52"/>
    <w:rsid w:val="003F7515"/>
    <w:rsid w:val="003F77D0"/>
    <w:rsid w:val="003F7B0A"/>
    <w:rsid w:val="003F7C61"/>
    <w:rsid w:val="004000E2"/>
    <w:rsid w:val="004002F0"/>
    <w:rsid w:val="00400934"/>
    <w:rsid w:val="00401325"/>
    <w:rsid w:val="00401869"/>
    <w:rsid w:val="00401B10"/>
    <w:rsid w:val="00401DC5"/>
    <w:rsid w:val="00401E1A"/>
    <w:rsid w:val="00401FE3"/>
    <w:rsid w:val="00402F80"/>
    <w:rsid w:val="004031A5"/>
    <w:rsid w:val="004036AC"/>
    <w:rsid w:val="00403895"/>
    <w:rsid w:val="004038A8"/>
    <w:rsid w:val="00403DFC"/>
    <w:rsid w:val="004042CA"/>
    <w:rsid w:val="004042EE"/>
    <w:rsid w:val="004043D7"/>
    <w:rsid w:val="00404725"/>
    <w:rsid w:val="00405414"/>
    <w:rsid w:val="00405B20"/>
    <w:rsid w:val="00405C07"/>
    <w:rsid w:val="00405DB0"/>
    <w:rsid w:val="0040626D"/>
    <w:rsid w:val="0040658A"/>
    <w:rsid w:val="004065DE"/>
    <w:rsid w:val="00406B78"/>
    <w:rsid w:val="004070FB"/>
    <w:rsid w:val="004079B2"/>
    <w:rsid w:val="00407C89"/>
    <w:rsid w:val="00411640"/>
    <w:rsid w:val="00411884"/>
    <w:rsid w:val="00412143"/>
    <w:rsid w:val="004128E9"/>
    <w:rsid w:val="00412EE5"/>
    <w:rsid w:val="004130D3"/>
    <w:rsid w:val="00413226"/>
    <w:rsid w:val="00413960"/>
    <w:rsid w:val="00413B2B"/>
    <w:rsid w:val="0041423D"/>
    <w:rsid w:val="00414364"/>
    <w:rsid w:val="00414BA7"/>
    <w:rsid w:val="00414D06"/>
    <w:rsid w:val="0041541B"/>
    <w:rsid w:val="00415B26"/>
    <w:rsid w:val="004172F5"/>
    <w:rsid w:val="0041730D"/>
    <w:rsid w:val="00420499"/>
    <w:rsid w:val="00420937"/>
    <w:rsid w:val="00421527"/>
    <w:rsid w:val="0042176E"/>
    <w:rsid w:val="004221A8"/>
    <w:rsid w:val="00422313"/>
    <w:rsid w:val="00422DE0"/>
    <w:rsid w:val="00423367"/>
    <w:rsid w:val="004236F6"/>
    <w:rsid w:val="00423CFA"/>
    <w:rsid w:val="00423E8F"/>
    <w:rsid w:val="0042456D"/>
    <w:rsid w:val="004258E3"/>
    <w:rsid w:val="00425ED2"/>
    <w:rsid w:val="00426128"/>
    <w:rsid w:val="00426551"/>
    <w:rsid w:val="00426CBC"/>
    <w:rsid w:val="00426EE5"/>
    <w:rsid w:val="004276C1"/>
    <w:rsid w:val="00427E12"/>
    <w:rsid w:val="00430110"/>
    <w:rsid w:val="004301FF"/>
    <w:rsid w:val="00430CC5"/>
    <w:rsid w:val="00430D41"/>
    <w:rsid w:val="00430DBB"/>
    <w:rsid w:val="00431406"/>
    <w:rsid w:val="004318FB"/>
    <w:rsid w:val="00431D9D"/>
    <w:rsid w:val="00431E6B"/>
    <w:rsid w:val="00431E77"/>
    <w:rsid w:val="004330AA"/>
    <w:rsid w:val="00434052"/>
    <w:rsid w:val="004347D4"/>
    <w:rsid w:val="0043486E"/>
    <w:rsid w:val="004348B9"/>
    <w:rsid w:val="00434B18"/>
    <w:rsid w:val="00434EFB"/>
    <w:rsid w:val="00436228"/>
    <w:rsid w:val="0043647F"/>
    <w:rsid w:val="00436C19"/>
    <w:rsid w:val="0043710F"/>
    <w:rsid w:val="004377F0"/>
    <w:rsid w:val="00437B6E"/>
    <w:rsid w:val="00437BC2"/>
    <w:rsid w:val="0044006A"/>
    <w:rsid w:val="004402B0"/>
    <w:rsid w:val="00440812"/>
    <w:rsid w:val="00440941"/>
    <w:rsid w:val="00440EA2"/>
    <w:rsid w:val="00440EA5"/>
    <w:rsid w:val="00440F55"/>
    <w:rsid w:val="004424D6"/>
    <w:rsid w:val="00442623"/>
    <w:rsid w:val="004428E9"/>
    <w:rsid w:val="00442B03"/>
    <w:rsid w:val="00443151"/>
    <w:rsid w:val="004433B6"/>
    <w:rsid w:val="004441E7"/>
    <w:rsid w:val="004442F1"/>
    <w:rsid w:val="0044475C"/>
    <w:rsid w:val="004447A8"/>
    <w:rsid w:val="00444B69"/>
    <w:rsid w:val="00444D12"/>
    <w:rsid w:val="0044501D"/>
    <w:rsid w:val="00445E4D"/>
    <w:rsid w:val="0044615E"/>
    <w:rsid w:val="004471E6"/>
    <w:rsid w:val="0044775A"/>
    <w:rsid w:val="00447E5E"/>
    <w:rsid w:val="00447F9B"/>
    <w:rsid w:val="00450646"/>
    <w:rsid w:val="00451289"/>
    <w:rsid w:val="00451534"/>
    <w:rsid w:val="0045153B"/>
    <w:rsid w:val="0045208C"/>
    <w:rsid w:val="004535EA"/>
    <w:rsid w:val="00454448"/>
    <w:rsid w:val="004556C3"/>
    <w:rsid w:val="0045599B"/>
    <w:rsid w:val="00455D2D"/>
    <w:rsid w:val="00455E01"/>
    <w:rsid w:val="00456468"/>
    <w:rsid w:val="0045681F"/>
    <w:rsid w:val="00456969"/>
    <w:rsid w:val="0045742E"/>
    <w:rsid w:val="004574BE"/>
    <w:rsid w:val="00457685"/>
    <w:rsid w:val="00457C5C"/>
    <w:rsid w:val="00457D01"/>
    <w:rsid w:val="00457DCC"/>
    <w:rsid w:val="00457DF3"/>
    <w:rsid w:val="00460478"/>
    <w:rsid w:val="0046126E"/>
    <w:rsid w:val="00461F3E"/>
    <w:rsid w:val="004626A0"/>
    <w:rsid w:val="00462C8A"/>
    <w:rsid w:val="00462CDC"/>
    <w:rsid w:val="00462E8D"/>
    <w:rsid w:val="00462FC6"/>
    <w:rsid w:val="0046300A"/>
    <w:rsid w:val="0046319E"/>
    <w:rsid w:val="004632DE"/>
    <w:rsid w:val="00464CAF"/>
    <w:rsid w:val="00465D10"/>
    <w:rsid w:val="00465E4D"/>
    <w:rsid w:val="00466214"/>
    <w:rsid w:val="0046664C"/>
    <w:rsid w:val="00466D0F"/>
    <w:rsid w:val="00466DD6"/>
    <w:rsid w:val="00467AC7"/>
    <w:rsid w:val="00467C82"/>
    <w:rsid w:val="0047047A"/>
    <w:rsid w:val="00470BA1"/>
    <w:rsid w:val="00470DFA"/>
    <w:rsid w:val="0047155B"/>
    <w:rsid w:val="004715A7"/>
    <w:rsid w:val="00471AB9"/>
    <w:rsid w:val="00471BB1"/>
    <w:rsid w:val="00472577"/>
    <w:rsid w:val="0047260C"/>
    <w:rsid w:val="004731F0"/>
    <w:rsid w:val="004732F3"/>
    <w:rsid w:val="004732FE"/>
    <w:rsid w:val="004746F2"/>
    <w:rsid w:val="00474D4E"/>
    <w:rsid w:val="00474F38"/>
    <w:rsid w:val="00475F0F"/>
    <w:rsid w:val="004761B1"/>
    <w:rsid w:val="00477831"/>
    <w:rsid w:val="00477ACE"/>
    <w:rsid w:val="00477CD8"/>
    <w:rsid w:val="00477EAC"/>
    <w:rsid w:val="00480275"/>
    <w:rsid w:val="004805ED"/>
    <w:rsid w:val="00480C8D"/>
    <w:rsid w:val="00480D21"/>
    <w:rsid w:val="00480F82"/>
    <w:rsid w:val="004819C8"/>
    <w:rsid w:val="004825BB"/>
    <w:rsid w:val="00482A64"/>
    <w:rsid w:val="00482C17"/>
    <w:rsid w:val="00482D7C"/>
    <w:rsid w:val="00483444"/>
    <w:rsid w:val="004837ED"/>
    <w:rsid w:val="004845A6"/>
    <w:rsid w:val="004853B2"/>
    <w:rsid w:val="0048571F"/>
    <w:rsid w:val="004866F6"/>
    <w:rsid w:val="00486951"/>
    <w:rsid w:val="00486A61"/>
    <w:rsid w:val="00486C14"/>
    <w:rsid w:val="00486C4F"/>
    <w:rsid w:val="00486E5A"/>
    <w:rsid w:val="00487130"/>
    <w:rsid w:val="004872AE"/>
    <w:rsid w:val="00487497"/>
    <w:rsid w:val="0048783A"/>
    <w:rsid w:val="004879C9"/>
    <w:rsid w:val="00490272"/>
    <w:rsid w:val="004906C2"/>
    <w:rsid w:val="00490E5F"/>
    <w:rsid w:val="00491C8C"/>
    <w:rsid w:val="00492162"/>
    <w:rsid w:val="004923CC"/>
    <w:rsid w:val="0049284F"/>
    <w:rsid w:val="00492BC3"/>
    <w:rsid w:val="00492DB7"/>
    <w:rsid w:val="0049322C"/>
    <w:rsid w:val="00493287"/>
    <w:rsid w:val="0049339A"/>
    <w:rsid w:val="004935F1"/>
    <w:rsid w:val="004938A8"/>
    <w:rsid w:val="00493AC6"/>
    <w:rsid w:val="00493BE8"/>
    <w:rsid w:val="00494317"/>
    <w:rsid w:val="00494B96"/>
    <w:rsid w:val="00495004"/>
    <w:rsid w:val="00495098"/>
    <w:rsid w:val="00495336"/>
    <w:rsid w:val="00495C68"/>
    <w:rsid w:val="00495D57"/>
    <w:rsid w:val="00496326"/>
    <w:rsid w:val="00496836"/>
    <w:rsid w:val="00497119"/>
    <w:rsid w:val="00497144"/>
    <w:rsid w:val="004976F3"/>
    <w:rsid w:val="00497C38"/>
    <w:rsid w:val="00497E80"/>
    <w:rsid w:val="004A0855"/>
    <w:rsid w:val="004A0862"/>
    <w:rsid w:val="004A1908"/>
    <w:rsid w:val="004A1DE2"/>
    <w:rsid w:val="004A211C"/>
    <w:rsid w:val="004A232C"/>
    <w:rsid w:val="004A2804"/>
    <w:rsid w:val="004A2A58"/>
    <w:rsid w:val="004A2BEC"/>
    <w:rsid w:val="004A35BE"/>
    <w:rsid w:val="004A36D8"/>
    <w:rsid w:val="004A36E8"/>
    <w:rsid w:val="004A4CDC"/>
    <w:rsid w:val="004A5359"/>
    <w:rsid w:val="004A5A72"/>
    <w:rsid w:val="004A5FE3"/>
    <w:rsid w:val="004A6D9C"/>
    <w:rsid w:val="004A6EB5"/>
    <w:rsid w:val="004A7F2D"/>
    <w:rsid w:val="004B0795"/>
    <w:rsid w:val="004B07D3"/>
    <w:rsid w:val="004B0FFC"/>
    <w:rsid w:val="004B1653"/>
    <w:rsid w:val="004B1A95"/>
    <w:rsid w:val="004B2A92"/>
    <w:rsid w:val="004B2C14"/>
    <w:rsid w:val="004B3125"/>
    <w:rsid w:val="004B3520"/>
    <w:rsid w:val="004B3EC3"/>
    <w:rsid w:val="004B3F3A"/>
    <w:rsid w:val="004B4B27"/>
    <w:rsid w:val="004B6919"/>
    <w:rsid w:val="004B71BE"/>
    <w:rsid w:val="004B7D76"/>
    <w:rsid w:val="004B7F10"/>
    <w:rsid w:val="004C0071"/>
    <w:rsid w:val="004C00C1"/>
    <w:rsid w:val="004C0E15"/>
    <w:rsid w:val="004C0E53"/>
    <w:rsid w:val="004C0ECC"/>
    <w:rsid w:val="004C138E"/>
    <w:rsid w:val="004C17B9"/>
    <w:rsid w:val="004C19C7"/>
    <w:rsid w:val="004C3567"/>
    <w:rsid w:val="004C3B7B"/>
    <w:rsid w:val="004C3E0E"/>
    <w:rsid w:val="004C557A"/>
    <w:rsid w:val="004C55AE"/>
    <w:rsid w:val="004C586F"/>
    <w:rsid w:val="004C5BED"/>
    <w:rsid w:val="004C6170"/>
    <w:rsid w:val="004C6552"/>
    <w:rsid w:val="004C6903"/>
    <w:rsid w:val="004C697D"/>
    <w:rsid w:val="004C7015"/>
    <w:rsid w:val="004C740E"/>
    <w:rsid w:val="004C74DC"/>
    <w:rsid w:val="004C79EB"/>
    <w:rsid w:val="004D00B6"/>
    <w:rsid w:val="004D0356"/>
    <w:rsid w:val="004D03F4"/>
    <w:rsid w:val="004D167D"/>
    <w:rsid w:val="004D1E8E"/>
    <w:rsid w:val="004D238C"/>
    <w:rsid w:val="004D29AE"/>
    <w:rsid w:val="004D2F5F"/>
    <w:rsid w:val="004D33D7"/>
    <w:rsid w:val="004D5F68"/>
    <w:rsid w:val="004D5FD9"/>
    <w:rsid w:val="004D5FE5"/>
    <w:rsid w:val="004D61AE"/>
    <w:rsid w:val="004D63D4"/>
    <w:rsid w:val="004D6727"/>
    <w:rsid w:val="004D6A26"/>
    <w:rsid w:val="004D6EFF"/>
    <w:rsid w:val="004D7885"/>
    <w:rsid w:val="004D7F19"/>
    <w:rsid w:val="004E12DF"/>
    <w:rsid w:val="004E1A0A"/>
    <w:rsid w:val="004E1F20"/>
    <w:rsid w:val="004E24D7"/>
    <w:rsid w:val="004E292D"/>
    <w:rsid w:val="004E2948"/>
    <w:rsid w:val="004E2F1D"/>
    <w:rsid w:val="004E374A"/>
    <w:rsid w:val="004E376D"/>
    <w:rsid w:val="004E4B70"/>
    <w:rsid w:val="004E5074"/>
    <w:rsid w:val="004E515D"/>
    <w:rsid w:val="004E54B5"/>
    <w:rsid w:val="004E5615"/>
    <w:rsid w:val="004E5972"/>
    <w:rsid w:val="004E6DFA"/>
    <w:rsid w:val="004E7366"/>
    <w:rsid w:val="004E7868"/>
    <w:rsid w:val="004F01D3"/>
    <w:rsid w:val="004F05FE"/>
    <w:rsid w:val="004F0819"/>
    <w:rsid w:val="004F0E3C"/>
    <w:rsid w:val="004F144D"/>
    <w:rsid w:val="004F2739"/>
    <w:rsid w:val="004F2E20"/>
    <w:rsid w:val="004F2E31"/>
    <w:rsid w:val="004F30C4"/>
    <w:rsid w:val="004F3341"/>
    <w:rsid w:val="004F398B"/>
    <w:rsid w:val="004F3ACF"/>
    <w:rsid w:val="004F3FB0"/>
    <w:rsid w:val="004F435E"/>
    <w:rsid w:val="004F451B"/>
    <w:rsid w:val="004F452C"/>
    <w:rsid w:val="004F4666"/>
    <w:rsid w:val="004F4A32"/>
    <w:rsid w:val="004F5130"/>
    <w:rsid w:val="004F541A"/>
    <w:rsid w:val="004F5910"/>
    <w:rsid w:val="004F71BF"/>
    <w:rsid w:val="004F7383"/>
    <w:rsid w:val="004F73C2"/>
    <w:rsid w:val="004F7919"/>
    <w:rsid w:val="004F7F9E"/>
    <w:rsid w:val="0050033D"/>
    <w:rsid w:val="005011C9"/>
    <w:rsid w:val="005013F6"/>
    <w:rsid w:val="00501984"/>
    <w:rsid w:val="00502505"/>
    <w:rsid w:val="00502C11"/>
    <w:rsid w:val="005032BE"/>
    <w:rsid w:val="00504179"/>
    <w:rsid w:val="005041BB"/>
    <w:rsid w:val="005043EE"/>
    <w:rsid w:val="005045E7"/>
    <w:rsid w:val="0050483E"/>
    <w:rsid w:val="005049D2"/>
    <w:rsid w:val="00504C9C"/>
    <w:rsid w:val="00505341"/>
    <w:rsid w:val="005053B1"/>
    <w:rsid w:val="00505402"/>
    <w:rsid w:val="005058B9"/>
    <w:rsid w:val="00505BAE"/>
    <w:rsid w:val="0050603E"/>
    <w:rsid w:val="0050675F"/>
    <w:rsid w:val="005067EE"/>
    <w:rsid w:val="00506B14"/>
    <w:rsid w:val="0050748A"/>
    <w:rsid w:val="00507F92"/>
    <w:rsid w:val="005106CC"/>
    <w:rsid w:val="0051099C"/>
    <w:rsid w:val="00510AAE"/>
    <w:rsid w:val="00511663"/>
    <w:rsid w:val="00511A32"/>
    <w:rsid w:val="0051212C"/>
    <w:rsid w:val="005130C8"/>
    <w:rsid w:val="005131E7"/>
    <w:rsid w:val="00513221"/>
    <w:rsid w:val="00513B28"/>
    <w:rsid w:val="00514BCF"/>
    <w:rsid w:val="00514D3A"/>
    <w:rsid w:val="0051522A"/>
    <w:rsid w:val="005156A6"/>
    <w:rsid w:val="005167C6"/>
    <w:rsid w:val="00516E1B"/>
    <w:rsid w:val="00516EFE"/>
    <w:rsid w:val="0051700D"/>
    <w:rsid w:val="005173E1"/>
    <w:rsid w:val="005174C5"/>
    <w:rsid w:val="00517727"/>
    <w:rsid w:val="00520A54"/>
    <w:rsid w:val="00520DF7"/>
    <w:rsid w:val="00520E57"/>
    <w:rsid w:val="005212FE"/>
    <w:rsid w:val="005222D4"/>
    <w:rsid w:val="00522704"/>
    <w:rsid w:val="00522840"/>
    <w:rsid w:val="00522B00"/>
    <w:rsid w:val="00522C43"/>
    <w:rsid w:val="00523AA9"/>
    <w:rsid w:val="00523ABB"/>
    <w:rsid w:val="00523E39"/>
    <w:rsid w:val="00523EF3"/>
    <w:rsid w:val="00524055"/>
    <w:rsid w:val="0052442E"/>
    <w:rsid w:val="0052479C"/>
    <w:rsid w:val="005249D0"/>
    <w:rsid w:val="005259AC"/>
    <w:rsid w:val="00526947"/>
    <w:rsid w:val="005269D2"/>
    <w:rsid w:val="00526ABD"/>
    <w:rsid w:val="00526C8B"/>
    <w:rsid w:val="00526D12"/>
    <w:rsid w:val="0052750E"/>
    <w:rsid w:val="005276E0"/>
    <w:rsid w:val="005301DE"/>
    <w:rsid w:val="005301E7"/>
    <w:rsid w:val="00530B7D"/>
    <w:rsid w:val="00531150"/>
    <w:rsid w:val="00531423"/>
    <w:rsid w:val="00531C4E"/>
    <w:rsid w:val="00531F61"/>
    <w:rsid w:val="005322A6"/>
    <w:rsid w:val="005325E4"/>
    <w:rsid w:val="005327E2"/>
    <w:rsid w:val="00532802"/>
    <w:rsid w:val="005329A8"/>
    <w:rsid w:val="00533A78"/>
    <w:rsid w:val="00533AEF"/>
    <w:rsid w:val="005340A4"/>
    <w:rsid w:val="005350B9"/>
    <w:rsid w:val="0053513D"/>
    <w:rsid w:val="005355FD"/>
    <w:rsid w:val="0053561B"/>
    <w:rsid w:val="00535AE5"/>
    <w:rsid w:val="00536BEC"/>
    <w:rsid w:val="0054012A"/>
    <w:rsid w:val="00540D82"/>
    <w:rsid w:val="005414A9"/>
    <w:rsid w:val="00541726"/>
    <w:rsid w:val="00541DE7"/>
    <w:rsid w:val="00542029"/>
    <w:rsid w:val="0054211B"/>
    <w:rsid w:val="0054261B"/>
    <w:rsid w:val="00542894"/>
    <w:rsid w:val="00542914"/>
    <w:rsid w:val="00542927"/>
    <w:rsid w:val="00542DAA"/>
    <w:rsid w:val="005430DE"/>
    <w:rsid w:val="00543448"/>
    <w:rsid w:val="005444E3"/>
    <w:rsid w:val="0054497A"/>
    <w:rsid w:val="00544AE8"/>
    <w:rsid w:val="005453F5"/>
    <w:rsid w:val="005454F8"/>
    <w:rsid w:val="00545786"/>
    <w:rsid w:val="00545B3F"/>
    <w:rsid w:val="005462B2"/>
    <w:rsid w:val="0054660D"/>
    <w:rsid w:val="00546A6D"/>
    <w:rsid w:val="00546B5C"/>
    <w:rsid w:val="00546F21"/>
    <w:rsid w:val="005472F1"/>
    <w:rsid w:val="005474CB"/>
    <w:rsid w:val="005478B1"/>
    <w:rsid w:val="00547CDC"/>
    <w:rsid w:val="00550094"/>
    <w:rsid w:val="0055027B"/>
    <w:rsid w:val="00550489"/>
    <w:rsid w:val="005519D0"/>
    <w:rsid w:val="00552CA8"/>
    <w:rsid w:val="00552D60"/>
    <w:rsid w:val="00552F21"/>
    <w:rsid w:val="005530F2"/>
    <w:rsid w:val="00553549"/>
    <w:rsid w:val="005537DE"/>
    <w:rsid w:val="00553C47"/>
    <w:rsid w:val="0055453C"/>
    <w:rsid w:val="00554C3E"/>
    <w:rsid w:val="00554FAF"/>
    <w:rsid w:val="005553DC"/>
    <w:rsid w:val="0055592C"/>
    <w:rsid w:val="0055621D"/>
    <w:rsid w:val="00556379"/>
    <w:rsid w:val="00556569"/>
    <w:rsid w:val="005567E6"/>
    <w:rsid w:val="00557FE2"/>
    <w:rsid w:val="00560536"/>
    <w:rsid w:val="00560EA5"/>
    <w:rsid w:val="00561361"/>
    <w:rsid w:val="005617AF"/>
    <w:rsid w:val="005619F9"/>
    <w:rsid w:val="0056214B"/>
    <w:rsid w:val="005622EF"/>
    <w:rsid w:val="00562412"/>
    <w:rsid w:val="00562BDD"/>
    <w:rsid w:val="00563BAC"/>
    <w:rsid w:val="00564117"/>
    <w:rsid w:val="005645C5"/>
    <w:rsid w:val="00564F01"/>
    <w:rsid w:val="00564F66"/>
    <w:rsid w:val="0056680F"/>
    <w:rsid w:val="005668F7"/>
    <w:rsid w:val="00567463"/>
    <w:rsid w:val="00567704"/>
    <w:rsid w:val="00570228"/>
    <w:rsid w:val="005705E5"/>
    <w:rsid w:val="0057084E"/>
    <w:rsid w:val="00571588"/>
    <w:rsid w:val="00571CD0"/>
    <w:rsid w:val="00571FEC"/>
    <w:rsid w:val="00572403"/>
    <w:rsid w:val="00572691"/>
    <w:rsid w:val="00572D49"/>
    <w:rsid w:val="005739AA"/>
    <w:rsid w:val="005743FF"/>
    <w:rsid w:val="0057479D"/>
    <w:rsid w:val="00574CC1"/>
    <w:rsid w:val="00575D07"/>
    <w:rsid w:val="00576100"/>
    <w:rsid w:val="0057622C"/>
    <w:rsid w:val="005764F9"/>
    <w:rsid w:val="00576EB4"/>
    <w:rsid w:val="00577337"/>
    <w:rsid w:val="00577566"/>
    <w:rsid w:val="00577A59"/>
    <w:rsid w:val="00577B35"/>
    <w:rsid w:val="005800EC"/>
    <w:rsid w:val="00580222"/>
    <w:rsid w:val="00580E01"/>
    <w:rsid w:val="00580FF1"/>
    <w:rsid w:val="005812B2"/>
    <w:rsid w:val="00581C5D"/>
    <w:rsid w:val="0058237F"/>
    <w:rsid w:val="00582641"/>
    <w:rsid w:val="00582D8E"/>
    <w:rsid w:val="00584074"/>
    <w:rsid w:val="00584278"/>
    <w:rsid w:val="005842D9"/>
    <w:rsid w:val="00585359"/>
    <w:rsid w:val="0058544E"/>
    <w:rsid w:val="0058584E"/>
    <w:rsid w:val="00585E51"/>
    <w:rsid w:val="005860E1"/>
    <w:rsid w:val="0058631B"/>
    <w:rsid w:val="00586E69"/>
    <w:rsid w:val="00587291"/>
    <w:rsid w:val="00590188"/>
    <w:rsid w:val="00590BF2"/>
    <w:rsid w:val="00590D3A"/>
    <w:rsid w:val="005911BB"/>
    <w:rsid w:val="00591B9E"/>
    <w:rsid w:val="00591DC2"/>
    <w:rsid w:val="005928A6"/>
    <w:rsid w:val="005933FF"/>
    <w:rsid w:val="005936BC"/>
    <w:rsid w:val="00593F10"/>
    <w:rsid w:val="00594240"/>
    <w:rsid w:val="0059490C"/>
    <w:rsid w:val="00595861"/>
    <w:rsid w:val="00595B9B"/>
    <w:rsid w:val="00595EBB"/>
    <w:rsid w:val="005961BD"/>
    <w:rsid w:val="00596B8D"/>
    <w:rsid w:val="005973C9"/>
    <w:rsid w:val="00597C0A"/>
    <w:rsid w:val="00597C7E"/>
    <w:rsid w:val="005A0960"/>
    <w:rsid w:val="005A1245"/>
    <w:rsid w:val="005A1545"/>
    <w:rsid w:val="005A241C"/>
    <w:rsid w:val="005A29D0"/>
    <w:rsid w:val="005A2DDE"/>
    <w:rsid w:val="005A33E8"/>
    <w:rsid w:val="005A3A5C"/>
    <w:rsid w:val="005A3BCC"/>
    <w:rsid w:val="005A40B5"/>
    <w:rsid w:val="005A4521"/>
    <w:rsid w:val="005A4BBB"/>
    <w:rsid w:val="005A4BF0"/>
    <w:rsid w:val="005A4C77"/>
    <w:rsid w:val="005A4DC0"/>
    <w:rsid w:val="005A5779"/>
    <w:rsid w:val="005A7144"/>
    <w:rsid w:val="005A72E1"/>
    <w:rsid w:val="005A74E3"/>
    <w:rsid w:val="005A751C"/>
    <w:rsid w:val="005A7B85"/>
    <w:rsid w:val="005A7DBE"/>
    <w:rsid w:val="005B03ED"/>
    <w:rsid w:val="005B149C"/>
    <w:rsid w:val="005B197F"/>
    <w:rsid w:val="005B1B76"/>
    <w:rsid w:val="005B1C24"/>
    <w:rsid w:val="005B2414"/>
    <w:rsid w:val="005B27FC"/>
    <w:rsid w:val="005B2986"/>
    <w:rsid w:val="005B2E85"/>
    <w:rsid w:val="005B3558"/>
    <w:rsid w:val="005B39DD"/>
    <w:rsid w:val="005B3B41"/>
    <w:rsid w:val="005B5000"/>
    <w:rsid w:val="005B6117"/>
    <w:rsid w:val="005B6475"/>
    <w:rsid w:val="005B64EB"/>
    <w:rsid w:val="005B7063"/>
    <w:rsid w:val="005B724C"/>
    <w:rsid w:val="005B7465"/>
    <w:rsid w:val="005B766A"/>
    <w:rsid w:val="005B7B20"/>
    <w:rsid w:val="005C0012"/>
    <w:rsid w:val="005C00C6"/>
    <w:rsid w:val="005C09EB"/>
    <w:rsid w:val="005C0A35"/>
    <w:rsid w:val="005C0F71"/>
    <w:rsid w:val="005C0F79"/>
    <w:rsid w:val="005C12B3"/>
    <w:rsid w:val="005C1360"/>
    <w:rsid w:val="005C141E"/>
    <w:rsid w:val="005C15B1"/>
    <w:rsid w:val="005C17FF"/>
    <w:rsid w:val="005C2481"/>
    <w:rsid w:val="005C255B"/>
    <w:rsid w:val="005C30DA"/>
    <w:rsid w:val="005C3454"/>
    <w:rsid w:val="005C3AA5"/>
    <w:rsid w:val="005C4159"/>
    <w:rsid w:val="005C4224"/>
    <w:rsid w:val="005C4399"/>
    <w:rsid w:val="005C44BF"/>
    <w:rsid w:val="005C4625"/>
    <w:rsid w:val="005C486B"/>
    <w:rsid w:val="005C52A3"/>
    <w:rsid w:val="005C532B"/>
    <w:rsid w:val="005C5929"/>
    <w:rsid w:val="005C59D4"/>
    <w:rsid w:val="005C5B16"/>
    <w:rsid w:val="005C5EC1"/>
    <w:rsid w:val="005C6ABE"/>
    <w:rsid w:val="005C6B55"/>
    <w:rsid w:val="005C6CA1"/>
    <w:rsid w:val="005C708C"/>
    <w:rsid w:val="005C7524"/>
    <w:rsid w:val="005C779B"/>
    <w:rsid w:val="005C7ED3"/>
    <w:rsid w:val="005C7FCE"/>
    <w:rsid w:val="005D05B9"/>
    <w:rsid w:val="005D10FB"/>
    <w:rsid w:val="005D11F3"/>
    <w:rsid w:val="005D1B8B"/>
    <w:rsid w:val="005D1C25"/>
    <w:rsid w:val="005D1D51"/>
    <w:rsid w:val="005D1FFB"/>
    <w:rsid w:val="005D2133"/>
    <w:rsid w:val="005D216A"/>
    <w:rsid w:val="005D2732"/>
    <w:rsid w:val="005D3460"/>
    <w:rsid w:val="005D3CC5"/>
    <w:rsid w:val="005D3E94"/>
    <w:rsid w:val="005D4420"/>
    <w:rsid w:val="005D4899"/>
    <w:rsid w:val="005D4C07"/>
    <w:rsid w:val="005D5DFC"/>
    <w:rsid w:val="005D6933"/>
    <w:rsid w:val="005D69ED"/>
    <w:rsid w:val="005D728D"/>
    <w:rsid w:val="005D7972"/>
    <w:rsid w:val="005E090E"/>
    <w:rsid w:val="005E0D34"/>
    <w:rsid w:val="005E10DD"/>
    <w:rsid w:val="005E14E0"/>
    <w:rsid w:val="005E188C"/>
    <w:rsid w:val="005E1B8A"/>
    <w:rsid w:val="005E21A7"/>
    <w:rsid w:val="005E22FB"/>
    <w:rsid w:val="005E2510"/>
    <w:rsid w:val="005E2547"/>
    <w:rsid w:val="005E2934"/>
    <w:rsid w:val="005E32A0"/>
    <w:rsid w:val="005E3343"/>
    <w:rsid w:val="005E419E"/>
    <w:rsid w:val="005E424A"/>
    <w:rsid w:val="005E43E2"/>
    <w:rsid w:val="005E4466"/>
    <w:rsid w:val="005E4CAA"/>
    <w:rsid w:val="005E502C"/>
    <w:rsid w:val="005E5186"/>
    <w:rsid w:val="005E54E9"/>
    <w:rsid w:val="005E59A5"/>
    <w:rsid w:val="005E5FB5"/>
    <w:rsid w:val="005E65FD"/>
    <w:rsid w:val="005E6608"/>
    <w:rsid w:val="005E660C"/>
    <w:rsid w:val="005E6775"/>
    <w:rsid w:val="005E690F"/>
    <w:rsid w:val="005E7AE9"/>
    <w:rsid w:val="005E7B04"/>
    <w:rsid w:val="005F1687"/>
    <w:rsid w:val="005F2159"/>
    <w:rsid w:val="005F2303"/>
    <w:rsid w:val="005F29F3"/>
    <w:rsid w:val="005F2B3C"/>
    <w:rsid w:val="005F2EB8"/>
    <w:rsid w:val="005F3525"/>
    <w:rsid w:val="005F4276"/>
    <w:rsid w:val="005F435A"/>
    <w:rsid w:val="005F44CB"/>
    <w:rsid w:val="005F502E"/>
    <w:rsid w:val="005F5203"/>
    <w:rsid w:val="005F52A3"/>
    <w:rsid w:val="005F57F2"/>
    <w:rsid w:val="005F584D"/>
    <w:rsid w:val="005F587A"/>
    <w:rsid w:val="005F60AB"/>
    <w:rsid w:val="005F6123"/>
    <w:rsid w:val="005F6377"/>
    <w:rsid w:val="005F65F8"/>
    <w:rsid w:val="005F6680"/>
    <w:rsid w:val="005F683F"/>
    <w:rsid w:val="005F759F"/>
    <w:rsid w:val="005F7770"/>
    <w:rsid w:val="005F7874"/>
    <w:rsid w:val="005F7B74"/>
    <w:rsid w:val="005F7DB0"/>
    <w:rsid w:val="00601714"/>
    <w:rsid w:val="006018A4"/>
    <w:rsid w:val="0060205C"/>
    <w:rsid w:val="0060292D"/>
    <w:rsid w:val="00602E10"/>
    <w:rsid w:val="00602FD0"/>
    <w:rsid w:val="006033A2"/>
    <w:rsid w:val="00603C80"/>
    <w:rsid w:val="00604030"/>
    <w:rsid w:val="006062F1"/>
    <w:rsid w:val="00606686"/>
    <w:rsid w:val="00606D42"/>
    <w:rsid w:val="0060762D"/>
    <w:rsid w:val="00607A9A"/>
    <w:rsid w:val="00607E5C"/>
    <w:rsid w:val="0061039A"/>
    <w:rsid w:val="00610463"/>
    <w:rsid w:val="00610687"/>
    <w:rsid w:val="00610F77"/>
    <w:rsid w:val="006112EB"/>
    <w:rsid w:val="006115EF"/>
    <w:rsid w:val="00611B29"/>
    <w:rsid w:val="00612F03"/>
    <w:rsid w:val="00613AD0"/>
    <w:rsid w:val="00613BC2"/>
    <w:rsid w:val="00615359"/>
    <w:rsid w:val="00616025"/>
    <w:rsid w:val="00616861"/>
    <w:rsid w:val="00616C50"/>
    <w:rsid w:val="006176C4"/>
    <w:rsid w:val="00617D3E"/>
    <w:rsid w:val="00620D80"/>
    <w:rsid w:val="00620FB9"/>
    <w:rsid w:val="00621031"/>
    <w:rsid w:val="00621121"/>
    <w:rsid w:val="00621512"/>
    <w:rsid w:val="00621F7F"/>
    <w:rsid w:val="00622185"/>
    <w:rsid w:val="00622199"/>
    <w:rsid w:val="0062234D"/>
    <w:rsid w:val="00623979"/>
    <w:rsid w:val="00624987"/>
    <w:rsid w:val="00624FCD"/>
    <w:rsid w:val="006260B0"/>
    <w:rsid w:val="00626526"/>
    <w:rsid w:val="006270FB"/>
    <w:rsid w:val="00627434"/>
    <w:rsid w:val="006276ED"/>
    <w:rsid w:val="006303F5"/>
    <w:rsid w:val="006307DE"/>
    <w:rsid w:val="0063160F"/>
    <w:rsid w:val="006316DE"/>
    <w:rsid w:val="006317CC"/>
    <w:rsid w:val="006319AE"/>
    <w:rsid w:val="00631B62"/>
    <w:rsid w:val="00631F0E"/>
    <w:rsid w:val="00632191"/>
    <w:rsid w:val="006323D9"/>
    <w:rsid w:val="00632584"/>
    <w:rsid w:val="006325E2"/>
    <w:rsid w:val="00632A4A"/>
    <w:rsid w:val="00632CEF"/>
    <w:rsid w:val="00632E24"/>
    <w:rsid w:val="00632F80"/>
    <w:rsid w:val="00633C16"/>
    <w:rsid w:val="006346EA"/>
    <w:rsid w:val="006348FB"/>
    <w:rsid w:val="006352BF"/>
    <w:rsid w:val="006353DC"/>
    <w:rsid w:val="006358E9"/>
    <w:rsid w:val="0063631A"/>
    <w:rsid w:val="00636E4C"/>
    <w:rsid w:val="00636FF1"/>
    <w:rsid w:val="006376BD"/>
    <w:rsid w:val="00637E67"/>
    <w:rsid w:val="0064059D"/>
    <w:rsid w:val="00641099"/>
    <w:rsid w:val="00641BF7"/>
    <w:rsid w:val="00642062"/>
    <w:rsid w:val="00642137"/>
    <w:rsid w:val="006424C8"/>
    <w:rsid w:val="00642F61"/>
    <w:rsid w:val="006431AA"/>
    <w:rsid w:val="0064337C"/>
    <w:rsid w:val="006434B6"/>
    <w:rsid w:val="00643ECC"/>
    <w:rsid w:val="00643FBD"/>
    <w:rsid w:val="0064407D"/>
    <w:rsid w:val="006445C6"/>
    <w:rsid w:val="006448C6"/>
    <w:rsid w:val="00645D69"/>
    <w:rsid w:val="00646738"/>
    <w:rsid w:val="006472FB"/>
    <w:rsid w:val="006477EC"/>
    <w:rsid w:val="00647B6E"/>
    <w:rsid w:val="00647F1C"/>
    <w:rsid w:val="00647FAE"/>
    <w:rsid w:val="00647FF6"/>
    <w:rsid w:val="00650549"/>
    <w:rsid w:val="00650F6C"/>
    <w:rsid w:val="00651B84"/>
    <w:rsid w:val="00652D7E"/>
    <w:rsid w:val="00653C37"/>
    <w:rsid w:val="00653F20"/>
    <w:rsid w:val="00654912"/>
    <w:rsid w:val="00654D4B"/>
    <w:rsid w:val="0065514E"/>
    <w:rsid w:val="006553CB"/>
    <w:rsid w:val="006554C7"/>
    <w:rsid w:val="00655C76"/>
    <w:rsid w:val="00657C5E"/>
    <w:rsid w:val="0066011D"/>
    <w:rsid w:val="00660549"/>
    <w:rsid w:val="00660883"/>
    <w:rsid w:val="00660913"/>
    <w:rsid w:val="00661329"/>
    <w:rsid w:val="0066268E"/>
    <w:rsid w:val="006628AF"/>
    <w:rsid w:val="00662F6C"/>
    <w:rsid w:val="0066301D"/>
    <w:rsid w:val="0066323E"/>
    <w:rsid w:val="00663634"/>
    <w:rsid w:val="006637C3"/>
    <w:rsid w:val="00663C88"/>
    <w:rsid w:val="00664399"/>
    <w:rsid w:val="006643D4"/>
    <w:rsid w:val="006645A6"/>
    <w:rsid w:val="00664862"/>
    <w:rsid w:val="00664BBF"/>
    <w:rsid w:val="0066548D"/>
    <w:rsid w:val="00665759"/>
    <w:rsid w:val="006661B4"/>
    <w:rsid w:val="006662E7"/>
    <w:rsid w:val="00667584"/>
    <w:rsid w:val="0067158D"/>
    <w:rsid w:val="00671C28"/>
    <w:rsid w:val="006742EC"/>
    <w:rsid w:val="00674327"/>
    <w:rsid w:val="00674918"/>
    <w:rsid w:val="00674992"/>
    <w:rsid w:val="00674AEF"/>
    <w:rsid w:val="0067564F"/>
    <w:rsid w:val="00675AC7"/>
    <w:rsid w:val="00675C31"/>
    <w:rsid w:val="00675F56"/>
    <w:rsid w:val="006763AA"/>
    <w:rsid w:val="006765C8"/>
    <w:rsid w:val="00676C48"/>
    <w:rsid w:val="006772AE"/>
    <w:rsid w:val="006772F9"/>
    <w:rsid w:val="00677B75"/>
    <w:rsid w:val="00677D45"/>
    <w:rsid w:val="00680033"/>
    <w:rsid w:val="00680656"/>
    <w:rsid w:val="00680FBA"/>
    <w:rsid w:val="00681330"/>
    <w:rsid w:val="00681524"/>
    <w:rsid w:val="006818D5"/>
    <w:rsid w:val="00681943"/>
    <w:rsid w:val="00681F68"/>
    <w:rsid w:val="00682633"/>
    <w:rsid w:val="00684DC0"/>
    <w:rsid w:val="00685158"/>
    <w:rsid w:val="0068519D"/>
    <w:rsid w:val="00685674"/>
    <w:rsid w:val="00685F99"/>
    <w:rsid w:val="00687673"/>
    <w:rsid w:val="0068775A"/>
    <w:rsid w:val="00687AAB"/>
    <w:rsid w:val="00687BB4"/>
    <w:rsid w:val="0069007B"/>
    <w:rsid w:val="006905B6"/>
    <w:rsid w:val="006906DC"/>
    <w:rsid w:val="00690A3F"/>
    <w:rsid w:val="00691512"/>
    <w:rsid w:val="006928F6"/>
    <w:rsid w:val="00692928"/>
    <w:rsid w:val="00692E92"/>
    <w:rsid w:val="00693316"/>
    <w:rsid w:val="00694209"/>
    <w:rsid w:val="0069449D"/>
    <w:rsid w:val="0069452C"/>
    <w:rsid w:val="006949AE"/>
    <w:rsid w:val="00694C25"/>
    <w:rsid w:val="00694C29"/>
    <w:rsid w:val="00694F67"/>
    <w:rsid w:val="00695695"/>
    <w:rsid w:val="00695ED9"/>
    <w:rsid w:val="00697D79"/>
    <w:rsid w:val="00697EE6"/>
    <w:rsid w:val="006A08A9"/>
    <w:rsid w:val="006A1099"/>
    <w:rsid w:val="006A110F"/>
    <w:rsid w:val="006A1464"/>
    <w:rsid w:val="006A2A1B"/>
    <w:rsid w:val="006A2C75"/>
    <w:rsid w:val="006A397D"/>
    <w:rsid w:val="006A47A9"/>
    <w:rsid w:val="006A4ABC"/>
    <w:rsid w:val="006A50B5"/>
    <w:rsid w:val="006A520B"/>
    <w:rsid w:val="006A5862"/>
    <w:rsid w:val="006A6070"/>
    <w:rsid w:val="006A6138"/>
    <w:rsid w:val="006A646A"/>
    <w:rsid w:val="006A64DB"/>
    <w:rsid w:val="006A698D"/>
    <w:rsid w:val="006A6C4A"/>
    <w:rsid w:val="006A6E37"/>
    <w:rsid w:val="006A7434"/>
    <w:rsid w:val="006A77A0"/>
    <w:rsid w:val="006B01AE"/>
    <w:rsid w:val="006B0489"/>
    <w:rsid w:val="006B070D"/>
    <w:rsid w:val="006B1604"/>
    <w:rsid w:val="006B1ABE"/>
    <w:rsid w:val="006B229C"/>
    <w:rsid w:val="006B2971"/>
    <w:rsid w:val="006B2F50"/>
    <w:rsid w:val="006B39C5"/>
    <w:rsid w:val="006B450D"/>
    <w:rsid w:val="006B480D"/>
    <w:rsid w:val="006B51CD"/>
    <w:rsid w:val="006B54F3"/>
    <w:rsid w:val="006B551C"/>
    <w:rsid w:val="006B58B3"/>
    <w:rsid w:val="006B5A4D"/>
    <w:rsid w:val="006B5C36"/>
    <w:rsid w:val="006B6EFD"/>
    <w:rsid w:val="006B705B"/>
    <w:rsid w:val="006B73B6"/>
    <w:rsid w:val="006B77DE"/>
    <w:rsid w:val="006B7A84"/>
    <w:rsid w:val="006B7E88"/>
    <w:rsid w:val="006C0125"/>
    <w:rsid w:val="006C021E"/>
    <w:rsid w:val="006C0498"/>
    <w:rsid w:val="006C05FF"/>
    <w:rsid w:val="006C1725"/>
    <w:rsid w:val="006C193D"/>
    <w:rsid w:val="006C19F0"/>
    <w:rsid w:val="006C1B9E"/>
    <w:rsid w:val="006C1E50"/>
    <w:rsid w:val="006C1FD6"/>
    <w:rsid w:val="006C2A37"/>
    <w:rsid w:val="006C2D68"/>
    <w:rsid w:val="006C33A7"/>
    <w:rsid w:val="006C35BE"/>
    <w:rsid w:val="006C3B41"/>
    <w:rsid w:val="006C4BBC"/>
    <w:rsid w:val="006C5435"/>
    <w:rsid w:val="006C5A8B"/>
    <w:rsid w:val="006C5AA1"/>
    <w:rsid w:val="006C5BCB"/>
    <w:rsid w:val="006C6308"/>
    <w:rsid w:val="006C6338"/>
    <w:rsid w:val="006C6E4D"/>
    <w:rsid w:val="006C7421"/>
    <w:rsid w:val="006C747C"/>
    <w:rsid w:val="006D00BD"/>
    <w:rsid w:val="006D07E9"/>
    <w:rsid w:val="006D0DDD"/>
    <w:rsid w:val="006D1197"/>
    <w:rsid w:val="006D171B"/>
    <w:rsid w:val="006D189D"/>
    <w:rsid w:val="006D20E3"/>
    <w:rsid w:val="006D22A6"/>
    <w:rsid w:val="006D262C"/>
    <w:rsid w:val="006D2BCA"/>
    <w:rsid w:val="006D2BFA"/>
    <w:rsid w:val="006D37FA"/>
    <w:rsid w:val="006D3BCF"/>
    <w:rsid w:val="006D3FD4"/>
    <w:rsid w:val="006D3FF2"/>
    <w:rsid w:val="006D47EF"/>
    <w:rsid w:val="006D4815"/>
    <w:rsid w:val="006D5309"/>
    <w:rsid w:val="006D554C"/>
    <w:rsid w:val="006D5748"/>
    <w:rsid w:val="006D5D1B"/>
    <w:rsid w:val="006D62F4"/>
    <w:rsid w:val="006D66BC"/>
    <w:rsid w:val="006D67C2"/>
    <w:rsid w:val="006D6A08"/>
    <w:rsid w:val="006D6E48"/>
    <w:rsid w:val="006D7572"/>
    <w:rsid w:val="006D7696"/>
    <w:rsid w:val="006D771D"/>
    <w:rsid w:val="006D7C40"/>
    <w:rsid w:val="006E013E"/>
    <w:rsid w:val="006E0176"/>
    <w:rsid w:val="006E04F9"/>
    <w:rsid w:val="006E0731"/>
    <w:rsid w:val="006E1914"/>
    <w:rsid w:val="006E246C"/>
    <w:rsid w:val="006E30FA"/>
    <w:rsid w:val="006E3234"/>
    <w:rsid w:val="006E34B5"/>
    <w:rsid w:val="006E3714"/>
    <w:rsid w:val="006E3979"/>
    <w:rsid w:val="006E466B"/>
    <w:rsid w:val="006E5143"/>
    <w:rsid w:val="006E54D5"/>
    <w:rsid w:val="006E5781"/>
    <w:rsid w:val="006E5D4A"/>
    <w:rsid w:val="006E63A0"/>
    <w:rsid w:val="006E6A6B"/>
    <w:rsid w:val="006E6CED"/>
    <w:rsid w:val="006E6F1E"/>
    <w:rsid w:val="006F01B0"/>
    <w:rsid w:val="006F0825"/>
    <w:rsid w:val="006F0BFB"/>
    <w:rsid w:val="006F1A68"/>
    <w:rsid w:val="006F2B67"/>
    <w:rsid w:val="006F2FAD"/>
    <w:rsid w:val="006F3605"/>
    <w:rsid w:val="006F4DA0"/>
    <w:rsid w:val="006F5077"/>
    <w:rsid w:val="006F5A74"/>
    <w:rsid w:val="006F63C4"/>
    <w:rsid w:val="006F648F"/>
    <w:rsid w:val="006F65C2"/>
    <w:rsid w:val="006F680A"/>
    <w:rsid w:val="006F77D9"/>
    <w:rsid w:val="00700A68"/>
    <w:rsid w:val="00700C5C"/>
    <w:rsid w:val="00700C91"/>
    <w:rsid w:val="00700E0E"/>
    <w:rsid w:val="0070130E"/>
    <w:rsid w:val="00701888"/>
    <w:rsid w:val="00702B3A"/>
    <w:rsid w:val="00702D88"/>
    <w:rsid w:val="00703080"/>
    <w:rsid w:val="00703112"/>
    <w:rsid w:val="007031EE"/>
    <w:rsid w:val="007037A9"/>
    <w:rsid w:val="00704CF5"/>
    <w:rsid w:val="00705086"/>
    <w:rsid w:val="00705130"/>
    <w:rsid w:val="00705838"/>
    <w:rsid w:val="00705A58"/>
    <w:rsid w:val="00705FD3"/>
    <w:rsid w:val="00706896"/>
    <w:rsid w:val="0070729D"/>
    <w:rsid w:val="007074AB"/>
    <w:rsid w:val="00707DCA"/>
    <w:rsid w:val="007103A0"/>
    <w:rsid w:val="00710C87"/>
    <w:rsid w:val="00712654"/>
    <w:rsid w:val="00712EBC"/>
    <w:rsid w:val="00712ECD"/>
    <w:rsid w:val="007137FD"/>
    <w:rsid w:val="00713F7A"/>
    <w:rsid w:val="007141E9"/>
    <w:rsid w:val="007143FC"/>
    <w:rsid w:val="007144EC"/>
    <w:rsid w:val="00715029"/>
    <w:rsid w:val="0071512A"/>
    <w:rsid w:val="007152EB"/>
    <w:rsid w:val="007153A0"/>
    <w:rsid w:val="00715481"/>
    <w:rsid w:val="007157CA"/>
    <w:rsid w:val="007162AD"/>
    <w:rsid w:val="007165FD"/>
    <w:rsid w:val="00716E9E"/>
    <w:rsid w:val="0071719E"/>
    <w:rsid w:val="007178C8"/>
    <w:rsid w:val="0072005F"/>
    <w:rsid w:val="0072068B"/>
    <w:rsid w:val="0072078B"/>
    <w:rsid w:val="00720845"/>
    <w:rsid w:val="00721093"/>
    <w:rsid w:val="007210B1"/>
    <w:rsid w:val="00721357"/>
    <w:rsid w:val="00722423"/>
    <w:rsid w:val="00723538"/>
    <w:rsid w:val="007236D8"/>
    <w:rsid w:val="007246CF"/>
    <w:rsid w:val="00724F7A"/>
    <w:rsid w:val="00725079"/>
    <w:rsid w:val="007256A7"/>
    <w:rsid w:val="007256CB"/>
    <w:rsid w:val="00725DC8"/>
    <w:rsid w:val="00726BF1"/>
    <w:rsid w:val="00727571"/>
    <w:rsid w:val="00727A58"/>
    <w:rsid w:val="007304C9"/>
    <w:rsid w:val="00730A61"/>
    <w:rsid w:val="00730CD6"/>
    <w:rsid w:val="00731101"/>
    <w:rsid w:val="00731240"/>
    <w:rsid w:val="007315A1"/>
    <w:rsid w:val="00731802"/>
    <w:rsid w:val="00733455"/>
    <w:rsid w:val="00733C15"/>
    <w:rsid w:val="007349F2"/>
    <w:rsid w:val="0073564C"/>
    <w:rsid w:val="00735667"/>
    <w:rsid w:val="00735732"/>
    <w:rsid w:val="00735CB9"/>
    <w:rsid w:val="00737103"/>
    <w:rsid w:val="00737655"/>
    <w:rsid w:val="007376A5"/>
    <w:rsid w:val="00737A6A"/>
    <w:rsid w:val="0074086F"/>
    <w:rsid w:val="007413EF"/>
    <w:rsid w:val="00741D34"/>
    <w:rsid w:val="00741F21"/>
    <w:rsid w:val="00743161"/>
    <w:rsid w:val="00743589"/>
    <w:rsid w:val="00744068"/>
    <w:rsid w:val="00744212"/>
    <w:rsid w:val="0074551D"/>
    <w:rsid w:val="007456D4"/>
    <w:rsid w:val="007456F7"/>
    <w:rsid w:val="00745818"/>
    <w:rsid w:val="007458E4"/>
    <w:rsid w:val="00746188"/>
    <w:rsid w:val="0074648A"/>
    <w:rsid w:val="00747095"/>
    <w:rsid w:val="00747453"/>
    <w:rsid w:val="007476C4"/>
    <w:rsid w:val="00747DDF"/>
    <w:rsid w:val="00750532"/>
    <w:rsid w:val="00750B81"/>
    <w:rsid w:val="007515E2"/>
    <w:rsid w:val="00751CC0"/>
    <w:rsid w:val="00751EB3"/>
    <w:rsid w:val="00752F59"/>
    <w:rsid w:val="0075305F"/>
    <w:rsid w:val="007533FA"/>
    <w:rsid w:val="0075406C"/>
    <w:rsid w:val="007549CF"/>
    <w:rsid w:val="00754C7C"/>
    <w:rsid w:val="00755C8E"/>
    <w:rsid w:val="00755F0D"/>
    <w:rsid w:val="00755FE6"/>
    <w:rsid w:val="007563B2"/>
    <w:rsid w:val="00757885"/>
    <w:rsid w:val="00757AD0"/>
    <w:rsid w:val="00757D80"/>
    <w:rsid w:val="00757E77"/>
    <w:rsid w:val="007600FF"/>
    <w:rsid w:val="007608A8"/>
    <w:rsid w:val="00761A5C"/>
    <w:rsid w:val="00762219"/>
    <w:rsid w:val="00762B61"/>
    <w:rsid w:val="00762C96"/>
    <w:rsid w:val="00763B56"/>
    <w:rsid w:val="00764C33"/>
    <w:rsid w:val="0076530C"/>
    <w:rsid w:val="00765D4A"/>
    <w:rsid w:val="007660B6"/>
    <w:rsid w:val="007663D1"/>
    <w:rsid w:val="00766B95"/>
    <w:rsid w:val="007671E5"/>
    <w:rsid w:val="00770488"/>
    <w:rsid w:val="007705BA"/>
    <w:rsid w:val="00770A8B"/>
    <w:rsid w:val="00771074"/>
    <w:rsid w:val="0077145B"/>
    <w:rsid w:val="00771B40"/>
    <w:rsid w:val="00773124"/>
    <w:rsid w:val="00773561"/>
    <w:rsid w:val="00773612"/>
    <w:rsid w:val="0077511B"/>
    <w:rsid w:val="00775385"/>
    <w:rsid w:val="007761ED"/>
    <w:rsid w:val="00776338"/>
    <w:rsid w:val="007763AC"/>
    <w:rsid w:val="0077689A"/>
    <w:rsid w:val="007768C4"/>
    <w:rsid w:val="00780411"/>
    <w:rsid w:val="007806AA"/>
    <w:rsid w:val="00780D98"/>
    <w:rsid w:val="00781070"/>
    <w:rsid w:val="007825D1"/>
    <w:rsid w:val="00782DFA"/>
    <w:rsid w:val="00782E2F"/>
    <w:rsid w:val="007839A5"/>
    <w:rsid w:val="007840CC"/>
    <w:rsid w:val="00784A68"/>
    <w:rsid w:val="00784CD5"/>
    <w:rsid w:val="00784D52"/>
    <w:rsid w:val="007850F2"/>
    <w:rsid w:val="0078515F"/>
    <w:rsid w:val="0078656A"/>
    <w:rsid w:val="00786944"/>
    <w:rsid w:val="0078710E"/>
    <w:rsid w:val="0078750D"/>
    <w:rsid w:val="00787B4C"/>
    <w:rsid w:val="00787D4F"/>
    <w:rsid w:val="00787D6C"/>
    <w:rsid w:val="00787E2D"/>
    <w:rsid w:val="00787F1C"/>
    <w:rsid w:val="007906C2"/>
    <w:rsid w:val="00791031"/>
    <w:rsid w:val="00791184"/>
    <w:rsid w:val="00791993"/>
    <w:rsid w:val="00791FD1"/>
    <w:rsid w:val="007925AD"/>
    <w:rsid w:val="00792C17"/>
    <w:rsid w:val="00792D10"/>
    <w:rsid w:val="00792E40"/>
    <w:rsid w:val="007943BF"/>
    <w:rsid w:val="00794B6B"/>
    <w:rsid w:val="00794D55"/>
    <w:rsid w:val="00795358"/>
    <w:rsid w:val="00795CFC"/>
    <w:rsid w:val="00795E9D"/>
    <w:rsid w:val="0079766F"/>
    <w:rsid w:val="007A0D5E"/>
    <w:rsid w:val="007A0FF5"/>
    <w:rsid w:val="007A15EF"/>
    <w:rsid w:val="007A2443"/>
    <w:rsid w:val="007A2F65"/>
    <w:rsid w:val="007A3364"/>
    <w:rsid w:val="007A356C"/>
    <w:rsid w:val="007A368E"/>
    <w:rsid w:val="007A36EA"/>
    <w:rsid w:val="007A374E"/>
    <w:rsid w:val="007A39E7"/>
    <w:rsid w:val="007A549B"/>
    <w:rsid w:val="007A5EB9"/>
    <w:rsid w:val="007A6165"/>
    <w:rsid w:val="007A7007"/>
    <w:rsid w:val="007A7D39"/>
    <w:rsid w:val="007A7DFD"/>
    <w:rsid w:val="007B04F3"/>
    <w:rsid w:val="007B060F"/>
    <w:rsid w:val="007B0DA4"/>
    <w:rsid w:val="007B1BF9"/>
    <w:rsid w:val="007B1FBD"/>
    <w:rsid w:val="007B209D"/>
    <w:rsid w:val="007B3BE3"/>
    <w:rsid w:val="007B3C26"/>
    <w:rsid w:val="007B51C2"/>
    <w:rsid w:val="007B52E2"/>
    <w:rsid w:val="007B583B"/>
    <w:rsid w:val="007B631C"/>
    <w:rsid w:val="007B64E2"/>
    <w:rsid w:val="007B67F5"/>
    <w:rsid w:val="007B6A50"/>
    <w:rsid w:val="007B6C13"/>
    <w:rsid w:val="007B6CAC"/>
    <w:rsid w:val="007B71D4"/>
    <w:rsid w:val="007B755C"/>
    <w:rsid w:val="007B7D38"/>
    <w:rsid w:val="007B7E8B"/>
    <w:rsid w:val="007C0C82"/>
    <w:rsid w:val="007C10A7"/>
    <w:rsid w:val="007C1A12"/>
    <w:rsid w:val="007C335E"/>
    <w:rsid w:val="007C3FD2"/>
    <w:rsid w:val="007C43FC"/>
    <w:rsid w:val="007C64BC"/>
    <w:rsid w:val="007C6D05"/>
    <w:rsid w:val="007D0854"/>
    <w:rsid w:val="007D11AF"/>
    <w:rsid w:val="007D1E81"/>
    <w:rsid w:val="007D30A0"/>
    <w:rsid w:val="007D3622"/>
    <w:rsid w:val="007D4790"/>
    <w:rsid w:val="007D48FA"/>
    <w:rsid w:val="007D5926"/>
    <w:rsid w:val="007D604C"/>
    <w:rsid w:val="007D6648"/>
    <w:rsid w:val="007D6A12"/>
    <w:rsid w:val="007D6B5A"/>
    <w:rsid w:val="007D7925"/>
    <w:rsid w:val="007E0353"/>
    <w:rsid w:val="007E0A22"/>
    <w:rsid w:val="007E126D"/>
    <w:rsid w:val="007E1C61"/>
    <w:rsid w:val="007E1E45"/>
    <w:rsid w:val="007E3CDB"/>
    <w:rsid w:val="007E42D7"/>
    <w:rsid w:val="007E4491"/>
    <w:rsid w:val="007E5059"/>
    <w:rsid w:val="007E5266"/>
    <w:rsid w:val="007E5A4F"/>
    <w:rsid w:val="007E5B2C"/>
    <w:rsid w:val="007E5C0C"/>
    <w:rsid w:val="007E5EE4"/>
    <w:rsid w:val="007E6048"/>
    <w:rsid w:val="007E6579"/>
    <w:rsid w:val="007E6F5A"/>
    <w:rsid w:val="007E74D2"/>
    <w:rsid w:val="007E76DB"/>
    <w:rsid w:val="007E76ED"/>
    <w:rsid w:val="007E7745"/>
    <w:rsid w:val="007E78BB"/>
    <w:rsid w:val="007E7F96"/>
    <w:rsid w:val="007F0FC4"/>
    <w:rsid w:val="007F2062"/>
    <w:rsid w:val="007F2067"/>
    <w:rsid w:val="007F2132"/>
    <w:rsid w:val="007F220B"/>
    <w:rsid w:val="007F3BCF"/>
    <w:rsid w:val="007F4B7E"/>
    <w:rsid w:val="007F4BA0"/>
    <w:rsid w:val="007F4CD3"/>
    <w:rsid w:val="007F5131"/>
    <w:rsid w:val="007F54DE"/>
    <w:rsid w:val="007F5FA3"/>
    <w:rsid w:val="007F6756"/>
    <w:rsid w:val="007F6D4B"/>
    <w:rsid w:val="007F7249"/>
    <w:rsid w:val="007F787F"/>
    <w:rsid w:val="008005C3"/>
    <w:rsid w:val="00800D46"/>
    <w:rsid w:val="00801107"/>
    <w:rsid w:val="00801A66"/>
    <w:rsid w:val="00801AE2"/>
    <w:rsid w:val="00801BE9"/>
    <w:rsid w:val="008022F8"/>
    <w:rsid w:val="008027CC"/>
    <w:rsid w:val="008029C7"/>
    <w:rsid w:val="00802AB8"/>
    <w:rsid w:val="0080309E"/>
    <w:rsid w:val="00803860"/>
    <w:rsid w:val="0080396F"/>
    <w:rsid w:val="0080400B"/>
    <w:rsid w:val="00804E9B"/>
    <w:rsid w:val="008050A5"/>
    <w:rsid w:val="008053F0"/>
    <w:rsid w:val="00805410"/>
    <w:rsid w:val="008058DB"/>
    <w:rsid w:val="00806678"/>
    <w:rsid w:val="008066DD"/>
    <w:rsid w:val="00806F6A"/>
    <w:rsid w:val="008070E2"/>
    <w:rsid w:val="008075CB"/>
    <w:rsid w:val="00807686"/>
    <w:rsid w:val="00807811"/>
    <w:rsid w:val="0081014E"/>
    <w:rsid w:val="00810292"/>
    <w:rsid w:val="00810412"/>
    <w:rsid w:val="008104CC"/>
    <w:rsid w:val="00810C51"/>
    <w:rsid w:val="00811535"/>
    <w:rsid w:val="00811654"/>
    <w:rsid w:val="00811689"/>
    <w:rsid w:val="008116B1"/>
    <w:rsid w:val="0081184D"/>
    <w:rsid w:val="00811951"/>
    <w:rsid w:val="0081242C"/>
    <w:rsid w:val="0081281C"/>
    <w:rsid w:val="00812E44"/>
    <w:rsid w:val="008139EC"/>
    <w:rsid w:val="00813F30"/>
    <w:rsid w:val="00814FEA"/>
    <w:rsid w:val="0081523C"/>
    <w:rsid w:val="008153DC"/>
    <w:rsid w:val="00815FC9"/>
    <w:rsid w:val="008165ED"/>
    <w:rsid w:val="008169B9"/>
    <w:rsid w:val="00817446"/>
    <w:rsid w:val="00817F2D"/>
    <w:rsid w:val="0082066C"/>
    <w:rsid w:val="008212A3"/>
    <w:rsid w:val="008220AE"/>
    <w:rsid w:val="0082329C"/>
    <w:rsid w:val="00823590"/>
    <w:rsid w:val="00823B0E"/>
    <w:rsid w:val="00823B64"/>
    <w:rsid w:val="00824428"/>
    <w:rsid w:val="00824A1A"/>
    <w:rsid w:val="00824BB1"/>
    <w:rsid w:val="00825B80"/>
    <w:rsid w:val="00825D97"/>
    <w:rsid w:val="0082615E"/>
    <w:rsid w:val="00826945"/>
    <w:rsid w:val="00826C52"/>
    <w:rsid w:val="008272A1"/>
    <w:rsid w:val="00827658"/>
    <w:rsid w:val="0082784F"/>
    <w:rsid w:val="00827A1A"/>
    <w:rsid w:val="00827A88"/>
    <w:rsid w:val="00827ECF"/>
    <w:rsid w:val="00827F4E"/>
    <w:rsid w:val="008304CC"/>
    <w:rsid w:val="00831703"/>
    <w:rsid w:val="008318F3"/>
    <w:rsid w:val="00831E2D"/>
    <w:rsid w:val="008320A9"/>
    <w:rsid w:val="00832476"/>
    <w:rsid w:val="008326A2"/>
    <w:rsid w:val="00832D66"/>
    <w:rsid w:val="00833076"/>
    <w:rsid w:val="00833987"/>
    <w:rsid w:val="00833CD6"/>
    <w:rsid w:val="00833FB8"/>
    <w:rsid w:val="00833FF6"/>
    <w:rsid w:val="00835CB5"/>
    <w:rsid w:val="00835E11"/>
    <w:rsid w:val="00835E6F"/>
    <w:rsid w:val="00835FBE"/>
    <w:rsid w:val="00836882"/>
    <w:rsid w:val="00836E42"/>
    <w:rsid w:val="00836F1A"/>
    <w:rsid w:val="00836F7B"/>
    <w:rsid w:val="00836FE6"/>
    <w:rsid w:val="008377D5"/>
    <w:rsid w:val="00837BCE"/>
    <w:rsid w:val="0084050E"/>
    <w:rsid w:val="008408D8"/>
    <w:rsid w:val="00840E44"/>
    <w:rsid w:val="008410F2"/>
    <w:rsid w:val="00841AA2"/>
    <w:rsid w:val="00841BE2"/>
    <w:rsid w:val="00841FE4"/>
    <w:rsid w:val="008424F0"/>
    <w:rsid w:val="00842AEE"/>
    <w:rsid w:val="008430FC"/>
    <w:rsid w:val="008434F7"/>
    <w:rsid w:val="0084370F"/>
    <w:rsid w:val="008437D6"/>
    <w:rsid w:val="00843B78"/>
    <w:rsid w:val="00843BF1"/>
    <w:rsid w:val="00843FCF"/>
    <w:rsid w:val="008445D1"/>
    <w:rsid w:val="00844B6D"/>
    <w:rsid w:val="00844E35"/>
    <w:rsid w:val="008452FA"/>
    <w:rsid w:val="00845B0E"/>
    <w:rsid w:val="00845D35"/>
    <w:rsid w:val="0084650C"/>
    <w:rsid w:val="00846A11"/>
    <w:rsid w:val="00847139"/>
    <w:rsid w:val="00847E8F"/>
    <w:rsid w:val="00850065"/>
    <w:rsid w:val="00850109"/>
    <w:rsid w:val="008503D4"/>
    <w:rsid w:val="0085084A"/>
    <w:rsid w:val="00850BBF"/>
    <w:rsid w:val="00850BF6"/>
    <w:rsid w:val="008511C0"/>
    <w:rsid w:val="0085141B"/>
    <w:rsid w:val="00851842"/>
    <w:rsid w:val="00851D44"/>
    <w:rsid w:val="00851F99"/>
    <w:rsid w:val="00851FF2"/>
    <w:rsid w:val="00852507"/>
    <w:rsid w:val="00854122"/>
    <w:rsid w:val="0085440E"/>
    <w:rsid w:val="00854521"/>
    <w:rsid w:val="008549B5"/>
    <w:rsid w:val="00854A55"/>
    <w:rsid w:val="008556B4"/>
    <w:rsid w:val="00855FF8"/>
    <w:rsid w:val="008561A7"/>
    <w:rsid w:val="008562AC"/>
    <w:rsid w:val="008563E4"/>
    <w:rsid w:val="00856A24"/>
    <w:rsid w:val="00857277"/>
    <w:rsid w:val="008573DA"/>
    <w:rsid w:val="008573F1"/>
    <w:rsid w:val="0085747D"/>
    <w:rsid w:val="00857876"/>
    <w:rsid w:val="00860616"/>
    <w:rsid w:val="00861364"/>
    <w:rsid w:val="0086137B"/>
    <w:rsid w:val="0086195D"/>
    <w:rsid w:val="00861D81"/>
    <w:rsid w:val="008622F1"/>
    <w:rsid w:val="00862EB0"/>
    <w:rsid w:val="0086316A"/>
    <w:rsid w:val="00863499"/>
    <w:rsid w:val="008636FF"/>
    <w:rsid w:val="0086428F"/>
    <w:rsid w:val="008651F0"/>
    <w:rsid w:val="00865323"/>
    <w:rsid w:val="008653F8"/>
    <w:rsid w:val="0086540F"/>
    <w:rsid w:val="00865618"/>
    <w:rsid w:val="00866693"/>
    <w:rsid w:val="008666D3"/>
    <w:rsid w:val="00866D60"/>
    <w:rsid w:val="00867291"/>
    <w:rsid w:val="008677F9"/>
    <w:rsid w:val="0086791B"/>
    <w:rsid w:val="00867D67"/>
    <w:rsid w:val="00867E2A"/>
    <w:rsid w:val="00870061"/>
    <w:rsid w:val="00870891"/>
    <w:rsid w:val="00871567"/>
    <w:rsid w:val="0087193C"/>
    <w:rsid w:val="00871F6F"/>
    <w:rsid w:val="00872654"/>
    <w:rsid w:val="00872846"/>
    <w:rsid w:val="008729D9"/>
    <w:rsid w:val="00872B0B"/>
    <w:rsid w:val="008733A4"/>
    <w:rsid w:val="008737C3"/>
    <w:rsid w:val="00873DA1"/>
    <w:rsid w:val="00874229"/>
    <w:rsid w:val="008745EA"/>
    <w:rsid w:val="00874603"/>
    <w:rsid w:val="00874A9A"/>
    <w:rsid w:val="00875069"/>
    <w:rsid w:val="00875E7C"/>
    <w:rsid w:val="00876459"/>
    <w:rsid w:val="00876CC0"/>
    <w:rsid w:val="008776D2"/>
    <w:rsid w:val="00880043"/>
    <w:rsid w:val="00880109"/>
    <w:rsid w:val="0088070B"/>
    <w:rsid w:val="008807C5"/>
    <w:rsid w:val="008808DF"/>
    <w:rsid w:val="00880AF1"/>
    <w:rsid w:val="00880B96"/>
    <w:rsid w:val="00881855"/>
    <w:rsid w:val="00882235"/>
    <w:rsid w:val="00882403"/>
    <w:rsid w:val="00882A59"/>
    <w:rsid w:val="0088343B"/>
    <w:rsid w:val="008834A1"/>
    <w:rsid w:val="008834C6"/>
    <w:rsid w:val="00883B7B"/>
    <w:rsid w:val="008840E5"/>
    <w:rsid w:val="0088433C"/>
    <w:rsid w:val="0088600B"/>
    <w:rsid w:val="008866C5"/>
    <w:rsid w:val="00886E3B"/>
    <w:rsid w:val="0088759C"/>
    <w:rsid w:val="00890444"/>
    <w:rsid w:val="0089045D"/>
    <w:rsid w:val="00890806"/>
    <w:rsid w:val="00890854"/>
    <w:rsid w:val="00890E49"/>
    <w:rsid w:val="0089136D"/>
    <w:rsid w:val="008918A7"/>
    <w:rsid w:val="0089192D"/>
    <w:rsid w:val="00891D02"/>
    <w:rsid w:val="00891E06"/>
    <w:rsid w:val="00891EBF"/>
    <w:rsid w:val="00892036"/>
    <w:rsid w:val="00892DD3"/>
    <w:rsid w:val="008937AC"/>
    <w:rsid w:val="00893A35"/>
    <w:rsid w:val="00893DBB"/>
    <w:rsid w:val="0089410A"/>
    <w:rsid w:val="00895013"/>
    <w:rsid w:val="0089505A"/>
    <w:rsid w:val="0089578F"/>
    <w:rsid w:val="00895F26"/>
    <w:rsid w:val="0089602A"/>
    <w:rsid w:val="00896440"/>
    <w:rsid w:val="00896517"/>
    <w:rsid w:val="0089658C"/>
    <w:rsid w:val="00896CC8"/>
    <w:rsid w:val="00896E85"/>
    <w:rsid w:val="00897137"/>
    <w:rsid w:val="008974FF"/>
    <w:rsid w:val="00897F02"/>
    <w:rsid w:val="00897F9B"/>
    <w:rsid w:val="008A0AEC"/>
    <w:rsid w:val="008A14A7"/>
    <w:rsid w:val="008A26A1"/>
    <w:rsid w:val="008A2828"/>
    <w:rsid w:val="008A2C7C"/>
    <w:rsid w:val="008A2E15"/>
    <w:rsid w:val="008A3446"/>
    <w:rsid w:val="008A394E"/>
    <w:rsid w:val="008A4EBF"/>
    <w:rsid w:val="008A56ED"/>
    <w:rsid w:val="008A5E8C"/>
    <w:rsid w:val="008A5F2C"/>
    <w:rsid w:val="008A62F0"/>
    <w:rsid w:val="008A632D"/>
    <w:rsid w:val="008A68D6"/>
    <w:rsid w:val="008A6D8C"/>
    <w:rsid w:val="008A77F1"/>
    <w:rsid w:val="008A7B75"/>
    <w:rsid w:val="008B0517"/>
    <w:rsid w:val="008B12CB"/>
    <w:rsid w:val="008B199F"/>
    <w:rsid w:val="008B2280"/>
    <w:rsid w:val="008B2418"/>
    <w:rsid w:val="008B295B"/>
    <w:rsid w:val="008B2A22"/>
    <w:rsid w:val="008B2AEF"/>
    <w:rsid w:val="008B2CFF"/>
    <w:rsid w:val="008B2E07"/>
    <w:rsid w:val="008B34FF"/>
    <w:rsid w:val="008B3E91"/>
    <w:rsid w:val="008B4798"/>
    <w:rsid w:val="008B4B46"/>
    <w:rsid w:val="008B4F69"/>
    <w:rsid w:val="008B528D"/>
    <w:rsid w:val="008B564E"/>
    <w:rsid w:val="008B5C1E"/>
    <w:rsid w:val="008B6186"/>
    <w:rsid w:val="008B64C1"/>
    <w:rsid w:val="008B67B0"/>
    <w:rsid w:val="008B6D18"/>
    <w:rsid w:val="008B71A5"/>
    <w:rsid w:val="008B73C8"/>
    <w:rsid w:val="008B7D36"/>
    <w:rsid w:val="008C01C1"/>
    <w:rsid w:val="008C0640"/>
    <w:rsid w:val="008C06B1"/>
    <w:rsid w:val="008C0B7B"/>
    <w:rsid w:val="008C0FD5"/>
    <w:rsid w:val="008C172D"/>
    <w:rsid w:val="008C1EE7"/>
    <w:rsid w:val="008C2091"/>
    <w:rsid w:val="008C21CD"/>
    <w:rsid w:val="008C21F0"/>
    <w:rsid w:val="008C2444"/>
    <w:rsid w:val="008C2692"/>
    <w:rsid w:val="008C2B0D"/>
    <w:rsid w:val="008C2F58"/>
    <w:rsid w:val="008C344E"/>
    <w:rsid w:val="008C35FB"/>
    <w:rsid w:val="008C4665"/>
    <w:rsid w:val="008C5012"/>
    <w:rsid w:val="008C5288"/>
    <w:rsid w:val="008C54BE"/>
    <w:rsid w:val="008C5CF6"/>
    <w:rsid w:val="008C6271"/>
    <w:rsid w:val="008C6C48"/>
    <w:rsid w:val="008C76DB"/>
    <w:rsid w:val="008C78FB"/>
    <w:rsid w:val="008C7C58"/>
    <w:rsid w:val="008C7C6E"/>
    <w:rsid w:val="008C7C80"/>
    <w:rsid w:val="008D01C5"/>
    <w:rsid w:val="008D03D1"/>
    <w:rsid w:val="008D0723"/>
    <w:rsid w:val="008D1E8D"/>
    <w:rsid w:val="008D1FD8"/>
    <w:rsid w:val="008D23CF"/>
    <w:rsid w:val="008D24F4"/>
    <w:rsid w:val="008D2868"/>
    <w:rsid w:val="008D2A96"/>
    <w:rsid w:val="008D3AAB"/>
    <w:rsid w:val="008D3BB3"/>
    <w:rsid w:val="008D3C80"/>
    <w:rsid w:val="008D4030"/>
    <w:rsid w:val="008D43A0"/>
    <w:rsid w:val="008D49E4"/>
    <w:rsid w:val="008D4BC5"/>
    <w:rsid w:val="008D52B1"/>
    <w:rsid w:val="008D5BF5"/>
    <w:rsid w:val="008D5D5A"/>
    <w:rsid w:val="008D6447"/>
    <w:rsid w:val="008D6F24"/>
    <w:rsid w:val="008D764C"/>
    <w:rsid w:val="008D7A3E"/>
    <w:rsid w:val="008E020E"/>
    <w:rsid w:val="008E0266"/>
    <w:rsid w:val="008E0324"/>
    <w:rsid w:val="008E0596"/>
    <w:rsid w:val="008E1526"/>
    <w:rsid w:val="008E214B"/>
    <w:rsid w:val="008E2AE3"/>
    <w:rsid w:val="008E3298"/>
    <w:rsid w:val="008E339C"/>
    <w:rsid w:val="008E33DC"/>
    <w:rsid w:val="008E356A"/>
    <w:rsid w:val="008E38FC"/>
    <w:rsid w:val="008E3FBA"/>
    <w:rsid w:val="008E3FCD"/>
    <w:rsid w:val="008E4CE5"/>
    <w:rsid w:val="008E51E8"/>
    <w:rsid w:val="008E5635"/>
    <w:rsid w:val="008E5842"/>
    <w:rsid w:val="008E58F0"/>
    <w:rsid w:val="008E6045"/>
    <w:rsid w:val="008E61C1"/>
    <w:rsid w:val="008E6519"/>
    <w:rsid w:val="008E69B3"/>
    <w:rsid w:val="008E6A37"/>
    <w:rsid w:val="008E719F"/>
    <w:rsid w:val="008E759E"/>
    <w:rsid w:val="008E7DA4"/>
    <w:rsid w:val="008F1247"/>
    <w:rsid w:val="008F16A6"/>
    <w:rsid w:val="008F2691"/>
    <w:rsid w:val="008F2E91"/>
    <w:rsid w:val="008F2FF7"/>
    <w:rsid w:val="008F3C96"/>
    <w:rsid w:val="008F3D28"/>
    <w:rsid w:val="008F3DD6"/>
    <w:rsid w:val="008F3F72"/>
    <w:rsid w:val="008F5075"/>
    <w:rsid w:val="008F50A7"/>
    <w:rsid w:val="008F51D3"/>
    <w:rsid w:val="008F5DF4"/>
    <w:rsid w:val="008F644B"/>
    <w:rsid w:val="008F6682"/>
    <w:rsid w:val="008F69C3"/>
    <w:rsid w:val="008F747D"/>
    <w:rsid w:val="008F7811"/>
    <w:rsid w:val="009006DB"/>
    <w:rsid w:val="00900F58"/>
    <w:rsid w:val="0090196E"/>
    <w:rsid w:val="00901D78"/>
    <w:rsid w:val="00902B00"/>
    <w:rsid w:val="00902EC4"/>
    <w:rsid w:val="00904468"/>
    <w:rsid w:val="00905584"/>
    <w:rsid w:val="009057A6"/>
    <w:rsid w:val="0090607E"/>
    <w:rsid w:val="009065AE"/>
    <w:rsid w:val="0090695B"/>
    <w:rsid w:val="00907A1D"/>
    <w:rsid w:val="00907EDA"/>
    <w:rsid w:val="00910D38"/>
    <w:rsid w:val="0091190B"/>
    <w:rsid w:val="00911A3B"/>
    <w:rsid w:val="00911FAA"/>
    <w:rsid w:val="00912105"/>
    <w:rsid w:val="009125BB"/>
    <w:rsid w:val="00912B71"/>
    <w:rsid w:val="00913ED6"/>
    <w:rsid w:val="009145B7"/>
    <w:rsid w:val="009148AE"/>
    <w:rsid w:val="00914E75"/>
    <w:rsid w:val="00915259"/>
    <w:rsid w:val="009156CB"/>
    <w:rsid w:val="00915B3D"/>
    <w:rsid w:val="00915E8C"/>
    <w:rsid w:val="00916297"/>
    <w:rsid w:val="00917621"/>
    <w:rsid w:val="0091762D"/>
    <w:rsid w:val="00917A00"/>
    <w:rsid w:val="009208DE"/>
    <w:rsid w:val="0092125F"/>
    <w:rsid w:val="00921F32"/>
    <w:rsid w:val="00921FBB"/>
    <w:rsid w:val="00922009"/>
    <w:rsid w:val="00922052"/>
    <w:rsid w:val="00922903"/>
    <w:rsid w:val="00922B81"/>
    <w:rsid w:val="00922E42"/>
    <w:rsid w:val="00922F22"/>
    <w:rsid w:val="00923858"/>
    <w:rsid w:val="00923BB3"/>
    <w:rsid w:val="00923E28"/>
    <w:rsid w:val="00923FE3"/>
    <w:rsid w:val="009242C7"/>
    <w:rsid w:val="0092431F"/>
    <w:rsid w:val="00924468"/>
    <w:rsid w:val="009245EA"/>
    <w:rsid w:val="00926276"/>
    <w:rsid w:val="0092633D"/>
    <w:rsid w:val="00926437"/>
    <w:rsid w:val="009267AE"/>
    <w:rsid w:val="00926960"/>
    <w:rsid w:val="00926AAA"/>
    <w:rsid w:val="00926D7E"/>
    <w:rsid w:val="009270C8"/>
    <w:rsid w:val="00927344"/>
    <w:rsid w:val="00927B25"/>
    <w:rsid w:val="00927D7E"/>
    <w:rsid w:val="0093021B"/>
    <w:rsid w:val="009309F8"/>
    <w:rsid w:val="00931B6B"/>
    <w:rsid w:val="00931E2B"/>
    <w:rsid w:val="009321B8"/>
    <w:rsid w:val="00932AF8"/>
    <w:rsid w:val="00932BFB"/>
    <w:rsid w:val="00932D11"/>
    <w:rsid w:val="009330B3"/>
    <w:rsid w:val="00933EE4"/>
    <w:rsid w:val="00934E4F"/>
    <w:rsid w:val="00934F5F"/>
    <w:rsid w:val="00935727"/>
    <w:rsid w:val="009362F4"/>
    <w:rsid w:val="0093636B"/>
    <w:rsid w:val="00936583"/>
    <w:rsid w:val="00936E6A"/>
    <w:rsid w:val="00937308"/>
    <w:rsid w:val="00937392"/>
    <w:rsid w:val="009373F6"/>
    <w:rsid w:val="00937412"/>
    <w:rsid w:val="0093747C"/>
    <w:rsid w:val="009401CE"/>
    <w:rsid w:val="009404A1"/>
    <w:rsid w:val="00940A7F"/>
    <w:rsid w:val="00940EFF"/>
    <w:rsid w:val="00940F45"/>
    <w:rsid w:val="00940F47"/>
    <w:rsid w:val="0094124E"/>
    <w:rsid w:val="00941971"/>
    <w:rsid w:val="00941A2F"/>
    <w:rsid w:val="00942547"/>
    <w:rsid w:val="00942FE1"/>
    <w:rsid w:val="009431D2"/>
    <w:rsid w:val="00943214"/>
    <w:rsid w:val="0094330F"/>
    <w:rsid w:val="009433F2"/>
    <w:rsid w:val="00943C4C"/>
    <w:rsid w:val="009440C1"/>
    <w:rsid w:val="00944573"/>
    <w:rsid w:val="00945128"/>
    <w:rsid w:val="00945180"/>
    <w:rsid w:val="009462B3"/>
    <w:rsid w:val="00947DE8"/>
    <w:rsid w:val="00950B07"/>
    <w:rsid w:val="009513C7"/>
    <w:rsid w:val="00951A33"/>
    <w:rsid w:val="00951EDF"/>
    <w:rsid w:val="00952688"/>
    <w:rsid w:val="00952AB9"/>
    <w:rsid w:val="0095312B"/>
    <w:rsid w:val="00954154"/>
    <w:rsid w:val="00954548"/>
    <w:rsid w:val="00954C2F"/>
    <w:rsid w:val="00955099"/>
    <w:rsid w:val="0095565D"/>
    <w:rsid w:val="00955C0A"/>
    <w:rsid w:val="00956321"/>
    <w:rsid w:val="00956909"/>
    <w:rsid w:val="00957116"/>
    <w:rsid w:val="00957F1A"/>
    <w:rsid w:val="00960593"/>
    <w:rsid w:val="00960DA4"/>
    <w:rsid w:val="00960F38"/>
    <w:rsid w:val="009614AE"/>
    <w:rsid w:val="00961660"/>
    <w:rsid w:val="009616AA"/>
    <w:rsid w:val="00962497"/>
    <w:rsid w:val="00962580"/>
    <w:rsid w:val="00962B5B"/>
    <w:rsid w:val="00962D79"/>
    <w:rsid w:val="00962DE1"/>
    <w:rsid w:val="00962F6B"/>
    <w:rsid w:val="00963589"/>
    <w:rsid w:val="00963C18"/>
    <w:rsid w:val="00963F3B"/>
    <w:rsid w:val="009640B4"/>
    <w:rsid w:val="009646E2"/>
    <w:rsid w:val="00964C0C"/>
    <w:rsid w:val="009650A1"/>
    <w:rsid w:val="0096523C"/>
    <w:rsid w:val="00965A34"/>
    <w:rsid w:val="0096624C"/>
    <w:rsid w:val="00966E25"/>
    <w:rsid w:val="00967072"/>
    <w:rsid w:val="00967118"/>
    <w:rsid w:val="0096775D"/>
    <w:rsid w:val="009703D5"/>
    <w:rsid w:val="00970ECA"/>
    <w:rsid w:val="00970F99"/>
    <w:rsid w:val="00970FA0"/>
    <w:rsid w:val="00971692"/>
    <w:rsid w:val="00971B34"/>
    <w:rsid w:val="00971BFC"/>
    <w:rsid w:val="00971E45"/>
    <w:rsid w:val="009722E6"/>
    <w:rsid w:val="0097452A"/>
    <w:rsid w:val="00974743"/>
    <w:rsid w:val="00974B65"/>
    <w:rsid w:val="00974E43"/>
    <w:rsid w:val="00975758"/>
    <w:rsid w:val="00975C05"/>
    <w:rsid w:val="00976242"/>
    <w:rsid w:val="00976439"/>
    <w:rsid w:val="009764EE"/>
    <w:rsid w:val="00977052"/>
    <w:rsid w:val="00977370"/>
    <w:rsid w:val="00977632"/>
    <w:rsid w:val="00977722"/>
    <w:rsid w:val="009801BB"/>
    <w:rsid w:val="00980869"/>
    <w:rsid w:val="0098153E"/>
    <w:rsid w:val="0098163F"/>
    <w:rsid w:val="009816A5"/>
    <w:rsid w:val="009820CB"/>
    <w:rsid w:val="0098219E"/>
    <w:rsid w:val="009825C6"/>
    <w:rsid w:val="009830C7"/>
    <w:rsid w:val="00983994"/>
    <w:rsid w:val="0098560E"/>
    <w:rsid w:val="0098597C"/>
    <w:rsid w:val="00985A84"/>
    <w:rsid w:val="00986D79"/>
    <w:rsid w:val="00987182"/>
    <w:rsid w:val="00987E8F"/>
    <w:rsid w:val="00990DBF"/>
    <w:rsid w:val="009919D9"/>
    <w:rsid w:val="00991C17"/>
    <w:rsid w:val="00992232"/>
    <w:rsid w:val="009927C8"/>
    <w:rsid w:val="00992B21"/>
    <w:rsid w:val="00993061"/>
    <w:rsid w:val="0099313D"/>
    <w:rsid w:val="0099314E"/>
    <w:rsid w:val="009937DD"/>
    <w:rsid w:val="00993A9A"/>
    <w:rsid w:val="00993C5A"/>
    <w:rsid w:val="00993D6D"/>
    <w:rsid w:val="009946EB"/>
    <w:rsid w:val="00994A05"/>
    <w:rsid w:val="00994C60"/>
    <w:rsid w:val="009950DD"/>
    <w:rsid w:val="009950F9"/>
    <w:rsid w:val="009956AA"/>
    <w:rsid w:val="00997471"/>
    <w:rsid w:val="009A02D1"/>
    <w:rsid w:val="009A0613"/>
    <w:rsid w:val="009A0EE6"/>
    <w:rsid w:val="009A1049"/>
    <w:rsid w:val="009A1889"/>
    <w:rsid w:val="009A253E"/>
    <w:rsid w:val="009A2A1C"/>
    <w:rsid w:val="009A3249"/>
    <w:rsid w:val="009A3614"/>
    <w:rsid w:val="009A3657"/>
    <w:rsid w:val="009A37F3"/>
    <w:rsid w:val="009A3E5D"/>
    <w:rsid w:val="009A42E2"/>
    <w:rsid w:val="009A5E81"/>
    <w:rsid w:val="009A6646"/>
    <w:rsid w:val="009A6AE0"/>
    <w:rsid w:val="009B0EBD"/>
    <w:rsid w:val="009B0FB7"/>
    <w:rsid w:val="009B1234"/>
    <w:rsid w:val="009B1950"/>
    <w:rsid w:val="009B1B33"/>
    <w:rsid w:val="009B1D09"/>
    <w:rsid w:val="009B2412"/>
    <w:rsid w:val="009B2F15"/>
    <w:rsid w:val="009B3C5F"/>
    <w:rsid w:val="009B3D81"/>
    <w:rsid w:val="009B4122"/>
    <w:rsid w:val="009B4235"/>
    <w:rsid w:val="009B42B5"/>
    <w:rsid w:val="009B43B3"/>
    <w:rsid w:val="009B443C"/>
    <w:rsid w:val="009B44AC"/>
    <w:rsid w:val="009B57E0"/>
    <w:rsid w:val="009B5B5E"/>
    <w:rsid w:val="009B6CA1"/>
    <w:rsid w:val="009B70B2"/>
    <w:rsid w:val="009B7504"/>
    <w:rsid w:val="009B7F76"/>
    <w:rsid w:val="009C048A"/>
    <w:rsid w:val="009C0AF9"/>
    <w:rsid w:val="009C181B"/>
    <w:rsid w:val="009C1832"/>
    <w:rsid w:val="009C1934"/>
    <w:rsid w:val="009C2955"/>
    <w:rsid w:val="009C298A"/>
    <w:rsid w:val="009C315E"/>
    <w:rsid w:val="009C344A"/>
    <w:rsid w:val="009C3A36"/>
    <w:rsid w:val="009C42BF"/>
    <w:rsid w:val="009C488A"/>
    <w:rsid w:val="009C4DB4"/>
    <w:rsid w:val="009C4E29"/>
    <w:rsid w:val="009C61BE"/>
    <w:rsid w:val="009C64D1"/>
    <w:rsid w:val="009C67B3"/>
    <w:rsid w:val="009C6DE3"/>
    <w:rsid w:val="009C7349"/>
    <w:rsid w:val="009C73D1"/>
    <w:rsid w:val="009C7658"/>
    <w:rsid w:val="009C770A"/>
    <w:rsid w:val="009C77CB"/>
    <w:rsid w:val="009D034C"/>
    <w:rsid w:val="009D10C1"/>
    <w:rsid w:val="009D1AC6"/>
    <w:rsid w:val="009D204F"/>
    <w:rsid w:val="009D2403"/>
    <w:rsid w:val="009D2408"/>
    <w:rsid w:val="009D2E12"/>
    <w:rsid w:val="009D2F7E"/>
    <w:rsid w:val="009D3388"/>
    <w:rsid w:val="009D3579"/>
    <w:rsid w:val="009D3C64"/>
    <w:rsid w:val="009D4611"/>
    <w:rsid w:val="009D4E81"/>
    <w:rsid w:val="009D5216"/>
    <w:rsid w:val="009D5403"/>
    <w:rsid w:val="009D6CE0"/>
    <w:rsid w:val="009D701B"/>
    <w:rsid w:val="009D7297"/>
    <w:rsid w:val="009D74BB"/>
    <w:rsid w:val="009E0231"/>
    <w:rsid w:val="009E0553"/>
    <w:rsid w:val="009E0F7E"/>
    <w:rsid w:val="009E1537"/>
    <w:rsid w:val="009E15A5"/>
    <w:rsid w:val="009E1CB5"/>
    <w:rsid w:val="009E251B"/>
    <w:rsid w:val="009E2719"/>
    <w:rsid w:val="009E2BF5"/>
    <w:rsid w:val="009E2DB0"/>
    <w:rsid w:val="009E2FAC"/>
    <w:rsid w:val="009E39C4"/>
    <w:rsid w:val="009E4004"/>
    <w:rsid w:val="009E49CA"/>
    <w:rsid w:val="009E4A93"/>
    <w:rsid w:val="009E4FAE"/>
    <w:rsid w:val="009E574C"/>
    <w:rsid w:val="009E5A25"/>
    <w:rsid w:val="009E5ED6"/>
    <w:rsid w:val="009E696B"/>
    <w:rsid w:val="009E6A9D"/>
    <w:rsid w:val="009E727E"/>
    <w:rsid w:val="009F0F92"/>
    <w:rsid w:val="009F11B1"/>
    <w:rsid w:val="009F15CC"/>
    <w:rsid w:val="009F213B"/>
    <w:rsid w:val="009F2474"/>
    <w:rsid w:val="009F2FD9"/>
    <w:rsid w:val="009F31E9"/>
    <w:rsid w:val="009F377A"/>
    <w:rsid w:val="009F38D3"/>
    <w:rsid w:val="009F41BC"/>
    <w:rsid w:val="009F51CE"/>
    <w:rsid w:val="009F59B7"/>
    <w:rsid w:val="009F5ABA"/>
    <w:rsid w:val="009F5B08"/>
    <w:rsid w:val="009F6158"/>
    <w:rsid w:val="009F6722"/>
    <w:rsid w:val="009F6EEF"/>
    <w:rsid w:val="009F6EFC"/>
    <w:rsid w:val="009F7520"/>
    <w:rsid w:val="009F7548"/>
    <w:rsid w:val="009F762C"/>
    <w:rsid w:val="009F7991"/>
    <w:rsid w:val="009F7E06"/>
    <w:rsid w:val="009F7E5D"/>
    <w:rsid w:val="009F7F7A"/>
    <w:rsid w:val="009F7FC8"/>
    <w:rsid w:val="00A0007F"/>
    <w:rsid w:val="00A00641"/>
    <w:rsid w:val="00A0067E"/>
    <w:rsid w:val="00A008F9"/>
    <w:rsid w:val="00A00A15"/>
    <w:rsid w:val="00A010BC"/>
    <w:rsid w:val="00A01243"/>
    <w:rsid w:val="00A01B06"/>
    <w:rsid w:val="00A01E5C"/>
    <w:rsid w:val="00A01F70"/>
    <w:rsid w:val="00A0214B"/>
    <w:rsid w:val="00A0287C"/>
    <w:rsid w:val="00A03432"/>
    <w:rsid w:val="00A03B66"/>
    <w:rsid w:val="00A0496C"/>
    <w:rsid w:val="00A04ABE"/>
    <w:rsid w:val="00A050C9"/>
    <w:rsid w:val="00A072A5"/>
    <w:rsid w:val="00A07A51"/>
    <w:rsid w:val="00A07C8C"/>
    <w:rsid w:val="00A1000A"/>
    <w:rsid w:val="00A10391"/>
    <w:rsid w:val="00A10BFC"/>
    <w:rsid w:val="00A10C4A"/>
    <w:rsid w:val="00A1131A"/>
    <w:rsid w:val="00A11AE7"/>
    <w:rsid w:val="00A12733"/>
    <w:rsid w:val="00A13F36"/>
    <w:rsid w:val="00A14C0C"/>
    <w:rsid w:val="00A15143"/>
    <w:rsid w:val="00A1516F"/>
    <w:rsid w:val="00A1560E"/>
    <w:rsid w:val="00A159E2"/>
    <w:rsid w:val="00A16766"/>
    <w:rsid w:val="00A16C54"/>
    <w:rsid w:val="00A176A9"/>
    <w:rsid w:val="00A17A82"/>
    <w:rsid w:val="00A17BBB"/>
    <w:rsid w:val="00A202CE"/>
    <w:rsid w:val="00A211FA"/>
    <w:rsid w:val="00A21816"/>
    <w:rsid w:val="00A21EF8"/>
    <w:rsid w:val="00A22208"/>
    <w:rsid w:val="00A22B88"/>
    <w:rsid w:val="00A24003"/>
    <w:rsid w:val="00A248E8"/>
    <w:rsid w:val="00A258CC"/>
    <w:rsid w:val="00A25F11"/>
    <w:rsid w:val="00A2617A"/>
    <w:rsid w:val="00A269EE"/>
    <w:rsid w:val="00A270E9"/>
    <w:rsid w:val="00A27343"/>
    <w:rsid w:val="00A27825"/>
    <w:rsid w:val="00A27C48"/>
    <w:rsid w:val="00A303C1"/>
    <w:rsid w:val="00A304C6"/>
    <w:rsid w:val="00A3081D"/>
    <w:rsid w:val="00A316E0"/>
    <w:rsid w:val="00A3185B"/>
    <w:rsid w:val="00A31D0C"/>
    <w:rsid w:val="00A3285B"/>
    <w:rsid w:val="00A32EC4"/>
    <w:rsid w:val="00A33890"/>
    <w:rsid w:val="00A343B2"/>
    <w:rsid w:val="00A34C6F"/>
    <w:rsid w:val="00A34CCA"/>
    <w:rsid w:val="00A34F9C"/>
    <w:rsid w:val="00A3593C"/>
    <w:rsid w:val="00A369ED"/>
    <w:rsid w:val="00A37410"/>
    <w:rsid w:val="00A40434"/>
    <w:rsid w:val="00A4107F"/>
    <w:rsid w:val="00A414A2"/>
    <w:rsid w:val="00A426BE"/>
    <w:rsid w:val="00A42DFD"/>
    <w:rsid w:val="00A43063"/>
    <w:rsid w:val="00A43F6A"/>
    <w:rsid w:val="00A44303"/>
    <w:rsid w:val="00A4436B"/>
    <w:rsid w:val="00A44620"/>
    <w:rsid w:val="00A44BFB"/>
    <w:rsid w:val="00A44D10"/>
    <w:rsid w:val="00A45137"/>
    <w:rsid w:val="00A45143"/>
    <w:rsid w:val="00A46482"/>
    <w:rsid w:val="00A46705"/>
    <w:rsid w:val="00A46F28"/>
    <w:rsid w:val="00A475ED"/>
    <w:rsid w:val="00A4781F"/>
    <w:rsid w:val="00A50DEE"/>
    <w:rsid w:val="00A50E0C"/>
    <w:rsid w:val="00A51ED4"/>
    <w:rsid w:val="00A52A6F"/>
    <w:rsid w:val="00A535F0"/>
    <w:rsid w:val="00A53A37"/>
    <w:rsid w:val="00A53AA6"/>
    <w:rsid w:val="00A53B81"/>
    <w:rsid w:val="00A53BE5"/>
    <w:rsid w:val="00A5451E"/>
    <w:rsid w:val="00A54E0E"/>
    <w:rsid w:val="00A55750"/>
    <w:rsid w:val="00A55AC2"/>
    <w:rsid w:val="00A564ED"/>
    <w:rsid w:val="00A56F03"/>
    <w:rsid w:val="00A575AF"/>
    <w:rsid w:val="00A57968"/>
    <w:rsid w:val="00A57A03"/>
    <w:rsid w:val="00A57BAF"/>
    <w:rsid w:val="00A60E94"/>
    <w:rsid w:val="00A6103F"/>
    <w:rsid w:val="00A617C1"/>
    <w:rsid w:val="00A61C92"/>
    <w:rsid w:val="00A62344"/>
    <w:rsid w:val="00A627C9"/>
    <w:rsid w:val="00A63D8D"/>
    <w:rsid w:val="00A641B3"/>
    <w:rsid w:val="00A64500"/>
    <w:rsid w:val="00A649D2"/>
    <w:rsid w:val="00A64C18"/>
    <w:rsid w:val="00A65E26"/>
    <w:rsid w:val="00A66455"/>
    <w:rsid w:val="00A66558"/>
    <w:rsid w:val="00A669C9"/>
    <w:rsid w:val="00A66A09"/>
    <w:rsid w:val="00A66B02"/>
    <w:rsid w:val="00A66B6A"/>
    <w:rsid w:val="00A707E9"/>
    <w:rsid w:val="00A70A40"/>
    <w:rsid w:val="00A71BB6"/>
    <w:rsid w:val="00A73AA9"/>
    <w:rsid w:val="00A73DA9"/>
    <w:rsid w:val="00A75112"/>
    <w:rsid w:val="00A753A8"/>
    <w:rsid w:val="00A75C26"/>
    <w:rsid w:val="00A76470"/>
    <w:rsid w:val="00A76F59"/>
    <w:rsid w:val="00A7728B"/>
    <w:rsid w:val="00A7772C"/>
    <w:rsid w:val="00A77D26"/>
    <w:rsid w:val="00A77FA2"/>
    <w:rsid w:val="00A80094"/>
    <w:rsid w:val="00A80DB9"/>
    <w:rsid w:val="00A80F7F"/>
    <w:rsid w:val="00A81765"/>
    <w:rsid w:val="00A8205A"/>
    <w:rsid w:val="00A82364"/>
    <w:rsid w:val="00A82537"/>
    <w:rsid w:val="00A8258B"/>
    <w:rsid w:val="00A83E08"/>
    <w:rsid w:val="00A84217"/>
    <w:rsid w:val="00A848FE"/>
    <w:rsid w:val="00A85954"/>
    <w:rsid w:val="00A85D26"/>
    <w:rsid w:val="00A85D3C"/>
    <w:rsid w:val="00A85DEA"/>
    <w:rsid w:val="00A86529"/>
    <w:rsid w:val="00A865C0"/>
    <w:rsid w:val="00A86D63"/>
    <w:rsid w:val="00A870E9"/>
    <w:rsid w:val="00A8763F"/>
    <w:rsid w:val="00A878E8"/>
    <w:rsid w:val="00A90167"/>
    <w:rsid w:val="00A9049F"/>
    <w:rsid w:val="00A91182"/>
    <w:rsid w:val="00A9198A"/>
    <w:rsid w:val="00A91D51"/>
    <w:rsid w:val="00A91E47"/>
    <w:rsid w:val="00A9272E"/>
    <w:rsid w:val="00A927E5"/>
    <w:rsid w:val="00A92C41"/>
    <w:rsid w:val="00A92D0B"/>
    <w:rsid w:val="00A936B1"/>
    <w:rsid w:val="00A93C47"/>
    <w:rsid w:val="00A93EB3"/>
    <w:rsid w:val="00A93F5A"/>
    <w:rsid w:val="00A9412B"/>
    <w:rsid w:val="00A94317"/>
    <w:rsid w:val="00A94F42"/>
    <w:rsid w:val="00A95015"/>
    <w:rsid w:val="00A95566"/>
    <w:rsid w:val="00A958E7"/>
    <w:rsid w:val="00A95A44"/>
    <w:rsid w:val="00A95F0C"/>
    <w:rsid w:val="00A9602F"/>
    <w:rsid w:val="00A96194"/>
    <w:rsid w:val="00A96F40"/>
    <w:rsid w:val="00A9701F"/>
    <w:rsid w:val="00A97922"/>
    <w:rsid w:val="00AA033C"/>
    <w:rsid w:val="00AA0C2A"/>
    <w:rsid w:val="00AA0E77"/>
    <w:rsid w:val="00AA1237"/>
    <w:rsid w:val="00AA1943"/>
    <w:rsid w:val="00AA1E21"/>
    <w:rsid w:val="00AA1F02"/>
    <w:rsid w:val="00AA1FFC"/>
    <w:rsid w:val="00AA26D2"/>
    <w:rsid w:val="00AA308A"/>
    <w:rsid w:val="00AA3760"/>
    <w:rsid w:val="00AA3A0E"/>
    <w:rsid w:val="00AA40F6"/>
    <w:rsid w:val="00AA461D"/>
    <w:rsid w:val="00AA487E"/>
    <w:rsid w:val="00AA4A7F"/>
    <w:rsid w:val="00AA6653"/>
    <w:rsid w:val="00AA684E"/>
    <w:rsid w:val="00AA6887"/>
    <w:rsid w:val="00AA7D8D"/>
    <w:rsid w:val="00AB0395"/>
    <w:rsid w:val="00AB0C32"/>
    <w:rsid w:val="00AB0F18"/>
    <w:rsid w:val="00AB12CC"/>
    <w:rsid w:val="00AB19DA"/>
    <w:rsid w:val="00AB1E09"/>
    <w:rsid w:val="00AB1F85"/>
    <w:rsid w:val="00AB2A09"/>
    <w:rsid w:val="00AB3BF5"/>
    <w:rsid w:val="00AB3EA5"/>
    <w:rsid w:val="00AB4583"/>
    <w:rsid w:val="00AB4A67"/>
    <w:rsid w:val="00AB4B91"/>
    <w:rsid w:val="00AB4BDC"/>
    <w:rsid w:val="00AB511A"/>
    <w:rsid w:val="00AB5319"/>
    <w:rsid w:val="00AB636E"/>
    <w:rsid w:val="00AB75BF"/>
    <w:rsid w:val="00AB790A"/>
    <w:rsid w:val="00AC0090"/>
    <w:rsid w:val="00AC0778"/>
    <w:rsid w:val="00AC1172"/>
    <w:rsid w:val="00AC1295"/>
    <w:rsid w:val="00AC15C6"/>
    <w:rsid w:val="00AC1836"/>
    <w:rsid w:val="00AC1C09"/>
    <w:rsid w:val="00AC2590"/>
    <w:rsid w:val="00AC3401"/>
    <w:rsid w:val="00AC3520"/>
    <w:rsid w:val="00AC3699"/>
    <w:rsid w:val="00AC42EF"/>
    <w:rsid w:val="00AC51AB"/>
    <w:rsid w:val="00AC524D"/>
    <w:rsid w:val="00AC5F6E"/>
    <w:rsid w:val="00AC65A8"/>
    <w:rsid w:val="00AC6848"/>
    <w:rsid w:val="00AC6D4A"/>
    <w:rsid w:val="00AC7261"/>
    <w:rsid w:val="00AC7374"/>
    <w:rsid w:val="00AC784C"/>
    <w:rsid w:val="00AD0176"/>
    <w:rsid w:val="00AD020F"/>
    <w:rsid w:val="00AD0478"/>
    <w:rsid w:val="00AD0A7B"/>
    <w:rsid w:val="00AD0D84"/>
    <w:rsid w:val="00AD0F3D"/>
    <w:rsid w:val="00AD1250"/>
    <w:rsid w:val="00AD14A6"/>
    <w:rsid w:val="00AD14B1"/>
    <w:rsid w:val="00AD15BB"/>
    <w:rsid w:val="00AD269D"/>
    <w:rsid w:val="00AD2823"/>
    <w:rsid w:val="00AD30BA"/>
    <w:rsid w:val="00AD32DE"/>
    <w:rsid w:val="00AD3496"/>
    <w:rsid w:val="00AD373F"/>
    <w:rsid w:val="00AD3744"/>
    <w:rsid w:val="00AD3A39"/>
    <w:rsid w:val="00AD3C4A"/>
    <w:rsid w:val="00AD3C67"/>
    <w:rsid w:val="00AD3D40"/>
    <w:rsid w:val="00AD43E9"/>
    <w:rsid w:val="00AD45F9"/>
    <w:rsid w:val="00AD5052"/>
    <w:rsid w:val="00AD5275"/>
    <w:rsid w:val="00AD55DE"/>
    <w:rsid w:val="00AD5BA7"/>
    <w:rsid w:val="00AD5DA8"/>
    <w:rsid w:val="00AD606A"/>
    <w:rsid w:val="00AD70F7"/>
    <w:rsid w:val="00AD7102"/>
    <w:rsid w:val="00AD7612"/>
    <w:rsid w:val="00AE02F1"/>
    <w:rsid w:val="00AE0695"/>
    <w:rsid w:val="00AE073F"/>
    <w:rsid w:val="00AE0811"/>
    <w:rsid w:val="00AE101F"/>
    <w:rsid w:val="00AE1069"/>
    <w:rsid w:val="00AE1202"/>
    <w:rsid w:val="00AE1A17"/>
    <w:rsid w:val="00AE20B2"/>
    <w:rsid w:val="00AE28D1"/>
    <w:rsid w:val="00AE29EC"/>
    <w:rsid w:val="00AE37CF"/>
    <w:rsid w:val="00AE4455"/>
    <w:rsid w:val="00AE4747"/>
    <w:rsid w:val="00AE5EDB"/>
    <w:rsid w:val="00AE6827"/>
    <w:rsid w:val="00AE6C05"/>
    <w:rsid w:val="00AE6C7A"/>
    <w:rsid w:val="00AE6FA0"/>
    <w:rsid w:val="00AE7299"/>
    <w:rsid w:val="00AF012D"/>
    <w:rsid w:val="00AF1989"/>
    <w:rsid w:val="00AF1E46"/>
    <w:rsid w:val="00AF2128"/>
    <w:rsid w:val="00AF30CF"/>
    <w:rsid w:val="00AF3288"/>
    <w:rsid w:val="00AF36FB"/>
    <w:rsid w:val="00AF6A26"/>
    <w:rsid w:val="00AF6C60"/>
    <w:rsid w:val="00AF7C41"/>
    <w:rsid w:val="00B00288"/>
    <w:rsid w:val="00B00443"/>
    <w:rsid w:val="00B00A2F"/>
    <w:rsid w:val="00B00B26"/>
    <w:rsid w:val="00B00C27"/>
    <w:rsid w:val="00B00DFA"/>
    <w:rsid w:val="00B0108A"/>
    <w:rsid w:val="00B01728"/>
    <w:rsid w:val="00B01B1B"/>
    <w:rsid w:val="00B01D32"/>
    <w:rsid w:val="00B020FE"/>
    <w:rsid w:val="00B022C3"/>
    <w:rsid w:val="00B028E1"/>
    <w:rsid w:val="00B02DC6"/>
    <w:rsid w:val="00B02FD0"/>
    <w:rsid w:val="00B030B9"/>
    <w:rsid w:val="00B03156"/>
    <w:rsid w:val="00B03375"/>
    <w:rsid w:val="00B033D8"/>
    <w:rsid w:val="00B03DB0"/>
    <w:rsid w:val="00B03E1D"/>
    <w:rsid w:val="00B04684"/>
    <w:rsid w:val="00B04F98"/>
    <w:rsid w:val="00B05BC5"/>
    <w:rsid w:val="00B05C49"/>
    <w:rsid w:val="00B05E37"/>
    <w:rsid w:val="00B061F0"/>
    <w:rsid w:val="00B06F9E"/>
    <w:rsid w:val="00B0727C"/>
    <w:rsid w:val="00B073D7"/>
    <w:rsid w:val="00B076D7"/>
    <w:rsid w:val="00B07FC3"/>
    <w:rsid w:val="00B10615"/>
    <w:rsid w:val="00B1074B"/>
    <w:rsid w:val="00B11216"/>
    <w:rsid w:val="00B112D2"/>
    <w:rsid w:val="00B11CD4"/>
    <w:rsid w:val="00B12319"/>
    <w:rsid w:val="00B125E5"/>
    <w:rsid w:val="00B1283B"/>
    <w:rsid w:val="00B12B0B"/>
    <w:rsid w:val="00B1363C"/>
    <w:rsid w:val="00B13696"/>
    <w:rsid w:val="00B13CC3"/>
    <w:rsid w:val="00B15381"/>
    <w:rsid w:val="00B15809"/>
    <w:rsid w:val="00B15B68"/>
    <w:rsid w:val="00B1610E"/>
    <w:rsid w:val="00B1678F"/>
    <w:rsid w:val="00B17159"/>
    <w:rsid w:val="00B17608"/>
    <w:rsid w:val="00B1762F"/>
    <w:rsid w:val="00B20939"/>
    <w:rsid w:val="00B20B3B"/>
    <w:rsid w:val="00B20B6F"/>
    <w:rsid w:val="00B20EDB"/>
    <w:rsid w:val="00B20FBA"/>
    <w:rsid w:val="00B2136E"/>
    <w:rsid w:val="00B2156F"/>
    <w:rsid w:val="00B22249"/>
    <w:rsid w:val="00B226F6"/>
    <w:rsid w:val="00B22A55"/>
    <w:rsid w:val="00B22BE3"/>
    <w:rsid w:val="00B22C90"/>
    <w:rsid w:val="00B23420"/>
    <w:rsid w:val="00B2378C"/>
    <w:rsid w:val="00B23812"/>
    <w:rsid w:val="00B23D5C"/>
    <w:rsid w:val="00B23EA0"/>
    <w:rsid w:val="00B2427C"/>
    <w:rsid w:val="00B24A0A"/>
    <w:rsid w:val="00B250A8"/>
    <w:rsid w:val="00B2541D"/>
    <w:rsid w:val="00B25719"/>
    <w:rsid w:val="00B25C9B"/>
    <w:rsid w:val="00B25D47"/>
    <w:rsid w:val="00B26326"/>
    <w:rsid w:val="00B264F0"/>
    <w:rsid w:val="00B26702"/>
    <w:rsid w:val="00B27CE6"/>
    <w:rsid w:val="00B27FAF"/>
    <w:rsid w:val="00B31097"/>
    <w:rsid w:val="00B31539"/>
    <w:rsid w:val="00B31B87"/>
    <w:rsid w:val="00B3310B"/>
    <w:rsid w:val="00B33BB2"/>
    <w:rsid w:val="00B33F26"/>
    <w:rsid w:val="00B3416D"/>
    <w:rsid w:val="00B34621"/>
    <w:rsid w:val="00B3598E"/>
    <w:rsid w:val="00B35CDD"/>
    <w:rsid w:val="00B361A1"/>
    <w:rsid w:val="00B36D59"/>
    <w:rsid w:val="00B36DE6"/>
    <w:rsid w:val="00B372EC"/>
    <w:rsid w:val="00B372FF"/>
    <w:rsid w:val="00B37B8E"/>
    <w:rsid w:val="00B4054D"/>
    <w:rsid w:val="00B40E93"/>
    <w:rsid w:val="00B40FAF"/>
    <w:rsid w:val="00B4174C"/>
    <w:rsid w:val="00B41E22"/>
    <w:rsid w:val="00B426C7"/>
    <w:rsid w:val="00B43293"/>
    <w:rsid w:val="00B432E5"/>
    <w:rsid w:val="00B43A27"/>
    <w:rsid w:val="00B450A0"/>
    <w:rsid w:val="00B4542C"/>
    <w:rsid w:val="00B461CA"/>
    <w:rsid w:val="00B469EE"/>
    <w:rsid w:val="00B4736E"/>
    <w:rsid w:val="00B475B5"/>
    <w:rsid w:val="00B476EE"/>
    <w:rsid w:val="00B47B50"/>
    <w:rsid w:val="00B502BE"/>
    <w:rsid w:val="00B50982"/>
    <w:rsid w:val="00B50B6B"/>
    <w:rsid w:val="00B51297"/>
    <w:rsid w:val="00B515D8"/>
    <w:rsid w:val="00B526BB"/>
    <w:rsid w:val="00B526BF"/>
    <w:rsid w:val="00B53044"/>
    <w:rsid w:val="00B530B3"/>
    <w:rsid w:val="00B5326F"/>
    <w:rsid w:val="00B53C0A"/>
    <w:rsid w:val="00B5420C"/>
    <w:rsid w:val="00B547BC"/>
    <w:rsid w:val="00B54C39"/>
    <w:rsid w:val="00B54CF3"/>
    <w:rsid w:val="00B55F04"/>
    <w:rsid w:val="00B564ED"/>
    <w:rsid w:val="00B565A9"/>
    <w:rsid w:val="00B56910"/>
    <w:rsid w:val="00B56A08"/>
    <w:rsid w:val="00B57F4C"/>
    <w:rsid w:val="00B600DD"/>
    <w:rsid w:val="00B610B3"/>
    <w:rsid w:val="00B61665"/>
    <w:rsid w:val="00B616D9"/>
    <w:rsid w:val="00B6177F"/>
    <w:rsid w:val="00B617BA"/>
    <w:rsid w:val="00B619EF"/>
    <w:rsid w:val="00B6203D"/>
    <w:rsid w:val="00B625FB"/>
    <w:rsid w:val="00B628A7"/>
    <w:rsid w:val="00B62F39"/>
    <w:rsid w:val="00B633A3"/>
    <w:rsid w:val="00B63E22"/>
    <w:rsid w:val="00B650C5"/>
    <w:rsid w:val="00B65FF5"/>
    <w:rsid w:val="00B663D5"/>
    <w:rsid w:val="00B66574"/>
    <w:rsid w:val="00B665C2"/>
    <w:rsid w:val="00B6741A"/>
    <w:rsid w:val="00B70851"/>
    <w:rsid w:val="00B70A78"/>
    <w:rsid w:val="00B70E08"/>
    <w:rsid w:val="00B70E77"/>
    <w:rsid w:val="00B70F82"/>
    <w:rsid w:val="00B7106E"/>
    <w:rsid w:val="00B7134C"/>
    <w:rsid w:val="00B71907"/>
    <w:rsid w:val="00B722DB"/>
    <w:rsid w:val="00B72F18"/>
    <w:rsid w:val="00B739C9"/>
    <w:rsid w:val="00B73C97"/>
    <w:rsid w:val="00B73CBD"/>
    <w:rsid w:val="00B7420F"/>
    <w:rsid w:val="00B74BA6"/>
    <w:rsid w:val="00B7507A"/>
    <w:rsid w:val="00B75A7D"/>
    <w:rsid w:val="00B75ED6"/>
    <w:rsid w:val="00B770D7"/>
    <w:rsid w:val="00B771D4"/>
    <w:rsid w:val="00B776A1"/>
    <w:rsid w:val="00B778F3"/>
    <w:rsid w:val="00B779BE"/>
    <w:rsid w:val="00B77A88"/>
    <w:rsid w:val="00B77DB8"/>
    <w:rsid w:val="00B808F7"/>
    <w:rsid w:val="00B81DDB"/>
    <w:rsid w:val="00B820D9"/>
    <w:rsid w:val="00B824B0"/>
    <w:rsid w:val="00B82AA8"/>
    <w:rsid w:val="00B82F32"/>
    <w:rsid w:val="00B82F98"/>
    <w:rsid w:val="00B834F7"/>
    <w:rsid w:val="00B8385D"/>
    <w:rsid w:val="00B83CAB"/>
    <w:rsid w:val="00B83D5D"/>
    <w:rsid w:val="00B84215"/>
    <w:rsid w:val="00B84903"/>
    <w:rsid w:val="00B84D0A"/>
    <w:rsid w:val="00B84E88"/>
    <w:rsid w:val="00B84FA0"/>
    <w:rsid w:val="00B85654"/>
    <w:rsid w:val="00B857CE"/>
    <w:rsid w:val="00B8631F"/>
    <w:rsid w:val="00B863D1"/>
    <w:rsid w:val="00B865F1"/>
    <w:rsid w:val="00B865FE"/>
    <w:rsid w:val="00B86AC8"/>
    <w:rsid w:val="00B86B6B"/>
    <w:rsid w:val="00B86D15"/>
    <w:rsid w:val="00B87124"/>
    <w:rsid w:val="00B874E0"/>
    <w:rsid w:val="00B90D4A"/>
    <w:rsid w:val="00B9126E"/>
    <w:rsid w:val="00B915F5"/>
    <w:rsid w:val="00B91894"/>
    <w:rsid w:val="00B927F8"/>
    <w:rsid w:val="00B929BF"/>
    <w:rsid w:val="00B93088"/>
    <w:rsid w:val="00B935E0"/>
    <w:rsid w:val="00B93651"/>
    <w:rsid w:val="00B93AF6"/>
    <w:rsid w:val="00B93F11"/>
    <w:rsid w:val="00B946A0"/>
    <w:rsid w:val="00B94A78"/>
    <w:rsid w:val="00B950AE"/>
    <w:rsid w:val="00B9518F"/>
    <w:rsid w:val="00B95263"/>
    <w:rsid w:val="00B95729"/>
    <w:rsid w:val="00B95983"/>
    <w:rsid w:val="00B95B4E"/>
    <w:rsid w:val="00B95CBE"/>
    <w:rsid w:val="00B95DBE"/>
    <w:rsid w:val="00B95EFB"/>
    <w:rsid w:val="00B962DD"/>
    <w:rsid w:val="00B96486"/>
    <w:rsid w:val="00B969EC"/>
    <w:rsid w:val="00B96AF6"/>
    <w:rsid w:val="00B96BB3"/>
    <w:rsid w:val="00B97511"/>
    <w:rsid w:val="00B97A2F"/>
    <w:rsid w:val="00BA03B4"/>
    <w:rsid w:val="00BA0448"/>
    <w:rsid w:val="00BA0617"/>
    <w:rsid w:val="00BA0A7A"/>
    <w:rsid w:val="00BA1244"/>
    <w:rsid w:val="00BA22C9"/>
    <w:rsid w:val="00BA23B7"/>
    <w:rsid w:val="00BA2F50"/>
    <w:rsid w:val="00BA32BD"/>
    <w:rsid w:val="00BA3C15"/>
    <w:rsid w:val="00BA42B3"/>
    <w:rsid w:val="00BA4350"/>
    <w:rsid w:val="00BA4784"/>
    <w:rsid w:val="00BA4C03"/>
    <w:rsid w:val="00BA53A3"/>
    <w:rsid w:val="00BA6E35"/>
    <w:rsid w:val="00BA73CE"/>
    <w:rsid w:val="00BA7C1D"/>
    <w:rsid w:val="00BB02BD"/>
    <w:rsid w:val="00BB058D"/>
    <w:rsid w:val="00BB0A7C"/>
    <w:rsid w:val="00BB0E7E"/>
    <w:rsid w:val="00BB1038"/>
    <w:rsid w:val="00BB1599"/>
    <w:rsid w:val="00BB15A8"/>
    <w:rsid w:val="00BB254B"/>
    <w:rsid w:val="00BB388F"/>
    <w:rsid w:val="00BB3B3C"/>
    <w:rsid w:val="00BB3EAC"/>
    <w:rsid w:val="00BB4CA0"/>
    <w:rsid w:val="00BB4CF0"/>
    <w:rsid w:val="00BB4DE3"/>
    <w:rsid w:val="00BB4EA6"/>
    <w:rsid w:val="00BB540D"/>
    <w:rsid w:val="00BB5468"/>
    <w:rsid w:val="00BB5A71"/>
    <w:rsid w:val="00BB5B75"/>
    <w:rsid w:val="00BB6068"/>
    <w:rsid w:val="00BB6771"/>
    <w:rsid w:val="00BB6B7E"/>
    <w:rsid w:val="00BB6C27"/>
    <w:rsid w:val="00BB7092"/>
    <w:rsid w:val="00BB7365"/>
    <w:rsid w:val="00BB7E6A"/>
    <w:rsid w:val="00BC0C3A"/>
    <w:rsid w:val="00BC0C84"/>
    <w:rsid w:val="00BC21B8"/>
    <w:rsid w:val="00BC245D"/>
    <w:rsid w:val="00BC2D8F"/>
    <w:rsid w:val="00BC2DA2"/>
    <w:rsid w:val="00BC35DE"/>
    <w:rsid w:val="00BC3D7A"/>
    <w:rsid w:val="00BC4A9D"/>
    <w:rsid w:val="00BC4BB5"/>
    <w:rsid w:val="00BC4D9E"/>
    <w:rsid w:val="00BC5A4E"/>
    <w:rsid w:val="00BC7808"/>
    <w:rsid w:val="00BC7DF1"/>
    <w:rsid w:val="00BD07B3"/>
    <w:rsid w:val="00BD0AB0"/>
    <w:rsid w:val="00BD1AEC"/>
    <w:rsid w:val="00BD2198"/>
    <w:rsid w:val="00BD21F2"/>
    <w:rsid w:val="00BD220C"/>
    <w:rsid w:val="00BD267A"/>
    <w:rsid w:val="00BD2813"/>
    <w:rsid w:val="00BD29E8"/>
    <w:rsid w:val="00BD2BD1"/>
    <w:rsid w:val="00BD2D5B"/>
    <w:rsid w:val="00BD3292"/>
    <w:rsid w:val="00BD3D4A"/>
    <w:rsid w:val="00BD4F6F"/>
    <w:rsid w:val="00BD58F8"/>
    <w:rsid w:val="00BD5B54"/>
    <w:rsid w:val="00BD5B5D"/>
    <w:rsid w:val="00BD6363"/>
    <w:rsid w:val="00BD6AFA"/>
    <w:rsid w:val="00BD7699"/>
    <w:rsid w:val="00BD78B4"/>
    <w:rsid w:val="00BE036E"/>
    <w:rsid w:val="00BE0380"/>
    <w:rsid w:val="00BE070F"/>
    <w:rsid w:val="00BE07FA"/>
    <w:rsid w:val="00BE10B3"/>
    <w:rsid w:val="00BE1193"/>
    <w:rsid w:val="00BE1201"/>
    <w:rsid w:val="00BE12B9"/>
    <w:rsid w:val="00BE1B0C"/>
    <w:rsid w:val="00BE2145"/>
    <w:rsid w:val="00BE267C"/>
    <w:rsid w:val="00BE3467"/>
    <w:rsid w:val="00BE3560"/>
    <w:rsid w:val="00BE3962"/>
    <w:rsid w:val="00BE3ACC"/>
    <w:rsid w:val="00BE44BB"/>
    <w:rsid w:val="00BE4D0C"/>
    <w:rsid w:val="00BE4E52"/>
    <w:rsid w:val="00BE55DB"/>
    <w:rsid w:val="00BE57D2"/>
    <w:rsid w:val="00BE5DE5"/>
    <w:rsid w:val="00BE6245"/>
    <w:rsid w:val="00BE75AE"/>
    <w:rsid w:val="00BE7E77"/>
    <w:rsid w:val="00BF0301"/>
    <w:rsid w:val="00BF03C3"/>
    <w:rsid w:val="00BF0568"/>
    <w:rsid w:val="00BF0D3A"/>
    <w:rsid w:val="00BF0D9F"/>
    <w:rsid w:val="00BF1998"/>
    <w:rsid w:val="00BF29B7"/>
    <w:rsid w:val="00BF3312"/>
    <w:rsid w:val="00BF3B37"/>
    <w:rsid w:val="00BF5616"/>
    <w:rsid w:val="00BF5951"/>
    <w:rsid w:val="00BF5B11"/>
    <w:rsid w:val="00BF5FE6"/>
    <w:rsid w:val="00BF663B"/>
    <w:rsid w:val="00BF6CFB"/>
    <w:rsid w:val="00BF6EF0"/>
    <w:rsid w:val="00BF7076"/>
    <w:rsid w:val="00BF7260"/>
    <w:rsid w:val="00BF7733"/>
    <w:rsid w:val="00C00511"/>
    <w:rsid w:val="00C00B99"/>
    <w:rsid w:val="00C0122B"/>
    <w:rsid w:val="00C01276"/>
    <w:rsid w:val="00C01B60"/>
    <w:rsid w:val="00C01EDC"/>
    <w:rsid w:val="00C02634"/>
    <w:rsid w:val="00C027B0"/>
    <w:rsid w:val="00C02B2B"/>
    <w:rsid w:val="00C03236"/>
    <w:rsid w:val="00C03C4D"/>
    <w:rsid w:val="00C0478C"/>
    <w:rsid w:val="00C04DDF"/>
    <w:rsid w:val="00C053DB"/>
    <w:rsid w:val="00C0595C"/>
    <w:rsid w:val="00C059F2"/>
    <w:rsid w:val="00C05D0E"/>
    <w:rsid w:val="00C0697E"/>
    <w:rsid w:val="00C06D9A"/>
    <w:rsid w:val="00C070E5"/>
    <w:rsid w:val="00C0738C"/>
    <w:rsid w:val="00C07628"/>
    <w:rsid w:val="00C07863"/>
    <w:rsid w:val="00C10840"/>
    <w:rsid w:val="00C10FE5"/>
    <w:rsid w:val="00C11010"/>
    <w:rsid w:val="00C1148E"/>
    <w:rsid w:val="00C11497"/>
    <w:rsid w:val="00C1165E"/>
    <w:rsid w:val="00C11807"/>
    <w:rsid w:val="00C1273E"/>
    <w:rsid w:val="00C12F1D"/>
    <w:rsid w:val="00C1321D"/>
    <w:rsid w:val="00C132D4"/>
    <w:rsid w:val="00C1350C"/>
    <w:rsid w:val="00C14020"/>
    <w:rsid w:val="00C14326"/>
    <w:rsid w:val="00C143B3"/>
    <w:rsid w:val="00C1441D"/>
    <w:rsid w:val="00C14BCD"/>
    <w:rsid w:val="00C14C5B"/>
    <w:rsid w:val="00C14E34"/>
    <w:rsid w:val="00C14F62"/>
    <w:rsid w:val="00C15138"/>
    <w:rsid w:val="00C157C4"/>
    <w:rsid w:val="00C15B8C"/>
    <w:rsid w:val="00C15BE2"/>
    <w:rsid w:val="00C1604F"/>
    <w:rsid w:val="00C16249"/>
    <w:rsid w:val="00C16A44"/>
    <w:rsid w:val="00C16F9C"/>
    <w:rsid w:val="00C170E4"/>
    <w:rsid w:val="00C17504"/>
    <w:rsid w:val="00C177A3"/>
    <w:rsid w:val="00C17CD7"/>
    <w:rsid w:val="00C17D23"/>
    <w:rsid w:val="00C17D40"/>
    <w:rsid w:val="00C17E5C"/>
    <w:rsid w:val="00C17EBA"/>
    <w:rsid w:val="00C21A83"/>
    <w:rsid w:val="00C2282B"/>
    <w:rsid w:val="00C228CC"/>
    <w:rsid w:val="00C22FCA"/>
    <w:rsid w:val="00C23481"/>
    <w:rsid w:val="00C23E3D"/>
    <w:rsid w:val="00C2414F"/>
    <w:rsid w:val="00C24399"/>
    <w:rsid w:val="00C243AF"/>
    <w:rsid w:val="00C2468B"/>
    <w:rsid w:val="00C2470C"/>
    <w:rsid w:val="00C24C6D"/>
    <w:rsid w:val="00C24E04"/>
    <w:rsid w:val="00C251D6"/>
    <w:rsid w:val="00C25D3B"/>
    <w:rsid w:val="00C25D67"/>
    <w:rsid w:val="00C262CB"/>
    <w:rsid w:val="00C264B3"/>
    <w:rsid w:val="00C26CF8"/>
    <w:rsid w:val="00C27688"/>
    <w:rsid w:val="00C27797"/>
    <w:rsid w:val="00C27A1E"/>
    <w:rsid w:val="00C303E3"/>
    <w:rsid w:val="00C3156D"/>
    <w:rsid w:val="00C31BF6"/>
    <w:rsid w:val="00C3232A"/>
    <w:rsid w:val="00C32436"/>
    <w:rsid w:val="00C32449"/>
    <w:rsid w:val="00C332EB"/>
    <w:rsid w:val="00C33F8C"/>
    <w:rsid w:val="00C3499B"/>
    <w:rsid w:val="00C35234"/>
    <w:rsid w:val="00C353A7"/>
    <w:rsid w:val="00C35EC8"/>
    <w:rsid w:val="00C36380"/>
    <w:rsid w:val="00C36C3E"/>
    <w:rsid w:val="00C37324"/>
    <w:rsid w:val="00C3735C"/>
    <w:rsid w:val="00C37447"/>
    <w:rsid w:val="00C37C05"/>
    <w:rsid w:val="00C37D28"/>
    <w:rsid w:val="00C40379"/>
    <w:rsid w:val="00C40798"/>
    <w:rsid w:val="00C407C6"/>
    <w:rsid w:val="00C40927"/>
    <w:rsid w:val="00C410E7"/>
    <w:rsid w:val="00C413D0"/>
    <w:rsid w:val="00C4166E"/>
    <w:rsid w:val="00C41CDC"/>
    <w:rsid w:val="00C41DDB"/>
    <w:rsid w:val="00C425B8"/>
    <w:rsid w:val="00C42C2F"/>
    <w:rsid w:val="00C42CA9"/>
    <w:rsid w:val="00C42E3B"/>
    <w:rsid w:val="00C42E46"/>
    <w:rsid w:val="00C431E9"/>
    <w:rsid w:val="00C431FF"/>
    <w:rsid w:val="00C4376C"/>
    <w:rsid w:val="00C437DE"/>
    <w:rsid w:val="00C43BE4"/>
    <w:rsid w:val="00C43D0C"/>
    <w:rsid w:val="00C43D42"/>
    <w:rsid w:val="00C445C0"/>
    <w:rsid w:val="00C456ED"/>
    <w:rsid w:val="00C45B07"/>
    <w:rsid w:val="00C4600B"/>
    <w:rsid w:val="00C463CC"/>
    <w:rsid w:val="00C466E4"/>
    <w:rsid w:val="00C467CB"/>
    <w:rsid w:val="00C46A55"/>
    <w:rsid w:val="00C46CB3"/>
    <w:rsid w:val="00C47C04"/>
    <w:rsid w:val="00C47D36"/>
    <w:rsid w:val="00C47EE6"/>
    <w:rsid w:val="00C5045C"/>
    <w:rsid w:val="00C51489"/>
    <w:rsid w:val="00C51B6C"/>
    <w:rsid w:val="00C51BB4"/>
    <w:rsid w:val="00C520E9"/>
    <w:rsid w:val="00C52CF3"/>
    <w:rsid w:val="00C53B89"/>
    <w:rsid w:val="00C541A3"/>
    <w:rsid w:val="00C54364"/>
    <w:rsid w:val="00C54436"/>
    <w:rsid w:val="00C54AE5"/>
    <w:rsid w:val="00C54F96"/>
    <w:rsid w:val="00C554E1"/>
    <w:rsid w:val="00C55B4B"/>
    <w:rsid w:val="00C55CC9"/>
    <w:rsid w:val="00C55E0C"/>
    <w:rsid w:val="00C56096"/>
    <w:rsid w:val="00C564D2"/>
    <w:rsid w:val="00C565D4"/>
    <w:rsid w:val="00C577FC"/>
    <w:rsid w:val="00C5782D"/>
    <w:rsid w:val="00C601C0"/>
    <w:rsid w:val="00C609AF"/>
    <w:rsid w:val="00C61DB9"/>
    <w:rsid w:val="00C61F54"/>
    <w:rsid w:val="00C622B4"/>
    <w:rsid w:val="00C62C90"/>
    <w:rsid w:val="00C630D1"/>
    <w:rsid w:val="00C64752"/>
    <w:rsid w:val="00C64B47"/>
    <w:rsid w:val="00C65463"/>
    <w:rsid w:val="00C655D8"/>
    <w:rsid w:val="00C65665"/>
    <w:rsid w:val="00C6619D"/>
    <w:rsid w:val="00C6642E"/>
    <w:rsid w:val="00C6679F"/>
    <w:rsid w:val="00C66FB5"/>
    <w:rsid w:val="00C672D3"/>
    <w:rsid w:val="00C67657"/>
    <w:rsid w:val="00C67D9D"/>
    <w:rsid w:val="00C70C75"/>
    <w:rsid w:val="00C71C8F"/>
    <w:rsid w:val="00C71DFA"/>
    <w:rsid w:val="00C71E27"/>
    <w:rsid w:val="00C72332"/>
    <w:rsid w:val="00C723EC"/>
    <w:rsid w:val="00C72ECD"/>
    <w:rsid w:val="00C740D1"/>
    <w:rsid w:val="00C74B17"/>
    <w:rsid w:val="00C755C9"/>
    <w:rsid w:val="00C76026"/>
    <w:rsid w:val="00C76A37"/>
    <w:rsid w:val="00C76D8B"/>
    <w:rsid w:val="00C76F0F"/>
    <w:rsid w:val="00C76FA0"/>
    <w:rsid w:val="00C77048"/>
    <w:rsid w:val="00C77577"/>
    <w:rsid w:val="00C77583"/>
    <w:rsid w:val="00C77AB3"/>
    <w:rsid w:val="00C802FF"/>
    <w:rsid w:val="00C80B14"/>
    <w:rsid w:val="00C80C0E"/>
    <w:rsid w:val="00C80EA6"/>
    <w:rsid w:val="00C80FED"/>
    <w:rsid w:val="00C81E37"/>
    <w:rsid w:val="00C81E80"/>
    <w:rsid w:val="00C82030"/>
    <w:rsid w:val="00C82C60"/>
    <w:rsid w:val="00C82EC9"/>
    <w:rsid w:val="00C8329B"/>
    <w:rsid w:val="00C83911"/>
    <w:rsid w:val="00C83B29"/>
    <w:rsid w:val="00C84D13"/>
    <w:rsid w:val="00C85F5C"/>
    <w:rsid w:val="00C86C34"/>
    <w:rsid w:val="00C87B85"/>
    <w:rsid w:val="00C90748"/>
    <w:rsid w:val="00C907C3"/>
    <w:rsid w:val="00C9083C"/>
    <w:rsid w:val="00C90E3A"/>
    <w:rsid w:val="00C90F04"/>
    <w:rsid w:val="00C913A5"/>
    <w:rsid w:val="00C9152D"/>
    <w:rsid w:val="00C91E45"/>
    <w:rsid w:val="00C91F50"/>
    <w:rsid w:val="00C920DC"/>
    <w:rsid w:val="00C92722"/>
    <w:rsid w:val="00C92A7C"/>
    <w:rsid w:val="00C92D54"/>
    <w:rsid w:val="00C9360F"/>
    <w:rsid w:val="00C940BA"/>
    <w:rsid w:val="00C94483"/>
    <w:rsid w:val="00C94885"/>
    <w:rsid w:val="00C94F23"/>
    <w:rsid w:val="00C950E4"/>
    <w:rsid w:val="00C9636D"/>
    <w:rsid w:val="00C96BF7"/>
    <w:rsid w:val="00C9793E"/>
    <w:rsid w:val="00C97F6B"/>
    <w:rsid w:val="00CA077E"/>
    <w:rsid w:val="00CA078D"/>
    <w:rsid w:val="00CA07E3"/>
    <w:rsid w:val="00CA16B6"/>
    <w:rsid w:val="00CA2047"/>
    <w:rsid w:val="00CA2A63"/>
    <w:rsid w:val="00CA35F7"/>
    <w:rsid w:val="00CA389A"/>
    <w:rsid w:val="00CA3E7B"/>
    <w:rsid w:val="00CA407B"/>
    <w:rsid w:val="00CA47C9"/>
    <w:rsid w:val="00CA48AA"/>
    <w:rsid w:val="00CA4B1C"/>
    <w:rsid w:val="00CA5075"/>
    <w:rsid w:val="00CA5EBB"/>
    <w:rsid w:val="00CA6314"/>
    <w:rsid w:val="00CA6E51"/>
    <w:rsid w:val="00CA7CC2"/>
    <w:rsid w:val="00CB0055"/>
    <w:rsid w:val="00CB033C"/>
    <w:rsid w:val="00CB07CF"/>
    <w:rsid w:val="00CB0D87"/>
    <w:rsid w:val="00CB1590"/>
    <w:rsid w:val="00CB1938"/>
    <w:rsid w:val="00CB1950"/>
    <w:rsid w:val="00CB1D63"/>
    <w:rsid w:val="00CB1E84"/>
    <w:rsid w:val="00CB2152"/>
    <w:rsid w:val="00CB2200"/>
    <w:rsid w:val="00CB2580"/>
    <w:rsid w:val="00CB2AA9"/>
    <w:rsid w:val="00CB314F"/>
    <w:rsid w:val="00CB32AA"/>
    <w:rsid w:val="00CB3CFA"/>
    <w:rsid w:val="00CB3EC4"/>
    <w:rsid w:val="00CB50A9"/>
    <w:rsid w:val="00CB5A42"/>
    <w:rsid w:val="00CB5B2F"/>
    <w:rsid w:val="00CB6528"/>
    <w:rsid w:val="00CB6B8A"/>
    <w:rsid w:val="00CB6BA7"/>
    <w:rsid w:val="00CB6C37"/>
    <w:rsid w:val="00CB74E6"/>
    <w:rsid w:val="00CB7B2F"/>
    <w:rsid w:val="00CB7CC7"/>
    <w:rsid w:val="00CB7F33"/>
    <w:rsid w:val="00CC008D"/>
    <w:rsid w:val="00CC0119"/>
    <w:rsid w:val="00CC062E"/>
    <w:rsid w:val="00CC168A"/>
    <w:rsid w:val="00CC1D78"/>
    <w:rsid w:val="00CC2569"/>
    <w:rsid w:val="00CC3143"/>
    <w:rsid w:val="00CC3F6A"/>
    <w:rsid w:val="00CC4A12"/>
    <w:rsid w:val="00CC4A20"/>
    <w:rsid w:val="00CC4A50"/>
    <w:rsid w:val="00CC4CB8"/>
    <w:rsid w:val="00CC4D9A"/>
    <w:rsid w:val="00CC4F09"/>
    <w:rsid w:val="00CC5067"/>
    <w:rsid w:val="00CC52EC"/>
    <w:rsid w:val="00CC7381"/>
    <w:rsid w:val="00CC7FAA"/>
    <w:rsid w:val="00CD017B"/>
    <w:rsid w:val="00CD0377"/>
    <w:rsid w:val="00CD087B"/>
    <w:rsid w:val="00CD0A5F"/>
    <w:rsid w:val="00CD2290"/>
    <w:rsid w:val="00CD32CD"/>
    <w:rsid w:val="00CD34B6"/>
    <w:rsid w:val="00CD373F"/>
    <w:rsid w:val="00CD38FD"/>
    <w:rsid w:val="00CD4362"/>
    <w:rsid w:val="00CD476A"/>
    <w:rsid w:val="00CD4C85"/>
    <w:rsid w:val="00CD4D0F"/>
    <w:rsid w:val="00CD4F1F"/>
    <w:rsid w:val="00CD5458"/>
    <w:rsid w:val="00CD596A"/>
    <w:rsid w:val="00CD5C35"/>
    <w:rsid w:val="00CD61DD"/>
    <w:rsid w:val="00CD6496"/>
    <w:rsid w:val="00CD6E42"/>
    <w:rsid w:val="00CD7A6D"/>
    <w:rsid w:val="00CD7B0F"/>
    <w:rsid w:val="00CE0752"/>
    <w:rsid w:val="00CE081F"/>
    <w:rsid w:val="00CE1640"/>
    <w:rsid w:val="00CE1C02"/>
    <w:rsid w:val="00CE1EBB"/>
    <w:rsid w:val="00CE24A6"/>
    <w:rsid w:val="00CE2FF0"/>
    <w:rsid w:val="00CE3145"/>
    <w:rsid w:val="00CE3252"/>
    <w:rsid w:val="00CE3BFD"/>
    <w:rsid w:val="00CE3D83"/>
    <w:rsid w:val="00CE3DB5"/>
    <w:rsid w:val="00CE44AA"/>
    <w:rsid w:val="00CE50E1"/>
    <w:rsid w:val="00CE5940"/>
    <w:rsid w:val="00CE6360"/>
    <w:rsid w:val="00CE67C7"/>
    <w:rsid w:val="00CE724C"/>
    <w:rsid w:val="00CE74A1"/>
    <w:rsid w:val="00CE76CC"/>
    <w:rsid w:val="00CE7AF5"/>
    <w:rsid w:val="00CF03D9"/>
    <w:rsid w:val="00CF0608"/>
    <w:rsid w:val="00CF06CC"/>
    <w:rsid w:val="00CF0A71"/>
    <w:rsid w:val="00CF12E6"/>
    <w:rsid w:val="00CF13B6"/>
    <w:rsid w:val="00CF168B"/>
    <w:rsid w:val="00CF2BF6"/>
    <w:rsid w:val="00CF2EA0"/>
    <w:rsid w:val="00CF3061"/>
    <w:rsid w:val="00CF3132"/>
    <w:rsid w:val="00CF3346"/>
    <w:rsid w:val="00CF44EA"/>
    <w:rsid w:val="00CF4609"/>
    <w:rsid w:val="00CF5189"/>
    <w:rsid w:val="00CF5337"/>
    <w:rsid w:val="00CF579F"/>
    <w:rsid w:val="00CF71C4"/>
    <w:rsid w:val="00CF735E"/>
    <w:rsid w:val="00CF7900"/>
    <w:rsid w:val="00CF7F5B"/>
    <w:rsid w:val="00CF7F8D"/>
    <w:rsid w:val="00D006CE"/>
    <w:rsid w:val="00D01794"/>
    <w:rsid w:val="00D01ABE"/>
    <w:rsid w:val="00D029C7"/>
    <w:rsid w:val="00D035BF"/>
    <w:rsid w:val="00D035E7"/>
    <w:rsid w:val="00D03687"/>
    <w:rsid w:val="00D0376E"/>
    <w:rsid w:val="00D03823"/>
    <w:rsid w:val="00D03DCA"/>
    <w:rsid w:val="00D0584C"/>
    <w:rsid w:val="00D05D48"/>
    <w:rsid w:val="00D0628F"/>
    <w:rsid w:val="00D06436"/>
    <w:rsid w:val="00D06F3E"/>
    <w:rsid w:val="00D07016"/>
    <w:rsid w:val="00D0744C"/>
    <w:rsid w:val="00D074D1"/>
    <w:rsid w:val="00D07A19"/>
    <w:rsid w:val="00D1007B"/>
    <w:rsid w:val="00D10A09"/>
    <w:rsid w:val="00D11090"/>
    <w:rsid w:val="00D11C48"/>
    <w:rsid w:val="00D131AB"/>
    <w:rsid w:val="00D1331D"/>
    <w:rsid w:val="00D13662"/>
    <w:rsid w:val="00D13CAE"/>
    <w:rsid w:val="00D13CD3"/>
    <w:rsid w:val="00D13D97"/>
    <w:rsid w:val="00D13F7F"/>
    <w:rsid w:val="00D1423B"/>
    <w:rsid w:val="00D142AA"/>
    <w:rsid w:val="00D1479E"/>
    <w:rsid w:val="00D14E6F"/>
    <w:rsid w:val="00D157DD"/>
    <w:rsid w:val="00D15A41"/>
    <w:rsid w:val="00D15B60"/>
    <w:rsid w:val="00D15BAB"/>
    <w:rsid w:val="00D15EC3"/>
    <w:rsid w:val="00D15EF5"/>
    <w:rsid w:val="00D16309"/>
    <w:rsid w:val="00D16350"/>
    <w:rsid w:val="00D168E0"/>
    <w:rsid w:val="00D16AB1"/>
    <w:rsid w:val="00D16CB4"/>
    <w:rsid w:val="00D1702F"/>
    <w:rsid w:val="00D17515"/>
    <w:rsid w:val="00D1757E"/>
    <w:rsid w:val="00D1784D"/>
    <w:rsid w:val="00D17BD0"/>
    <w:rsid w:val="00D209BC"/>
    <w:rsid w:val="00D219F5"/>
    <w:rsid w:val="00D21CC9"/>
    <w:rsid w:val="00D21DE1"/>
    <w:rsid w:val="00D22EA1"/>
    <w:rsid w:val="00D242A8"/>
    <w:rsid w:val="00D24445"/>
    <w:rsid w:val="00D25449"/>
    <w:rsid w:val="00D25751"/>
    <w:rsid w:val="00D25F74"/>
    <w:rsid w:val="00D269B4"/>
    <w:rsid w:val="00D26BB7"/>
    <w:rsid w:val="00D26BCE"/>
    <w:rsid w:val="00D27079"/>
    <w:rsid w:val="00D270ED"/>
    <w:rsid w:val="00D278B1"/>
    <w:rsid w:val="00D301A1"/>
    <w:rsid w:val="00D30312"/>
    <w:rsid w:val="00D311F6"/>
    <w:rsid w:val="00D31211"/>
    <w:rsid w:val="00D315DF"/>
    <w:rsid w:val="00D32722"/>
    <w:rsid w:val="00D32A2D"/>
    <w:rsid w:val="00D32F98"/>
    <w:rsid w:val="00D33B1D"/>
    <w:rsid w:val="00D33D5E"/>
    <w:rsid w:val="00D33D90"/>
    <w:rsid w:val="00D341CE"/>
    <w:rsid w:val="00D34562"/>
    <w:rsid w:val="00D34633"/>
    <w:rsid w:val="00D347C5"/>
    <w:rsid w:val="00D34862"/>
    <w:rsid w:val="00D34914"/>
    <w:rsid w:val="00D35178"/>
    <w:rsid w:val="00D3538E"/>
    <w:rsid w:val="00D3568C"/>
    <w:rsid w:val="00D356BB"/>
    <w:rsid w:val="00D35B69"/>
    <w:rsid w:val="00D35B91"/>
    <w:rsid w:val="00D361FE"/>
    <w:rsid w:val="00D36216"/>
    <w:rsid w:val="00D36BF8"/>
    <w:rsid w:val="00D37A81"/>
    <w:rsid w:val="00D4030E"/>
    <w:rsid w:val="00D4086A"/>
    <w:rsid w:val="00D40AF6"/>
    <w:rsid w:val="00D40B76"/>
    <w:rsid w:val="00D40F88"/>
    <w:rsid w:val="00D412EB"/>
    <w:rsid w:val="00D41337"/>
    <w:rsid w:val="00D41388"/>
    <w:rsid w:val="00D424D9"/>
    <w:rsid w:val="00D425EC"/>
    <w:rsid w:val="00D42656"/>
    <w:rsid w:val="00D42FF2"/>
    <w:rsid w:val="00D43AC8"/>
    <w:rsid w:val="00D43DA0"/>
    <w:rsid w:val="00D44356"/>
    <w:rsid w:val="00D44467"/>
    <w:rsid w:val="00D4565A"/>
    <w:rsid w:val="00D45F32"/>
    <w:rsid w:val="00D465E7"/>
    <w:rsid w:val="00D46619"/>
    <w:rsid w:val="00D46687"/>
    <w:rsid w:val="00D46F7D"/>
    <w:rsid w:val="00D47014"/>
    <w:rsid w:val="00D470B3"/>
    <w:rsid w:val="00D4715D"/>
    <w:rsid w:val="00D47759"/>
    <w:rsid w:val="00D4785D"/>
    <w:rsid w:val="00D5017F"/>
    <w:rsid w:val="00D50301"/>
    <w:rsid w:val="00D50636"/>
    <w:rsid w:val="00D50F04"/>
    <w:rsid w:val="00D51022"/>
    <w:rsid w:val="00D522F4"/>
    <w:rsid w:val="00D524CB"/>
    <w:rsid w:val="00D527F6"/>
    <w:rsid w:val="00D52DDC"/>
    <w:rsid w:val="00D5305F"/>
    <w:rsid w:val="00D532DC"/>
    <w:rsid w:val="00D53492"/>
    <w:rsid w:val="00D53684"/>
    <w:rsid w:val="00D53AC0"/>
    <w:rsid w:val="00D53B37"/>
    <w:rsid w:val="00D5461F"/>
    <w:rsid w:val="00D54FC3"/>
    <w:rsid w:val="00D56FA7"/>
    <w:rsid w:val="00D56FF5"/>
    <w:rsid w:val="00D57418"/>
    <w:rsid w:val="00D57C8A"/>
    <w:rsid w:val="00D606E3"/>
    <w:rsid w:val="00D6073D"/>
    <w:rsid w:val="00D60B30"/>
    <w:rsid w:val="00D61333"/>
    <w:rsid w:val="00D61440"/>
    <w:rsid w:val="00D61B0F"/>
    <w:rsid w:val="00D61D39"/>
    <w:rsid w:val="00D62726"/>
    <w:rsid w:val="00D62938"/>
    <w:rsid w:val="00D63A0E"/>
    <w:rsid w:val="00D63E62"/>
    <w:rsid w:val="00D64047"/>
    <w:rsid w:val="00D6466D"/>
    <w:rsid w:val="00D648F0"/>
    <w:rsid w:val="00D64D63"/>
    <w:rsid w:val="00D64EA8"/>
    <w:rsid w:val="00D64EE1"/>
    <w:rsid w:val="00D653D7"/>
    <w:rsid w:val="00D6563B"/>
    <w:rsid w:val="00D65E3B"/>
    <w:rsid w:val="00D6681C"/>
    <w:rsid w:val="00D6721B"/>
    <w:rsid w:val="00D67470"/>
    <w:rsid w:val="00D67B59"/>
    <w:rsid w:val="00D67EB8"/>
    <w:rsid w:val="00D70331"/>
    <w:rsid w:val="00D70B85"/>
    <w:rsid w:val="00D719E2"/>
    <w:rsid w:val="00D71F4B"/>
    <w:rsid w:val="00D71F5C"/>
    <w:rsid w:val="00D71FE9"/>
    <w:rsid w:val="00D72363"/>
    <w:rsid w:val="00D73297"/>
    <w:rsid w:val="00D734E7"/>
    <w:rsid w:val="00D73AA2"/>
    <w:rsid w:val="00D73D8A"/>
    <w:rsid w:val="00D747C6"/>
    <w:rsid w:val="00D74C4B"/>
    <w:rsid w:val="00D75245"/>
    <w:rsid w:val="00D7553B"/>
    <w:rsid w:val="00D75FAB"/>
    <w:rsid w:val="00D7660F"/>
    <w:rsid w:val="00D76F42"/>
    <w:rsid w:val="00D7751E"/>
    <w:rsid w:val="00D7770F"/>
    <w:rsid w:val="00D7775D"/>
    <w:rsid w:val="00D80378"/>
    <w:rsid w:val="00D8132C"/>
    <w:rsid w:val="00D81723"/>
    <w:rsid w:val="00D81DBD"/>
    <w:rsid w:val="00D821C4"/>
    <w:rsid w:val="00D822BC"/>
    <w:rsid w:val="00D8282E"/>
    <w:rsid w:val="00D829C1"/>
    <w:rsid w:val="00D82D44"/>
    <w:rsid w:val="00D8368C"/>
    <w:rsid w:val="00D83905"/>
    <w:rsid w:val="00D83F41"/>
    <w:rsid w:val="00D84249"/>
    <w:rsid w:val="00D844A0"/>
    <w:rsid w:val="00D846CC"/>
    <w:rsid w:val="00D85189"/>
    <w:rsid w:val="00D8554A"/>
    <w:rsid w:val="00D85F54"/>
    <w:rsid w:val="00D85FE3"/>
    <w:rsid w:val="00D86403"/>
    <w:rsid w:val="00D87168"/>
    <w:rsid w:val="00D873F9"/>
    <w:rsid w:val="00D9052A"/>
    <w:rsid w:val="00D90777"/>
    <w:rsid w:val="00D91360"/>
    <w:rsid w:val="00D92345"/>
    <w:rsid w:val="00D924F2"/>
    <w:rsid w:val="00D92695"/>
    <w:rsid w:val="00D92B63"/>
    <w:rsid w:val="00D937EB"/>
    <w:rsid w:val="00D94008"/>
    <w:rsid w:val="00D95290"/>
    <w:rsid w:val="00D95C53"/>
    <w:rsid w:val="00D96CA4"/>
    <w:rsid w:val="00D96CEF"/>
    <w:rsid w:val="00D97D61"/>
    <w:rsid w:val="00D97F19"/>
    <w:rsid w:val="00DA0647"/>
    <w:rsid w:val="00DA0E80"/>
    <w:rsid w:val="00DA1601"/>
    <w:rsid w:val="00DA1A61"/>
    <w:rsid w:val="00DA222C"/>
    <w:rsid w:val="00DA26F6"/>
    <w:rsid w:val="00DA275D"/>
    <w:rsid w:val="00DA2B45"/>
    <w:rsid w:val="00DA337D"/>
    <w:rsid w:val="00DA338E"/>
    <w:rsid w:val="00DA3EFF"/>
    <w:rsid w:val="00DA4588"/>
    <w:rsid w:val="00DA45C4"/>
    <w:rsid w:val="00DA4770"/>
    <w:rsid w:val="00DA491A"/>
    <w:rsid w:val="00DA500B"/>
    <w:rsid w:val="00DA50EA"/>
    <w:rsid w:val="00DA5BE1"/>
    <w:rsid w:val="00DA5C35"/>
    <w:rsid w:val="00DA5DD0"/>
    <w:rsid w:val="00DA5FE6"/>
    <w:rsid w:val="00DA6E41"/>
    <w:rsid w:val="00DA7D18"/>
    <w:rsid w:val="00DA7E86"/>
    <w:rsid w:val="00DB0089"/>
    <w:rsid w:val="00DB00D8"/>
    <w:rsid w:val="00DB034E"/>
    <w:rsid w:val="00DB0485"/>
    <w:rsid w:val="00DB1855"/>
    <w:rsid w:val="00DB1D85"/>
    <w:rsid w:val="00DB21CD"/>
    <w:rsid w:val="00DB221C"/>
    <w:rsid w:val="00DB249B"/>
    <w:rsid w:val="00DB28C3"/>
    <w:rsid w:val="00DB28D5"/>
    <w:rsid w:val="00DB29C5"/>
    <w:rsid w:val="00DB2BEB"/>
    <w:rsid w:val="00DB2E86"/>
    <w:rsid w:val="00DB350D"/>
    <w:rsid w:val="00DB3696"/>
    <w:rsid w:val="00DB3B75"/>
    <w:rsid w:val="00DB4205"/>
    <w:rsid w:val="00DB4216"/>
    <w:rsid w:val="00DB471C"/>
    <w:rsid w:val="00DB4A44"/>
    <w:rsid w:val="00DB4CDA"/>
    <w:rsid w:val="00DB4E05"/>
    <w:rsid w:val="00DB4E71"/>
    <w:rsid w:val="00DB5154"/>
    <w:rsid w:val="00DB57AE"/>
    <w:rsid w:val="00DB57D2"/>
    <w:rsid w:val="00DB57F5"/>
    <w:rsid w:val="00DB5B6F"/>
    <w:rsid w:val="00DB5BAA"/>
    <w:rsid w:val="00DB612B"/>
    <w:rsid w:val="00DB61CF"/>
    <w:rsid w:val="00DB621C"/>
    <w:rsid w:val="00DB6482"/>
    <w:rsid w:val="00DB6D8A"/>
    <w:rsid w:val="00DB6F4C"/>
    <w:rsid w:val="00DB7015"/>
    <w:rsid w:val="00DB7192"/>
    <w:rsid w:val="00DB71AB"/>
    <w:rsid w:val="00DB7411"/>
    <w:rsid w:val="00DB7B83"/>
    <w:rsid w:val="00DC038E"/>
    <w:rsid w:val="00DC05CF"/>
    <w:rsid w:val="00DC0F1E"/>
    <w:rsid w:val="00DC0FE8"/>
    <w:rsid w:val="00DC10E8"/>
    <w:rsid w:val="00DC1AF1"/>
    <w:rsid w:val="00DC1CE8"/>
    <w:rsid w:val="00DC1FDC"/>
    <w:rsid w:val="00DC2ADE"/>
    <w:rsid w:val="00DC326E"/>
    <w:rsid w:val="00DC3B8A"/>
    <w:rsid w:val="00DC3DA2"/>
    <w:rsid w:val="00DC4123"/>
    <w:rsid w:val="00DC4296"/>
    <w:rsid w:val="00DC48FE"/>
    <w:rsid w:val="00DC4AF9"/>
    <w:rsid w:val="00DC4C4D"/>
    <w:rsid w:val="00DC6037"/>
    <w:rsid w:val="00DC6FB2"/>
    <w:rsid w:val="00DC7096"/>
    <w:rsid w:val="00DC7217"/>
    <w:rsid w:val="00DC73BA"/>
    <w:rsid w:val="00DC763D"/>
    <w:rsid w:val="00DC7670"/>
    <w:rsid w:val="00DC79C8"/>
    <w:rsid w:val="00DC7C60"/>
    <w:rsid w:val="00DC7EB4"/>
    <w:rsid w:val="00DD02EB"/>
    <w:rsid w:val="00DD0EF9"/>
    <w:rsid w:val="00DD2AD3"/>
    <w:rsid w:val="00DD2DD2"/>
    <w:rsid w:val="00DD378A"/>
    <w:rsid w:val="00DD3A1A"/>
    <w:rsid w:val="00DD3DCE"/>
    <w:rsid w:val="00DD3F6C"/>
    <w:rsid w:val="00DD4440"/>
    <w:rsid w:val="00DD47DF"/>
    <w:rsid w:val="00DD5552"/>
    <w:rsid w:val="00DD55E4"/>
    <w:rsid w:val="00DD57F0"/>
    <w:rsid w:val="00DD59A0"/>
    <w:rsid w:val="00DD6E74"/>
    <w:rsid w:val="00DD7AA0"/>
    <w:rsid w:val="00DE0202"/>
    <w:rsid w:val="00DE0459"/>
    <w:rsid w:val="00DE05CE"/>
    <w:rsid w:val="00DE0D5D"/>
    <w:rsid w:val="00DE10E1"/>
    <w:rsid w:val="00DE128B"/>
    <w:rsid w:val="00DE18A4"/>
    <w:rsid w:val="00DE1C70"/>
    <w:rsid w:val="00DE279C"/>
    <w:rsid w:val="00DE29E5"/>
    <w:rsid w:val="00DE2DE6"/>
    <w:rsid w:val="00DE3420"/>
    <w:rsid w:val="00DE3591"/>
    <w:rsid w:val="00DE3ED8"/>
    <w:rsid w:val="00DE3FCC"/>
    <w:rsid w:val="00DE43A3"/>
    <w:rsid w:val="00DE48EF"/>
    <w:rsid w:val="00DE4C59"/>
    <w:rsid w:val="00DE50B2"/>
    <w:rsid w:val="00DE5670"/>
    <w:rsid w:val="00DE5A72"/>
    <w:rsid w:val="00DE5A83"/>
    <w:rsid w:val="00DE5ED5"/>
    <w:rsid w:val="00DE644E"/>
    <w:rsid w:val="00DE6FAD"/>
    <w:rsid w:val="00DE7034"/>
    <w:rsid w:val="00DE7443"/>
    <w:rsid w:val="00DE74DD"/>
    <w:rsid w:val="00DE7646"/>
    <w:rsid w:val="00DE7E7A"/>
    <w:rsid w:val="00DF075C"/>
    <w:rsid w:val="00DF09B9"/>
    <w:rsid w:val="00DF0F3B"/>
    <w:rsid w:val="00DF156C"/>
    <w:rsid w:val="00DF17E1"/>
    <w:rsid w:val="00DF2A94"/>
    <w:rsid w:val="00DF2B3E"/>
    <w:rsid w:val="00DF2D14"/>
    <w:rsid w:val="00DF3307"/>
    <w:rsid w:val="00DF68E4"/>
    <w:rsid w:val="00DF6D43"/>
    <w:rsid w:val="00DF76CD"/>
    <w:rsid w:val="00DF77F4"/>
    <w:rsid w:val="00E00109"/>
    <w:rsid w:val="00E0010A"/>
    <w:rsid w:val="00E00BB0"/>
    <w:rsid w:val="00E0131A"/>
    <w:rsid w:val="00E018D2"/>
    <w:rsid w:val="00E047BA"/>
    <w:rsid w:val="00E04B39"/>
    <w:rsid w:val="00E04DF6"/>
    <w:rsid w:val="00E05262"/>
    <w:rsid w:val="00E052A1"/>
    <w:rsid w:val="00E0592A"/>
    <w:rsid w:val="00E06D3F"/>
    <w:rsid w:val="00E070BE"/>
    <w:rsid w:val="00E07690"/>
    <w:rsid w:val="00E10793"/>
    <w:rsid w:val="00E1080F"/>
    <w:rsid w:val="00E109B1"/>
    <w:rsid w:val="00E10E5F"/>
    <w:rsid w:val="00E118F9"/>
    <w:rsid w:val="00E11B4C"/>
    <w:rsid w:val="00E1293B"/>
    <w:rsid w:val="00E12C2E"/>
    <w:rsid w:val="00E12D46"/>
    <w:rsid w:val="00E12F75"/>
    <w:rsid w:val="00E13E10"/>
    <w:rsid w:val="00E140CE"/>
    <w:rsid w:val="00E15284"/>
    <w:rsid w:val="00E1534E"/>
    <w:rsid w:val="00E15621"/>
    <w:rsid w:val="00E158F1"/>
    <w:rsid w:val="00E15913"/>
    <w:rsid w:val="00E1597B"/>
    <w:rsid w:val="00E16973"/>
    <w:rsid w:val="00E1707D"/>
    <w:rsid w:val="00E17AFC"/>
    <w:rsid w:val="00E2025E"/>
    <w:rsid w:val="00E20672"/>
    <w:rsid w:val="00E20AC8"/>
    <w:rsid w:val="00E20BF4"/>
    <w:rsid w:val="00E20D79"/>
    <w:rsid w:val="00E21807"/>
    <w:rsid w:val="00E21C8A"/>
    <w:rsid w:val="00E21D42"/>
    <w:rsid w:val="00E21E51"/>
    <w:rsid w:val="00E2211C"/>
    <w:rsid w:val="00E22D83"/>
    <w:rsid w:val="00E23417"/>
    <w:rsid w:val="00E234F7"/>
    <w:rsid w:val="00E2383A"/>
    <w:rsid w:val="00E23AF9"/>
    <w:rsid w:val="00E2450C"/>
    <w:rsid w:val="00E248F6"/>
    <w:rsid w:val="00E24F8A"/>
    <w:rsid w:val="00E25805"/>
    <w:rsid w:val="00E25CF9"/>
    <w:rsid w:val="00E264AD"/>
    <w:rsid w:val="00E2679E"/>
    <w:rsid w:val="00E26DA2"/>
    <w:rsid w:val="00E27840"/>
    <w:rsid w:val="00E30654"/>
    <w:rsid w:val="00E30E2B"/>
    <w:rsid w:val="00E31751"/>
    <w:rsid w:val="00E318E8"/>
    <w:rsid w:val="00E31D76"/>
    <w:rsid w:val="00E324BD"/>
    <w:rsid w:val="00E32896"/>
    <w:rsid w:val="00E32928"/>
    <w:rsid w:val="00E33782"/>
    <w:rsid w:val="00E350BA"/>
    <w:rsid w:val="00E353B5"/>
    <w:rsid w:val="00E3672B"/>
    <w:rsid w:val="00E371E0"/>
    <w:rsid w:val="00E373EE"/>
    <w:rsid w:val="00E37C27"/>
    <w:rsid w:val="00E37E4F"/>
    <w:rsid w:val="00E40676"/>
    <w:rsid w:val="00E406B2"/>
    <w:rsid w:val="00E4115C"/>
    <w:rsid w:val="00E42072"/>
    <w:rsid w:val="00E420D7"/>
    <w:rsid w:val="00E42154"/>
    <w:rsid w:val="00E43093"/>
    <w:rsid w:val="00E43146"/>
    <w:rsid w:val="00E4330A"/>
    <w:rsid w:val="00E433E9"/>
    <w:rsid w:val="00E4377C"/>
    <w:rsid w:val="00E4474E"/>
    <w:rsid w:val="00E44FD4"/>
    <w:rsid w:val="00E45170"/>
    <w:rsid w:val="00E45939"/>
    <w:rsid w:val="00E45C1C"/>
    <w:rsid w:val="00E46358"/>
    <w:rsid w:val="00E46BC0"/>
    <w:rsid w:val="00E46D17"/>
    <w:rsid w:val="00E470C1"/>
    <w:rsid w:val="00E471A8"/>
    <w:rsid w:val="00E47226"/>
    <w:rsid w:val="00E47430"/>
    <w:rsid w:val="00E47D9C"/>
    <w:rsid w:val="00E5132E"/>
    <w:rsid w:val="00E52B66"/>
    <w:rsid w:val="00E52FCD"/>
    <w:rsid w:val="00E533E6"/>
    <w:rsid w:val="00E536E9"/>
    <w:rsid w:val="00E53B41"/>
    <w:rsid w:val="00E547D9"/>
    <w:rsid w:val="00E54BE5"/>
    <w:rsid w:val="00E54DEF"/>
    <w:rsid w:val="00E55148"/>
    <w:rsid w:val="00E555E8"/>
    <w:rsid w:val="00E55874"/>
    <w:rsid w:val="00E55A76"/>
    <w:rsid w:val="00E55B74"/>
    <w:rsid w:val="00E563C4"/>
    <w:rsid w:val="00E56428"/>
    <w:rsid w:val="00E56682"/>
    <w:rsid w:val="00E566E5"/>
    <w:rsid w:val="00E5791E"/>
    <w:rsid w:val="00E57C08"/>
    <w:rsid w:val="00E602FF"/>
    <w:rsid w:val="00E6038E"/>
    <w:rsid w:val="00E605CF"/>
    <w:rsid w:val="00E60B5A"/>
    <w:rsid w:val="00E60E1F"/>
    <w:rsid w:val="00E613A8"/>
    <w:rsid w:val="00E61467"/>
    <w:rsid w:val="00E618D1"/>
    <w:rsid w:val="00E61CC9"/>
    <w:rsid w:val="00E63047"/>
    <w:rsid w:val="00E636CF"/>
    <w:rsid w:val="00E63A91"/>
    <w:rsid w:val="00E63EE2"/>
    <w:rsid w:val="00E63F89"/>
    <w:rsid w:val="00E6419A"/>
    <w:rsid w:val="00E64B7F"/>
    <w:rsid w:val="00E6518A"/>
    <w:rsid w:val="00E65A85"/>
    <w:rsid w:val="00E66F38"/>
    <w:rsid w:val="00E673C4"/>
    <w:rsid w:val="00E677C4"/>
    <w:rsid w:val="00E6784E"/>
    <w:rsid w:val="00E67DE0"/>
    <w:rsid w:val="00E70A88"/>
    <w:rsid w:val="00E70E12"/>
    <w:rsid w:val="00E71A54"/>
    <w:rsid w:val="00E72310"/>
    <w:rsid w:val="00E723B2"/>
    <w:rsid w:val="00E725EF"/>
    <w:rsid w:val="00E729D4"/>
    <w:rsid w:val="00E72B27"/>
    <w:rsid w:val="00E72FAD"/>
    <w:rsid w:val="00E7390E"/>
    <w:rsid w:val="00E73A00"/>
    <w:rsid w:val="00E73C9C"/>
    <w:rsid w:val="00E73D97"/>
    <w:rsid w:val="00E7431C"/>
    <w:rsid w:val="00E74C9A"/>
    <w:rsid w:val="00E74F64"/>
    <w:rsid w:val="00E75485"/>
    <w:rsid w:val="00E75DC3"/>
    <w:rsid w:val="00E76508"/>
    <w:rsid w:val="00E76EBA"/>
    <w:rsid w:val="00E77D09"/>
    <w:rsid w:val="00E77E0C"/>
    <w:rsid w:val="00E80FC5"/>
    <w:rsid w:val="00E81457"/>
    <w:rsid w:val="00E81A6E"/>
    <w:rsid w:val="00E81C21"/>
    <w:rsid w:val="00E81DCA"/>
    <w:rsid w:val="00E82F60"/>
    <w:rsid w:val="00E8342E"/>
    <w:rsid w:val="00E83BF0"/>
    <w:rsid w:val="00E840EB"/>
    <w:rsid w:val="00E843A0"/>
    <w:rsid w:val="00E8578C"/>
    <w:rsid w:val="00E8578E"/>
    <w:rsid w:val="00E85A2D"/>
    <w:rsid w:val="00E86511"/>
    <w:rsid w:val="00E86CEE"/>
    <w:rsid w:val="00E87247"/>
    <w:rsid w:val="00E87286"/>
    <w:rsid w:val="00E873D3"/>
    <w:rsid w:val="00E87734"/>
    <w:rsid w:val="00E87A33"/>
    <w:rsid w:val="00E87C63"/>
    <w:rsid w:val="00E87D69"/>
    <w:rsid w:val="00E90799"/>
    <w:rsid w:val="00E90842"/>
    <w:rsid w:val="00E90E69"/>
    <w:rsid w:val="00E90F6E"/>
    <w:rsid w:val="00E919BF"/>
    <w:rsid w:val="00E92470"/>
    <w:rsid w:val="00E92514"/>
    <w:rsid w:val="00E93C66"/>
    <w:rsid w:val="00E941CF"/>
    <w:rsid w:val="00E949BA"/>
    <w:rsid w:val="00E96009"/>
    <w:rsid w:val="00E96E47"/>
    <w:rsid w:val="00E97043"/>
    <w:rsid w:val="00E97076"/>
    <w:rsid w:val="00E97122"/>
    <w:rsid w:val="00E97948"/>
    <w:rsid w:val="00E97D70"/>
    <w:rsid w:val="00EA0A82"/>
    <w:rsid w:val="00EA0D70"/>
    <w:rsid w:val="00EA139B"/>
    <w:rsid w:val="00EA181D"/>
    <w:rsid w:val="00EA1C23"/>
    <w:rsid w:val="00EA1C53"/>
    <w:rsid w:val="00EA21B1"/>
    <w:rsid w:val="00EA2405"/>
    <w:rsid w:val="00EA2C49"/>
    <w:rsid w:val="00EA30D3"/>
    <w:rsid w:val="00EA3BA4"/>
    <w:rsid w:val="00EA3D14"/>
    <w:rsid w:val="00EA516A"/>
    <w:rsid w:val="00EA597F"/>
    <w:rsid w:val="00EA5B67"/>
    <w:rsid w:val="00EA5CFA"/>
    <w:rsid w:val="00EA605C"/>
    <w:rsid w:val="00EA6ABB"/>
    <w:rsid w:val="00EA6B17"/>
    <w:rsid w:val="00EA6E6E"/>
    <w:rsid w:val="00EA75EC"/>
    <w:rsid w:val="00EA788A"/>
    <w:rsid w:val="00EA7CB7"/>
    <w:rsid w:val="00EB0D61"/>
    <w:rsid w:val="00EB1147"/>
    <w:rsid w:val="00EB145E"/>
    <w:rsid w:val="00EB15F2"/>
    <w:rsid w:val="00EB17A9"/>
    <w:rsid w:val="00EB1C31"/>
    <w:rsid w:val="00EB2857"/>
    <w:rsid w:val="00EB28E8"/>
    <w:rsid w:val="00EB2AB7"/>
    <w:rsid w:val="00EB2F68"/>
    <w:rsid w:val="00EB3C44"/>
    <w:rsid w:val="00EB4382"/>
    <w:rsid w:val="00EB4F33"/>
    <w:rsid w:val="00EB50B2"/>
    <w:rsid w:val="00EB543F"/>
    <w:rsid w:val="00EB5769"/>
    <w:rsid w:val="00EB6248"/>
    <w:rsid w:val="00EB69D3"/>
    <w:rsid w:val="00EB714C"/>
    <w:rsid w:val="00EB78F7"/>
    <w:rsid w:val="00EC09FC"/>
    <w:rsid w:val="00EC0CB7"/>
    <w:rsid w:val="00EC108B"/>
    <w:rsid w:val="00EC1A83"/>
    <w:rsid w:val="00EC27DB"/>
    <w:rsid w:val="00EC280A"/>
    <w:rsid w:val="00EC29F0"/>
    <w:rsid w:val="00EC2F1C"/>
    <w:rsid w:val="00EC300C"/>
    <w:rsid w:val="00EC30BE"/>
    <w:rsid w:val="00EC3823"/>
    <w:rsid w:val="00EC3A1F"/>
    <w:rsid w:val="00EC49C7"/>
    <w:rsid w:val="00EC4D84"/>
    <w:rsid w:val="00EC50F2"/>
    <w:rsid w:val="00EC5933"/>
    <w:rsid w:val="00EC5D3A"/>
    <w:rsid w:val="00EC6105"/>
    <w:rsid w:val="00EC67A0"/>
    <w:rsid w:val="00EC6819"/>
    <w:rsid w:val="00EC681F"/>
    <w:rsid w:val="00EC6C7E"/>
    <w:rsid w:val="00EC7169"/>
    <w:rsid w:val="00EC7CF3"/>
    <w:rsid w:val="00EC7E9B"/>
    <w:rsid w:val="00ED018B"/>
    <w:rsid w:val="00ED0442"/>
    <w:rsid w:val="00ED0702"/>
    <w:rsid w:val="00ED07C5"/>
    <w:rsid w:val="00ED08A5"/>
    <w:rsid w:val="00ED0AF9"/>
    <w:rsid w:val="00ED0EC9"/>
    <w:rsid w:val="00ED1031"/>
    <w:rsid w:val="00ED107E"/>
    <w:rsid w:val="00ED111D"/>
    <w:rsid w:val="00ED1586"/>
    <w:rsid w:val="00ED1921"/>
    <w:rsid w:val="00ED2114"/>
    <w:rsid w:val="00ED2126"/>
    <w:rsid w:val="00ED23F6"/>
    <w:rsid w:val="00ED2BD7"/>
    <w:rsid w:val="00ED2DF1"/>
    <w:rsid w:val="00ED3CAA"/>
    <w:rsid w:val="00ED3CD5"/>
    <w:rsid w:val="00ED3D66"/>
    <w:rsid w:val="00ED516B"/>
    <w:rsid w:val="00ED61D0"/>
    <w:rsid w:val="00ED642A"/>
    <w:rsid w:val="00ED651E"/>
    <w:rsid w:val="00ED69D4"/>
    <w:rsid w:val="00ED7271"/>
    <w:rsid w:val="00ED751F"/>
    <w:rsid w:val="00ED7E0C"/>
    <w:rsid w:val="00EE0496"/>
    <w:rsid w:val="00EE0EA8"/>
    <w:rsid w:val="00EE127F"/>
    <w:rsid w:val="00EE1ED6"/>
    <w:rsid w:val="00EE25A5"/>
    <w:rsid w:val="00EE2801"/>
    <w:rsid w:val="00EE32F2"/>
    <w:rsid w:val="00EE3300"/>
    <w:rsid w:val="00EE33F4"/>
    <w:rsid w:val="00EE35A6"/>
    <w:rsid w:val="00EE3665"/>
    <w:rsid w:val="00EE36C3"/>
    <w:rsid w:val="00EE387E"/>
    <w:rsid w:val="00EE3C68"/>
    <w:rsid w:val="00EE3CCC"/>
    <w:rsid w:val="00EE4280"/>
    <w:rsid w:val="00EE49BC"/>
    <w:rsid w:val="00EE4DEF"/>
    <w:rsid w:val="00EE50F2"/>
    <w:rsid w:val="00EE547E"/>
    <w:rsid w:val="00EE5A59"/>
    <w:rsid w:val="00EE612F"/>
    <w:rsid w:val="00EE6308"/>
    <w:rsid w:val="00EE6336"/>
    <w:rsid w:val="00EE637F"/>
    <w:rsid w:val="00EE6533"/>
    <w:rsid w:val="00EE65CF"/>
    <w:rsid w:val="00EE66F6"/>
    <w:rsid w:val="00EE69B0"/>
    <w:rsid w:val="00EE6D70"/>
    <w:rsid w:val="00EE6D7C"/>
    <w:rsid w:val="00EE7DC4"/>
    <w:rsid w:val="00EF06F2"/>
    <w:rsid w:val="00EF0F90"/>
    <w:rsid w:val="00EF1035"/>
    <w:rsid w:val="00EF1CB4"/>
    <w:rsid w:val="00EF1FCE"/>
    <w:rsid w:val="00EF2C94"/>
    <w:rsid w:val="00EF2D39"/>
    <w:rsid w:val="00EF3F32"/>
    <w:rsid w:val="00EF48F9"/>
    <w:rsid w:val="00EF4FC0"/>
    <w:rsid w:val="00EF5149"/>
    <w:rsid w:val="00EF522C"/>
    <w:rsid w:val="00EF5940"/>
    <w:rsid w:val="00EF5BFF"/>
    <w:rsid w:val="00EF5C7D"/>
    <w:rsid w:val="00EF6624"/>
    <w:rsid w:val="00EF6AC5"/>
    <w:rsid w:val="00EF719B"/>
    <w:rsid w:val="00F00166"/>
    <w:rsid w:val="00F00434"/>
    <w:rsid w:val="00F0066D"/>
    <w:rsid w:val="00F00CCE"/>
    <w:rsid w:val="00F00E26"/>
    <w:rsid w:val="00F01E7A"/>
    <w:rsid w:val="00F02451"/>
    <w:rsid w:val="00F02EEC"/>
    <w:rsid w:val="00F03218"/>
    <w:rsid w:val="00F0346A"/>
    <w:rsid w:val="00F03A74"/>
    <w:rsid w:val="00F03BB0"/>
    <w:rsid w:val="00F03CBA"/>
    <w:rsid w:val="00F04193"/>
    <w:rsid w:val="00F04C3B"/>
    <w:rsid w:val="00F04EBC"/>
    <w:rsid w:val="00F0522B"/>
    <w:rsid w:val="00F057CF"/>
    <w:rsid w:val="00F05FA8"/>
    <w:rsid w:val="00F0623F"/>
    <w:rsid w:val="00F0638B"/>
    <w:rsid w:val="00F06573"/>
    <w:rsid w:val="00F0666E"/>
    <w:rsid w:val="00F06AF8"/>
    <w:rsid w:val="00F0727E"/>
    <w:rsid w:val="00F10023"/>
    <w:rsid w:val="00F10660"/>
    <w:rsid w:val="00F10F88"/>
    <w:rsid w:val="00F114D9"/>
    <w:rsid w:val="00F119DB"/>
    <w:rsid w:val="00F11C04"/>
    <w:rsid w:val="00F11DC6"/>
    <w:rsid w:val="00F11E66"/>
    <w:rsid w:val="00F12BF8"/>
    <w:rsid w:val="00F12E6D"/>
    <w:rsid w:val="00F12F5E"/>
    <w:rsid w:val="00F13DE3"/>
    <w:rsid w:val="00F153A8"/>
    <w:rsid w:val="00F15CD8"/>
    <w:rsid w:val="00F15ED5"/>
    <w:rsid w:val="00F15F0F"/>
    <w:rsid w:val="00F1653F"/>
    <w:rsid w:val="00F16997"/>
    <w:rsid w:val="00F16A5B"/>
    <w:rsid w:val="00F16CE7"/>
    <w:rsid w:val="00F1784A"/>
    <w:rsid w:val="00F209A6"/>
    <w:rsid w:val="00F21000"/>
    <w:rsid w:val="00F21961"/>
    <w:rsid w:val="00F229EF"/>
    <w:rsid w:val="00F22F79"/>
    <w:rsid w:val="00F233F4"/>
    <w:rsid w:val="00F23786"/>
    <w:rsid w:val="00F23C21"/>
    <w:rsid w:val="00F23F5C"/>
    <w:rsid w:val="00F24060"/>
    <w:rsid w:val="00F2407B"/>
    <w:rsid w:val="00F24575"/>
    <w:rsid w:val="00F245F1"/>
    <w:rsid w:val="00F253B4"/>
    <w:rsid w:val="00F2553D"/>
    <w:rsid w:val="00F25741"/>
    <w:rsid w:val="00F25A92"/>
    <w:rsid w:val="00F269EC"/>
    <w:rsid w:val="00F273FD"/>
    <w:rsid w:val="00F27417"/>
    <w:rsid w:val="00F27894"/>
    <w:rsid w:val="00F3033D"/>
    <w:rsid w:val="00F3056E"/>
    <w:rsid w:val="00F30776"/>
    <w:rsid w:val="00F30A7F"/>
    <w:rsid w:val="00F30B74"/>
    <w:rsid w:val="00F3194E"/>
    <w:rsid w:val="00F321CB"/>
    <w:rsid w:val="00F32424"/>
    <w:rsid w:val="00F324DC"/>
    <w:rsid w:val="00F3276D"/>
    <w:rsid w:val="00F327AF"/>
    <w:rsid w:val="00F32880"/>
    <w:rsid w:val="00F328B0"/>
    <w:rsid w:val="00F330C0"/>
    <w:rsid w:val="00F3341F"/>
    <w:rsid w:val="00F334A9"/>
    <w:rsid w:val="00F3357A"/>
    <w:rsid w:val="00F3380E"/>
    <w:rsid w:val="00F339D4"/>
    <w:rsid w:val="00F33AC4"/>
    <w:rsid w:val="00F340A0"/>
    <w:rsid w:val="00F34135"/>
    <w:rsid w:val="00F34347"/>
    <w:rsid w:val="00F34799"/>
    <w:rsid w:val="00F348D1"/>
    <w:rsid w:val="00F34903"/>
    <w:rsid w:val="00F34E51"/>
    <w:rsid w:val="00F35321"/>
    <w:rsid w:val="00F35637"/>
    <w:rsid w:val="00F358DB"/>
    <w:rsid w:val="00F35B44"/>
    <w:rsid w:val="00F36B7B"/>
    <w:rsid w:val="00F36F83"/>
    <w:rsid w:val="00F374F5"/>
    <w:rsid w:val="00F37E19"/>
    <w:rsid w:val="00F403E6"/>
    <w:rsid w:val="00F40EA0"/>
    <w:rsid w:val="00F41A89"/>
    <w:rsid w:val="00F41FD8"/>
    <w:rsid w:val="00F420E4"/>
    <w:rsid w:val="00F436AC"/>
    <w:rsid w:val="00F43BD0"/>
    <w:rsid w:val="00F44DD7"/>
    <w:rsid w:val="00F44F14"/>
    <w:rsid w:val="00F455B4"/>
    <w:rsid w:val="00F46015"/>
    <w:rsid w:val="00F462EB"/>
    <w:rsid w:val="00F464AE"/>
    <w:rsid w:val="00F4650F"/>
    <w:rsid w:val="00F4653B"/>
    <w:rsid w:val="00F46A72"/>
    <w:rsid w:val="00F46B78"/>
    <w:rsid w:val="00F478D2"/>
    <w:rsid w:val="00F478D3"/>
    <w:rsid w:val="00F47EB2"/>
    <w:rsid w:val="00F516EA"/>
    <w:rsid w:val="00F51D6D"/>
    <w:rsid w:val="00F51D9E"/>
    <w:rsid w:val="00F52FB6"/>
    <w:rsid w:val="00F5303F"/>
    <w:rsid w:val="00F54184"/>
    <w:rsid w:val="00F542AC"/>
    <w:rsid w:val="00F54411"/>
    <w:rsid w:val="00F561E6"/>
    <w:rsid w:val="00F5674F"/>
    <w:rsid w:val="00F568F1"/>
    <w:rsid w:val="00F56C6D"/>
    <w:rsid w:val="00F57158"/>
    <w:rsid w:val="00F57C22"/>
    <w:rsid w:val="00F600F3"/>
    <w:rsid w:val="00F60198"/>
    <w:rsid w:val="00F61063"/>
    <w:rsid w:val="00F61AE5"/>
    <w:rsid w:val="00F61E1C"/>
    <w:rsid w:val="00F62398"/>
    <w:rsid w:val="00F6239D"/>
    <w:rsid w:val="00F639C8"/>
    <w:rsid w:val="00F639F7"/>
    <w:rsid w:val="00F63E05"/>
    <w:rsid w:val="00F647D9"/>
    <w:rsid w:val="00F65822"/>
    <w:rsid w:val="00F65938"/>
    <w:rsid w:val="00F672B8"/>
    <w:rsid w:val="00F674CA"/>
    <w:rsid w:val="00F676C8"/>
    <w:rsid w:val="00F6794A"/>
    <w:rsid w:val="00F70702"/>
    <w:rsid w:val="00F707C2"/>
    <w:rsid w:val="00F71747"/>
    <w:rsid w:val="00F71AD9"/>
    <w:rsid w:val="00F71D63"/>
    <w:rsid w:val="00F71E7C"/>
    <w:rsid w:val="00F72438"/>
    <w:rsid w:val="00F73316"/>
    <w:rsid w:val="00F7454C"/>
    <w:rsid w:val="00F74739"/>
    <w:rsid w:val="00F74819"/>
    <w:rsid w:val="00F75FB3"/>
    <w:rsid w:val="00F76D2B"/>
    <w:rsid w:val="00F779F5"/>
    <w:rsid w:val="00F77C35"/>
    <w:rsid w:val="00F77EFB"/>
    <w:rsid w:val="00F8028C"/>
    <w:rsid w:val="00F8063B"/>
    <w:rsid w:val="00F8085D"/>
    <w:rsid w:val="00F80974"/>
    <w:rsid w:val="00F80A71"/>
    <w:rsid w:val="00F80F44"/>
    <w:rsid w:val="00F8123A"/>
    <w:rsid w:val="00F81B07"/>
    <w:rsid w:val="00F81E81"/>
    <w:rsid w:val="00F8204B"/>
    <w:rsid w:val="00F823C1"/>
    <w:rsid w:val="00F82B76"/>
    <w:rsid w:val="00F83588"/>
    <w:rsid w:val="00F835BA"/>
    <w:rsid w:val="00F84013"/>
    <w:rsid w:val="00F84924"/>
    <w:rsid w:val="00F84AE2"/>
    <w:rsid w:val="00F84EAB"/>
    <w:rsid w:val="00F84EBD"/>
    <w:rsid w:val="00F85110"/>
    <w:rsid w:val="00F85D9A"/>
    <w:rsid w:val="00F85F9B"/>
    <w:rsid w:val="00F87028"/>
    <w:rsid w:val="00F875E4"/>
    <w:rsid w:val="00F8767D"/>
    <w:rsid w:val="00F9001E"/>
    <w:rsid w:val="00F90380"/>
    <w:rsid w:val="00F90CB1"/>
    <w:rsid w:val="00F90DE0"/>
    <w:rsid w:val="00F9201C"/>
    <w:rsid w:val="00F92156"/>
    <w:rsid w:val="00F92579"/>
    <w:rsid w:val="00F92DD1"/>
    <w:rsid w:val="00F93394"/>
    <w:rsid w:val="00F939EC"/>
    <w:rsid w:val="00F94039"/>
    <w:rsid w:val="00F9403D"/>
    <w:rsid w:val="00F950E1"/>
    <w:rsid w:val="00F9585E"/>
    <w:rsid w:val="00F95F7A"/>
    <w:rsid w:val="00F96254"/>
    <w:rsid w:val="00F96363"/>
    <w:rsid w:val="00FA03B7"/>
    <w:rsid w:val="00FA0A0F"/>
    <w:rsid w:val="00FA0A7C"/>
    <w:rsid w:val="00FA1314"/>
    <w:rsid w:val="00FA1A00"/>
    <w:rsid w:val="00FA1D2C"/>
    <w:rsid w:val="00FA1E7A"/>
    <w:rsid w:val="00FA232A"/>
    <w:rsid w:val="00FA3147"/>
    <w:rsid w:val="00FA3464"/>
    <w:rsid w:val="00FA34B1"/>
    <w:rsid w:val="00FA39DB"/>
    <w:rsid w:val="00FA3D5D"/>
    <w:rsid w:val="00FA4646"/>
    <w:rsid w:val="00FA55B3"/>
    <w:rsid w:val="00FA56C1"/>
    <w:rsid w:val="00FA61DD"/>
    <w:rsid w:val="00FA69BD"/>
    <w:rsid w:val="00FB003E"/>
    <w:rsid w:val="00FB032F"/>
    <w:rsid w:val="00FB08E2"/>
    <w:rsid w:val="00FB0F5B"/>
    <w:rsid w:val="00FB1464"/>
    <w:rsid w:val="00FB256B"/>
    <w:rsid w:val="00FB27CE"/>
    <w:rsid w:val="00FB377B"/>
    <w:rsid w:val="00FB3B31"/>
    <w:rsid w:val="00FB3DB5"/>
    <w:rsid w:val="00FB4507"/>
    <w:rsid w:val="00FB48D4"/>
    <w:rsid w:val="00FB4DFD"/>
    <w:rsid w:val="00FB591F"/>
    <w:rsid w:val="00FB659C"/>
    <w:rsid w:val="00FB6C29"/>
    <w:rsid w:val="00FB6C6F"/>
    <w:rsid w:val="00FB6C8E"/>
    <w:rsid w:val="00FB6DCB"/>
    <w:rsid w:val="00FB76F2"/>
    <w:rsid w:val="00FB7C49"/>
    <w:rsid w:val="00FC1A37"/>
    <w:rsid w:val="00FC290C"/>
    <w:rsid w:val="00FC2ABC"/>
    <w:rsid w:val="00FC3661"/>
    <w:rsid w:val="00FC41F3"/>
    <w:rsid w:val="00FC484B"/>
    <w:rsid w:val="00FC4AE0"/>
    <w:rsid w:val="00FC4E37"/>
    <w:rsid w:val="00FC4F1C"/>
    <w:rsid w:val="00FC528C"/>
    <w:rsid w:val="00FC588A"/>
    <w:rsid w:val="00FC5AE7"/>
    <w:rsid w:val="00FC623B"/>
    <w:rsid w:val="00FC6981"/>
    <w:rsid w:val="00FC78E5"/>
    <w:rsid w:val="00FD08C4"/>
    <w:rsid w:val="00FD0A6A"/>
    <w:rsid w:val="00FD0F80"/>
    <w:rsid w:val="00FD1B2B"/>
    <w:rsid w:val="00FD1EBA"/>
    <w:rsid w:val="00FD29EC"/>
    <w:rsid w:val="00FD3E7E"/>
    <w:rsid w:val="00FD4F44"/>
    <w:rsid w:val="00FD50D8"/>
    <w:rsid w:val="00FD55A2"/>
    <w:rsid w:val="00FD5A98"/>
    <w:rsid w:val="00FD62BF"/>
    <w:rsid w:val="00FD6D6A"/>
    <w:rsid w:val="00FD73D3"/>
    <w:rsid w:val="00FD7A2C"/>
    <w:rsid w:val="00FD7AB8"/>
    <w:rsid w:val="00FD7CFC"/>
    <w:rsid w:val="00FE063E"/>
    <w:rsid w:val="00FE0A9A"/>
    <w:rsid w:val="00FE1AC1"/>
    <w:rsid w:val="00FE1D86"/>
    <w:rsid w:val="00FE2177"/>
    <w:rsid w:val="00FE22EE"/>
    <w:rsid w:val="00FE2821"/>
    <w:rsid w:val="00FE2C51"/>
    <w:rsid w:val="00FE32A3"/>
    <w:rsid w:val="00FE34E4"/>
    <w:rsid w:val="00FE38F2"/>
    <w:rsid w:val="00FE3D99"/>
    <w:rsid w:val="00FE3FEB"/>
    <w:rsid w:val="00FE4036"/>
    <w:rsid w:val="00FE574D"/>
    <w:rsid w:val="00FE5D3C"/>
    <w:rsid w:val="00FE76E0"/>
    <w:rsid w:val="00FE7781"/>
    <w:rsid w:val="00FE7B07"/>
    <w:rsid w:val="00FE7BF2"/>
    <w:rsid w:val="00FE7D29"/>
    <w:rsid w:val="00FE7E8A"/>
    <w:rsid w:val="00FF00A3"/>
    <w:rsid w:val="00FF093D"/>
    <w:rsid w:val="00FF144C"/>
    <w:rsid w:val="00FF1B03"/>
    <w:rsid w:val="00FF2E0C"/>
    <w:rsid w:val="00FF33E5"/>
    <w:rsid w:val="00FF380E"/>
    <w:rsid w:val="00FF3C03"/>
    <w:rsid w:val="00FF4190"/>
    <w:rsid w:val="00FF4596"/>
    <w:rsid w:val="00FF4B40"/>
    <w:rsid w:val="00FF4D54"/>
    <w:rsid w:val="00FF4FE6"/>
    <w:rsid w:val="00FF55E8"/>
    <w:rsid w:val="00FF57CF"/>
    <w:rsid w:val="00FF66E5"/>
    <w:rsid w:val="00FF6E8F"/>
    <w:rsid w:val="00FF77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strokecolor="none [3215]">
      <v:fill color="white"/>
      <v:stroke color="none [3215]"/>
      <v:textbox inset="5.85pt,.7pt,5.85pt,.7pt"/>
    </o:shapedefaults>
    <o:shapelayout v:ext="edit">
      <o:idmap v:ext="edit" data="1"/>
    </o:shapelayout>
  </w:shapeDefaults>
  <w:decimalSymbol w:val="."/>
  <w:listSeparator w:val=","/>
  <w14:docId w14:val="03010037"/>
  <w15:docId w15:val="{C422086E-6A97-4208-9B29-3FC943FB0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pPr>
        <w:spacing w:line="22" w:lineRule="auto"/>
      </w:pPr>
    </w:pPrDefault>
  </w:docDefaults>
  <w:latentStyles w:defLockedState="0" w:defUIPriority="8" w:defSemiHidden="0" w:defUnhideWhenUsed="0" w:defQFormat="0" w:count="375">
    <w:lsdException w:name="Normal" w:uiPriority="0" w:qFormat="1"/>
    <w:lsdException w:name="heading 1" w:uiPriority="3" w:qFormat="1"/>
    <w:lsdException w:name="heading 2" w:uiPriority="0" w:qFormat="1"/>
    <w:lsdException w:name="heading 3" w:uiPriority="4"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0"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iPriority="0"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iPriority="0" w:unhideWhenUsed="1"/>
    <w:lsdException w:name="Placeholder Text" w:semiHidden="1" w:uiPriority="99"/>
    <w:lsdException w:name="No Spacing" w:uiPriority="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42" w:qFormat="1"/>
    <w:lsdException w:name="Quote" w:uiPriority="37"/>
    <w:lsdException w:name="Intense Quote" w:uiPriority="38"/>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9"/>
    <w:lsdException w:name="Intense Reference" w:uiPriority="40"/>
    <w:lsdException w:name="Book Title" w:uiPriority="41"/>
    <w:lsdException w:name="Bibliography" w:semiHidden="1" w:uiPriority="45" w:unhideWhenUsed="1"/>
    <w:lsdException w:name="TOC Heading" w:semiHidden="1" w:uiPriority="47"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075B2"/>
    <w:pPr>
      <w:spacing w:line="300" w:lineRule="exact"/>
    </w:pPr>
    <w:rPr>
      <w:rFonts w:ascii="Segoe UI" w:hAnsi="Segoe UI"/>
      <w:sz w:val="21"/>
      <w:szCs w:val="24"/>
    </w:rPr>
  </w:style>
  <w:style w:type="paragraph" w:styleId="Heading1">
    <w:name w:val="heading 1"/>
    <w:basedOn w:val="Normal"/>
    <w:next w:val="Normal"/>
    <w:uiPriority w:val="3"/>
    <w:qFormat/>
    <w:rsid w:val="002445B1"/>
    <w:pPr>
      <w:spacing w:after="240" w:line="520" w:lineRule="exact"/>
      <w:outlineLvl w:val="0"/>
    </w:pPr>
    <w:rPr>
      <w:rFonts w:eastAsia="Segoe UI" w:cs="Frutiger LT Std 55 Roman"/>
      <w:b/>
      <w:bCs/>
      <w:caps/>
      <w:kern w:val="28"/>
      <w:sz w:val="36"/>
      <w:szCs w:val="36"/>
    </w:rPr>
  </w:style>
  <w:style w:type="paragraph" w:styleId="Heading2">
    <w:name w:val="heading 2"/>
    <w:basedOn w:val="Normal"/>
    <w:next w:val="Normal"/>
    <w:link w:val="Heading2Char"/>
    <w:qFormat/>
    <w:rsid w:val="008165ED"/>
    <w:pPr>
      <w:numPr>
        <w:ilvl w:val="1"/>
        <w:numId w:val="10"/>
      </w:numPr>
      <w:spacing w:after="240" w:line="400" w:lineRule="exact"/>
      <w:outlineLvl w:val="1"/>
    </w:pPr>
    <w:rPr>
      <w:rFonts w:eastAsia="Segoe UI" w:cs="Arial"/>
      <w:b/>
      <w:bCs/>
      <w:iCs/>
      <w:color w:val="4B82AD"/>
      <w:szCs w:val="28"/>
    </w:rPr>
  </w:style>
  <w:style w:type="paragraph" w:styleId="Heading3">
    <w:name w:val="heading 3"/>
    <w:basedOn w:val="Normal"/>
    <w:next w:val="Normal"/>
    <w:link w:val="Heading3Char"/>
    <w:uiPriority w:val="4"/>
    <w:qFormat/>
    <w:rsid w:val="00DF76CD"/>
    <w:pPr>
      <w:spacing w:after="240"/>
      <w:outlineLvl w:val="2"/>
    </w:pPr>
    <w:rPr>
      <w:rFonts w:cs="Arial"/>
      <w:b/>
      <w:bCs/>
      <w:sz w:val="22"/>
      <w:szCs w:val="26"/>
    </w:rPr>
  </w:style>
  <w:style w:type="paragraph" w:styleId="Heading4">
    <w:name w:val="heading 4"/>
    <w:basedOn w:val="Normal"/>
    <w:next w:val="Normal"/>
    <w:qFormat/>
    <w:rsid w:val="00223476"/>
    <w:pPr>
      <w:spacing w:after="240"/>
      <w:outlineLvl w:val="3"/>
    </w:pPr>
    <w:rPr>
      <w:b/>
      <w:bCs/>
      <w:i/>
      <w:szCs w:val="28"/>
    </w:rPr>
  </w:style>
  <w:style w:type="paragraph" w:styleId="Heading5">
    <w:name w:val="heading 5"/>
    <w:aliases w:val="App/Annex Heading 2"/>
    <w:basedOn w:val="Heading2"/>
    <w:next w:val="Normal"/>
    <w:qFormat/>
    <w:rsid w:val="00163C80"/>
    <w:pPr>
      <w:numPr>
        <w:ilvl w:val="0"/>
        <w:numId w:val="11"/>
      </w:numPr>
      <w:outlineLvl w:val="4"/>
    </w:pPr>
    <w:rPr>
      <w:szCs w:val="26"/>
    </w:rPr>
  </w:style>
  <w:style w:type="paragraph" w:styleId="Heading6">
    <w:name w:val="heading 6"/>
    <w:basedOn w:val="Normal"/>
    <w:next w:val="Normal"/>
    <w:qFormat/>
    <w:rsid w:val="00327493"/>
    <w:pPr>
      <w:outlineLvl w:val="5"/>
    </w:pPr>
    <w:rPr>
      <w:bCs/>
      <w:szCs w:val="22"/>
    </w:rPr>
  </w:style>
  <w:style w:type="paragraph" w:styleId="Heading7">
    <w:name w:val="heading 7"/>
    <w:basedOn w:val="Normal"/>
    <w:next w:val="Normal"/>
    <w:qFormat/>
    <w:rsid w:val="00327493"/>
    <w:pPr>
      <w:outlineLvl w:val="6"/>
    </w:pPr>
  </w:style>
  <w:style w:type="paragraph" w:styleId="Heading8">
    <w:name w:val="heading 8"/>
    <w:basedOn w:val="Normal"/>
    <w:next w:val="Normal"/>
    <w:qFormat/>
    <w:rsid w:val="00327493"/>
    <w:pPr>
      <w:outlineLvl w:val="7"/>
    </w:pPr>
    <w:rPr>
      <w:iCs/>
    </w:rPr>
  </w:style>
  <w:style w:type="paragraph" w:styleId="Heading9">
    <w:name w:val="heading 9"/>
    <w:basedOn w:val="Normal"/>
    <w:next w:val="Normal"/>
    <w:qFormat/>
    <w:rsid w:val="00327493"/>
    <w:pPr>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165ED"/>
    <w:rPr>
      <w:rFonts w:ascii="Segoe UI" w:eastAsia="Segoe UI" w:hAnsi="Segoe UI" w:cs="Arial"/>
      <w:b/>
      <w:bCs/>
      <w:iCs/>
      <w:color w:val="4B82AD"/>
      <w:sz w:val="21"/>
      <w:szCs w:val="28"/>
    </w:rPr>
  </w:style>
  <w:style w:type="paragraph" w:styleId="Header">
    <w:name w:val="header"/>
    <w:basedOn w:val="Normal"/>
    <w:link w:val="HeaderChar"/>
    <w:uiPriority w:val="99"/>
    <w:rsid w:val="00DA337D"/>
    <w:pPr>
      <w:tabs>
        <w:tab w:val="center" w:pos="4320"/>
        <w:tab w:val="right" w:pos="8640"/>
      </w:tabs>
    </w:pPr>
  </w:style>
  <w:style w:type="character" w:customStyle="1" w:styleId="HeaderChar">
    <w:name w:val="Header Char"/>
    <w:basedOn w:val="DefaultParagraphFont"/>
    <w:link w:val="Header"/>
    <w:uiPriority w:val="99"/>
    <w:rsid w:val="00DA337D"/>
    <w:rPr>
      <w:rFonts w:ascii="Segoe UI" w:hAnsi="Segoe UI"/>
      <w:sz w:val="21"/>
      <w:szCs w:val="24"/>
    </w:rPr>
  </w:style>
  <w:style w:type="paragraph" w:styleId="FootnoteText">
    <w:name w:val="footnote text"/>
    <w:aliases w:val="fn,single space,footnote text,FOOTNOTES,Footnote Text Char Char Char Char Char Char,stile 1,Testo_note,Testo_note1,Testo_note2,Footnote Text Char1,Footnote Text Char3 Char,Footnote Text Char2 Char Char,Footnote,Fußnote,Footnote Text qer,ft"/>
    <w:basedOn w:val="Normal"/>
    <w:link w:val="FootnoteTextChar"/>
    <w:uiPriority w:val="8"/>
    <w:qFormat/>
    <w:rsid w:val="00687AAB"/>
    <w:pPr>
      <w:spacing w:after="120" w:line="220" w:lineRule="exact"/>
    </w:pPr>
    <w:rPr>
      <w:sz w:val="18"/>
      <w:szCs w:val="20"/>
    </w:rPr>
  </w:style>
  <w:style w:type="character" w:customStyle="1" w:styleId="FootnoteTextChar">
    <w:name w:val="Footnote Text Char"/>
    <w:aliases w:val="fn Char,single space Char,footnote text Char,FOOTNOTES Char,Footnote Text Char Char Char Char Char Char Char,stile 1 Char,Testo_note Char,Testo_note1 Char,Testo_note2 Char,Footnote Text Char1 Char,Footnote Text Char3 Char Char,ft Char"/>
    <w:basedOn w:val="DefaultParagraphFont"/>
    <w:link w:val="FootnoteText"/>
    <w:uiPriority w:val="8"/>
    <w:rsid w:val="003D3B98"/>
    <w:rPr>
      <w:rFonts w:ascii="Segoe UI" w:hAnsi="Segoe UI"/>
      <w:sz w:val="18"/>
    </w:rPr>
  </w:style>
  <w:style w:type="paragraph" w:customStyle="1" w:styleId="ParagraphNumbering">
    <w:name w:val="Paragraph Numbering"/>
    <w:basedOn w:val="Normal"/>
    <w:link w:val="ParagraphNumberingChar"/>
    <w:uiPriority w:val="1"/>
    <w:qFormat/>
    <w:rsid w:val="005F6680"/>
    <w:pPr>
      <w:numPr>
        <w:numId w:val="8"/>
      </w:numPr>
      <w:spacing w:after="240"/>
    </w:pPr>
  </w:style>
  <w:style w:type="character" w:customStyle="1" w:styleId="ParagraphNumberingChar">
    <w:name w:val="Paragraph Numbering Char"/>
    <w:link w:val="ParagraphNumbering"/>
    <w:uiPriority w:val="1"/>
    <w:locked/>
    <w:rsid w:val="003D3B98"/>
    <w:rPr>
      <w:rFonts w:ascii="Segoe UI" w:hAnsi="Segoe UI"/>
      <w:sz w:val="21"/>
      <w:szCs w:val="24"/>
    </w:rPr>
  </w:style>
  <w:style w:type="paragraph" w:styleId="Footer">
    <w:name w:val="footer"/>
    <w:basedOn w:val="Normal"/>
    <w:link w:val="FooterChar"/>
    <w:uiPriority w:val="99"/>
    <w:rsid w:val="00327493"/>
    <w:pPr>
      <w:tabs>
        <w:tab w:val="center" w:pos="4320"/>
        <w:tab w:val="right" w:pos="8640"/>
      </w:tabs>
    </w:pPr>
  </w:style>
  <w:style w:type="character" w:customStyle="1" w:styleId="FooterChar">
    <w:name w:val="Footer Char"/>
    <w:basedOn w:val="DefaultParagraphFont"/>
    <w:link w:val="Footer"/>
    <w:uiPriority w:val="99"/>
    <w:rsid w:val="00D7660F"/>
    <w:rPr>
      <w:sz w:val="24"/>
      <w:szCs w:val="24"/>
    </w:rPr>
  </w:style>
  <w:style w:type="character" w:styleId="FootnoteReference">
    <w:name w:val="footnote reference"/>
    <w:aliases w:val="fr,Footnote Reference Number,Footnote Reference_LVL6,Footnote Reference_LVL61,Footnote Reference_LVL62,Footnote Reference_LVL63,Footnote Reference_LVL64,SUPERS,EN Footnote Reference,number,ftref,Rabbani Footnote,Ref,de nota al pie"/>
    <w:basedOn w:val="DefaultParagraphFont"/>
    <w:uiPriority w:val="99"/>
    <w:rsid w:val="00327493"/>
    <w:rPr>
      <w:sz w:val="20"/>
      <w:vertAlign w:val="superscript"/>
    </w:rPr>
  </w:style>
  <w:style w:type="paragraph" w:customStyle="1" w:styleId="Appendix">
    <w:name w:val="Appendix"/>
    <w:basedOn w:val="Normal"/>
    <w:rsid w:val="00327493"/>
    <w:pPr>
      <w:jc w:val="center"/>
    </w:pPr>
    <w:rPr>
      <w:b/>
    </w:rPr>
  </w:style>
  <w:style w:type="paragraph" w:styleId="ListBullet">
    <w:name w:val="List Bullet"/>
    <w:aliases w:val="List Bullet Char1,List Bullet Char Char,List Bullet Char1 Char Char,List Bullet Char Char1 Char Char,List Bullet Char2 Char Char Char Char,List Bullet Char1 Char Char Char Char Char,List Bullet Char Char Char Char Char Char Char,List Bullet "/>
    <w:basedOn w:val="Normal"/>
    <w:uiPriority w:val="2"/>
    <w:qFormat/>
    <w:rsid w:val="005F6680"/>
    <w:pPr>
      <w:numPr>
        <w:numId w:val="3"/>
      </w:numPr>
      <w:spacing w:after="240"/>
    </w:pPr>
  </w:style>
  <w:style w:type="paragraph" w:styleId="TOC1">
    <w:name w:val="toc 1"/>
    <w:basedOn w:val="Normal"/>
    <w:next w:val="Normal"/>
    <w:autoRedefine/>
    <w:uiPriority w:val="39"/>
    <w:rsid w:val="00327493"/>
    <w:pPr>
      <w:tabs>
        <w:tab w:val="right" w:leader="underscore" w:pos="9000"/>
      </w:tabs>
      <w:spacing w:before="240" w:line="240" w:lineRule="auto"/>
    </w:pPr>
    <w:rPr>
      <w:rFonts w:cs="Segoe UI"/>
      <w:b/>
      <w:caps/>
      <w:color w:val="4B82AD"/>
    </w:rPr>
  </w:style>
  <w:style w:type="paragraph" w:styleId="TOC2">
    <w:name w:val="toc 2"/>
    <w:basedOn w:val="Normal"/>
    <w:next w:val="Normal"/>
    <w:autoRedefine/>
    <w:uiPriority w:val="39"/>
    <w:rsid w:val="00327493"/>
    <w:pPr>
      <w:tabs>
        <w:tab w:val="right" w:leader="underscore" w:pos="9000"/>
      </w:tabs>
      <w:spacing w:line="240" w:lineRule="auto"/>
    </w:pPr>
    <w:rPr>
      <w:rFonts w:cs="Segoe UI"/>
      <w:color w:val="4B82AD"/>
    </w:rPr>
  </w:style>
  <w:style w:type="paragraph" w:styleId="TOC3">
    <w:name w:val="toc 3"/>
    <w:basedOn w:val="Normal"/>
    <w:next w:val="Normal"/>
    <w:autoRedefine/>
    <w:uiPriority w:val="39"/>
    <w:rsid w:val="00327493"/>
    <w:pPr>
      <w:tabs>
        <w:tab w:val="right" w:leader="underscore" w:pos="9000"/>
      </w:tabs>
      <w:spacing w:line="240" w:lineRule="auto"/>
      <w:ind w:left="1440"/>
    </w:pPr>
  </w:style>
  <w:style w:type="paragraph" w:styleId="TOC4">
    <w:name w:val="toc 4"/>
    <w:basedOn w:val="Normal"/>
    <w:next w:val="Normal"/>
    <w:uiPriority w:val="8"/>
    <w:rsid w:val="00327493"/>
    <w:pPr>
      <w:ind w:left="720"/>
    </w:pPr>
  </w:style>
  <w:style w:type="paragraph" w:styleId="TOC5">
    <w:name w:val="toc 5"/>
    <w:basedOn w:val="Normal"/>
    <w:next w:val="Normal"/>
    <w:uiPriority w:val="8"/>
    <w:rsid w:val="00327493"/>
    <w:pPr>
      <w:ind w:left="960"/>
    </w:pPr>
  </w:style>
  <w:style w:type="paragraph" w:styleId="TOC6">
    <w:name w:val="toc 6"/>
    <w:basedOn w:val="Normal"/>
    <w:next w:val="Normal"/>
    <w:uiPriority w:val="8"/>
    <w:rsid w:val="00327493"/>
    <w:pPr>
      <w:ind w:left="1200"/>
    </w:pPr>
  </w:style>
  <w:style w:type="paragraph" w:styleId="TOC7">
    <w:name w:val="toc 7"/>
    <w:basedOn w:val="Normal"/>
    <w:next w:val="Normal"/>
    <w:uiPriority w:val="8"/>
    <w:rsid w:val="00327493"/>
    <w:pPr>
      <w:ind w:left="1440"/>
    </w:pPr>
  </w:style>
  <w:style w:type="paragraph" w:styleId="TOC8">
    <w:name w:val="toc 8"/>
    <w:basedOn w:val="Normal"/>
    <w:next w:val="Normal"/>
    <w:uiPriority w:val="8"/>
    <w:rsid w:val="00327493"/>
    <w:pPr>
      <w:ind w:left="1680"/>
    </w:pPr>
  </w:style>
  <w:style w:type="paragraph" w:styleId="TOC9">
    <w:name w:val="toc 9"/>
    <w:basedOn w:val="Normal"/>
    <w:next w:val="Normal"/>
    <w:uiPriority w:val="8"/>
    <w:rsid w:val="00327493"/>
    <w:pPr>
      <w:ind w:left="1920"/>
    </w:pPr>
  </w:style>
  <w:style w:type="paragraph" w:styleId="Index1">
    <w:name w:val="index 1"/>
    <w:basedOn w:val="Normal"/>
    <w:next w:val="Normal"/>
    <w:uiPriority w:val="8"/>
    <w:rsid w:val="00327493"/>
    <w:pPr>
      <w:ind w:left="240" w:hanging="240"/>
    </w:pPr>
  </w:style>
  <w:style w:type="paragraph" w:styleId="Index2">
    <w:name w:val="index 2"/>
    <w:basedOn w:val="Normal"/>
    <w:next w:val="Normal"/>
    <w:uiPriority w:val="8"/>
    <w:rsid w:val="00327493"/>
    <w:pPr>
      <w:ind w:left="480" w:hanging="240"/>
    </w:pPr>
  </w:style>
  <w:style w:type="paragraph" w:styleId="Index3">
    <w:name w:val="index 3"/>
    <w:basedOn w:val="Normal"/>
    <w:next w:val="Normal"/>
    <w:uiPriority w:val="8"/>
    <w:rsid w:val="00327493"/>
    <w:pPr>
      <w:ind w:left="720" w:hanging="240"/>
    </w:pPr>
  </w:style>
  <w:style w:type="paragraph" w:styleId="Index4">
    <w:name w:val="index 4"/>
    <w:basedOn w:val="Normal"/>
    <w:next w:val="Normal"/>
    <w:uiPriority w:val="8"/>
    <w:rsid w:val="00327493"/>
    <w:pPr>
      <w:ind w:left="960" w:hanging="240"/>
    </w:pPr>
  </w:style>
  <w:style w:type="paragraph" w:styleId="Index5">
    <w:name w:val="index 5"/>
    <w:basedOn w:val="Normal"/>
    <w:next w:val="Normal"/>
    <w:uiPriority w:val="8"/>
    <w:rsid w:val="00327493"/>
    <w:pPr>
      <w:ind w:left="1200" w:hanging="240"/>
    </w:pPr>
  </w:style>
  <w:style w:type="paragraph" w:styleId="Index6">
    <w:name w:val="index 6"/>
    <w:basedOn w:val="Normal"/>
    <w:next w:val="Normal"/>
    <w:uiPriority w:val="8"/>
    <w:rsid w:val="00327493"/>
    <w:pPr>
      <w:ind w:left="1440" w:hanging="240"/>
    </w:pPr>
  </w:style>
  <w:style w:type="paragraph" w:styleId="Index7">
    <w:name w:val="index 7"/>
    <w:basedOn w:val="Normal"/>
    <w:next w:val="Normal"/>
    <w:uiPriority w:val="8"/>
    <w:rsid w:val="00327493"/>
    <w:pPr>
      <w:ind w:left="1680" w:hanging="240"/>
    </w:pPr>
  </w:style>
  <w:style w:type="paragraph" w:styleId="Index8">
    <w:name w:val="index 8"/>
    <w:basedOn w:val="Normal"/>
    <w:next w:val="Normal"/>
    <w:uiPriority w:val="8"/>
    <w:rsid w:val="00327493"/>
    <w:pPr>
      <w:ind w:left="1920" w:hanging="240"/>
    </w:pPr>
  </w:style>
  <w:style w:type="paragraph" w:styleId="Index9">
    <w:name w:val="index 9"/>
    <w:basedOn w:val="Normal"/>
    <w:next w:val="Normal"/>
    <w:uiPriority w:val="8"/>
    <w:rsid w:val="00327493"/>
    <w:pPr>
      <w:ind w:left="2160" w:hanging="240"/>
    </w:pPr>
  </w:style>
  <w:style w:type="paragraph" w:styleId="ListBullet2">
    <w:name w:val="List Bullet 2"/>
    <w:basedOn w:val="Normal"/>
    <w:uiPriority w:val="8"/>
    <w:rsid w:val="00327493"/>
    <w:pPr>
      <w:numPr>
        <w:numId w:val="4"/>
      </w:numPr>
    </w:pPr>
  </w:style>
  <w:style w:type="paragraph" w:styleId="ListBullet3">
    <w:name w:val="List Bullet 3"/>
    <w:basedOn w:val="Normal"/>
    <w:uiPriority w:val="8"/>
    <w:rsid w:val="00327493"/>
    <w:pPr>
      <w:numPr>
        <w:numId w:val="5"/>
      </w:numPr>
    </w:pPr>
  </w:style>
  <w:style w:type="paragraph" w:styleId="ListBullet4">
    <w:name w:val="List Bullet 4"/>
    <w:basedOn w:val="Normal"/>
    <w:uiPriority w:val="8"/>
    <w:rsid w:val="00327493"/>
    <w:pPr>
      <w:numPr>
        <w:numId w:val="6"/>
      </w:numPr>
    </w:pPr>
  </w:style>
  <w:style w:type="paragraph" w:styleId="ListBullet5">
    <w:name w:val="List Bullet 5"/>
    <w:basedOn w:val="Normal"/>
    <w:uiPriority w:val="8"/>
    <w:rsid w:val="00327493"/>
    <w:pPr>
      <w:numPr>
        <w:numId w:val="7"/>
      </w:numPr>
    </w:pPr>
  </w:style>
  <w:style w:type="paragraph" w:styleId="Title">
    <w:name w:val="Title"/>
    <w:rsid w:val="00687AAB"/>
    <w:pPr>
      <w:ind w:left="720" w:right="660"/>
    </w:pPr>
    <w:rPr>
      <w:rFonts w:ascii="Segoe UI" w:hAnsi="Segoe UI" w:cs="Segoe UI"/>
      <w:b/>
      <w:bCs/>
      <w:caps/>
      <w:sz w:val="60"/>
      <w:szCs w:val="52"/>
    </w:rPr>
  </w:style>
  <w:style w:type="paragraph" w:customStyle="1" w:styleId="Indent">
    <w:name w:val="Indent"/>
    <w:basedOn w:val="Normal"/>
    <w:rsid w:val="00327493"/>
    <w:pPr>
      <w:ind w:left="720" w:hanging="720"/>
    </w:pPr>
  </w:style>
  <w:style w:type="paragraph" w:customStyle="1" w:styleId="AnnexAppendixTitle">
    <w:name w:val="Annex/Appendix Title"/>
    <w:next w:val="Normal"/>
    <w:uiPriority w:val="5"/>
    <w:qFormat/>
    <w:rsid w:val="009362F4"/>
    <w:pPr>
      <w:spacing w:after="240" w:line="400" w:lineRule="exact"/>
      <w:jc w:val="center"/>
    </w:pPr>
    <w:rPr>
      <w:rFonts w:ascii="Segoe UI" w:hAnsi="Segoe UI"/>
      <w:b/>
      <w:color w:val="4B82AD"/>
      <w:sz w:val="30"/>
      <w:szCs w:val="24"/>
    </w:rPr>
  </w:style>
  <w:style w:type="paragraph" w:styleId="ListParagraph">
    <w:name w:val="List Paragraph"/>
    <w:basedOn w:val="Normal"/>
    <w:link w:val="ListParagraphChar"/>
    <w:uiPriority w:val="42"/>
    <w:qFormat/>
    <w:rsid w:val="005E43E2"/>
    <w:pPr>
      <w:ind w:left="720"/>
      <w:contextualSpacing/>
    </w:pPr>
  </w:style>
  <w:style w:type="paragraph" w:styleId="BodyText">
    <w:name w:val="Body Text"/>
    <w:basedOn w:val="Normal"/>
    <w:link w:val="BodyTextChar"/>
    <w:uiPriority w:val="8"/>
    <w:rsid w:val="00A9049F"/>
    <w:pPr>
      <w:spacing w:after="120"/>
    </w:pPr>
  </w:style>
  <w:style w:type="character" w:customStyle="1" w:styleId="BodyTextChar">
    <w:name w:val="Body Text Char"/>
    <w:basedOn w:val="DefaultParagraphFont"/>
    <w:link w:val="BodyText"/>
    <w:uiPriority w:val="8"/>
    <w:rsid w:val="00A9049F"/>
    <w:rPr>
      <w:sz w:val="24"/>
      <w:szCs w:val="24"/>
    </w:rPr>
  </w:style>
  <w:style w:type="paragraph" w:styleId="ListNumber">
    <w:name w:val="List Number"/>
    <w:basedOn w:val="Normal"/>
    <w:uiPriority w:val="8"/>
    <w:rsid w:val="00C410E7"/>
    <w:pPr>
      <w:contextualSpacing/>
    </w:pPr>
  </w:style>
  <w:style w:type="paragraph" w:styleId="BalloonText">
    <w:name w:val="Balloon Text"/>
    <w:basedOn w:val="Normal"/>
    <w:link w:val="BalloonTextChar"/>
    <w:rsid w:val="00C70C75"/>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rsid w:val="00C70C75"/>
    <w:rPr>
      <w:rFonts w:asciiTheme="majorHAnsi" w:eastAsiaTheme="majorEastAsia" w:hAnsiTheme="majorHAnsi" w:cstheme="majorBidi"/>
      <w:sz w:val="16"/>
      <w:szCs w:val="16"/>
    </w:rPr>
  </w:style>
  <w:style w:type="table" w:styleId="TableGrid">
    <w:name w:val="Table Grid"/>
    <w:basedOn w:val="TableNormal"/>
    <w:rsid w:val="009B241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rsid w:val="00BF5951"/>
  </w:style>
  <w:style w:type="paragraph" w:customStyle="1" w:styleId="SectionSummary">
    <w:name w:val="Section Summary"/>
    <w:basedOn w:val="Normal"/>
    <w:qFormat/>
    <w:rsid w:val="00223476"/>
    <w:pPr>
      <w:spacing w:after="240"/>
      <w:ind w:left="720" w:right="475"/>
    </w:pPr>
    <w:rPr>
      <w:i/>
      <w:szCs w:val="20"/>
    </w:rPr>
  </w:style>
  <w:style w:type="paragraph" w:customStyle="1" w:styleId="BoxText">
    <w:name w:val="Box Text"/>
    <w:basedOn w:val="Normal"/>
    <w:uiPriority w:val="3"/>
    <w:qFormat/>
    <w:rsid w:val="0022112F"/>
    <w:pPr>
      <w:spacing w:after="120" w:line="240" w:lineRule="auto"/>
    </w:pPr>
    <w:rPr>
      <w:rFonts w:cs="Segoe UI"/>
      <w:sz w:val="19"/>
    </w:rPr>
  </w:style>
  <w:style w:type="paragraph" w:customStyle="1" w:styleId="BoxBullet">
    <w:name w:val="Box Bullet"/>
    <w:basedOn w:val="Normal"/>
    <w:uiPriority w:val="2"/>
    <w:qFormat/>
    <w:rsid w:val="00D1007B"/>
    <w:pPr>
      <w:numPr>
        <w:numId w:val="9"/>
      </w:numPr>
      <w:spacing w:after="120" w:line="240" w:lineRule="auto"/>
    </w:pPr>
    <w:rPr>
      <w:rFonts w:cs="Segoe UI"/>
      <w:sz w:val="19"/>
      <w:szCs w:val="20"/>
    </w:rPr>
  </w:style>
  <w:style w:type="paragraph" w:styleId="EndnoteText">
    <w:name w:val="endnote text"/>
    <w:basedOn w:val="Normal"/>
    <w:link w:val="EndnoteTextChar"/>
    <w:uiPriority w:val="8"/>
    <w:rsid w:val="00687AAB"/>
    <w:pPr>
      <w:spacing w:after="120"/>
    </w:pPr>
    <w:rPr>
      <w:szCs w:val="20"/>
    </w:rPr>
  </w:style>
  <w:style w:type="character" w:customStyle="1" w:styleId="EndnoteTextChar">
    <w:name w:val="Endnote Text Char"/>
    <w:basedOn w:val="DefaultParagraphFont"/>
    <w:link w:val="EndnoteText"/>
    <w:uiPriority w:val="8"/>
    <w:rsid w:val="00687AAB"/>
    <w:rPr>
      <w:rFonts w:ascii="Segoe UI" w:hAnsi="Segoe UI"/>
      <w:sz w:val="21"/>
    </w:rPr>
  </w:style>
  <w:style w:type="paragraph" w:customStyle="1" w:styleId="SubTitle">
    <w:name w:val="Sub Title"/>
    <w:uiPriority w:val="8"/>
    <w:rsid w:val="003E4056"/>
    <w:pPr>
      <w:spacing w:line="240" w:lineRule="auto"/>
      <w:ind w:left="720"/>
    </w:pPr>
    <w:rPr>
      <w:rFonts w:ascii="Segoe UI" w:hAnsi="Segoe UI" w:cs="Segoe UI"/>
      <w:b/>
      <w:bCs/>
      <w:color w:val="808080" w:themeColor="background1" w:themeShade="80"/>
      <w:sz w:val="29"/>
      <w:szCs w:val="29"/>
      <w:lang w:eastAsia="ja-JP" w:bidi="ml-IN"/>
    </w:rPr>
  </w:style>
  <w:style w:type="paragraph" w:customStyle="1" w:styleId="KeyIssues">
    <w:name w:val="Key Issues"/>
    <w:uiPriority w:val="8"/>
    <w:rsid w:val="00687AAB"/>
    <w:pPr>
      <w:tabs>
        <w:tab w:val="left" w:pos="-1080"/>
        <w:tab w:val="left" w:pos="-360"/>
        <w:tab w:val="left" w:pos="270"/>
        <w:tab w:val="left" w:pos="450"/>
        <w:tab w:val="left" w:pos="9000"/>
      </w:tabs>
      <w:spacing w:line="240" w:lineRule="auto"/>
      <w:ind w:left="720"/>
    </w:pPr>
    <w:rPr>
      <w:rFonts w:ascii="Segoe UI" w:hAnsi="Segoe UI" w:cs="Segoe UI"/>
      <w:b/>
      <w:color w:val="000000" w:themeColor="text1"/>
      <w:sz w:val="36"/>
      <w:szCs w:val="36"/>
    </w:rPr>
  </w:style>
  <w:style w:type="paragraph" w:customStyle="1" w:styleId="AppAnnexHeading1">
    <w:name w:val="App/Annex Heading 1"/>
    <w:next w:val="Normal"/>
    <w:uiPriority w:val="5"/>
    <w:qFormat/>
    <w:rsid w:val="00163C80"/>
    <w:pPr>
      <w:spacing w:after="240" w:line="520" w:lineRule="exact"/>
    </w:pPr>
    <w:rPr>
      <w:rFonts w:ascii="Segoe UI" w:hAnsi="Segoe UI"/>
      <w:b/>
      <w:color w:val="000000" w:themeColor="text1"/>
      <w:sz w:val="28"/>
      <w:szCs w:val="28"/>
    </w:rPr>
  </w:style>
  <w:style w:type="paragraph" w:customStyle="1" w:styleId="AnnAppListBullets">
    <w:name w:val="Ann/App List Bullets"/>
    <w:uiPriority w:val="7"/>
    <w:qFormat/>
    <w:rsid w:val="00487130"/>
    <w:pPr>
      <w:numPr>
        <w:numId w:val="12"/>
      </w:numPr>
      <w:spacing w:after="240" w:line="240" w:lineRule="auto"/>
      <w:ind w:left="360"/>
    </w:pPr>
    <w:rPr>
      <w:rFonts w:ascii="Segoe UI" w:hAnsi="Segoe UI"/>
      <w:sz w:val="21"/>
      <w:szCs w:val="24"/>
    </w:rPr>
  </w:style>
  <w:style w:type="paragraph" w:customStyle="1" w:styleId="AnnAppParagraphNumbering">
    <w:name w:val="Ann/App Paragraph Numbering"/>
    <w:uiPriority w:val="6"/>
    <w:qFormat/>
    <w:rsid w:val="00C85F5C"/>
    <w:pPr>
      <w:numPr>
        <w:numId w:val="13"/>
      </w:numPr>
      <w:spacing w:after="240" w:line="240" w:lineRule="auto"/>
      <w:ind w:left="0" w:firstLine="0"/>
    </w:pPr>
    <w:rPr>
      <w:rFonts w:ascii="Segoe UI" w:hAnsi="Segoe UI" w:cs="Segoe UI"/>
      <w:sz w:val="21"/>
      <w:szCs w:val="24"/>
    </w:rPr>
  </w:style>
  <w:style w:type="paragraph" w:styleId="Caption">
    <w:name w:val="caption"/>
    <w:basedOn w:val="Normal"/>
    <w:next w:val="Normal"/>
    <w:qFormat/>
    <w:rsid w:val="003D3B98"/>
    <w:pPr>
      <w:spacing w:before="120" w:after="120" w:line="240" w:lineRule="auto"/>
    </w:pPr>
    <w:rPr>
      <w:rFonts w:ascii="Times New Roman" w:eastAsia="Times New Roman" w:hAnsi="Times New Roman"/>
      <w:sz w:val="24"/>
      <w:szCs w:val="20"/>
    </w:rPr>
  </w:style>
  <w:style w:type="character" w:styleId="Hyperlink">
    <w:name w:val="Hyperlink"/>
    <w:basedOn w:val="DefaultParagraphFont"/>
    <w:uiPriority w:val="99"/>
    <w:rsid w:val="003D3B98"/>
    <w:rPr>
      <w:color w:val="0000FF" w:themeColor="hyperlink"/>
      <w:u w:val="single"/>
    </w:rPr>
  </w:style>
  <w:style w:type="character" w:styleId="CommentReference">
    <w:name w:val="annotation reference"/>
    <w:basedOn w:val="DefaultParagraphFont"/>
    <w:uiPriority w:val="8"/>
    <w:rsid w:val="003D3B98"/>
    <w:rPr>
      <w:sz w:val="16"/>
      <w:szCs w:val="16"/>
    </w:rPr>
  </w:style>
  <w:style w:type="paragraph" w:styleId="CommentText">
    <w:name w:val="annotation text"/>
    <w:basedOn w:val="Normal"/>
    <w:link w:val="CommentTextChar"/>
    <w:uiPriority w:val="8"/>
    <w:rsid w:val="003D3B98"/>
    <w:pPr>
      <w:spacing w:line="240" w:lineRule="auto"/>
    </w:pPr>
    <w:rPr>
      <w:rFonts w:ascii="Times New Roman" w:eastAsia="Times New Roman" w:hAnsi="Times New Roman"/>
      <w:sz w:val="20"/>
      <w:szCs w:val="20"/>
    </w:rPr>
  </w:style>
  <w:style w:type="character" w:customStyle="1" w:styleId="CommentTextChar">
    <w:name w:val="Comment Text Char"/>
    <w:basedOn w:val="DefaultParagraphFont"/>
    <w:link w:val="CommentText"/>
    <w:uiPriority w:val="8"/>
    <w:rsid w:val="003D3B98"/>
    <w:rPr>
      <w:rFonts w:eastAsia="Times New Roman"/>
    </w:rPr>
  </w:style>
  <w:style w:type="paragraph" w:styleId="CommentSubject">
    <w:name w:val="annotation subject"/>
    <w:basedOn w:val="CommentText"/>
    <w:next w:val="CommentText"/>
    <w:link w:val="CommentSubjectChar"/>
    <w:rsid w:val="003D3B98"/>
    <w:rPr>
      <w:b/>
      <w:bCs/>
    </w:rPr>
  </w:style>
  <w:style w:type="character" w:customStyle="1" w:styleId="CommentSubjectChar">
    <w:name w:val="Comment Subject Char"/>
    <w:basedOn w:val="CommentTextChar"/>
    <w:link w:val="CommentSubject"/>
    <w:rsid w:val="003D3B98"/>
    <w:rPr>
      <w:rFonts w:eastAsia="Times New Roman"/>
      <w:b/>
      <w:bCs/>
    </w:rPr>
  </w:style>
  <w:style w:type="character" w:styleId="FollowedHyperlink">
    <w:name w:val="FollowedHyperlink"/>
    <w:basedOn w:val="DefaultParagraphFont"/>
    <w:rsid w:val="003D3B98"/>
    <w:rPr>
      <w:color w:val="800080" w:themeColor="followedHyperlink"/>
      <w:u w:val="single"/>
    </w:rPr>
  </w:style>
  <w:style w:type="paragraph" w:styleId="NormalWeb">
    <w:name w:val="Normal (Web)"/>
    <w:basedOn w:val="Normal"/>
    <w:uiPriority w:val="99"/>
    <w:unhideWhenUsed/>
    <w:rsid w:val="003D3B98"/>
    <w:pPr>
      <w:spacing w:before="100" w:beforeAutospacing="1" w:after="100" w:afterAutospacing="1" w:line="240" w:lineRule="auto"/>
    </w:pPr>
    <w:rPr>
      <w:rFonts w:ascii="Times New Roman" w:eastAsiaTheme="minorEastAsia" w:hAnsi="Times New Roman"/>
      <w:sz w:val="24"/>
      <w:lang w:eastAsia="ja-JP"/>
    </w:rPr>
  </w:style>
  <w:style w:type="character" w:styleId="IntenseEmphasis">
    <w:name w:val="Intense Emphasis"/>
    <w:basedOn w:val="DefaultParagraphFont"/>
    <w:uiPriority w:val="21"/>
    <w:qFormat/>
    <w:rsid w:val="003D3B98"/>
    <w:rPr>
      <w:i/>
      <w:iCs/>
      <w:color w:val="4F81BD" w:themeColor="accent1"/>
    </w:rPr>
  </w:style>
  <w:style w:type="character" w:styleId="SubtleEmphasis">
    <w:name w:val="Subtle Emphasis"/>
    <w:basedOn w:val="DefaultParagraphFont"/>
    <w:uiPriority w:val="19"/>
    <w:qFormat/>
    <w:rsid w:val="003D3B98"/>
    <w:rPr>
      <w:i/>
      <w:iCs/>
      <w:color w:val="404040" w:themeColor="text1" w:themeTint="BF"/>
    </w:rPr>
  </w:style>
  <w:style w:type="character" w:customStyle="1" w:styleId="Heading3Char">
    <w:name w:val="Heading 3 Char"/>
    <w:basedOn w:val="DefaultParagraphFont"/>
    <w:link w:val="Heading3"/>
    <w:uiPriority w:val="4"/>
    <w:rsid w:val="00971BFC"/>
    <w:rPr>
      <w:rFonts w:ascii="Segoe UI" w:hAnsi="Segoe UI" w:cs="Arial"/>
      <w:b/>
      <w:bCs/>
      <w:sz w:val="22"/>
      <w:szCs w:val="26"/>
    </w:rPr>
  </w:style>
  <w:style w:type="character" w:customStyle="1" w:styleId="ListParagraphChar">
    <w:name w:val="List Paragraph Char"/>
    <w:basedOn w:val="DefaultParagraphFont"/>
    <w:link w:val="ListParagraph"/>
    <w:uiPriority w:val="42"/>
    <w:rsid w:val="008733A4"/>
    <w:rPr>
      <w:rFonts w:ascii="Segoe UI" w:hAnsi="Segoe UI"/>
      <w:sz w:val="21"/>
      <w:szCs w:val="24"/>
    </w:rPr>
  </w:style>
  <w:style w:type="paragraph" w:styleId="Revision">
    <w:name w:val="Revision"/>
    <w:hidden/>
    <w:uiPriority w:val="99"/>
    <w:semiHidden/>
    <w:rsid w:val="00161A11"/>
    <w:pPr>
      <w:spacing w:line="240" w:lineRule="auto"/>
    </w:pPr>
    <w:rPr>
      <w:rFonts w:ascii="Segoe UI" w:hAnsi="Segoe UI"/>
      <w:sz w:val="21"/>
      <w:szCs w:val="24"/>
    </w:rPr>
  </w:style>
  <w:style w:type="character" w:styleId="HTMLCite">
    <w:name w:val="HTML Cite"/>
    <w:basedOn w:val="DefaultParagraphFont"/>
    <w:uiPriority w:val="99"/>
    <w:unhideWhenUsed/>
    <w:rsid w:val="00FE4036"/>
    <w:rPr>
      <w:i/>
      <w:iCs/>
    </w:rPr>
  </w:style>
  <w:style w:type="paragraph" w:styleId="PlainText">
    <w:name w:val="Plain Text"/>
    <w:basedOn w:val="Normal"/>
    <w:link w:val="PlainTextChar"/>
    <w:uiPriority w:val="99"/>
    <w:semiHidden/>
    <w:unhideWhenUsed/>
    <w:rsid w:val="002509E1"/>
    <w:pPr>
      <w:spacing w:line="240" w:lineRule="auto"/>
    </w:pPr>
    <w:rPr>
      <w:rFonts w:ascii="Consolas" w:eastAsiaTheme="minorHAnsi" w:hAnsi="Consolas" w:cstheme="minorBidi"/>
      <w:szCs w:val="21"/>
    </w:rPr>
  </w:style>
  <w:style w:type="character" w:customStyle="1" w:styleId="PlainTextChar">
    <w:name w:val="Plain Text Char"/>
    <w:basedOn w:val="DefaultParagraphFont"/>
    <w:link w:val="PlainText"/>
    <w:uiPriority w:val="99"/>
    <w:semiHidden/>
    <w:rsid w:val="002509E1"/>
    <w:rPr>
      <w:rFonts w:ascii="Consolas" w:eastAsiaTheme="minorHAnsi" w:hAnsi="Consolas" w:cstheme="minorBidi"/>
      <w:sz w:val="21"/>
      <w:szCs w:val="21"/>
    </w:rPr>
  </w:style>
  <w:style w:type="paragraph" w:customStyle="1" w:styleId="Normal2">
    <w:name w:val="Normal2"/>
    <w:basedOn w:val="Normal"/>
    <w:rsid w:val="00DF09B9"/>
    <w:pPr>
      <w:spacing w:line="264" w:lineRule="auto"/>
    </w:pPr>
    <w:rPr>
      <w:rFonts w:ascii="Times New Roman" w:eastAsiaTheme="minorHAnsi" w:hAnsi="Times New Roman"/>
      <w:sz w:val="24"/>
    </w:rPr>
  </w:style>
  <w:style w:type="paragraph" w:customStyle="1" w:styleId="Default">
    <w:name w:val="Default"/>
    <w:rsid w:val="008D764C"/>
    <w:pPr>
      <w:autoSpaceDE w:val="0"/>
      <w:autoSpaceDN w:val="0"/>
      <w:adjustRightInd w:val="0"/>
      <w:spacing w:line="240" w:lineRule="auto"/>
    </w:pPr>
    <w:rPr>
      <w:color w:val="000000"/>
      <w:sz w:val="24"/>
      <w:szCs w:val="24"/>
    </w:rPr>
  </w:style>
  <w:style w:type="paragraph" w:styleId="TableofFigures">
    <w:name w:val="table of figures"/>
    <w:basedOn w:val="Normal"/>
    <w:next w:val="Normal"/>
    <w:uiPriority w:val="99"/>
    <w:unhideWhenUsed/>
    <w:rsid w:val="0011205B"/>
    <w:pPr>
      <w:tabs>
        <w:tab w:val="right" w:leader="underscore" w:pos="9000"/>
      </w:tabs>
    </w:pPr>
    <w:rPr>
      <w:rFonts w:cs="Segoe UI"/>
      <w:color w:val="4B82AD"/>
    </w:rPr>
  </w:style>
  <w:style w:type="paragraph" w:styleId="DocumentMap">
    <w:name w:val="Document Map"/>
    <w:basedOn w:val="Normal"/>
    <w:link w:val="DocumentMapChar"/>
    <w:uiPriority w:val="8"/>
    <w:semiHidden/>
    <w:unhideWhenUsed/>
    <w:rsid w:val="00B43A2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8"/>
    <w:semiHidden/>
    <w:rsid w:val="00B43A27"/>
    <w:rPr>
      <w:rFonts w:ascii="Tahoma" w:hAnsi="Tahoma" w:cs="Tahoma"/>
      <w:sz w:val="16"/>
      <w:szCs w:val="16"/>
    </w:rPr>
  </w:style>
  <w:style w:type="paragraph" w:customStyle="1" w:styleId="selectionshareable">
    <w:name w:val="selectionshareable"/>
    <w:basedOn w:val="Normal"/>
    <w:rsid w:val="00CF4609"/>
    <w:pPr>
      <w:spacing w:before="100" w:beforeAutospacing="1" w:after="100" w:afterAutospacing="1" w:line="240" w:lineRule="auto"/>
    </w:pPr>
    <w:rPr>
      <w:rFonts w:ascii="Times New Roman" w:eastAsia="Times New Roman" w:hAnsi="Times New Roman"/>
      <w:sz w:val="24"/>
    </w:rPr>
  </w:style>
  <w:style w:type="character" w:styleId="Strong">
    <w:name w:val="Strong"/>
    <w:basedOn w:val="DefaultParagraphFont"/>
    <w:uiPriority w:val="22"/>
    <w:qFormat/>
    <w:rsid w:val="00EC5933"/>
    <w:rPr>
      <w:rFonts w:cs="Times New Roman"/>
      <w:b/>
      <w:bCs/>
    </w:rPr>
  </w:style>
  <w:style w:type="table" w:styleId="ListTable3-Accent1">
    <w:name w:val="List Table 3 Accent 1"/>
    <w:basedOn w:val="TableNormal"/>
    <w:uiPriority w:val="48"/>
    <w:rsid w:val="0035051A"/>
    <w:pPr>
      <w:spacing w:line="240" w:lineRule="auto"/>
    </w:pPr>
    <w:rPr>
      <w:rFonts w:asciiTheme="minorHAnsi" w:eastAsiaTheme="minorEastAsia" w:hAnsiTheme="minorHAnsi" w:cstheme="minorBidi"/>
      <w:sz w:val="22"/>
      <w:szCs w:val="22"/>
      <w:lang w:eastAsia="zh-TW"/>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apple-converted-space">
    <w:name w:val="apple-converted-space"/>
    <w:basedOn w:val="DefaultParagraphFont"/>
    <w:rsid w:val="00922B81"/>
  </w:style>
  <w:style w:type="character" w:styleId="Emphasis">
    <w:name w:val="Emphasis"/>
    <w:basedOn w:val="DefaultParagraphFont"/>
    <w:uiPriority w:val="20"/>
    <w:qFormat/>
    <w:rsid w:val="00800D46"/>
    <w:rPr>
      <w:i/>
      <w:iCs/>
    </w:rPr>
  </w:style>
  <w:style w:type="character" w:styleId="EndnoteReference">
    <w:name w:val="endnote reference"/>
    <w:basedOn w:val="DefaultParagraphFont"/>
    <w:uiPriority w:val="8"/>
    <w:semiHidden/>
    <w:unhideWhenUsed/>
    <w:rsid w:val="00526947"/>
    <w:rPr>
      <w:vertAlign w:val="superscript"/>
    </w:rPr>
  </w:style>
  <w:style w:type="character" w:customStyle="1" w:styleId="A3">
    <w:name w:val="A3"/>
    <w:uiPriority w:val="99"/>
    <w:rsid w:val="00D41388"/>
    <w:rPr>
      <w:rFonts w:cs="Adobe Caslon Pro"/>
      <w:b/>
      <w:bCs/>
      <w:color w:val="000000"/>
      <w:sz w:val="15"/>
      <w:szCs w:val="15"/>
    </w:rPr>
  </w:style>
  <w:style w:type="table" w:customStyle="1" w:styleId="TableGrid1">
    <w:name w:val="Table Grid1"/>
    <w:basedOn w:val="TableNormal"/>
    <w:next w:val="TableGrid"/>
    <w:uiPriority w:val="59"/>
    <w:rsid w:val="00C67657"/>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170">
      <w:bodyDiv w:val="1"/>
      <w:marLeft w:val="0"/>
      <w:marRight w:val="0"/>
      <w:marTop w:val="0"/>
      <w:marBottom w:val="0"/>
      <w:divBdr>
        <w:top w:val="none" w:sz="0" w:space="0" w:color="auto"/>
        <w:left w:val="none" w:sz="0" w:space="0" w:color="auto"/>
        <w:bottom w:val="none" w:sz="0" w:space="0" w:color="auto"/>
        <w:right w:val="none" w:sz="0" w:space="0" w:color="auto"/>
      </w:divBdr>
    </w:div>
    <w:div w:id="10838283">
      <w:bodyDiv w:val="1"/>
      <w:marLeft w:val="0"/>
      <w:marRight w:val="0"/>
      <w:marTop w:val="0"/>
      <w:marBottom w:val="0"/>
      <w:divBdr>
        <w:top w:val="none" w:sz="0" w:space="0" w:color="auto"/>
        <w:left w:val="none" w:sz="0" w:space="0" w:color="auto"/>
        <w:bottom w:val="none" w:sz="0" w:space="0" w:color="auto"/>
        <w:right w:val="none" w:sz="0" w:space="0" w:color="auto"/>
      </w:divBdr>
    </w:div>
    <w:div w:id="10838441">
      <w:bodyDiv w:val="1"/>
      <w:marLeft w:val="0"/>
      <w:marRight w:val="0"/>
      <w:marTop w:val="0"/>
      <w:marBottom w:val="0"/>
      <w:divBdr>
        <w:top w:val="none" w:sz="0" w:space="0" w:color="auto"/>
        <w:left w:val="none" w:sz="0" w:space="0" w:color="auto"/>
        <w:bottom w:val="none" w:sz="0" w:space="0" w:color="auto"/>
        <w:right w:val="none" w:sz="0" w:space="0" w:color="auto"/>
      </w:divBdr>
    </w:div>
    <w:div w:id="23412342">
      <w:bodyDiv w:val="1"/>
      <w:marLeft w:val="0"/>
      <w:marRight w:val="0"/>
      <w:marTop w:val="0"/>
      <w:marBottom w:val="0"/>
      <w:divBdr>
        <w:top w:val="none" w:sz="0" w:space="0" w:color="auto"/>
        <w:left w:val="none" w:sz="0" w:space="0" w:color="auto"/>
        <w:bottom w:val="none" w:sz="0" w:space="0" w:color="auto"/>
        <w:right w:val="none" w:sz="0" w:space="0" w:color="auto"/>
      </w:divBdr>
    </w:div>
    <w:div w:id="26175183">
      <w:bodyDiv w:val="1"/>
      <w:marLeft w:val="0"/>
      <w:marRight w:val="0"/>
      <w:marTop w:val="0"/>
      <w:marBottom w:val="0"/>
      <w:divBdr>
        <w:top w:val="none" w:sz="0" w:space="0" w:color="auto"/>
        <w:left w:val="none" w:sz="0" w:space="0" w:color="auto"/>
        <w:bottom w:val="none" w:sz="0" w:space="0" w:color="auto"/>
        <w:right w:val="none" w:sz="0" w:space="0" w:color="auto"/>
      </w:divBdr>
    </w:div>
    <w:div w:id="41056313">
      <w:bodyDiv w:val="1"/>
      <w:marLeft w:val="0"/>
      <w:marRight w:val="0"/>
      <w:marTop w:val="0"/>
      <w:marBottom w:val="0"/>
      <w:divBdr>
        <w:top w:val="none" w:sz="0" w:space="0" w:color="auto"/>
        <w:left w:val="none" w:sz="0" w:space="0" w:color="auto"/>
        <w:bottom w:val="none" w:sz="0" w:space="0" w:color="auto"/>
        <w:right w:val="none" w:sz="0" w:space="0" w:color="auto"/>
      </w:divBdr>
    </w:div>
    <w:div w:id="44110976">
      <w:bodyDiv w:val="1"/>
      <w:marLeft w:val="0"/>
      <w:marRight w:val="0"/>
      <w:marTop w:val="0"/>
      <w:marBottom w:val="0"/>
      <w:divBdr>
        <w:top w:val="none" w:sz="0" w:space="0" w:color="auto"/>
        <w:left w:val="none" w:sz="0" w:space="0" w:color="auto"/>
        <w:bottom w:val="none" w:sz="0" w:space="0" w:color="auto"/>
        <w:right w:val="none" w:sz="0" w:space="0" w:color="auto"/>
      </w:divBdr>
    </w:div>
    <w:div w:id="44989808">
      <w:bodyDiv w:val="1"/>
      <w:marLeft w:val="0"/>
      <w:marRight w:val="0"/>
      <w:marTop w:val="0"/>
      <w:marBottom w:val="0"/>
      <w:divBdr>
        <w:top w:val="none" w:sz="0" w:space="0" w:color="auto"/>
        <w:left w:val="none" w:sz="0" w:space="0" w:color="auto"/>
        <w:bottom w:val="none" w:sz="0" w:space="0" w:color="auto"/>
        <w:right w:val="none" w:sz="0" w:space="0" w:color="auto"/>
      </w:divBdr>
    </w:div>
    <w:div w:id="50422991">
      <w:bodyDiv w:val="1"/>
      <w:marLeft w:val="0"/>
      <w:marRight w:val="0"/>
      <w:marTop w:val="0"/>
      <w:marBottom w:val="0"/>
      <w:divBdr>
        <w:top w:val="none" w:sz="0" w:space="0" w:color="auto"/>
        <w:left w:val="none" w:sz="0" w:space="0" w:color="auto"/>
        <w:bottom w:val="none" w:sz="0" w:space="0" w:color="auto"/>
        <w:right w:val="none" w:sz="0" w:space="0" w:color="auto"/>
      </w:divBdr>
    </w:div>
    <w:div w:id="88819275">
      <w:bodyDiv w:val="1"/>
      <w:marLeft w:val="0"/>
      <w:marRight w:val="0"/>
      <w:marTop w:val="0"/>
      <w:marBottom w:val="0"/>
      <w:divBdr>
        <w:top w:val="none" w:sz="0" w:space="0" w:color="auto"/>
        <w:left w:val="none" w:sz="0" w:space="0" w:color="auto"/>
        <w:bottom w:val="none" w:sz="0" w:space="0" w:color="auto"/>
        <w:right w:val="none" w:sz="0" w:space="0" w:color="auto"/>
      </w:divBdr>
    </w:div>
    <w:div w:id="98574848">
      <w:bodyDiv w:val="1"/>
      <w:marLeft w:val="0"/>
      <w:marRight w:val="0"/>
      <w:marTop w:val="0"/>
      <w:marBottom w:val="0"/>
      <w:divBdr>
        <w:top w:val="none" w:sz="0" w:space="0" w:color="auto"/>
        <w:left w:val="none" w:sz="0" w:space="0" w:color="auto"/>
        <w:bottom w:val="none" w:sz="0" w:space="0" w:color="auto"/>
        <w:right w:val="none" w:sz="0" w:space="0" w:color="auto"/>
      </w:divBdr>
    </w:div>
    <w:div w:id="105001821">
      <w:bodyDiv w:val="1"/>
      <w:marLeft w:val="0"/>
      <w:marRight w:val="0"/>
      <w:marTop w:val="0"/>
      <w:marBottom w:val="0"/>
      <w:divBdr>
        <w:top w:val="none" w:sz="0" w:space="0" w:color="auto"/>
        <w:left w:val="none" w:sz="0" w:space="0" w:color="auto"/>
        <w:bottom w:val="none" w:sz="0" w:space="0" w:color="auto"/>
        <w:right w:val="none" w:sz="0" w:space="0" w:color="auto"/>
      </w:divBdr>
    </w:div>
    <w:div w:id="141506797">
      <w:bodyDiv w:val="1"/>
      <w:marLeft w:val="0"/>
      <w:marRight w:val="0"/>
      <w:marTop w:val="0"/>
      <w:marBottom w:val="0"/>
      <w:divBdr>
        <w:top w:val="none" w:sz="0" w:space="0" w:color="auto"/>
        <w:left w:val="none" w:sz="0" w:space="0" w:color="auto"/>
        <w:bottom w:val="none" w:sz="0" w:space="0" w:color="auto"/>
        <w:right w:val="none" w:sz="0" w:space="0" w:color="auto"/>
      </w:divBdr>
    </w:div>
    <w:div w:id="148443578">
      <w:bodyDiv w:val="1"/>
      <w:marLeft w:val="0"/>
      <w:marRight w:val="0"/>
      <w:marTop w:val="0"/>
      <w:marBottom w:val="0"/>
      <w:divBdr>
        <w:top w:val="none" w:sz="0" w:space="0" w:color="auto"/>
        <w:left w:val="none" w:sz="0" w:space="0" w:color="auto"/>
        <w:bottom w:val="none" w:sz="0" w:space="0" w:color="auto"/>
        <w:right w:val="none" w:sz="0" w:space="0" w:color="auto"/>
      </w:divBdr>
    </w:div>
    <w:div w:id="153761420">
      <w:bodyDiv w:val="1"/>
      <w:marLeft w:val="0"/>
      <w:marRight w:val="0"/>
      <w:marTop w:val="0"/>
      <w:marBottom w:val="0"/>
      <w:divBdr>
        <w:top w:val="none" w:sz="0" w:space="0" w:color="auto"/>
        <w:left w:val="none" w:sz="0" w:space="0" w:color="auto"/>
        <w:bottom w:val="none" w:sz="0" w:space="0" w:color="auto"/>
        <w:right w:val="none" w:sz="0" w:space="0" w:color="auto"/>
      </w:divBdr>
    </w:div>
    <w:div w:id="162743206">
      <w:bodyDiv w:val="1"/>
      <w:marLeft w:val="0"/>
      <w:marRight w:val="0"/>
      <w:marTop w:val="0"/>
      <w:marBottom w:val="0"/>
      <w:divBdr>
        <w:top w:val="none" w:sz="0" w:space="0" w:color="auto"/>
        <w:left w:val="none" w:sz="0" w:space="0" w:color="auto"/>
        <w:bottom w:val="none" w:sz="0" w:space="0" w:color="auto"/>
        <w:right w:val="none" w:sz="0" w:space="0" w:color="auto"/>
      </w:divBdr>
    </w:div>
    <w:div w:id="163975621">
      <w:bodyDiv w:val="1"/>
      <w:marLeft w:val="0"/>
      <w:marRight w:val="0"/>
      <w:marTop w:val="0"/>
      <w:marBottom w:val="0"/>
      <w:divBdr>
        <w:top w:val="none" w:sz="0" w:space="0" w:color="auto"/>
        <w:left w:val="none" w:sz="0" w:space="0" w:color="auto"/>
        <w:bottom w:val="none" w:sz="0" w:space="0" w:color="auto"/>
        <w:right w:val="none" w:sz="0" w:space="0" w:color="auto"/>
      </w:divBdr>
    </w:div>
    <w:div w:id="179702572">
      <w:bodyDiv w:val="1"/>
      <w:marLeft w:val="0"/>
      <w:marRight w:val="0"/>
      <w:marTop w:val="0"/>
      <w:marBottom w:val="0"/>
      <w:divBdr>
        <w:top w:val="none" w:sz="0" w:space="0" w:color="auto"/>
        <w:left w:val="none" w:sz="0" w:space="0" w:color="auto"/>
        <w:bottom w:val="none" w:sz="0" w:space="0" w:color="auto"/>
        <w:right w:val="none" w:sz="0" w:space="0" w:color="auto"/>
      </w:divBdr>
    </w:div>
    <w:div w:id="179974328">
      <w:bodyDiv w:val="1"/>
      <w:marLeft w:val="0"/>
      <w:marRight w:val="0"/>
      <w:marTop w:val="0"/>
      <w:marBottom w:val="0"/>
      <w:divBdr>
        <w:top w:val="none" w:sz="0" w:space="0" w:color="auto"/>
        <w:left w:val="none" w:sz="0" w:space="0" w:color="auto"/>
        <w:bottom w:val="none" w:sz="0" w:space="0" w:color="auto"/>
        <w:right w:val="none" w:sz="0" w:space="0" w:color="auto"/>
      </w:divBdr>
    </w:div>
    <w:div w:id="198590395">
      <w:bodyDiv w:val="1"/>
      <w:marLeft w:val="0"/>
      <w:marRight w:val="0"/>
      <w:marTop w:val="0"/>
      <w:marBottom w:val="0"/>
      <w:divBdr>
        <w:top w:val="none" w:sz="0" w:space="0" w:color="auto"/>
        <w:left w:val="none" w:sz="0" w:space="0" w:color="auto"/>
        <w:bottom w:val="none" w:sz="0" w:space="0" w:color="auto"/>
        <w:right w:val="none" w:sz="0" w:space="0" w:color="auto"/>
      </w:divBdr>
    </w:div>
    <w:div w:id="209801602">
      <w:bodyDiv w:val="1"/>
      <w:marLeft w:val="0"/>
      <w:marRight w:val="0"/>
      <w:marTop w:val="0"/>
      <w:marBottom w:val="0"/>
      <w:divBdr>
        <w:top w:val="none" w:sz="0" w:space="0" w:color="auto"/>
        <w:left w:val="none" w:sz="0" w:space="0" w:color="auto"/>
        <w:bottom w:val="none" w:sz="0" w:space="0" w:color="auto"/>
        <w:right w:val="none" w:sz="0" w:space="0" w:color="auto"/>
      </w:divBdr>
    </w:div>
    <w:div w:id="220558267">
      <w:bodyDiv w:val="1"/>
      <w:marLeft w:val="0"/>
      <w:marRight w:val="0"/>
      <w:marTop w:val="0"/>
      <w:marBottom w:val="0"/>
      <w:divBdr>
        <w:top w:val="none" w:sz="0" w:space="0" w:color="auto"/>
        <w:left w:val="none" w:sz="0" w:space="0" w:color="auto"/>
        <w:bottom w:val="none" w:sz="0" w:space="0" w:color="auto"/>
        <w:right w:val="none" w:sz="0" w:space="0" w:color="auto"/>
      </w:divBdr>
    </w:div>
    <w:div w:id="261645561">
      <w:bodyDiv w:val="1"/>
      <w:marLeft w:val="0"/>
      <w:marRight w:val="0"/>
      <w:marTop w:val="0"/>
      <w:marBottom w:val="0"/>
      <w:divBdr>
        <w:top w:val="none" w:sz="0" w:space="0" w:color="auto"/>
        <w:left w:val="none" w:sz="0" w:space="0" w:color="auto"/>
        <w:bottom w:val="none" w:sz="0" w:space="0" w:color="auto"/>
        <w:right w:val="none" w:sz="0" w:space="0" w:color="auto"/>
      </w:divBdr>
    </w:div>
    <w:div w:id="272591396">
      <w:bodyDiv w:val="1"/>
      <w:marLeft w:val="0"/>
      <w:marRight w:val="0"/>
      <w:marTop w:val="0"/>
      <w:marBottom w:val="0"/>
      <w:divBdr>
        <w:top w:val="none" w:sz="0" w:space="0" w:color="auto"/>
        <w:left w:val="none" w:sz="0" w:space="0" w:color="auto"/>
        <w:bottom w:val="none" w:sz="0" w:space="0" w:color="auto"/>
        <w:right w:val="none" w:sz="0" w:space="0" w:color="auto"/>
      </w:divBdr>
    </w:div>
    <w:div w:id="279654083">
      <w:bodyDiv w:val="1"/>
      <w:marLeft w:val="0"/>
      <w:marRight w:val="0"/>
      <w:marTop w:val="0"/>
      <w:marBottom w:val="0"/>
      <w:divBdr>
        <w:top w:val="none" w:sz="0" w:space="0" w:color="auto"/>
        <w:left w:val="none" w:sz="0" w:space="0" w:color="auto"/>
        <w:bottom w:val="none" w:sz="0" w:space="0" w:color="auto"/>
        <w:right w:val="none" w:sz="0" w:space="0" w:color="auto"/>
      </w:divBdr>
    </w:div>
    <w:div w:id="311524572">
      <w:bodyDiv w:val="1"/>
      <w:marLeft w:val="0"/>
      <w:marRight w:val="0"/>
      <w:marTop w:val="0"/>
      <w:marBottom w:val="0"/>
      <w:divBdr>
        <w:top w:val="none" w:sz="0" w:space="0" w:color="auto"/>
        <w:left w:val="none" w:sz="0" w:space="0" w:color="auto"/>
        <w:bottom w:val="none" w:sz="0" w:space="0" w:color="auto"/>
        <w:right w:val="none" w:sz="0" w:space="0" w:color="auto"/>
      </w:divBdr>
    </w:div>
    <w:div w:id="312876536">
      <w:bodyDiv w:val="1"/>
      <w:marLeft w:val="0"/>
      <w:marRight w:val="0"/>
      <w:marTop w:val="0"/>
      <w:marBottom w:val="0"/>
      <w:divBdr>
        <w:top w:val="none" w:sz="0" w:space="0" w:color="auto"/>
        <w:left w:val="none" w:sz="0" w:space="0" w:color="auto"/>
        <w:bottom w:val="none" w:sz="0" w:space="0" w:color="auto"/>
        <w:right w:val="none" w:sz="0" w:space="0" w:color="auto"/>
      </w:divBdr>
    </w:div>
    <w:div w:id="316811741">
      <w:bodyDiv w:val="1"/>
      <w:marLeft w:val="0"/>
      <w:marRight w:val="0"/>
      <w:marTop w:val="0"/>
      <w:marBottom w:val="0"/>
      <w:divBdr>
        <w:top w:val="none" w:sz="0" w:space="0" w:color="auto"/>
        <w:left w:val="none" w:sz="0" w:space="0" w:color="auto"/>
        <w:bottom w:val="none" w:sz="0" w:space="0" w:color="auto"/>
        <w:right w:val="none" w:sz="0" w:space="0" w:color="auto"/>
      </w:divBdr>
    </w:div>
    <w:div w:id="353658383">
      <w:bodyDiv w:val="1"/>
      <w:marLeft w:val="0"/>
      <w:marRight w:val="0"/>
      <w:marTop w:val="0"/>
      <w:marBottom w:val="0"/>
      <w:divBdr>
        <w:top w:val="none" w:sz="0" w:space="0" w:color="auto"/>
        <w:left w:val="none" w:sz="0" w:space="0" w:color="auto"/>
        <w:bottom w:val="none" w:sz="0" w:space="0" w:color="auto"/>
        <w:right w:val="none" w:sz="0" w:space="0" w:color="auto"/>
      </w:divBdr>
    </w:div>
    <w:div w:id="357315791">
      <w:bodyDiv w:val="1"/>
      <w:marLeft w:val="0"/>
      <w:marRight w:val="0"/>
      <w:marTop w:val="0"/>
      <w:marBottom w:val="0"/>
      <w:divBdr>
        <w:top w:val="none" w:sz="0" w:space="0" w:color="auto"/>
        <w:left w:val="none" w:sz="0" w:space="0" w:color="auto"/>
        <w:bottom w:val="none" w:sz="0" w:space="0" w:color="auto"/>
        <w:right w:val="none" w:sz="0" w:space="0" w:color="auto"/>
      </w:divBdr>
    </w:div>
    <w:div w:id="359623652">
      <w:bodyDiv w:val="1"/>
      <w:marLeft w:val="0"/>
      <w:marRight w:val="0"/>
      <w:marTop w:val="0"/>
      <w:marBottom w:val="0"/>
      <w:divBdr>
        <w:top w:val="none" w:sz="0" w:space="0" w:color="auto"/>
        <w:left w:val="none" w:sz="0" w:space="0" w:color="auto"/>
        <w:bottom w:val="none" w:sz="0" w:space="0" w:color="auto"/>
        <w:right w:val="none" w:sz="0" w:space="0" w:color="auto"/>
      </w:divBdr>
    </w:div>
    <w:div w:id="366956022">
      <w:bodyDiv w:val="1"/>
      <w:marLeft w:val="0"/>
      <w:marRight w:val="0"/>
      <w:marTop w:val="0"/>
      <w:marBottom w:val="0"/>
      <w:divBdr>
        <w:top w:val="none" w:sz="0" w:space="0" w:color="auto"/>
        <w:left w:val="none" w:sz="0" w:space="0" w:color="auto"/>
        <w:bottom w:val="none" w:sz="0" w:space="0" w:color="auto"/>
        <w:right w:val="none" w:sz="0" w:space="0" w:color="auto"/>
      </w:divBdr>
    </w:div>
    <w:div w:id="379013798">
      <w:bodyDiv w:val="1"/>
      <w:marLeft w:val="0"/>
      <w:marRight w:val="0"/>
      <w:marTop w:val="0"/>
      <w:marBottom w:val="0"/>
      <w:divBdr>
        <w:top w:val="none" w:sz="0" w:space="0" w:color="auto"/>
        <w:left w:val="none" w:sz="0" w:space="0" w:color="auto"/>
        <w:bottom w:val="none" w:sz="0" w:space="0" w:color="auto"/>
        <w:right w:val="none" w:sz="0" w:space="0" w:color="auto"/>
      </w:divBdr>
    </w:div>
    <w:div w:id="398790648">
      <w:bodyDiv w:val="1"/>
      <w:marLeft w:val="0"/>
      <w:marRight w:val="0"/>
      <w:marTop w:val="0"/>
      <w:marBottom w:val="0"/>
      <w:divBdr>
        <w:top w:val="none" w:sz="0" w:space="0" w:color="auto"/>
        <w:left w:val="none" w:sz="0" w:space="0" w:color="auto"/>
        <w:bottom w:val="none" w:sz="0" w:space="0" w:color="auto"/>
        <w:right w:val="none" w:sz="0" w:space="0" w:color="auto"/>
      </w:divBdr>
    </w:div>
    <w:div w:id="398943679">
      <w:bodyDiv w:val="1"/>
      <w:marLeft w:val="0"/>
      <w:marRight w:val="0"/>
      <w:marTop w:val="0"/>
      <w:marBottom w:val="0"/>
      <w:divBdr>
        <w:top w:val="none" w:sz="0" w:space="0" w:color="auto"/>
        <w:left w:val="none" w:sz="0" w:space="0" w:color="auto"/>
        <w:bottom w:val="none" w:sz="0" w:space="0" w:color="auto"/>
        <w:right w:val="none" w:sz="0" w:space="0" w:color="auto"/>
      </w:divBdr>
    </w:div>
    <w:div w:id="429158346">
      <w:bodyDiv w:val="1"/>
      <w:marLeft w:val="0"/>
      <w:marRight w:val="0"/>
      <w:marTop w:val="0"/>
      <w:marBottom w:val="0"/>
      <w:divBdr>
        <w:top w:val="none" w:sz="0" w:space="0" w:color="auto"/>
        <w:left w:val="none" w:sz="0" w:space="0" w:color="auto"/>
        <w:bottom w:val="none" w:sz="0" w:space="0" w:color="auto"/>
        <w:right w:val="none" w:sz="0" w:space="0" w:color="auto"/>
      </w:divBdr>
    </w:div>
    <w:div w:id="433019898">
      <w:bodyDiv w:val="1"/>
      <w:marLeft w:val="0"/>
      <w:marRight w:val="0"/>
      <w:marTop w:val="0"/>
      <w:marBottom w:val="0"/>
      <w:divBdr>
        <w:top w:val="none" w:sz="0" w:space="0" w:color="auto"/>
        <w:left w:val="none" w:sz="0" w:space="0" w:color="auto"/>
        <w:bottom w:val="none" w:sz="0" w:space="0" w:color="auto"/>
        <w:right w:val="none" w:sz="0" w:space="0" w:color="auto"/>
      </w:divBdr>
    </w:div>
    <w:div w:id="446050606">
      <w:bodyDiv w:val="1"/>
      <w:marLeft w:val="0"/>
      <w:marRight w:val="0"/>
      <w:marTop w:val="0"/>
      <w:marBottom w:val="0"/>
      <w:divBdr>
        <w:top w:val="none" w:sz="0" w:space="0" w:color="auto"/>
        <w:left w:val="none" w:sz="0" w:space="0" w:color="auto"/>
        <w:bottom w:val="none" w:sz="0" w:space="0" w:color="auto"/>
        <w:right w:val="none" w:sz="0" w:space="0" w:color="auto"/>
      </w:divBdr>
    </w:div>
    <w:div w:id="449976722">
      <w:bodyDiv w:val="1"/>
      <w:marLeft w:val="0"/>
      <w:marRight w:val="0"/>
      <w:marTop w:val="0"/>
      <w:marBottom w:val="0"/>
      <w:divBdr>
        <w:top w:val="none" w:sz="0" w:space="0" w:color="auto"/>
        <w:left w:val="none" w:sz="0" w:space="0" w:color="auto"/>
        <w:bottom w:val="none" w:sz="0" w:space="0" w:color="auto"/>
        <w:right w:val="none" w:sz="0" w:space="0" w:color="auto"/>
      </w:divBdr>
    </w:div>
    <w:div w:id="485365469">
      <w:bodyDiv w:val="1"/>
      <w:marLeft w:val="0"/>
      <w:marRight w:val="0"/>
      <w:marTop w:val="0"/>
      <w:marBottom w:val="0"/>
      <w:divBdr>
        <w:top w:val="none" w:sz="0" w:space="0" w:color="auto"/>
        <w:left w:val="none" w:sz="0" w:space="0" w:color="auto"/>
        <w:bottom w:val="none" w:sz="0" w:space="0" w:color="auto"/>
        <w:right w:val="none" w:sz="0" w:space="0" w:color="auto"/>
      </w:divBdr>
    </w:div>
    <w:div w:id="487213283">
      <w:bodyDiv w:val="1"/>
      <w:marLeft w:val="0"/>
      <w:marRight w:val="0"/>
      <w:marTop w:val="0"/>
      <w:marBottom w:val="0"/>
      <w:divBdr>
        <w:top w:val="none" w:sz="0" w:space="0" w:color="auto"/>
        <w:left w:val="none" w:sz="0" w:space="0" w:color="auto"/>
        <w:bottom w:val="none" w:sz="0" w:space="0" w:color="auto"/>
        <w:right w:val="none" w:sz="0" w:space="0" w:color="auto"/>
      </w:divBdr>
    </w:div>
    <w:div w:id="530798706">
      <w:bodyDiv w:val="1"/>
      <w:marLeft w:val="0"/>
      <w:marRight w:val="0"/>
      <w:marTop w:val="0"/>
      <w:marBottom w:val="0"/>
      <w:divBdr>
        <w:top w:val="none" w:sz="0" w:space="0" w:color="auto"/>
        <w:left w:val="none" w:sz="0" w:space="0" w:color="auto"/>
        <w:bottom w:val="none" w:sz="0" w:space="0" w:color="auto"/>
        <w:right w:val="none" w:sz="0" w:space="0" w:color="auto"/>
      </w:divBdr>
    </w:div>
    <w:div w:id="558904660">
      <w:bodyDiv w:val="1"/>
      <w:marLeft w:val="0"/>
      <w:marRight w:val="0"/>
      <w:marTop w:val="0"/>
      <w:marBottom w:val="0"/>
      <w:divBdr>
        <w:top w:val="none" w:sz="0" w:space="0" w:color="auto"/>
        <w:left w:val="none" w:sz="0" w:space="0" w:color="auto"/>
        <w:bottom w:val="none" w:sz="0" w:space="0" w:color="auto"/>
        <w:right w:val="none" w:sz="0" w:space="0" w:color="auto"/>
      </w:divBdr>
    </w:div>
    <w:div w:id="569854065">
      <w:bodyDiv w:val="1"/>
      <w:marLeft w:val="0"/>
      <w:marRight w:val="0"/>
      <w:marTop w:val="0"/>
      <w:marBottom w:val="0"/>
      <w:divBdr>
        <w:top w:val="none" w:sz="0" w:space="0" w:color="auto"/>
        <w:left w:val="none" w:sz="0" w:space="0" w:color="auto"/>
        <w:bottom w:val="none" w:sz="0" w:space="0" w:color="auto"/>
        <w:right w:val="none" w:sz="0" w:space="0" w:color="auto"/>
      </w:divBdr>
    </w:div>
    <w:div w:id="572006986">
      <w:bodyDiv w:val="1"/>
      <w:marLeft w:val="0"/>
      <w:marRight w:val="0"/>
      <w:marTop w:val="0"/>
      <w:marBottom w:val="0"/>
      <w:divBdr>
        <w:top w:val="none" w:sz="0" w:space="0" w:color="auto"/>
        <w:left w:val="none" w:sz="0" w:space="0" w:color="auto"/>
        <w:bottom w:val="none" w:sz="0" w:space="0" w:color="auto"/>
        <w:right w:val="none" w:sz="0" w:space="0" w:color="auto"/>
      </w:divBdr>
    </w:div>
    <w:div w:id="581380406">
      <w:bodyDiv w:val="1"/>
      <w:marLeft w:val="0"/>
      <w:marRight w:val="0"/>
      <w:marTop w:val="0"/>
      <w:marBottom w:val="0"/>
      <w:divBdr>
        <w:top w:val="none" w:sz="0" w:space="0" w:color="auto"/>
        <w:left w:val="none" w:sz="0" w:space="0" w:color="auto"/>
        <w:bottom w:val="none" w:sz="0" w:space="0" w:color="auto"/>
        <w:right w:val="none" w:sz="0" w:space="0" w:color="auto"/>
      </w:divBdr>
    </w:div>
    <w:div w:id="598952469">
      <w:bodyDiv w:val="1"/>
      <w:marLeft w:val="0"/>
      <w:marRight w:val="0"/>
      <w:marTop w:val="0"/>
      <w:marBottom w:val="0"/>
      <w:divBdr>
        <w:top w:val="none" w:sz="0" w:space="0" w:color="auto"/>
        <w:left w:val="none" w:sz="0" w:space="0" w:color="auto"/>
        <w:bottom w:val="none" w:sz="0" w:space="0" w:color="auto"/>
        <w:right w:val="none" w:sz="0" w:space="0" w:color="auto"/>
      </w:divBdr>
    </w:div>
    <w:div w:id="604070706">
      <w:bodyDiv w:val="1"/>
      <w:marLeft w:val="0"/>
      <w:marRight w:val="0"/>
      <w:marTop w:val="0"/>
      <w:marBottom w:val="0"/>
      <w:divBdr>
        <w:top w:val="none" w:sz="0" w:space="0" w:color="auto"/>
        <w:left w:val="none" w:sz="0" w:space="0" w:color="auto"/>
        <w:bottom w:val="none" w:sz="0" w:space="0" w:color="auto"/>
        <w:right w:val="none" w:sz="0" w:space="0" w:color="auto"/>
      </w:divBdr>
    </w:div>
    <w:div w:id="605163869">
      <w:bodyDiv w:val="1"/>
      <w:marLeft w:val="0"/>
      <w:marRight w:val="0"/>
      <w:marTop w:val="0"/>
      <w:marBottom w:val="0"/>
      <w:divBdr>
        <w:top w:val="none" w:sz="0" w:space="0" w:color="auto"/>
        <w:left w:val="none" w:sz="0" w:space="0" w:color="auto"/>
        <w:bottom w:val="none" w:sz="0" w:space="0" w:color="auto"/>
        <w:right w:val="none" w:sz="0" w:space="0" w:color="auto"/>
      </w:divBdr>
    </w:div>
    <w:div w:id="607658734">
      <w:bodyDiv w:val="1"/>
      <w:marLeft w:val="0"/>
      <w:marRight w:val="0"/>
      <w:marTop w:val="0"/>
      <w:marBottom w:val="0"/>
      <w:divBdr>
        <w:top w:val="none" w:sz="0" w:space="0" w:color="auto"/>
        <w:left w:val="none" w:sz="0" w:space="0" w:color="auto"/>
        <w:bottom w:val="none" w:sz="0" w:space="0" w:color="auto"/>
        <w:right w:val="none" w:sz="0" w:space="0" w:color="auto"/>
      </w:divBdr>
    </w:div>
    <w:div w:id="616058671">
      <w:bodyDiv w:val="1"/>
      <w:marLeft w:val="0"/>
      <w:marRight w:val="0"/>
      <w:marTop w:val="0"/>
      <w:marBottom w:val="0"/>
      <w:divBdr>
        <w:top w:val="none" w:sz="0" w:space="0" w:color="auto"/>
        <w:left w:val="none" w:sz="0" w:space="0" w:color="auto"/>
        <w:bottom w:val="none" w:sz="0" w:space="0" w:color="auto"/>
        <w:right w:val="none" w:sz="0" w:space="0" w:color="auto"/>
      </w:divBdr>
    </w:div>
    <w:div w:id="641620478">
      <w:bodyDiv w:val="1"/>
      <w:marLeft w:val="0"/>
      <w:marRight w:val="0"/>
      <w:marTop w:val="0"/>
      <w:marBottom w:val="0"/>
      <w:divBdr>
        <w:top w:val="none" w:sz="0" w:space="0" w:color="auto"/>
        <w:left w:val="none" w:sz="0" w:space="0" w:color="auto"/>
        <w:bottom w:val="none" w:sz="0" w:space="0" w:color="auto"/>
        <w:right w:val="none" w:sz="0" w:space="0" w:color="auto"/>
      </w:divBdr>
    </w:div>
    <w:div w:id="667948099">
      <w:bodyDiv w:val="1"/>
      <w:marLeft w:val="0"/>
      <w:marRight w:val="0"/>
      <w:marTop w:val="0"/>
      <w:marBottom w:val="0"/>
      <w:divBdr>
        <w:top w:val="none" w:sz="0" w:space="0" w:color="auto"/>
        <w:left w:val="none" w:sz="0" w:space="0" w:color="auto"/>
        <w:bottom w:val="none" w:sz="0" w:space="0" w:color="auto"/>
        <w:right w:val="none" w:sz="0" w:space="0" w:color="auto"/>
      </w:divBdr>
    </w:div>
    <w:div w:id="688531664">
      <w:bodyDiv w:val="1"/>
      <w:marLeft w:val="0"/>
      <w:marRight w:val="0"/>
      <w:marTop w:val="0"/>
      <w:marBottom w:val="0"/>
      <w:divBdr>
        <w:top w:val="none" w:sz="0" w:space="0" w:color="auto"/>
        <w:left w:val="none" w:sz="0" w:space="0" w:color="auto"/>
        <w:bottom w:val="none" w:sz="0" w:space="0" w:color="auto"/>
        <w:right w:val="none" w:sz="0" w:space="0" w:color="auto"/>
      </w:divBdr>
    </w:div>
    <w:div w:id="697972838">
      <w:bodyDiv w:val="1"/>
      <w:marLeft w:val="0"/>
      <w:marRight w:val="0"/>
      <w:marTop w:val="0"/>
      <w:marBottom w:val="0"/>
      <w:divBdr>
        <w:top w:val="none" w:sz="0" w:space="0" w:color="auto"/>
        <w:left w:val="none" w:sz="0" w:space="0" w:color="auto"/>
        <w:bottom w:val="none" w:sz="0" w:space="0" w:color="auto"/>
        <w:right w:val="none" w:sz="0" w:space="0" w:color="auto"/>
      </w:divBdr>
    </w:div>
    <w:div w:id="723484560">
      <w:bodyDiv w:val="1"/>
      <w:marLeft w:val="0"/>
      <w:marRight w:val="0"/>
      <w:marTop w:val="0"/>
      <w:marBottom w:val="0"/>
      <w:divBdr>
        <w:top w:val="none" w:sz="0" w:space="0" w:color="auto"/>
        <w:left w:val="none" w:sz="0" w:space="0" w:color="auto"/>
        <w:bottom w:val="none" w:sz="0" w:space="0" w:color="auto"/>
        <w:right w:val="none" w:sz="0" w:space="0" w:color="auto"/>
      </w:divBdr>
    </w:div>
    <w:div w:id="734276988">
      <w:bodyDiv w:val="1"/>
      <w:marLeft w:val="0"/>
      <w:marRight w:val="0"/>
      <w:marTop w:val="0"/>
      <w:marBottom w:val="0"/>
      <w:divBdr>
        <w:top w:val="none" w:sz="0" w:space="0" w:color="auto"/>
        <w:left w:val="none" w:sz="0" w:space="0" w:color="auto"/>
        <w:bottom w:val="none" w:sz="0" w:space="0" w:color="auto"/>
        <w:right w:val="none" w:sz="0" w:space="0" w:color="auto"/>
      </w:divBdr>
    </w:div>
    <w:div w:id="737823983">
      <w:bodyDiv w:val="1"/>
      <w:marLeft w:val="0"/>
      <w:marRight w:val="0"/>
      <w:marTop w:val="0"/>
      <w:marBottom w:val="0"/>
      <w:divBdr>
        <w:top w:val="none" w:sz="0" w:space="0" w:color="auto"/>
        <w:left w:val="none" w:sz="0" w:space="0" w:color="auto"/>
        <w:bottom w:val="none" w:sz="0" w:space="0" w:color="auto"/>
        <w:right w:val="none" w:sz="0" w:space="0" w:color="auto"/>
      </w:divBdr>
    </w:div>
    <w:div w:id="749620778">
      <w:bodyDiv w:val="1"/>
      <w:marLeft w:val="0"/>
      <w:marRight w:val="0"/>
      <w:marTop w:val="0"/>
      <w:marBottom w:val="0"/>
      <w:divBdr>
        <w:top w:val="none" w:sz="0" w:space="0" w:color="auto"/>
        <w:left w:val="none" w:sz="0" w:space="0" w:color="auto"/>
        <w:bottom w:val="none" w:sz="0" w:space="0" w:color="auto"/>
        <w:right w:val="none" w:sz="0" w:space="0" w:color="auto"/>
      </w:divBdr>
    </w:div>
    <w:div w:id="752552362">
      <w:bodyDiv w:val="1"/>
      <w:marLeft w:val="0"/>
      <w:marRight w:val="0"/>
      <w:marTop w:val="0"/>
      <w:marBottom w:val="0"/>
      <w:divBdr>
        <w:top w:val="none" w:sz="0" w:space="0" w:color="auto"/>
        <w:left w:val="none" w:sz="0" w:space="0" w:color="auto"/>
        <w:bottom w:val="none" w:sz="0" w:space="0" w:color="auto"/>
        <w:right w:val="none" w:sz="0" w:space="0" w:color="auto"/>
      </w:divBdr>
    </w:div>
    <w:div w:id="756025858">
      <w:bodyDiv w:val="1"/>
      <w:marLeft w:val="0"/>
      <w:marRight w:val="0"/>
      <w:marTop w:val="0"/>
      <w:marBottom w:val="0"/>
      <w:divBdr>
        <w:top w:val="none" w:sz="0" w:space="0" w:color="auto"/>
        <w:left w:val="none" w:sz="0" w:space="0" w:color="auto"/>
        <w:bottom w:val="none" w:sz="0" w:space="0" w:color="auto"/>
        <w:right w:val="none" w:sz="0" w:space="0" w:color="auto"/>
      </w:divBdr>
    </w:div>
    <w:div w:id="776829927">
      <w:bodyDiv w:val="1"/>
      <w:marLeft w:val="0"/>
      <w:marRight w:val="0"/>
      <w:marTop w:val="0"/>
      <w:marBottom w:val="0"/>
      <w:divBdr>
        <w:top w:val="none" w:sz="0" w:space="0" w:color="auto"/>
        <w:left w:val="none" w:sz="0" w:space="0" w:color="auto"/>
        <w:bottom w:val="none" w:sz="0" w:space="0" w:color="auto"/>
        <w:right w:val="none" w:sz="0" w:space="0" w:color="auto"/>
      </w:divBdr>
    </w:div>
    <w:div w:id="804079956">
      <w:bodyDiv w:val="1"/>
      <w:marLeft w:val="0"/>
      <w:marRight w:val="0"/>
      <w:marTop w:val="0"/>
      <w:marBottom w:val="0"/>
      <w:divBdr>
        <w:top w:val="none" w:sz="0" w:space="0" w:color="auto"/>
        <w:left w:val="none" w:sz="0" w:space="0" w:color="auto"/>
        <w:bottom w:val="none" w:sz="0" w:space="0" w:color="auto"/>
        <w:right w:val="none" w:sz="0" w:space="0" w:color="auto"/>
      </w:divBdr>
    </w:div>
    <w:div w:id="806122943">
      <w:bodyDiv w:val="1"/>
      <w:marLeft w:val="0"/>
      <w:marRight w:val="0"/>
      <w:marTop w:val="0"/>
      <w:marBottom w:val="0"/>
      <w:divBdr>
        <w:top w:val="none" w:sz="0" w:space="0" w:color="auto"/>
        <w:left w:val="none" w:sz="0" w:space="0" w:color="auto"/>
        <w:bottom w:val="none" w:sz="0" w:space="0" w:color="auto"/>
        <w:right w:val="none" w:sz="0" w:space="0" w:color="auto"/>
      </w:divBdr>
    </w:div>
    <w:div w:id="813528926">
      <w:bodyDiv w:val="1"/>
      <w:marLeft w:val="0"/>
      <w:marRight w:val="0"/>
      <w:marTop w:val="0"/>
      <w:marBottom w:val="0"/>
      <w:divBdr>
        <w:top w:val="none" w:sz="0" w:space="0" w:color="auto"/>
        <w:left w:val="none" w:sz="0" w:space="0" w:color="auto"/>
        <w:bottom w:val="none" w:sz="0" w:space="0" w:color="auto"/>
        <w:right w:val="none" w:sz="0" w:space="0" w:color="auto"/>
      </w:divBdr>
    </w:div>
    <w:div w:id="845822686">
      <w:bodyDiv w:val="1"/>
      <w:marLeft w:val="0"/>
      <w:marRight w:val="0"/>
      <w:marTop w:val="0"/>
      <w:marBottom w:val="0"/>
      <w:divBdr>
        <w:top w:val="none" w:sz="0" w:space="0" w:color="auto"/>
        <w:left w:val="none" w:sz="0" w:space="0" w:color="auto"/>
        <w:bottom w:val="none" w:sz="0" w:space="0" w:color="auto"/>
        <w:right w:val="none" w:sz="0" w:space="0" w:color="auto"/>
      </w:divBdr>
    </w:div>
    <w:div w:id="846020363">
      <w:bodyDiv w:val="1"/>
      <w:marLeft w:val="0"/>
      <w:marRight w:val="0"/>
      <w:marTop w:val="0"/>
      <w:marBottom w:val="0"/>
      <w:divBdr>
        <w:top w:val="none" w:sz="0" w:space="0" w:color="auto"/>
        <w:left w:val="none" w:sz="0" w:space="0" w:color="auto"/>
        <w:bottom w:val="none" w:sz="0" w:space="0" w:color="auto"/>
        <w:right w:val="none" w:sz="0" w:space="0" w:color="auto"/>
      </w:divBdr>
    </w:div>
    <w:div w:id="857348173">
      <w:bodyDiv w:val="1"/>
      <w:marLeft w:val="0"/>
      <w:marRight w:val="0"/>
      <w:marTop w:val="0"/>
      <w:marBottom w:val="0"/>
      <w:divBdr>
        <w:top w:val="none" w:sz="0" w:space="0" w:color="auto"/>
        <w:left w:val="none" w:sz="0" w:space="0" w:color="auto"/>
        <w:bottom w:val="none" w:sz="0" w:space="0" w:color="auto"/>
        <w:right w:val="none" w:sz="0" w:space="0" w:color="auto"/>
      </w:divBdr>
    </w:div>
    <w:div w:id="862478039">
      <w:bodyDiv w:val="1"/>
      <w:marLeft w:val="0"/>
      <w:marRight w:val="0"/>
      <w:marTop w:val="0"/>
      <w:marBottom w:val="0"/>
      <w:divBdr>
        <w:top w:val="none" w:sz="0" w:space="0" w:color="auto"/>
        <w:left w:val="none" w:sz="0" w:space="0" w:color="auto"/>
        <w:bottom w:val="none" w:sz="0" w:space="0" w:color="auto"/>
        <w:right w:val="none" w:sz="0" w:space="0" w:color="auto"/>
      </w:divBdr>
    </w:div>
    <w:div w:id="883247590">
      <w:bodyDiv w:val="1"/>
      <w:marLeft w:val="0"/>
      <w:marRight w:val="0"/>
      <w:marTop w:val="0"/>
      <w:marBottom w:val="0"/>
      <w:divBdr>
        <w:top w:val="none" w:sz="0" w:space="0" w:color="auto"/>
        <w:left w:val="none" w:sz="0" w:space="0" w:color="auto"/>
        <w:bottom w:val="none" w:sz="0" w:space="0" w:color="auto"/>
        <w:right w:val="none" w:sz="0" w:space="0" w:color="auto"/>
      </w:divBdr>
    </w:div>
    <w:div w:id="918364732">
      <w:bodyDiv w:val="1"/>
      <w:marLeft w:val="0"/>
      <w:marRight w:val="0"/>
      <w:marTop w:val="0"/>
      <w:marBottom w:val="0"/>
      <w:divBdr>
        <w:top w:val="none" w:sz="0" w:space="0" w:color="auto"/>
        <w:left w:val="none" w:sz="0" w:space="0" w:color="auto"/>
        <w:bottom w:val="none" w:sz="0" w:space="0" w:color="auto"/>
        <w:right w:val="none" w:sz="0" w:space="0" w:color="auto"/>
      </w:divBdr>
    </w:div>
    <w:div w:id="972445122">
      <w:bodyDiv w:val="1"/>
      <w:marLeft w:val="0"/>
      <w:marRight w:val="0"/>
      <w:marTop w:val="0"/>
      <w:marBottom w:val="0"/>
      <w:divBdr>
        <w:top w:val="none" w:sz="0" w:space="0" w:color="auto"/>
        <w:left w:val="none" w:sz="0" w:space="0" w:color="auto"/>
        <w:bottom w:val="none" w:sz="0" w:space="0" w:color="auto"/>
        <w:right w:val="none" w:sz="0" w:space="0" w:color="auto"/>
      </w:divBdr>
    </w:div>
    <w:div w:id="985160282">
      <w:bodyDiv w:val="1"/>
      <w:marLeft w:val="0"/>
      <w:marRight w:val="0"/>
      <w:marTop w:val="0"/>
      <w:marBottom w:val="0"/>
      <w:divBdr>
        <w:top w:val="none" w:sz="0" w:space="0" w:color="auto"/>
        <w:left w:val="none" w:sz="0" w:space="0" w:color="auto"/>
        <w:bottom w:val="none" w:sz="0" w:space="0" w:color="auto"/>
        <w:right w:val="none" w:sz="0" w:space="0" w:color="auto"/>
      </w:divBdr>
    </w:div>
    <w:div w:id="987635208">
      <w:bodyDiv w:val="1"/>
      <w:marLeft w:val="0"/>
      <w:marRight w:val="0"/>
      <w:marTop w:val="0"/>
      <w:marBottom w:val="0"/>
      <w:divBdr>
        <w:top w:val="none" w:sz="0" w:space="0" w:color="auto"/>
        <w:left w:val="none" w:sz="0" w:space="0" w:color="auto"/>
        <w:bottom w:val="none" w:sz="0" w:space="0" w:color="auto"/>
        <w:right w:val="none" w:sz="0" w:space="0" w:color="auto"/>
      </w:divBdr>
    </w:div>
    <w:div w:id="1011564887">
      <w:bodyDiv w:val="1"/>
      <w:marLeft w:val="0"/>
      <w:marRight w:val="0"/>
      <w:marTop w:val="0"/>
      <w:marBottom w:val="0"/>
      <w:divBdr>
        <w:top w:val="none" w:sz="0" w:space="0" w:color="auto"/>
        <w:left w:val="none" w:sz="0" w:space="0" w:color="auto"/>
        <w:bottom w:val="none" w:sz="0" w:space="0" w:color="auto"/>
        <w:right w:val="none" w:sz="0" w:space="0" w:color="auto"/>
      </w:divBdr>
    </w:div>
    <w:div w:id="1023358763">
      <w:bodyDiv w:val="1"/>
      <w:marLeft w:val="0"/>
      <w:marRight w:val="0"/>
      <w:marTop w:val="0"/>
      <w:marBottom w:val="0"/>
      <w:divBdr>
        <w:top w:val="none" w:sz="0" w:space="0" w:color="auto"/>
        <w:left w:val="none" w:sz="0" w:space="0" w:color="auto"/>
        <w:bottom w:val="none" w:sz="0" w:space="0" w:color="auto"/>
        <w:right w:val="none" w:sz="0" w:space="0" w:color="auto"/>
      </w:divBdr>
    </w:div>
    <w:div w:id="1037438262">
      <w:bodyDiv w:val="1"/>
      <w:marLeft w:val="0"/>
      <w:marRight w:val="0"/>
      <w:marTop w:val="0"/>
      <w:marBottom w:val="0"/>
      <w:divBdr>
        <w:top w:val="none" w:sz="0" w:space="0" w:color="auto"/>
        <w:left w:val="none" w:sz="0" w:space="0" w:color="auto"/>
        <w:bottom w:val="none" w:sz="0" w:space="0" w:color="auto"/>
        <w:right w:val="none" w:sz="0" w:space="0" w:color="auto"/>
      </w:divBdr>
    </w:div>
    <w:div w:id="1112357490">
      <w:bodyDiv w:val="1"/>
      <w:marLeft w:val="0"/>
      <w:marRight w:val="0"/>
      <w:marTop w:val="0"/>
      <w:marBottom w:val="0"/>
      <w:divBdr>
        <w:top w:val="none" w:sz="0" w:space="0" w:color="auto"/>
        <w:left w:val="none" w:sz="0" w:space="0" w:color="auto"/>
        <w:bottom w:val="none" w:sz="0" w:space="0" w:color="auto"/>
        <w:right w:val="none" w:sz="0" w:space="0" w:color="auto"/>
      </w:divBdr>
    </w:div>
    <w:div w:id="1119179840">
      <w:bodyDiv w:val="1"/>
      <w:marLeft w:val="0"/>
      <w:marRight w:val="0"/>
      <w:marTop w:val="0"/>
      <w:marBottom w:val="0"/>
      <w:divBdr>
        <w:top w:val="none" w:sz="0" w:space="0" w:color="auto"/>
        <w:left w:val="none" w:sz="0" w:space="0" w:color="auto"/>
        <w:bottom w:val="none" w:sz="0" w:space="0" w:color="auto"/>
        <w:right w:val="none" w:sz="0" w:space="0" w:color="auto"/>
      </w:divBdr>
    </w:div>
    <w:div w:id="1140537767">
      <w:bodyDiv w:val="1"/>
      <w:marLeft w:val="0"/>
      <w:marRight w:val="0"/>
      <w:marTop w:val="0"/>
      <w:marBottom w:val="0"/>
      <w:divBdr>
        <w:top w:val="none" w:sz="0" w:space="0" w:color="auto"/>
        <w:left w:val="none" w:sz="0" w:space="0" w:color="auto"/>
        <w:bottom w:val="none" w:sz="0" w:space="0" w:color="auto"/>
        <w:right w:val="none" w:sz="0" w:space="0" w:color="auto"/>
      </w:divBdr>
    </w:div>
    <w:div w:id="1150751458">
      <w:bodyDiv w:val="1"/>
      <w:marLeft w:val="0"/>
      <w:marRight w:val="0"/>
      <w:marTop w:val="0"/>
      <w:marBottom w:val="0"/>
      <w:divBdr>
        <w:top w:val="none" w:sz="0" w:space="0" w:color="auto"/>
        <w:left w:val="none" w:sz="0" w:space="0" w:color="auto"/>
        <w:bottom w:val="none" w:sz="0" w:space="0" w:color="auto"/>
        <w:right w:val="none" w:sz="0" w:space="0" w:color="auto"/>
      </w:divBdr>
    </w:div>
    <w:div w:id="1178078817">
      <w:bodyDiv w:val="1"/>
      <w:marLeft w:val="0"/>
      <w:marRight w:val="0"/>
      <w:marTop w:val="0"/>
      <w:marBottom w:val="0"/>
      <w:divBdr>
        <w:top w:val="none" w:sz="0" w:space="0" w:color="auto"/>
        <w:left w:val="none" w:sz="0" w:space="0" w:color="auto"/>
        <w:bottom w:val="none" w:sz="0" w:space="0" w:color="auto"/>
        <w:right w:val="none" w:sz="0" w:space="0" w:color="auto"/>
      </w:divBdr>
    </w:div>
    <w:div w:id="1185829706">
      <w:bodyDiv w:val="1"/>
      <w:marLeft w:val="0"/>
      <w:marRight w:val="0"/>
      <w:marTop w:val="0"/>
      <w:marBottom w:val="0"/>
      <w:divBdr>
        <w:top w:val="none" w:sz="0" w:space="0" w:color="auto"/>
        <w:left w:val="none" w:sz="0" w:space="0" w:color="auto"/>
        <w:bottom w:val="none" w:sz="0" w:space="0" w:color="auto"/>
        <w:right w:val="none" w:sz="0" w:space="0" w:color="auto"/>
      </w:divBdr>
    </w:div>
    <w:div w:id="1206723141">
      <w:bodyDiv w:val="1"/>
      <w:marLeft w:val="0"/>
      <w:marRight w:val="0"/>
      <w:marTop w:val="0"/>
      <w:marBottom w:val="0"/>
      <w:divBdr>
        <w:top w:val="none" w:sz="0" w:space="0" w:color="auto"/>
        <w:left w:val="none" w:sz="0" w:space="0" w:color="auto"/>
        <w:bottom w:val="none" w:sz="0" w:space="0" w:color="auto"/>
        <w:right w:val="none" w:sz="0" w:space="0" w:color="auto"/>
      </w:divBdr>
    </w:div>
    <w:div w:id="1225947503">
      <w:bodyDiv w:val="1"/>
      <w:marLeft w:val="0"/>
      <w:marRight w:val="0"/>
      <w:marTop w:val="0"/>
      <w:marBottom w:val="0"/>
      <w:divBdr>
        <w:top w:val="none" w:sz="0" w:space="0" w:color="auto"/>
        <w:left w:val="none" w:sz="0" w:space="0" w:color="auto"/>
        <w:bottom w:val="none" w:sz="0" w:space="0" w:color="auto"/>
        <w:right w:val="none" w:sz="0" w:space="0" w:color="auto"/>
      </w:divBdr>
    </w:div>
    <w:div w:id="1227716559">
      <w:bodyDiv w:val="1"/>
      <w:marLeft w:val="0"/>
      <w:marRight w:val="0"/>
      <w:marTop w:val="0"/>
      <w:marBottom w:val="0"/>
      <w:divBdr>
        <w:top w:val="none" w:sz="0" w:space="0" w:color="auto"/>
        <w:left w:val="none" w:sz="0" w:space="0" w:color="auto"/>
        <w:bottom w:val="none" w:sz="0" w:space="0" w:color="auto"/>
        <w:right w:val="none" w:sz="0" w:space="0" w:color="auto"/>
      </w:divBdr>
    </w:div>
    <w:div w:id="1280453442">
      <w:bodyDiv w:val="1"/>
      <w:marLeft w:val="0"/>
      <w:marRight w:val="0"/>
      <w:marTop w:val="0"/>
      <w:marBottom w:val="0"/>
      <w:divBdr>
        <w:top w:val="none" w:sz="0" w:space="0" w:color="auto"/>
        <w:left w:val="none" w:sz="0" w:space="0" w:color="auto"/>
        <w:bottom w:val="none" w:sz="0" w:space="0" w:color="auto"/>
        <w:right w:val="none" w:sz="0" w:space="0" w:color="auto"/>
      </w:divBdr>
    </w:div>
    <w:div w:id="1305623793">
      <w:bodyDiv w:val="1"/>
      <w:marLeft w:val="0"/>
      <w:marRight w:val="0"/>
      <w:marTop w:val="0"/>
      <w:marBottom w:val="0"/>
      <w:divBdr>
        <w:top w:val="none" w:sz="0" w:space="0" w:color="auto"/>
        <w:left w:val="none" w:sz="0" w:space="0" w:color="auto"/>
        <w:bottom w:val="none" w:sz="0" w:space="0" w:color="auto"/>
        <w:right w:val="none" w:sz="0" w:space="0" w:color="auto"/>
      </w:divBdr>
    </w:div>
    <w:div w:id="1310016970">
      <w:bodyDiv w:val="1"/>
      <w:marLeft w:val="0"/>
      <w:marRight w:val="0"/>
      <w:marTop w:val="0"/>
      <w:marBottom w:val="0"/>
      <w:divBdr>
        <w:top w:val="none" w:sz="0" w:space="0" w:color="auto"/>
        <w:left w:val="none" w:sz="0" w:space="0" w:color="auto"/>
        <w:bottom w:val="none" w:sz="0" w:space="0" w:color="auto"/>
        <w:right w:val="none" w:sz="0" w:space="0" w:color="auto"/>
      </w:divBdr>
    </w:div>
    <w:div w:id="1322854771">
      <w:bodyDiv w:val="1"/>
      <w:marLeft w:val="0"/>
      <w:marRight w:val="0"/>
      <w:marTop w:val="0"/>
      <w:marBottom w:val="0"/>
      <w:divBdr>
        <w:top w:val="none" w:sz="0" w:space="0" w:color="auto"/>
        <w:left w:val="none" w:sz="0" w:space="0" w:color="auto"/>
        <w:bottom w:val="none" w:sz="0" w:space="0" w:color="auto"/>
        <w:right w:val="none" w:sz="0" w:space="0" w:color="auto"/>
      </w:divBdr>
    </w:div>
    <w:div w:id="1329595134">
      <w:bodyDiv w:val="1"/>
      <w:marLeft w:val="0"/>
      <w:marRight w:val="0"/>
      <w:marTop w:val="0"/>
      <w:marBottom w:val="0"/>
      <w:divBdr>
        <w:top w:val="none" w:sz="0" w:space="0" w:color="auto"/>
        <w:left w:val="none" w:sz="0" w:space="0" w:color="auto"/>
        <w:bottom w:val="none" w:sz="0" w:space="0" w:color="auto"/>
        <w:right w:val="none" w:sz="0" w:space="0" w:color="auto"/>
      </w:divBdr>
    </w:div>
    <w:div w:id="1335382054">
      <w:bodyDiv w:val="1"/>
      <w:marLeft w:val="0"/>
      <w:marRight w:val="0"/>
      <w:marTop w:val="0"/>
      <w:marBottom w:val="0"/>
      <w:divBdr>
        <w:top w:val="none" w:sz="0" w:space="0" w:color="auto"/>
        <w:left w:val="none" w:sz="0" w:space="0" w:color="auto"/>
        <w:bottom w:val="none" w:sz="0" w:space="0" w:color="auto"/>
        <w:right w:val="none" w:sz="0" w:space="0" w:color="auto"/>
      </w:divBdr>
    </w:div>
    <w:div w:id="1347054918">
      <w:bodyDiv w:val="1"/>
      <w:marLeft w:val="0"/>
      <w:marRight w:val="0"/>
      <w:marTop w:val="0"/>
      <w:marBottom w:val="0"/>
      <w:divBdr>
        <w:top w:val="none" w:sz="0" w:space="0" w:color="auto"/>
        <w:left w:val="none" w:sz="0" w:space="0" w:color="auto"/>
        <w:bottom w:val="none" w:sz="0" w:space="0" w:color="auto"/>
        <w:right w:val="none" w:sz="0" w:space="0" w:color="auto"/>
      </w:divBdr>
    </w:div>
    <w:div w:id="1353263273">
      <w:bodyDiv w:val="1"/>
      <w:marLeft w:val="0"/>
      <w:marRight w:val="0"/>
      <w:marTop w:val="0"/>
      <w:marBottom w:val="0"/>
      <w:divBdr>
        <w:top w:val="none" w:sz="0" w:space="0" w:color="auto"/>
        <w:left w:val="none" w:sz="0" w:space="0" w:color="auto"/>
        <w:bottom w:val="none" w:sz="0" w:space="0" w:color="auto"/>
        <w:right w:val="none" w:sz="0" w:space="0" w:color="auto"/>
      </w:divBdr>
    </w:div>
    <w:div w:id="1370644715">
      <w:bodyDiv w:val="1"/>
      <w:marLeft w:val="0"/>
      <w:marRight w:val="0"/>
      <w:marTop w:val="0"/>
      <w:marBottom w:val="0"/>
      <w:divBdr>
        <w:top w:val="none" w:sz="0" w:space="0" w:color="auto"/>
        <w:left w:val="none" w:sz="0" w:space="0" w:color="auto"/>
        <w:bottom w:val="none" w:sz="0" w:space="0" w:color="auto"/>
        <w:right w:val="none" w:sz="0" w:space="0" w:color="auto"/>
      </w:divBdr>
    </w:div>
    <w:div w:id="1393305709">
      <w:bodyDiv w:val="1"/>
      <w:marLeft w:val="0"/>
      <w:marRight w:val="0"/>
      <w:marTop w:val="0"/>
      <w:marBottom w:val="0"/>
      <w:divBdr>
        <w:top w:val="none" w:sz="0" w:space="0" w:color="auto"/>
        <w:left w:val="none" w:sz="0" w:space="0" w:color="auto"/>
        <w:bottom w:val="none" w:sz="0" w:space="0" w:color="auto"/>
        <w:right w:val="none" w:sz="0" w:space="0" w:color="auto"/>
      </w:divBdr>
    </w:div>
    <w:div w:id="1401443677">
      <w:bodyDiv w:val="1"/>
      <w:marLeft w:val="0"/>
      <w:marRight w:val="0"/>
      <w:marTop w:val="0"/>
      <w:marBottom w:val="0"/>
      <w:divBdr>
        <w:top w:val="none" w:sz="0" w:space="0" w:color="auto"/>
        <w:left w:val="none" w:sz="0" w:space="0" w:color="auto"/>
        <w:bottom w:val="none" w:sz="0" w:space="0" w:color="auto"/>
        <w:right w:val="none" w:sz="0" w:space="0" w:color="auto"/>
      </w:divBdr>
    </w:div>
    <w:div w:id="1423070152">
      <w:bodyDiv w:val="1"/>
      <w:marLeft w:val="0"/>
      <w:marRight w:val="0"/>
      <w:marTop w:val="0"/>
      <w:marBottom w:val="0"/>
      <w:divBdr>
        <w:top w:val="none" w:sz="0" w:space="0" w:color="auto"/>
        <w:left w:val="none" w:sz="0" w:space="0" w:color="auto"/>
        <w:bottom w:val="none" w:sz="0" w:space="0" w:color="auto"/>
        <w:right w:val="none" w:sz="0" w:space="0" w:color="auto"/>
      </w:divBdr>
    </w:div>
    <w:div w:id="1472358461">
      <w:bodyDiv w:val="1"/>
      <w:marLeft w:val="0"/>
      <w:marRight w:val="0"/>
      <w:marTop w:val="0"/>
      <w:marBottom w:val="0"/>
      <w:divBdr>
        <w:top w:val="none" w:sz="0" w:space="0" w:color="auto"/>
        <w:left w:val="none" w:sz="0" w:space="0" w:color="auto"/>
        <w:bottom w:val="none" w:sz="0" w:space="0" w:color="auto"/>
        <w:right w:val="none" w:sz="0" w:space="0" w:color="auto"/>
      </w:divBdr>
    </w:div>
    <w:div w:id="1482428942">
      <w:bodyDiv w:val="1"/>
      <w:marLeft w:val="0"/>
      <w:marRight w:val="0"/>
      <w:marTop w:val="0"/>
      <w:marBottom w:val="0"/>
      <w:divBdr>
        <w:top w:val="none" w:sz="0" w:space="0" w:color="auto"/>
        <w:left w:val="none" w:sz="0" w:space="0" w:color="auto"/>
        <w:bottom w:val="none" w:sz="0" w:space="0" w:color="auto"/>
        <w:right w:val="none" w:sz="0" w:space="0" w:color="auto"/>
      </w:divBdr>
    </w:div>
    <w:div w:id="1530606530">
      <w:bodyDiv w:val="1"/>
      <w:marLeft w:val="0"/>
      <w:marRight w:val="0"/>
      <w:marTop w:val="0"/>
      <w:marBottom w:val="0"/>
      <w:divBdr>
        <w:top w:val="none" w:sz="0" w:space="0" w:color="auto"/>
        <w:left w:val="none" w:sz="0" w:space="0" w:color="auto"/>
        <w:bottom w:val="none" w:sz="0" w:space="0" w:color="auto"/>
        <w:right w:val="none" w:sz="0" w:space="0" w:color="auto"/>
      </w:divBdr>
    </w:div>
    <w:div w:id="1581061185">
      <w:bodyDiv w:val="1"/>
      <w:marLeft w:val="0"/>
      <w:marRight w:val="0"/>
      <w:marTop w:val="0"/>
      <w:marBottom w:val="0"/>
      <w:divBdr>
        <w:top w:val="none" w:sz="0" w:space="0" w:color="auto"/>
        <w:left w:val="none" w:sz="0" w:space="0" w:color="auto"/>
        <w:bottom w:val="none" w:sz="0" w:space="0" w:color="auto"/>
        <w:right w:val="none" w:sz="0" w:space="0" w:color="auto"/>
      </w:divBdr>
    </w:div>
    <w:div w:id="1594242075">
      <w:bodyDiv w:val="1"/>
      <w:marLeft w:val="0"/>
      <w:marRight w:val="0"/>
      <w:marTop w:val="0"/>
      <w:marBottom w:val="0"/>
      <w:divBdr>
        <w:top w:val="none" w:sz="0" w:space="0" w:color="auto"/>
        <w:left w:val="none" w:sz="0" w:space="0" w:color="auto"/>
        <w:bottom w:val="none" w:sz="0" w:space="0" w:color="auto"/>
        <w:right w:val="none" w:sz="0" w:space="0" w:color="auto"/>
      </w:divBdr>
    </w:div>
    <w:div w:id="1596742599">
      <w:bodyDiv w:val="1"/>
      <w:marLeft w:val="0"/>
      <w:marRight w:val="0"/>
      <w:marTop w:val="0"/>
      <w:marBottom w:val="0"/>
      <w:divBdr>
        <w:top w:val="none" w:sz="0" w:space="0" w:color="auto"/>
        <w:left w:val="none" w:sz="0" w:space="0" w:color="auto"/>
        <w:bottom w:val="none" w:sz="0" w:space="0" w:color="auto"/>
        <w:right w:val="none" w:sz="0" w:space="0" w:color="auto"/>
      </w:divBdr>
    </w:div>
    <w:div w:id="1623878198">
      <w:bodyDiv w:val="1"/>
      <w:marLeft w:val="0"/>
      <w:marRight w:val="0"/>
      <w:marTop w:val="0"/>
      <w:marBottom w:val="0"/>
      <w:divBdr>
        <w:top w:val="none" w:sz="0" w:space="0" w:color="auto"/>
        <w:left w:val="none" w:sz="0" w:space="0" w:color="auto"/>
        <w:bottom w:val="none" w:sz="0" w:space="0" w:color="auto"/>
        <w:right w:val="none" w:sz="0" w:space="0" w:color="auto"/>
      </w:divBdr>
    </w:div>
    <w:div w:id="1634020935">
      <w:bodyDiv w:val="1"/>
      <w:marLeft w:val="0"/>
      <w:marRight w:val="0"/>
      <w:marTop w:val="0"/>
      <w:marBottom w:val="0"/>
      <w:divBdr>
        <w:top w:val="none" w:sz="0" w:space="0" w:color="auto"/>
        <w:left w:val="none" w:sz="0" w:space="0" w:color="auto"/>
        <w:bottom w:val="none" w:sz="0" w:space="0" w:color="auto"/>
        <w:right w:val="none" w:sz="0" w:space="0" w:color="auto"/>
      </w:divBdr>
    </w:div>
    <w:div w:id="1634486165">
      <w:bodyDiv w:val="1"/>
      <w:marLeft w:val="0"/>
      <w:marRight w:val="0"/>
      <w:marTop w:val="0"/>
      <w:marBottom w:val="0"/>
      <w:divBdr>
        <w:top w:val="none" w:sz="0" w:space="0" w:color="auto"/>
        <w:left w:val="none" w:sz="0" w:space="0" w:color="auto"/>
        <w:bottom w:val="none" w:sz="0" w:space="0" w:color="auto"/>
        <w:right w:val="none" w:sz="0" w:space="0" w:color="auto"/>
      </w:divBdr>
    </w:div>
    <w:div w:id="1654331241">
      <w:bodyDiv w:val="1"/>
      <w:marLeft w:val="0"/>
      <w:marRight w:val="0"/>
      <w:marTop w:val="0"/>
      <w:marBottom w:val="0"/>
      <w:divBdr>
        <w:top w:val="none" w:sz="0" w:space="0" w:color="auto"/>
        <w:left w:val="none" w:sz="0" w:space="0" w:color="auto"/>
        <w:bottom w:val="none" w:sz="0" w:space="0" w:color="auto"/>
        <w:right w:val="none" w:sz="0" w:space="0" w:color="auto"/>
      </w:divBdr>
    </w:div>
    <w:div w:id="1672101943">
      <w:bodyDiv w:val="1"/>
      <w:marLeft w:val="0"/>
      <w:marRight w:val="0"/>
      <w:marTop w:val="0"/>
      <w:marBottom w:val="0"/>
      <w:divBdr>
        <w:top w:val="none" w:sz="0" w:space="0" w:color="auto"/>
        <w:left w:val="none" w:sz="0" w:space="0" w:color="auto"/>
        <w:bottom w:val="none" w:sz="0" w:space="0" w:color="auto"/>
        <w:right w:val="none" w:sz="0" w:space="0" w:color="auto"/>
      </w:divBdr>
    </w:div>
    <w:div w:id="1683625854">
      <w:bodyDiv w:val="1"/>
      <w:marLeft w:val="0"/>
      <w:marRight w:val="0"/>
      <w:marTop w:val="0"/>
      <w:marBottom w:val="0"/>
      <w:divBdr>
        <w:top w:val="none" w:sz="0" w:space="0" w:color="auto"/>
        <w:left w:val="none" w:sz="0" w:space="0" w:color="auto"/>
        <w:bottom w:val="none" w:sz="0" w:space="0" w:color="auto"/>
        <w:right w:val="none" w:sz="0" w:space="0" w:color="auto"/>
      </w:divBdr>
    </w:div>
    <w:div w:id="1691756701">
      <w:bodyDiv w:val="1"/>
      <w:marLeft w:val="0"/>
      <w:marRight w:val="0"/>
      <w:marTop w:val="0"/>
      <w:marBottom w:val="0"/>
      <w:divBdr>
        <w:top w:val="none" w:sz="0" w:space="0" w:color="auto"/>
        <w:left w:val="none" w:sz="0" w:space="0" w:color="auto"/>
        <w:bottom w:val="none" w:sz="0" w:space="0" w:color="auto"/>
        <w:right w:val="none" w:sz="0" w:space="0" w:color="auto"/>
      </w:divBdr>
    </w:div>
    <w:div w:id="1719354938">
      <w:bodyDiv w:val="1"/>
      <w:marLeft w:val="0"/>
      <w:marRight w:val="0"/>
      <w:marTop w:val="0"/>
      <w:marBottom w:val="0"/>
      <w:divBdr>
        <w:top w:val="none" w:sz="0" w:space="0" w:color="auto"/>
        <w:left w:val="none" w:sz="0" w:space="0" w:color="auto"/>
        <w:bottom w:val="none" w:sz="0" w:space="0" w:color="auto"/>
        <w:right w:val="none" w:sz="0" w:space="0" w:color="auto"/>
      </w:divBdr>
    </w:div>
    <w:div w:id="1745561909">
      <w:bodyDiv w:val="1"/>
      <w:marLeft w:val="0"/>
      <w:marRight w:val="0"/>
      <w:marTop w:val="0"/>
      <w:marBottom w:val="0"/>
      <w:divBdr>
        <w:top w:val="none" w:sz="0" w:space="0" w:color="auto"/>
        <w:left w:val="none" w:sz="0" w:space="0" w:color="auto"/>
        <w:bottom w:val="none" w:sz="0" w:space="0" w:color="auto"/>
        <w:right w:val="none" w:sz="0" w:space="0" w:color="auto"/>
      </w:divBdr>
      <w:divsChild>
        <w:div w:id="109397997">
          <w:marLeft w:val="0"/>
          <w:marRight w:val="0"/>
          <w:marTop w:val="0"/>
          <w:marBottom w:val="0"/>
          <w:divBdr>
            <w:top w:val="none" w:sz="0" w:space="0" w:color="auto"/>
            <w:left w:val="none" w:sz="0" w:space="0" w:color="auto"/>
            <w:bottom w:val="none" w:sz="0" w:space="0" w:color="auto"/>
            <w:right w:val="none" w:sz="0" w:space="0" w:color="auto"/>
          </w:divBdr>
          <w:divsChild>
            <w:div w:id="1777677593">
              <w:marLeft w:val="0"/>
              <w:marRight w:val="0"/>
              <w:marTop w:val="0"/>
              <w:marBottom w:val="0"/>
              <w:divBdr>
                <w:top w:val="none" w:sz="0" w:space="0" w:color="auto"/>
                <w:left w:val="none" w:sz="0" w:space="0" w:color="auto"/>
                <w:bottom w:val="none" w:sz="0" w:space="0" w:color="auto"/>
                <w:right w:val="none" w:sz="0" w:space="0" w:color="auto"/>
              </w:divBdr>
              <w:divsChild>
                <w:div w:id="362488420">
                  <w:marLeft w:val="0"/>
                  <w:marRight w:val="0"/>
                  <w:marTop w:val="0"/>
                  <w:marBottom w:val="0"/>
                  <w:divBdr>
                    <w:top w:val="none" w:sz="0" w:space="0" w:color="auto"/>
                    <w:left w:val="none" w:sz="0" w:space="0" w:color="auto"/>
                    <w:bottom w:val="none" w:sz="0" w:space="0" w:color="auto"/>
                    <w:right w:val="none" w:sz="0" w:space="0" w:color="auto"/>
                  </w:divBdr>
                  <w:divsChild>
                    <w:div w:id="206307866">
                      <w:marLeft w:val="0"/>
                      <w:marRight w:val="0"/>
                      <w:marTop w:val="0"/>
                      <w:marBottom w:val="0"/>
                      <w:divBdr>
                        <w:top w:val="none" w:sz="0" w:space="0" w:color="auto"/>
                        <w:left w:val="none" w:sz="0" w:space="0" w:color="auto"/>
                        <w:bottom w:val="none" w:sz="0" w:space="0" w:color="auto"/>
                        <w:right w:val="none" w:sz="0" w:space="0" w:color="auto"/>
                      </w:divBdr>
                      <w:divsChild>
                        <w:div w:id="1808428150">
                          <w:marLeft w:val="1200"/>
                          <w:marRight w:val="0"/>
                          <w:marTop w:val="0"/>
                          <w:marBottom w:val="0"/>
                          <w:divBdr>
                            <w:top w:val="none" w:sz="0" w:space="0" w:color="auto"/>
                            <w:left w:val="none" w:sz="0" w:space="0" w:color="auto"/>
                            <w:bottom w:val="none" w:sz="0" w:space="0" w:color="auto"/>
                            <w:right w:val="none" w:sz="0" w:space="0" w:color="auto"/>
                          </w:divBdr>
                          <w:divsChild>
                            <w:div w:id="1026249676">
                              <w:marLeft w:val="0"/>
                              <w:marRight w:val="0"/>
                              <w:marTop w:val="0"/>
                              <w:marBottom w:val="0"/>
                              <w:divBdr>
                                <w:top w:val="none" w:sz="0" w:space="0" w:color="auto"/>
                                <w:left w:val="none" w:sz="0" w:space="0" w:color="auto"/>
                                <w:bottom w:val="none" w:sz="0" w:space="0" w:color="auto"/>
                                <w:right w:val="none" w:sz="0" w:space="0" w:color="auto"/>
                              </w:divBdr>
                              <w:divsChild>
                                <w:div w:id="846333967">
                                  <w:marLeft w:val="0"/>
                                  <w:marRight w:val="0"/>
                                  <w:marTop w:val="0"/>
                                  <w:marBottom w:val="0"/>
                                  <w:divBdr>
                                    <w:top w:val="none" w:sz="0" w:space="0" w:color="auto"/>
                                    <w:left w:val="none" w:sz="0" w:space="0" w:color="auto"/>
                                    <w:bottom w:val="none" w:sz="0" w:space="0" w:color="auto"/>
                                    <w:right w:val="none" w:sz="0" w:space="0" w:color="auto"/>
                                  </w:divBdr>
                                  <w:divsChild>
                                    <w:div w:id="427896710">
                                      <w:marLeft w:val="0"/>
                                      <w:marRight w:val="0"/>
                                      <w:marTop w:val="0"/>
                                      <w:marBottom w:val="0"/>
                                      <w:divBdr>
                                        <w:top w:val="none" w:sz="0" w:space="0" w:color="auto"/>
                                        <w:left w:val="none" w:sz="0" w:space="0" w:color="auto"/>
                                        <w:bottom w:val="none" w:sz="0" w:space="0" w:color="auto"/>
                                        <w:right w:val="none" w:sz="0" w:space="0" w:color="auto"/>
                                      </w:divBdr>
                                      <w:divsChild>
                                        <w:div w:id="279655598">
                                          <w:marLeft w:val="0"/>
                                          <w:marRight w:val="0"/>
                                          <w:marTop w:val="0"/>
                                          <w:marBottom w:val="0"/>
                                          <w:divBdr>
                                            <w:top w:val="none" w:sz="0" w:space="0" w:color="auto"/>
                                            <w:left w:val="none" w:sz="0" w:space="0" w:color="auto"/>
                                            <w:bottom w:val="none" w:sz="0" w:space="0" w:color="auto"/>
                                            <w:right w:val="none" w:sz="0" w:space="0" w:color="auto"/>
                                          </w:divBdr>
                                          <w:divsChild>
                                            <w:div w:id="11801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951794">
      <w:bodyDiv w:val="1"/>
      <w:marLeft w:val="0"/>
      <w:marRight w:val="0"/>
      <w:marTop w:val="0"/>
      <w:marBottom w:val="0"/>
      <w:divBdr>
        <w:top w:val="none" w:sz="0" w:space="0" w:color="auto"/>
        <w:left w:val="none" w:sz="0" w:space="0" w:color="auto"/>
        <w:bottom w:val="none" w:sz="0" w:space="0" w:color="auto"/>
        <w:right w:val="none" w:sz="0" w:space="0" w:color="auto"/>
      </w:divBdr>
    </w:div>
    <w:div w:id="1792475761">
      <w:bodyDiv w:val="1"/>
      <w:marLeft w:val="0"/>
      <w:marRight w:val="0"/>
      <w:marTop w:val="0"/>
      <w:marBottom w:val="0"/>
      <w:divBdr>
        <w:top w:val="none" w:sz="0" w:space="0" w:color="auto"/>
        <w:left w:val="none" w:sz="0" w:space="0" w:color="auto"/>
        <w:bottom w:val="none" w:sz="0" w:space="0" w:color="auto"/>
        <w:right w:val="none" w:sz="0" w:space="0" w:color="auto"/>
      </w:divBdr>
    </w:div>
    <w:div w:id="1845901484">
      <w:bodyDiv w:val="1"/>
      <w:marLeft w:val="0"/>
      <w:marRight w:val="0"/>
      <w:marTop w:val="0"/>
      <w:marBottom w:val="0"/>
      <w:divBdr>
        <w:top w:val="none" w:sz="0" w:space="0" w:color="auto"/>
        <w:left w:val="none" w:sz="0" w:space="0" w:color="auto"/>
        <w:bottom w:val="none" w:sz="0" w:space="0" w:color="auto"/>
        <w:right w:val="none" w:sz="0" w:space="0" w:color="auto"/>
      </w:divBdr>
    </w:div>
    <w:div w:id="1849561655">
      <w:bodyDiv w:val="1"/>
      <w:marLeft w:val="0"/>
      <w:marRight w:val="0"/>
      <w:marTop w:val="0"/>
      <w:marBottom w:val="0"/>
      <w:divBdr>
        <w:top w:val="none" w:sz="0" w:space="0" w:color="auto"/>
        <w:left w:val="none" w:sz="0" w:space="0" w:color="auto"/>
        <w:bottom w:val="none" w:sz="0" w:space="0" w:color="auto"/>
        <w:right w:val="none" w:sz="0" w:space="0" w:color="auto"/>
      </w:divBdr>
    </w:div>
    <w:div w:id="1859272457">
      <w:bodyDiv w:val="1"/>
      <w:marLeft w:val="0"/>
      <w:marRight w:val="0"/>
      <w:marTop w:val="0"/>
      <w:marBottom w:val="0"/>
      <w:divBdr>
        <w:top w:val="none" w:sz="0" w:space="0" w:color="auto"/>
        <w:left w:val="none" w:sz="0" w:space="0" w:color="auto"/>
        <w:bottom w:val="none" w:sz="0" w:space="0" w:color="auto"/>
        <w:right w:val="none" w:sz="0" w:space="0" w:color="auto"/>
      </w:divBdr>
    </w:div>
    <w:div w:id="1896310757">
      <w:bodyDiv w:val="1"/>
      <w:marLeft w:val="0"/>
      <w:marRight w:val="0"/>
      <w:marTop w:val="0"/>
      <w:marBottom w:val="0"/>
      <w:divBdr>
        <w:top w:val="none" w:sz="0" w:space="0" w:color="auto"/>
        <w:left w:val="none" w:sz="0" w:space="0" w:color="auto"/>
        <w:bottom w:val="none" w:sz="0" w:space="0" w:color="auto"/>
        <w:right w:val="none" w:sz="0" w:space="0" w:color="auto"/>
      </w:divBdr>
    </w:div>
    <w:div w:id="1928880091">
      <w:bodyDiv w:val="1"/>
      <w:marLeft w:val="0"/>
      <w:marRight w:val="0"/>
      <w:marTop w:val="0"/>
      <w:marBottom w:val="0"/>
      <w:divBdr>
        <w:top w:val="none" w:sz="0" w:space="0" w:color="auto"/>
        <w:left w:val="none" w:sz="0" w:space="0" w:color="auto"/>
        <w:bottom w:val="none" w:sz="0" w:space="0" w:color="auto"/>
        <w:right w:val="none" w:sz="0" w:space="0" w:color="auto"/>
      </w:divBdr>
    </w:div>
    <w:div w:id="1929734702">
      <w:bodyDiv w:val="1"/>
      <w:marLeft w:val="0"/>
      <w:marRight w:val="0"/>
      <w:marTop w:val="0"/>
      <w:marBottom w:val="0"/>
      <w:divBdr>
        <w:top w:val="none" w:sz="0" w:space="0" w:color="auto"/>
        <w:left w:val="none" w:sz="0" w:space="0" w:color="auto"/>
        <w:bottom w:val="none" w:sz="0" w:space="0" w:color="auto"/>
        <w:right w:val="none" w:sz="0" w:space="0" w:color="auto"/>
      </w:divBdr>
    </w:div>
    <w:div w:id="1934241888">
      <w:bodyDiv w:val="1"/>
      <w:marLeft w:val="0"/>
      <w:marRight w:val="0"/>
      <w:marTop w:val="0"/>
      <w:marBottom w:val="0"/>
      <w:divBdr>
        <w:top w:val="none" w:sz="0" w:space="0" w:color="auto"/>
        <w:left w:val="none" w:sz="0" w:space="0" w:color="auto"/>
        <w:bottom w:val="none" w:sz="0" w:space="0" w:color="auto"/>
        <w:right w:val="none" w:sz="0" w:space="0" w:color="auto"/>
      </w:divBdr>
    </w:div>
    <w:div w:id="1948659143">
      <w:bodyDiv w:val="1"/>
      <w:marLeft w:val="0"/>
      <w:marRight w:val="0"/>
      <w:marTop w:val="0"/>
      <w:marBottom w:val="0"/>
      <w:divBdr>
        <w:top w:val="none" w:sz="0" w:space="0" w:color="auto"/>
        <w:left w:val="none" w:sz="0" w:space="0" w:color="auto"/>
        <w:bottom w:val="none" w:sz="0" w:space="0" w:color="auto"/>
        <w:right w:val="none" w:sz="0" w:space="0" w:color="auto"/>
      </w:divBdr>
    </w:div>
    <w:div w:id="1955558168">
      <w:bodyDiv w:val="1"/>
      <w:marLeft w:val="0"/>
      <w:marRight w:val="0"/>
      <w:marTop w:val="0"/>
      <w:marBottom w:val="0"/>
      <w:divBdr>
        <w:top w:val="none" w:sz="0" w:space="0" w:color="auto"/>
        <w:left w:val="none" w:sz="0" w:space="0" w:color="auto"/>
        <w:bottom w:val="none" w:sz="0" w:space="0" w:color="auto"/>
        <w:right w:val="none" w:sz="0" w:space="0" w:color="auto"/>
      </w:divBdr>
    </w:div>
    <w:div w:id="1957635501">
      <w:bodyDiv w:val="1"/>
      <w:marLeft w:val="0"/>
      <w:marRight w:val="0"/>
      <w:marTop w:val="0"/>
      <w:marBottom w:val="0"/>
      <w:divBdr>
        <w:top w:val="none" w:sz="0" w:space="0" w:color="auto"/>
        <w:left w:val="none" w:sz="0" w:space="0" w:color="auto"/>
        <w:bottom w:val="none" w:sz="0" w:space="0" w:color="auto"/>
        <w:right w:val="none" w:sz="0" w:space="0" w:color="auto"/>
      </w:divBdr>
    </w:div>
    <w:div w:id="1967999601">
      <w:bodyDiv w:val="1"/>
      <w:marLeft w:val="0"/>
      <w:marRight w:val="0"/>
      <w:marTop w:val="0"/>
      <w:marBottom w:val="0"/>
      <w:divBdr>
        <w:top w:val="none" w:sz="0" w:space="0" w:color="auto"/>
        <w:left w:val="none" w:sz="0" w:space="0" w:color="auto"/>
        <w:bottom w:val="none" w:sz="0" w:space="0" w:color="auto"/>
        <w:right w:val="none" w:sz="0" w:space="0" w:color="auto"/>
      </w:divBdr>
      <w:divsChild>
        <w:div w:id="1590969312">
          <w:marLeft w:val="2808"/>
          <w:marRight w:val="0"/>
          <w:marTop w:val="192"/>
          <w:marBottom w:val="0"/>
          <w:divBdr>
            <w:top w:val="none" w:sz="0" w:space="0" w:color="auto"/>
            <w:left w:val="none" w:sz="0" w:space="0" w:color="auto"/>
            <w:bottom w:val="none" w:sz="0" w:space="0" w:color="auto"/>
            <w:right w:val="none" w:sz="0" w:space="0" w:color="auto"/>
          </w:divBdr>
        </w:div>
      </w:divsChild>
    </w:div>
    <w:div w:id="1983000744">
      <w:bodyDiv w:val="1"/>
      <w:marLeft w:val="0"/>
      <w:marRight w:val="0"/>
      <w:marTop w:val="0"/>
      <w:marBottom w:val="0"/>
      <w:divBdr>
        <w:top w:val="none" w:sz="0" w:space="0" w:color="auto"/>
        <w:left w:val="none" w:sz="0" w:space="0" w:color="auto"/>
        <w:bottom w:val="none" w:sz="0" w:space="0" w:color="auto"/>
        <w:right w:val="none" w:sz="0" w:space="0" w:color="auto"/>
      </w:divBdr>
    </w:div>
    <w:div w:id="2046441294">
      <w:bodyDiv w:val="1"/>
      <w:marLeft w:val="0"/>
      <w:marRight w:val="0"/>
      <w:marTop w:val="0"/>
      <w:marBottom w:val="0"/>
      <w:divBdr>
        <w:top w:val="none" w:sz="0" w:space="0" w:color="auto"/>
        <w:left w:val="none" w:sz="0" w:space="0" w:color="auto"/>
        <w:bottom w:val="none" w:sz="0" w:space="0" w:color="auto"/>
        <w:right w:val="none" w:sz="0" w:space="0" w:color="auto"/>
      </w:divBdr>
    </w:div>
    <w:div w:id="2053337965">
      <w:bodyDiv w:val="1"/>
      <w:marLeft w:val="0"/>
      <w:marRight w:val="0"/>
      <w:marTop w:val="0"/>
      <w:marBottom w:val="0"/>
      <w:divBdr>
        <w:top w:val="none" w:sz="0" w:space="0" w:color="auto"/>
        <w:left w:val="none" w:sz="0" w:space="0" w:color="auto"/>
        <w:bottom w:val="none" w:sz="0" w:space="0" w:color="auto"/>
        <w:right w:val="none" w:sz="0" w:space="0" w:color="auto"/>
      </w:divBdr>
    </w:div>
    <w:div w:id="2064601653">
      <w:bodyDiv w:val="1"/>
      <w:marLeft w:val="0"/>
      <w:marRight w:val="0"/>
      <w:marTop w:val="0"/>
      <w:marBottom w:val="0"/>
      <w:divBdr>
        <w:top w:val="none" w:sz="0" w:space="0" w:color="auto"/>
        <w:left w:val="none" w:sz="0" w:space="0" w:color="auto"/>
        <w:bottom w:val="none" w:sz="0" w:space="0" w:color="auto"/>
        <w:right w:val="none" w:sz="0" w:space="0" w:color="auto"/>
      </w:divBdr>
    </w:div>
    <w:div w:id="2077704743">
      <w:bodyDiv w:val="1"/>
      <w:marLeft w:val="0"/>
      <w:marRight w:val="0"/>
      <w:marTop w:val="0"/>
      <w:marBottom w:val="0"/>
      <w:divBdr>
        <w:top w:val="none" w:sz="0" w:space="0" w:color="auto"/>
        <w:left w:val="none" w:sz="0" w:space="0" w:color="auto"/>
        <w:bottom w:val="none" w:sz="0" w:space="0" w:color="auto"/>
        <w:right w:val="none" w:sz="0" w:space="0" w:color="auto"/>
      </w:divBdr>
    </w:div>
    <w:div w:id="2100641895">
      <w:bodyDiv w:val="1"/>
      <w:marLeft w:val="0"/>
      <w:marRight w:val="0"/>
      <w:marTop w:val="0"/>
      <w:marBottom w:val="0"/>
      <w:divBdr>
        <w:top w:val="none" w:sz="0" w:space="0" w:color="auto"/>
        <w:left w:val="none" w:sz="0" w:space="0" w:color="auto"/>
        <w:bottom w:val="none" w:sz="0" w:space="0" w:color="auto"/>
        <w:right w:val="none" w:sz="0" w:space="0" w:color="auto"/>
      </w:divBdr>
    </w:div>
    <w:div w:id="2127310931">
      <w:bodyDiv w:val="1"/>
      <w:marLeft w:val="0"/>
      <w:marRight w:val="0"/>
      <w:marTop w:val="0"/>
      <w:marBottom w:val="0"/>
      <w:divBdr>
        <w:top w:val="none" w:sz="0" w:space="0" w:color="auto"/>
        <w:left w:val="none" w:sz="0" w:space="0" w:color="auto"/>
        <w:bottom w:val="none" w:sz="0" w:space="0" w:color="auto"/>
        <w:right w:val="none" w:sz="0" w:space="0" w:color="auto"/>
      </w:divBdr>
    </w:div>
    <w:div w:id="213478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nternational.gc.ca/controls-controles/textiles/ex-17.aspx?lang=eng" TargetMode="External"/><Relationship Id="rId21" Type="http://schemas.openxmlformats.org/officeDocument/2006/relationships/header" Target="header4.xml"/><Relationship Id="rId42" Type="http://schemas.openxmlformats.org/officeDocument/2006/relationships/image" Target="media/image16.png"/><Relationship Id="rId63" Type="http://schemas.openxmlformats.org/officeDocument/2006/relationships/image" Target="media/image36.emf"/><Relationship Id="rId84" Type="http://schemas.openxmlformats.org/officeDocument/2006/relationships/footer" Target="footer7.xml"/><Relationship Id="rId138" Type="http://schemas.openxmlformats.org/officeDocument/2006/relationships/footer" Target="footer15.xml"/><Relationship Id="rId107" Type="http://schemas.openxmlformats.org/officeDocument/2006/relationships/hyperlink" Target="https://s3.amazonaws.com/academia.edu.documents/46220168/Rules_of_Origin_in_North-South_Preferent20160604-13185-f85ebm.pdf?AWSAccessKeyId=AKIAIWOWYYGZ2Y53UL3A&amp;Expires=1519513759&amp;Signature=aFsuCNt1ZQ6nCugYXeNH29IuXko%3D&amp;response-content-disposition=inline%3B%20filename%3DRules_of_origin_in_North_South_preferent.pdf" TargetMode="External"/><Relationship Id="rId11" Type="http://schemas.openxmlformats.org/officeDocument/2006/relationships/footnotes" Target="footnotes.xml"/><Relationship Id="rId32" Type="http://schemas.openxmlformats.org/officeDocument/2006/relationships/image" Target="media/image6.png"/><Relationship Id="rId37" Type="http://schemas.openxmlformats.org/officeDocument/2006/relationships/image" Target="media/image11.emf"/><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7.emf"/><Relationship Id="rId79" Type="http://schemas.openxmlformats.org/officeDocument/2006/relationships/image" Target="media/image52.emf"/><Relationship Id="rId102" Type="http://schemas.openxmlformats.org/officeDocument/2006/relationships/image" Target="media/image59.emf"/><Relationship Id="rId123" Type="http://schemas.openxmlformats.org/officeDocument/2006/relationships/hyperlink" Target="http://www.oica.net/category/production-statistics/2016-statistics/" TargetMode="External"/><Relationship Id="rId128" Type="http://schemas.openxmlformats.org/officeDocument/2006/relationships/hyperlink" Target="https://tradingeconomics.com/mexico/wages-in-manufacturing" TargetMode="External"/><Relationship Id="rId5" Type="http://schemas.openxmlformats.org/officeDocument/2006/relationships/customXml" Target="../customXml/item5.xml"/><Relationship Id="rId90" Type="http://schemas.openxmlformats.org/officeDocument/2006/relationships/image" Target="media/image55.emf"/><Relationship Id="rId95" Type="http://schemas.openxmlformats.org/officeDocument/2006/relationships/footer" Target="footer10.xml"/><Relationship Id="rId22" Type="http://schemas.openxmlformats.org/officeDocument/2006/relationships/footer" Target="footer4.xml"/><Relationship Id="rId27" Type="http://schemas.openxmlformats.org/officeDocument/2006/relationships/image" Target="media/image2.emf"/><Relationship Id="rId43" Type="http://schemas.openxmlformats.org/officeDocument/2006/relationships/image" Target="media/image17.png"/><Relationship Id="rId48" Type="http://schemas.openxmlformats.org/officeDocument/2006/relationships/image" Target="media/image22.emf"/><Relationship Id="rId64" Type="http://schemas.openxmlformats.org/officeDocument/2006/relationships/image" Target="media/image37.emf"/><Relationship Id="rId69" Type="http://schemas.openxmlformats.org/officeDocument/2006/relationships/image" Target="media/image42.emf"/><Relationship Id="rId113" Type="http://schemas.openxmlformats.org/officeDocument/2006/relationships/hyperlink" Target="https://piie.com/system/files/documents/pb17-25.pdf" TargetMode="External"/><Relationship Id="rId118" Type="http://schemas.openxmlformats.org/officeDocument/2006/relationships/hyperlink" Target="http://www.opic.ic.gc.ca/app/scr/app/cis/summary-sommaire/3361" TargetMode="External"/><Relationship Id="rId134" Type="http://schemas.openxmlformats.org/officeDocument/2006/relationships/hyperlink" Target="https://www.wto.org/english/res_e/reser_e/ersd201212_e.pdf" TargetMode="External"/><Relationship Id="rId139" Type="http://schemas.openxmlformats.org/officeDocument/2006/relationships/header" Target="header18.xml"/><Relationship Id="rId80" Type="http://schemas.openxmlformats.org/officeDocument/2006/relationships/image" Target="media/image53.emf"/><Relationship Id="rId85" Type="http://schemas.openxmlformats.org/officeDocument/2006/relationships/header" Target="header10.xml"/><Relationship Id="rId12" Type="http://schemas.openxmlformats.org/officeDocument/2006/relationships/endnotes" Target="endnotes.xml"/><Relationship Id="rId17" Type="http://schemas.openxmlformats.org/officeDocument/2006/relationships/footer" Target="footer1.xml"/><Relationship Id="rId33" Type="http://schemas.openxmlformats.org/officeDocument/2006/relationships/image" Target="media/image7.png"/><Relationship Id="rId38" Type="http://schemas.openxmlformats.org/officeDocument/2006/relationships/image" Target="media/image12.emf"/><Relationship Id="rId59" Type="http://schemas.openxmlformats.org/officeDocument/2006/relationships/image" Target="media/image32.png"/><Relationship Id="rId103" Type="http://schemas.openxmlformats.org/officeDocument/2006/relationships/image" Target="media/image60.png"/><Relationship Id="rId108" Type="http://schemas.openxmlformats.org/officeDocument/2006/relationships/hyperlink" Target="https://papers.ssrn.com/sol3/papers.cfm?abstract_id=758623" TargetMode="External"/><Relationship Id="rId124" Type="http://schemas.openxmlformats.org/officeDocument/2006/relationships/hyperlink" Target="http://www.meti.go.jp/english/statistics/tyo/kougyo/index.html" TargetMode="External"/><Relationship Id="rId129" Type="http://schemas.openxmlformats.org/officeDocument/2006/relationships/hyperlink" Target="https://www2.census.gov/library/publications/2011/compendia/statab/131ed/tables/manufact.pdf" TargetMode="External"/><Relationship Id="rId54" Type="http://schemas.openxmlformats.org/officeDocument/2006/relationships/image" Target="cid:image003.png@01D3DE3F.F75D5030" TargetMode="External"/><Relationship Id="rId70" Type="http://schemas.openxmlformats.org/officeDocument/2006/relationships/image" Target="media/image43.png"/><Relationship Id="rId75" Type="http://schemas.openxmlformats.org/officeDocument/2006/relationships/image" Target="media/image48.emf"/><Relationship Id="rId91" Type="http://schemas.openxmlformats.org/officeDocument/2006/relationships/image" Target="media/image56.emf"/><Relationship Id="rId96" Type="http://schemas.openxmlformats.org/officeDocument/2006/relationships/footer" Target="footer11.xml"/><Relationship Id="rId140"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eader" Target="header5.xml"/><Relationship Id="rId28" Type="http://schemas.openxmlformats.org/officeDocument/2006/relationships/image" Target="media/image3.emf"/><Relationship Id="rId49" Type="http://schemas.openxmlformats.org/officeDocument/2006/relationships/image" Target="media/image23.emf"/><Relationship Id="rId114" Type="http://schemas.openxmlformats.org/officeDocument/2006/relationships/hyperlink" Target="http://appsso.eurostat.ec.europa.eu/nui/submitViewTableAction.do" TargetMode="External"/><Relationship Id="rId119" Type="http://schemas.openxmlformats.org/officeDocument/2006/relationships/hyperlink" Target="http://international.gc.ca/trade-commerce/trade-agreements-accords-commerciaux/agr-acc/cptpp-ptpgp/impact-repercussions.aspx?lang=eng" TargetMode="External"/><Relationship Id="rId44" Type="http://schemas.openxmlformats.org/officeDocument/2006/relationships/image" Target="media/image18.png"/><Relationship Id="rId60" Type="http://schemas.openxmlformats.org/officeDocument/2006/relationships/image" Target="media/image33.emf"/><Relationship Id="rId65" Type="http://schemas.openxmlformats.org/officeDocument/2006/relationships/image" Target="media/image38.emf"/><Relationship Id="rId81" Type="http://schemas.openxmlformats.org/officeDocument/2006/relationships/header" Target="header8.xml"/><Relationship Id="rId86" Type="http://schemas.openxmlformats.org/officeDocument/2006/relationships/header" Target="header11.xml"/><Relationship Id="rId130" Type="http://schemas.openxmlformats.org/officeDocument/2006/relationships/hyperlink" Target="https://www.census.gov/data/tables/2016/econ/asm/2016-asm.html" TargetMode="External"/><Relationship Id="rId135" Type="http://schemas.openxmlformats.org/officeDocument/2006/relationships/header" Target="header16.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13.emf"/><Relationship Id="rId109" Type="http://schemas.openxmlformats.org/officeDocument/2006/relationships/hyperlink" Target="http://www.unige.ch/ses/dsec/repec/files/14011.pdf" TargetMode="External"/><Relationship Id="rId34" Type="http://schemas.openxmlformats.org/officeDocument/2006/relationships/image" Target="media/image8.emf"/><Relationship Id="rId50" Type="http://schemas.openxmlformats.org/officeDocument/2006/relationships/image" Target="media/image24.emf"/><Relationship Id="rId55" Type="http://schemas.openxmlformats.org/officeDocument/2006/relationships/image" Target="media/image28.png"/><Relationship Id="rId76" Type="http://schemas.openxmlformats.org/officeDocument/2006/relationships/image" Target="media/image49.emf"/><Relationship Id="rId97" Type="http://schemas.openxmlformats.org/officeDocument/2006/relationships/image" Target="media/image58.emf"/><Relationship Id="rId104" Type="http://schemas.openxmlformats.org/officeDocument/2006/relationships/image" Target="media/image61.png"/><Relationship Id="rId120" Type="http://schemas.openxmlformats.org/officeDocument/2006/relationships/hyperlink" Target="http://documents.worldbank.org/curated/en/137321468331910699/pdf/WPS7096.pdf" TargetMode="External"/><Relationship Id="rId125" Type="http://schemas.openxmlformats.org/officeDocument/2006/relationships/hyperlink" Target="file:///C:\Users\Mary\AppData\Roaming\Microsoft\Word\Library%20Briefing" TargetMode="External"/><Relationship Id="rId141" Type="http://schemas.openxmlformats.org/officeDocument/2006/relationships/fontTable" Target="fontTable.xml"/><Relationship Id="rId7" Type="http://schemas.openxmlformats.org/officeDocument/2006/relationships/numbering" Target="numbering.xml"/><Relationship Id="rId71" Type="http://schemas.openxmlformats.org/officeDocument/2006/relationships/image" Target="media/image44.png"/><Relationship Id="rId92" Type="http://schemas.openxmlformats.org/officeDocument/2006/relationships/image" Target="media/image57.emf"/><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eader" Target="header6.xml"/><Relationship Id="rId40" Type="http://schemas.openxmlformats.org/officeDocument/2006/relationships/image" Target="media/image14.emf"/><Relationship Id="rId45" Type="http://schemas.openxmlformats.org/officeDocument/2006/relationships/image" Target="media/image19.png"/><Relationship Id="rId66" Type="http://schemas.openxmlformats.org/officeDocument/2006/relationships/image" Target="media/image39.emf"/><Relationship Id="rId87" Type="http://schemas.openxmlformats.org/officeDocument/2006/relationships/footer" Target="footer8.xml"/><Relationship Id="rId110" Type="http://schemas.openxmlformats.org/officeDocument/2006/relationships/hyperlink" Target="https://www.bls.gov/iag/tgs/iagauto.htm" TargetMode="External"/><Relationship Id="rId115" Type="http://schemas.openxmlformats.org/officeDocument/2006/relationships/hyperlink" Target="http://www.cepii.fr/PDF_PUB/wp/2016/wp2016-20.pdf" TargetMode="External"/><Relationship Id="rId131" Type="http://schemas.openxmlformats.org/officeDocument/2006/relationships/hyperlink" Target="https://www.export.gov/article?id=Mexico-Automotive-Parts-and-Supplies" TargetMode="External"/><Relationship Id="rId136" Type="http://schemas.openxmlformats.org/officeDocument/2006/relationships/header" Target="header17.xml"/><Relationship Id="rId61" Type="http://schemas.openxmlformats.org/officeDocument/2006/relationships/image" Target="media/image34.emf"/><Relationship Id="rId82" Type="http://schemas.openxmlformats.org/officeDocument/2006/relationships/footer" Target="footer6.xml"/><Relationship Id="rId19" Type="http://schemas.openxmlformats.org/officeDocument/2006/relationships/header" Target="header3.xml"/><Relationship Id="rId14" Type="http://schemas.openxmlformats.org/officeDocument/2006/relationships/image" Target="media/image10.png"/><Relationship Id="rId30" Type="http://schemas.openxmlformats.org/officeDocument/2006/relationships/image" Target="media/image5.png"/><Relationship Id="rId35" Type="http://schemas.openxmlformats.org/officeDocument/2006/relationships/image" Target="media/image9.emf"/><Relationship Id="rId56" Type="http://schemas.openxmlformats.org/officeDocument/2006/relationships/image" Target="media/image29.png"/><Relationship Id="rId77" Type="http://schemas.openxmlformats.org/officeDocument/2006/relationships/image" Target="media/image50.emf"/><Relationship Id="rId100" Type="http://schemas.openxmlformats.org/officeDocument/2006/relationships/footer" Target="footer12.xml"/><Relationship Id="rId105" Type="http://schemas.openxmlformats.org/officeDocument/2006/relationships/image" Target="media/image62.emf"/><Relationship Id="rId126" Type="http://schemas.openxmlformats.org/officeDocument/2006/relationships/hyperlink" Target="http://www.promexico.mx/documentos/biblioteca/the-mexican-automotive-industry.pdf" TargetMode="External"/><Relationship Id="rId8" Type="http://schemas.openxmlformats.org/officeDocument/2006/relationships/styles" Target="styles.xml"/><Relationship Id="rId51" Type="http://schemas.openxmlformats.org/officeDocument/2006/relationships/image" Target="media/image25.emf"/><Relationship Id="rId72" Type="http://schemas.openxmlformats.org/officeDocument/2006/relationships/image" Target="media/image45.emf"/><Relationship Id="rId93" Type="http://schemas.openxmlformats.org/officeDocument/2006/relationships/header" Target="header12.xml"/><Relationship Id="rId98" Type="http://schemas.openxmlformats.org/officeDocument/2006/relationships/header" Target="header14.xml"/><Relationship Id="rId121" Type="http://schemas.openxmlformats.org/officeDocument/2006/relationships/hyperlink" Target="https://www.ibisworld.com/industry-trends/international/china-market-research-reports/manufacturing/transportation-equipment/automobile-manufacturing.html" TargetMode="External"/><Relationship Id="rId142" Type="http://schemas.microsoft.com/office/2011/relationships/people" Target="people.xml"/><Relationship Id="rId3" Type="http://schemas.openxmlformats.org/officeDocument/2006/relationships/customXml" Target="../customXml/item3.xml"/><Relationship Id="rId25" Type="http://schemas.openxmlformats.org/officeDocument/2006/relationships/footer" Target="footer5.xml"/><Relationship Id="rId46" Type="http://schemas.openxmlformats.org/officeDocument/2006/relationships/image" Target="media/image20.emf"/><Relationship Id="rId67" Type="http://schemas.openxmlformats.org/officeDocument/2006/relationships/image" Target="media/image40.emf"/><Relationship Id="rId116" Type="http://schemas.openxmlformats.org/officeDocument/2006/relationships/hyperlink" Target="https://www.usitc.gov/publications/332/ec200706a.pdf" TargetMode="External"/><Relationship Id="rId137" Type="http://schemas.openxmlformats.org/officeDocument/2006/relationships/footer" Target="footer14.xml"/><Relationship Id="rId20" Type="http://schemas.openxmlformats.org/officeDocument/2006/relationships/footer" Target="footer3.xml"/><Relationship Id="rId41" Type="http://schemas.openxmlformats.org/officeDocument/2006/relationships/image" Target="media/image15.png"/><Relationship Id="rId62" Type="http://schemas.openxmlformats.org/officeDocument/2006/relationships/image" Target="media/image35.emf"/><Relationship Id="rId83" Type="http://schemas.openxmlformats.org/officeDocument/2006/relationships/header" Target="header9.xml"/><Relationship Id="rId88" Type="http://schemas.openxmlformats.org/officeDocument/2006/relationships/footer" Target="footer9.xml"/><Relationship Id="rId111" Type="http://schemas.openxmlformats.org/officeDocument/2006/relationships/hyperlink" Target="http://www.cepii.fr/PDF_PUB/wp/2015/wp2015-01.pdf%20" TargetMode="External"/><Relationship Id="rId132" Type="http://schemas.openxmlformats.org/officeDocument/2006/relationships/hyperlink" Target="https://www.export.gov/article?id=China-Automotive-Components-Market" TargetMode="External"/><Relationship Id="rId15" Type="http://schemas.openxmlformats.org/officeDocument/2006/relationships/header" Target="header1.xml"/><Relationship Id="rId36" Type="http://schemas.openxmlformats.org/officeDocument/2006/relationships/image" Target="media/image10.emf"/><Relationship Id="rId57" Type="http://schemas.openxmlformats.org/officeDocument/2006/relationships/image" Target="media/image30.png"/><Relationship Id="rId106" Type="http://schemas.openxmlformats.org/officeDocument/2006/relationships/hyperlink" Target="https://www.gtap.agecon.purdue.edu/resources/res_display.asp?RecordID=5111" TargetMode="External"/><Relationship Id="rId127" Type="http://schemas.openxmlformats.org/officeDocument/2006/relationships/hyperlink" Target="http://www.stats.gov.cn/tjsj/ndsj/2016/indexeh.htm" TargetMode="External"/><Relationship Id="rId10" Type="http://schemas.openxmlformats.org/officeDocument/2006/relationships/webSettings" Target="webSettings.xml"/><Relationship Id="rId31" Type="http://schemas.openxmlformats.org/officeDocument/2006/relationships/image" Target="cid:image003.png@01D3C90A.4B534280" TargetMode="External"/><Relationship Id="rId52" Type="http://schemas.openxmlformats.org/officeDocument/2006/relationships/image" Target="media/image26.png"/><Relationship Id="rId73" Type="http://schemas.openxmlformats.org/officeDocument/2006/relationships/image" Target="media/image46.emf"/><Relationship Id="rId78" Type="http://schemas.openxmlformats.org/officeDocument/2006/relationships/image" Target="media/image51.emf"/><Relationship Id="rId94" Type="http://schemas.openxmlformats.org/officeDocument/2006/relationships/header" Target="header13.xml"/><Relationship Id="rId99" Type="http://schemas.openxmlformats.org/officeDocument/2006/relationships/header" Target="header15.xml"/><Relationship Id="rId101" Type="http://schemas.openxmlformats.org/officeDocument/2006/relationships/footer" Target="footer13.xml"/><Relationship Id="rId122" Type="http://schemas.openxmlformats.org/officeDocument/2006/relationships/hyperlink" Target="https://www.ibisworld.com/industry-trends/international/china-market-research-reports/manufacturing/transportation-equipment/auto-parts-manufacturing.html" TargetMode="External"/><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26" Type="http://schemas.openxmlformats.org/officeDocument/2006/relationships/header" Target="header7.xml"/><Relationship Id="rId47" Type="http://schemas.openxmlformats.org/officeDocument/2006/relationships/image" Target="media/image21.emf"/><Relationship Id="rId68" Type="http://schemas.openxmlformats.org/officeDocument/2006/relationships/image" Target="media/image41.png"/><Relationship Id="rId89" Type="http://schemas.openxmlformats.org/officeDocument/2006/relationships/image" Target="media/image54.emf"/><Relationship Id="rId112" Type="http://schemas.openxmlformats.org/officeDocument/2006/relationships/hyperlink" Target="https://www.usitc.gov/publications/332/EC200606A.pdf" TargetMode="External"/><Relationship Id="rId133" Type="http://schemas.openxmlformats.org/officeDocument/2006/relationships/hyperlink" Target="https://www.usitc.gov/publications/332/pub4607.pdf" TargetMode="External"/><Relationship Id="rId16"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www.bis.org/publ/qtrpdf/r_qt1803.pdf" TargetMode="External"/><Relationship Id="rId1" Type="http://schemas.openxmlformats.org/officeDocument/2006/relationships/hyperlink" Target="http://www.cbc.ca/news/indigenous/transcanada-keystone-pipeline-leak-south-dakota-1.4406159"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office12\IMF%20Templates\ArticleI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Countries xmlns="a709fdda-027e-4a2b-89e4-674b4f5b6bfc" xsi:nil="true"/>
    <EmailTo xmlns="http://schemas.microsoft.com/sharepoint/v3" xsi:nil="true"/>
    <DeptDiv xmlns="a709fdda-027e-4a2b-89e4-674b4f5b6bfc" xsi:nil="true"/>
    <EmailHeaders xmlns="http://schemas.microsoft.com/sharepoint/v4" xsi:nil="true"/>
    <eReviewKeywords xmlns="http://schemas.microsoft.com/sharepoint/v3" xsi:nil="true"/>
    <eReviewYear xmlns="http://schemas.microsoft.com/sharepoint/v3"/>
    <eReviewRelatedDiscussionItem xmlns="http://schemas.microsoft.com/sharepoint/v3">160</eReviewRelatedDiscussionItem>
    <EmailSender xmlns="http://schemas.microsoft.com/sharepoint/v3" xsi:nil="true"/>
    <EmailFrom xmlns="http://schemas.microsoft.com/sharepoint/v3" xsi:nil="true"/>
    <eReviewReviewAction xmlns="http://schemas.microsoft.com/sharepoint/v3">1</eReviewReviewAction>
    <DocumentType xmlns="a709fdda-027e-4a2b-89e4-674b4f5b6bfc" xsi:nil="true"/>
    <EmailSubject xmlns="http://schemas.microsoft.com/sharepoint/v3" xsi:nil="true"/>
    <SecurityClassification xmlns="a709fdda-027e-4a2b-89e4-674b4f5b6bfc">FOR OFFICIAL USE ONLY</SecurityClassification>
    <EmailCc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Inter Departmental Documents" ma:contentTypeID="0x0101006AC2299206EE4578905BD5A66ACC47260091842ADAD12C014EBBF46830032F506B00D88CD47559F468488D24CFA996F3AF58" ma:contentTypeVersion="10" ma:contentTypeDescription="This content type is for the Interdepartmental Document Library" ma:contentTypeScope="" ma:versionID="b6e5ba214347c5b44f4d249bb75f0fb6">
  <xsd:schema xmlns:xsd="http://www.w3.org/2001/XMLSchema" xmlns:xs="http://www.w3.org/2001/XMLSchema" xmlns:p="http://schemas.microsoft.com/office/2006/metadata/properties" xmlns:ns1="http://schemas.microsoft.com/sharepoint/v3" xmlns:ns2="a709fdda-027e-4a2b-89e4-674b4f5b6bfc" xmlns:ns4="http://schemas.microsoft.com/sharepoint/v4" targetNamespace="http://schemas.microsoft.com/office/2006/metadata/properties" ma:root="true" ma:fieldsID="4bca624cb0a50dc3a19515a4177d1d1d" ns1:_="" ns2:_="" ns4:_="">
    <xsd:import namespace="http://schemas.microsoft.com/sharepoint/v3"/>
    <xsd:import namespace="a709fdda-027e-4a2b-89e4-674b4f5b6bfc"/>
    <xsd:import namespace="http://schemas.microsoft.com/sharepoint/v4"/>
    <xsd:element name="properties">
      <xsd:complexType>
        <xsd:sequence>
          <xsd:element name="documentManagement">
            <xsd:complexType>
              <xsd:all>
                <xsd:element ref="ns2:DocumentType" minOccurs="0"/>
                <xsd:element ref="ns1:eReviewReviewAction"/>
                <xsd:element ref="ns1:eReviewKeywords" minOccurs="0"/>
                <xsd:element ref="ns2:Countries" minOccurs="0"/>
                <xsd:element ref="ns1:eReviewYear"/>
                <xsd:element ref="ns2:DeptDiv" minOccurs="0"/>
                <xsd:element ref="ns2:SecurityClassification"/>
                <xsd:element ref="ns1:eReviewRelatedDiscussionItem" minOccurs="0"/>
                <xsd:element ref="ns1:EmailSender" minOccurs="0"/>
                <xsd:element ref="ns1:EmailTo" minOccurs="0"/>
                <xsd:element ref="ns1:EmailCc" minOccurs="0"/>
                <xsd:element ref="ns1:EmailFrom" minOccurs="0"/>
                <xsd:element ref="ns1:EmailSubject" minOccurs="0"/>
                <xsd:element ref="ns4:EmailHead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ReviewReviewAction" ma:index="9" ma:displayName="Review Action" ma:list="eb060516-27e3-4c60-b8d5-3cdbb6f4c118" ma:internalName="eReviewReviewAction" ma:showField="Title" ma:web="a709fdda-027e-4a2b-89e4-674b4f5b6bfc">
      <xsd:simpleType>
        <xsd:restriction base="dms:Lookup"/>
      </xsd:simpleType>
    </xsd:element>
    <xsd:element name="eReviewKeywords" ma:index="10" nillable="true" ma:displayName="Keywords" ma:internalName="eReviewKeywords">
      <xsd:simpleType>
        <xsd:restriction base="dms:Note">
          <xsd:maxLength value="255"/>
        </xsd:restriction>
      </xsd:simpleType>
    </xsd:element>
    <xsd:element name="eReviewYear" ma:index="12" ma:displayName="Year" ma:format="Dropdown" ma:internalName="eReviewYear">
      <xsd:simpleType>
        <xsd:restriction base="dms:Choice">
          <xsd:enumeration value="2006"/>
          <xsd:enumeration value="2007"/>
          <xsd:enumeration value="2008"/>
          <xsd:enumeration value="2009"/>
          <xsd:enumeration value="2010"/>
          <xsd:enumeration value="2011"/>
          <xsd:enumeration value="2012"/>
          <xsd:enumeration value="2013"/>
          <xsd:enumeration value="2014"/>
          <xsd:enumeration value="2015"/>
          <xsd:enumeration value="2016"/>
          <xsd:enumeration value="2017"/>
          <xsd:enumeration value="2018"/>
          <xsd:enumeration value="2019"/>
          <xsd:enumeration value="2020"/>
          <xsd:enumeration value="2021"/>
          <xsd:enumeration value="2022"/>
          <xsd:enumeration value="2023"/>
          <xsd:enumeration value="2024"/>
          <xsd:enumeration value="2025"/>
        </xsd:restriction>
      </xsd:simpleType>
    </xsd:element>
    <xsd:element name="eReviewRelatedDiscussionItem" ma:index="16" nillable="true" ma:displayName="Subject of Interdepartmental Review Discussion" ma:list="f4ccd3e3-d9b7-48a9-99c3-b54a32ddc3a0" ma:internalName="eReviewRelatedDiscussionItem" ma:readOnly="false" ma:showField="fa564e0f-0c70-4ab9-b863-0177e6ddd247" ma:web="a5844f85-20f7-4982-8693-df2ae6053cf7">
      <xsd:simpleType>
        <xsd:restriction base="dms:Unknown"/>
      </xsd:simpleType>
    </xsd:element>
    <xsd:element name="EmailSender" ma:index="17" nillable="true" ma:displayName="E-Mail Sender" ma:hidden="true" ma:internalName="EmailSender">
      <xsd:simpleType>
        <xsd:restriction base="dms:Note">
          <xsd:maxLength value="255"/>
        </xsd:restriction>
      </xsd:simpleType>
    </xsd:element>
    <xsd:element name="EmailTo" ma:index="18" nillable="true" ma:displayName="E-Mail To" ma:hidden="true" ma:internalName="EmailTo">
      <xsd:simpleType>
        <xsd:restriction base="dms:Note">
          <xsd:maxLength value="255"/>
        </xsd:restriction>
      </xsd:simpleType>
    </xsd:element>
    <xsd:element name="EmailCc" ma:index="19" nillable="true" ma:displayName="E-Mail Cc" ma:hidden="true" ma:internalName="EmailCc">
      <xsd:simpleType>
        <xsd:restriction base="dms:Note">
          <xsd:maxLength value="255"/>
        </xsd:restriction>
      </xsd:simpleType>
    </xsd:element>
    <xsd:element name="EmailFrom" ma:index="20" nillable="true" ma:displayName="E-Mail From" ma:hidden="true" ma:internalName="EmailFrom">
      <xsd:simpleType>
        <xsd:restriction base="dms:Text"/>
      </xsd:simpleType>
    </xsd:element>
    <xsd:element name="EmailSubject" ma:index="21" nillable="true" ma:displayName="E-Mail Subject"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09fdda-027e-4a2b-89e4-674b4f5b6bfc"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Agenda"/>
          <xsd:enumeration value="Aide-Memoire"/>
          <xsd:enumeration value="Annual Performance Review"/>
          <xsd:enumeration value="Attachment"/>
          <xsd:enumeration value="Basic Data"/>
          <xsd:enumeration value="Briefing"/>
          <xsd:enumeration value="Back to Office Report"/>
          <xsd:enumeration value="Contracts/Agreements/Leases"/>
          <xsd:enumeration value="Course, Seminar"/>
          <xsd:enumeration value="Curriculum Vitae"/>
          <xsd:enumeration value="Executive Board Document"/>
          <xsd:enumeration value="Email Message"/>
          <xsd:enumeration value="Facsimile"/>
          <xsd:enumeration value="Figures and Charts"/>
          <xsd:enumeration value="Folder"/>
          <xsd:enumeration value="Form"/>
          <xsd:enumeration value="Itinerary"/>
          <xsd:enumeration value="Laws/Legal matter"/>
          <xsd:enumeration value="List"/>
          <xsd:enumeration value="Letter"/>
          <xsd:enumeration value="Manuals &amp; Guides"/>
          <xsd:enumeration value="Memorandum"/>
          <xsd:enumeration value="Memorandum for Files"/>
          <xsd:enumeration value="Minute"/>
          <xsd:enumeration value="Note"/>
          <xsd:enumeration value="Plan"/>
          <xsd:enumeration value="Paper"/>
          <xsd:enumeration value="Press Releases"/>
          <xsd:enumeration value="Presentation"/>
          <xsd:enumeration value="Publication, Booklet, Leaflet"/>
          <xsd:enumeration value="Questionnaire"/>
          <xsd:enumeration value="Request for Proposal"/>
          <xsd:enumeration value="Report"/>
          <xsd:enumeration value="Review Comments"/>
          <xsd:enumeration value="Speech"/>
          <xsd:enumeration value="Statements to the Board"/>
          <xsd:enumeration value="Summary/Summing Up"/>
          <xsd:enumeration value="Table"/>
          <xsd:enumeration value="Terms of Reference"/>
          <xsd:enumeration value="Translation Services"/>
        </xsd:restriction>
      </xsd:simpleType>
    </xsd:element>
    <xsd:element name="Countries" ma:index="11" nillable="true" ma:displayName="Country(s)" ma:description="Geographic coverage of site if applicable." ma:format="Dropdown" ma:internalName="Countries">
      <xsd:simpleType>
        <xsd:restriction base="dms:Choice">
          <xsd:enumeration value="All Countries"/>
          <xsd:enumeration value="Afghanistan, Rep. of"/>
          <xsd:enumeration value="Äland Islands"/>
          <xsd:enumeration value="Albania"/>
          <xsd:enumeration value="Algeria"/>
          <xsd:enumeration value="American Samoa"/>
          <xsd:enumeration value="Andorra"/>
          <xsd:enumeration value="Angola"/>
          <xsd:enumeration value="Anguilla"/>
          <xsd:enumeration value="Antigua and Barbuda"/>
          <xsd:enumeration value="Argentina"/>
          <xsd:enumeration value="Armenia"/>
          <xsd:enumeration value="Aruba"/>
          <xsd:enumeration value="Atlantis"/>
          <xsd:enumeration value="Australia"/>
          <xsd:enumeration value="Austria"/>
          <xsd:enumeration value="Azerbaijan"/>
          <xsd:enumeration value="Bahamas, The"/>
          <xsd:enumeration value="Bahrain"/>
          <xsd:enumeration value="Bangladesh"/>
          <xsd:enumeration value="Barbados"/>
          <xsd:enumeration value="Belarus"/>
          <xsd:enumeration value="Belgium"/>
          <xsd:enumeration value="Belize"/>
          <xsd:enumeration value="Benin"/>
          <xsd:enumeration value="Bermuda"/>
          <xsd:enumeration value="Bhutan"/>
          <xsd:enumeration value="Bolivia"/>
          <xsd:enumeration value="Bosnia and Herzegovina"/>
          <xsd:enumeration value="Botswana"/>
          <xsd:enumeration value="Brazil"/>
          <xsd:enumeration value="British Virgin Islands"/>
          <xsd:enumeration value="Brunei Darussalam"/>
          <xsd:enumeration value="Bulgaria"/>
          <xsd:enumeration value="Burkina Faso"/>
          <xsd:enumeration value="Burundi"/>
          <xsd:enumeration value="Cambodia"/>
          <xsd:enumeration value="Cameroon"/>
          <xsd:enumeration value="Canada"/>
          <xsd:enumeration value="Cabo Verde"/>
          <xsd:enumeration value="Cayman Islands"/>
          <xsd:enumeration value="Central African Republic"/>
          <xsd:enumeration value="Central African Economic and Monetary Community"/>
          <xsd:enumeration value="Chad"/>
          <xsd:enumeration value="Chile"/>
          <xsd:enumeration value="China"/>
          <xsd:enumeration value="Colombia"/>
          <xsd:enumeration value="Comoros"/>
          <xsd:enumeration value="Congo, Dem. Rep. of"/>
          <xsd:enumeration value="Congo, Rep. of"/>
          <xsd:enumeration value="Cook Islands"/>
          <xsd:enumeration value="Costa Rica"/>
          <xsd:enumeration value="Côte d'Ivoire"/>
          <xsd:enumeration value="Croatia"/>
          <xsd:enumeration value="Cuba"/>
          <xsd:enumeration value="Curacao and Sint Maarten"/>
          <xsd:enumeration value="Cyprus"/>
          <xsd:enumeration value="Czech Republic"/>
          <xsd:enumeration value="Denmark"/>
          <xsd:enumeration value="Djibouti"/>
          <xsd:enumeration value="Dominica"/>
          <xsd:enumeration value="Dominican Republic"/>
          <xsd:enumeration value="East African Community"/>
          <xsd:enumeration value="Ecuador"/>
          <xsd:enumeration value="Egypt"/>
          <xsd:enumeration value="El Salvador"/>
          <xsd:enumeration value="Equatorial Guinea"/>
          <xsd:enumeration value="Eritrea"/>
          <xsd:enumeration value="East African Community"/>
          <xsd:enumeration value="Estonia"/>
          <xsd:enumeration value="Ethiopia"/>
          <xsd:enumeration value="Faeroe Islands"/>
          <xsd:enumeration value="Falkland Islands (Malvinas)"/>
          <xsd:enumeration value="Fiji"/>
          <xsd:enumeration value="Finland"/>
          <xsd:enumeration value="France"/>
          <xsd:enumeration value="French Guiana"/>
          <xsd:enumeration value="French Polynesia"/>
          <xsd:enumeration value="Gabon"/>
          <xsd:enumeration value="Gambia, The"/>
          <xsd:enumeration value="Georgia"/>
          <xsd:enumeration value="Germany"/>
          <xsd:enumeration value="Ghana"/>
          <xsd:enumeration value="Gibraltar"/>
          <xsd:enumeration value="Greece"/>
          <xsd:enumeration value="Greenland"/>
          <xsd:enumeration value="Grenada"/>
          <xsd:enumeration value="Guadeloupe"/>
          <xsd:enumeration value="Guam"/>
          <xsd:enumeration value="Guatemala"/>
          <xsd:enumeration value="Guernsey"/>
          <xsd:enumeration value="Guinea"/>
          <xsd:enumeration value="Guinea-Bissau"/>
          <xsd:enumeration value="Guyana"/>
          <xsd:enumeration value="Haiti"/>
          <xsd:enumeration value="Holy See"/>
          <xsd:enumeration value="Honduras"/>
          <xsd:enumeration value="Hong Kong SAR"/>
          <xsd:enumeration value="Hungary"/>
          <xsd:enumeration value="Iceland"/>
          <xsd:enumeration value="India"/>
          <xsd:enumeration value="Indonesia"/>
          <xsd:enumeration value="Iran, I. R. of"/>
          <xsd:enumeration value="Iraq"/>
          <xsd:enumeration value="Ireland"/>
          <xsd:enumeration value="Isle of Man"/>
          <xsd:enumeration value="Israel"/>
          <xsd:enumeration value="Italy"/>
          <xsd:enumeration value="Jamaica"/>
          <xsd:enumeration value="Japan"/>
          <xsd:enumeration value="Jersey"/>
          <xsd:enumeration value="Jordan"/>
          <xsd:enumeration value="Kazakhstan"/>
          <xsd:enumeration value="Kenya"/>
          <xsd:enumeration value="Kiribati"/>
          <xsd:enumeration value="Korea"/>
          <xsd:enumeration value="Korea"/>
          <xsd:enumeration value="Kosovo, Republic of"/>
          <xsd:enumeration value="Kuwait"/>
          <xsd:enumeration value="Kyrgyz Republic"/>
          <xsd:enumeration value="Labuan (Malaysia)"/>
          <xsd:enumeration value="Lao P.D.R."/>
          <xsd:enumeration value="Latvia"/>
          <xsd:enumeration value="Lebanon"/>
          <xsd:enumeration value="Lesotho"/>
          <xsd:enumeration value="Liberia"/>
          <xsd:enumeration value="Libya"/>
          <xsd:enumeration value="Liechtenstein"/>
          <xsd:enumeration value="Lithuania"/>
          <xsd:enumeration value="Luxembourg"/>
          <xsd:enumeration value="Macao SAR"/>
          <xsd:enumeration value="Madagascar"/>
          <xsd:enumeration value="Malawi"/>
          <xsd:enumeration value="Malaysia"/>
          <xsd:enumeration value="Maldives"/>
          <xsd:enumeration value="Mali"/>
          <xsd:enumeration value="Malta"/>
          <xsd:enumeration value="Marshall Islands"/>
          <xsd:enumeration value="Martinique"/>
          <xsd:enumeration value="Mauritania"/>
          <xsd:enumeration value="Mauritius"/>
          <xsd:enumeration value="Mayotte"/>
          <xsd:enumeration value="Mexico"/>
          <xsd:enumeration value="Micronesia"/>
          <xsd:enumeration value="Moldova"/>
          <xsd:enumeration value="Monaco"/>
          <xsd:enumeration value="Mongolia"/>
          <xsd:enumeration value="Montenegro"/>
          <xsd:enumeration value="Montserrat"/>
          <xsd:enumeration value="Morocco"/>
          <xsd:enumeration value="Mozambique"/>
          <xsd:enumeration value="Myanmar"/>
          <xsd:enumeration value="Namibia"/>
          <xsd:enumeration value="Nauru"/>
          <xsd:enumeration value="Nepal"/>
          <xsd:enumeration value="Netherlands"/>
          <xsd:enumeration value="Netherlands Antilles"/>
          <xsd:enumeration value="New Caledonia"/>
          <xsd:enumeration value="New Zealand"/>
          <xsd:enumeration value="Nicaragua"/>
          <xsd:enumeration value="Niger"/>
          <xsd:enumeration value="Nigeria"/>
          <xsd:enumeration value="Niue"/>
          <xsd:enumeration value="Norfolk Island"/>
          <xsd:enumeration value="North Korea"/>
          <xsd:enumeration value="North Macedonia"/>
          <xsd:enumeration value="Northern Mariana Islands"/>
          <xsd:enumeration value="Norway"/>
          <xsd:enumeration value="Oman"/>
          <xsd:enumeration value="Pakistan"/>
          <xsd:enumeration value="Palau"/>
          <xsd:enumeration value="Panama"/>
          <xsd:enumeration value="Papua New Guinea"/>
          <xsd:enumeration value="Paraguay"/>
          <xsd:enumeration value="Peru"/>
          <xsd:enumeration value="Philippines"/>
          <xsd:enumeration value="Pitcairn"/>
          <xsd:enumeration value="Poland"/>
          <xsd:enumeration value="Portugal"/>
          <xsd:enumeration value="Puerto Rico"/>
          <xsd:enumeration value="Qatar"/>
          <xsd:enumeration value="Réunion"/>
          <xsd:enumeration value="Romania"/>
          <xsd:enumeration value="Russian Federation"/>
          <xsd:enumeration value="Rwanda"/>
          <xsd:enumeration value="Saint Helena"/>
          <xsd:enumeration value="Saint Kitts and Nevis"/>
          <xsd:enumeration value="Saint Lucia"/>
          <xsd:enumeration value="Saint Pierre and Miquelon"/>
          <xsd:enumeration value="Saint Vincent and the Grenadines"/>
          <xsd:enumeration value="Samoa"/>
          <xsd:enumeration value="San Marino"/>
          <xsd:enumeration value="Säo Tomé and Príncipe"/>
          <xsd:enumeration value="Saudi Arabia"/>
          <xsd:enumeration value="Senegal"/>
          <xsd:enumeration value="Serbia"/>
          <xsd:enumeration value="Seychelles"/>
          <xsd:enumeration value="Sierra Leone"/>
          <xsd:enumeration value="Singapore"/>
          <xsd:enumeration value="Slovak Republic"/>
          <xsd:enumeration value="Slovenia"/>
          <xsd:enumeration value="Solomon Islands"/>
          <xsd:enumeration value="Somalia"/>
          <xsd:enumeration value="South Africa"/>
          <xsd:enumeration value="South Sudan"/>
          <xsd:enumeration value="Spain"/>
          <xsd:enumeration value="Sri Lanka"/>
          <xsd:enumeration value="Sudan"/>
          <xsd:enumeration value="Suriname"/>
          <xsd:enumeration value="Svalbard and Jan Mayen Islands"/>
          <xsd:enumeration value="Eswatini"/>
          <xsd:enumeration value="Sweden"/>
          <xsd:enumeration value="Switzerland"/>
          <xsd:enumeration value="Syrian Arab Republic"/>
          <xsd:enumeration value="Taiwan Province of China"/>
          <xsd:enumeration value="Tajikistan"/>
          <xsd:enumeration value="Tanzania"/>
          <xsd:enumeration value="Thailand"/>
          <xsd:enumeration value="Timor-Leste"/>
          <xsd:enumeration value="Togo"/>
          <xsd:enumeration value="Tokelau"/>
          <xsd:enumeration value="Tonga"/>
          <xsd:enumeration value="Trinidad and Tobago"/>
          <xsd:enumeration value="Tunisia"/>
          <xsd:enumeration value="Turkey"/>
          <xsd:enumeration value="Turkmenistan"/>
          <xsd:enumeration value="Turks and Caicos Islands"/>
          <xsd:enumeration value="Tuvalu"/>
          <xsd:enumeration value="Uganda"/>
          <xsd:enumeration value="Ukraine"/>
          <xsd:enumeration value="United Arab Emirates"/>
          <xsd:enumeration value="United Kingdom"/>
          <xsd:enumeration value="United States"/>
          <xsd:enumeration value="United States Virgin Islands"/>
          <xsd:enumeration value="Uruguay"/>
          <xsd:enumeration value="Uzbekistan"/>
          <xsd:enumeration value="Vanuatu"/>
          <xsd:enumeration value="Venezuela"/>
          <xsd:enumeration value="Vietnam"/>
          <xsd:enumeration value="Wallis and Futuna Islands"/>
          <xsd:enumeration value="West Bank and Gaza"/>
          <xsd:enumeration value="Yemen"/>
          <xsd:enumeration value="Zambia"/>
          <xsd:enumeration value="Zimbabwe"/>
          <xsd:enumeration value="Central African Economic and Monetary Community"/>
          <xsd:enumeration value="Eastern Caribbean Currency Union"/>
          <xsd:enumeration value="EU and Euro Area"/>
          <xsd:enumeration value="West African Economic and Monetary Union"/>
          <xsd:enumeration value="Gulf Cooperation Council"/>
        </xsd:restriction>
      </xsd:simpleType>
    </xsd:element>
    <xsd:element name="DeptDiv" ma:index="13" nillable="true" ma:displayName="Dept/Div" ma:description="Unit/sub unit responsible for making the information resource available" ma:format="Dropdown" ma:internalName="DeptDiv">
      <xsd:simpleType>
        <xsd:restriction base="dms:Choice">
          <xsd:enumeration value="NONE"/>
          <xsd:enumeration value="AFR"/>
          <xsd:enumeration value="AFRAI"/>
          <xsd:enumeration value="AFRC1"/>
          <xsd:enumeration value="AFRC2"/>
          <xsd:enumeration value="AFRE1"/>
          <xsd:enumeration value="AFRE2"/>
          <xsd:enumeration value="AFRE3"/>
          <xsd:enumeration value="AFRRS"/>
          <xsd:enumeration value="AFRS1"/>
          <xsd:enumeration value="AFRS2"/>
          <xsd:enumeration value="AFRW1"/>
          <xsd:enumeration value="AFRW2"/>
          <xsd:enumeration value="AFRW3"/>
          <xsd:enumeration value="APD"/>
          <xsd:enumeration value="APDA1"/>
          <xsd:enumeration value="APDA2"/>
          <xsd:enumeration value="APDA3"/>
          <xsd:enumeration value="APDA4"/>
          <xsd:enumeration value="APDAI"/>
          <xsd:enumeration value="APDAN"/>
          <xsd:enumeration value="APDCH"/>
          <xsd:enumeration value="APDJA"/>
          <xsd:enumeration value="APDKM"/>
          <xsd:enumeration value="APDRS"/>
          <xsd:enumeration value="APDS1"/>
          <xsd:enumeration value="APDS2"/>
          <xsd:enumeration value="APDSS"/>
          <xsd:enumeration value="ATB"/>
          <xsd:enumeration value="ATI"/>
          <xsd:enumeration value="CEF"/>
          <xsd:enumeration value="COM"/>
          <xsd:enumeration value="COMAI"/>
          <xsd:enumeration value="COMDC"/>
          <xsd:enumeration value="COMEP"/>
          <xsd:enumeration value="COMIN"/>
          <xsd:enumeration value="COMMR"/>
          <xsd:enumeration value="COMPC"/>
          <xsd:enumeration value="COMPU"/>
          <xsd:enumeration value="CSF"/>
          <xsd:enumeration value="CSFAI"/>
          <xsd:enumeration value="CSFCS"/>
          <xsd:enumeration value="CSFDF"/>
          <xsd:enumeration value="CSFDFOP"/>
          <xsd:enumeration value="CSFDFPP"/>
          <xsd:enumeration value="CSFDFRE"/>
          <xsd:enumeration value="CSFDG"/>
          <xsd:enumeration value="CSFDGCD"/>
          <xsd:enumeration value="CSFDGHS"/>
          <xsd:enumeration value="CSFDGLC"/>
          <xsd:enumeration value="CSFDGLO"/>
          <xsd:enumeration value="CSFDGTR"/>
          <xsd:enumeration value="CSFLS"/>
          <xsd:enumeration value="CSFLSLI"/>
          <xsd:enumeration value="CSFLST"/>
          <xsd:enumeration value="CSFLSTA"/>
          <xsd:enumeration value="CSFLSTC"/>
          <xsd:enumeration value="CSFLSTE"/>
          <xsd:enumeration value="CSFLSTF"/>
          <xsd:enumeration value="CSFLSTP"/>
          <xsd:enumeration value="CSFLSTR"/>
          <xsd:enumeration value="CSFLSTS"/>
          <xsd:enumeration value="CSFLSTT"/>
          <xsd:enumeration value="CSFSE"/>
          <xsd:enumeration value="CSFSEHQ"/>
          <xsd:enumeration value="CSFSEIN"/>
          <xsd:enumeration value="DMD"/>
          <xsd:enumeration value="DMDAD"/>
          <xsd:enumeration value="DMDND"/>
          <xsd:enumeration value="DMDOD"/>
          <xsd:enumeration value="DMDPD"/>
          <xsd:enumeration value="ETO"/>
          <xsd:enumeration value="EUO"/>
          <xsd:enumeration value="EUOBR"/>
          <xsd:enumeration value="EUOIO"/>
          <xsd:enumeration value="EUOPA"/>
          <xsd:enumeration value="EUR"/>
          <xsd:enumeration value="EURAE"/>
          <xsd:enumeration value="EURAI"/>
          <xsd:enumeration value="EURC1"/>
          <xsd:enumeration value="EURC2"/>
          <xsd:enumeration value="EURE2"/>
          <xsd:enumeration value="EUREA"/>
          <xsd:enumeration value="EUREE"/>
          <xsd:enumeration value="EURN1"/>
          <xsd:enumeration value="EURN2"/>
          <xsd:enumeration value="EURNA"/>
          <xsd:enumeration value="EURND"/>
          <xsd:enumeration value="EUROA"/>
          <xsd:enumeration value="EURPB"/>
          <xsd:enumeration value="EURS1"/>
          <xsd:enumeration value="EURS2"/>
          <xsd:enumeration value="EURS3"/>
          <xsd:enumeration value="EURS4"/>
          <xsd:enumeration value="EURSE"/>
          <xsd:enumeration value="EURST"/>
          <xsd:enumeration value="FAD"/>
          <xsd:enumeration value="FADAI"/>
          <xsd:enumeration value="FADAIFA"/>
          <xsd:enumeration value="FADAITS"/>
          <xsd:enumeration value="FADEP"/>
          <xsd:enumeration value="FADF1"/>
          <xsd:enumeration value="FADF2"/>
          <xsd:enumeration value="FADFP"/>
          <xsd:enumeration value="FADM1"/>
          <xsd:enumeration value="FADM2"/>
          <xsd:enumeration value="FADR1"/>
          <xsd:enumeration value="FADR2"/>
          <xsd:enumeration value="FADRM"/>
          <xsd:enumeration value="FADTP"/>
          <xsd:enumeration value="FED"/>
          <xsd:enumeration value="FIN"/>
          <xsd:enumeration value="FINAI"/>
          <xsd:enumeration value="FINAICO"/>
          <xsd:enumeration value="FINAIIN"/>
          <xsd:enumeration value="FINAX"/>
          <xsd:enumeration value="FINAXAP"/>
          <xsd:enumeration value="FINAXPP"/>
          <xsd:enumeration value="FINCF"/>
          <xsd:enumeration value="FINFR"/>
          <xsd:enumeration value="FINGR"/>
          <xsd:enumeration value="FINSA"/>
          <xsd:enumeration value="GRC"/>
          <xsd:enumeration value="HQT"/>
          <xsd:enumeration value="HRD"/>
          <xsd:enumeration value="HRDAI"/>
          <xsd:enumeration value="HRDAIRU"/>
          <xsd:enumeration value="HRDAISA"/>
          <xsd:enumeration value="HRDAISU"/>
          <xsd:enumeration value="HRDCB"/>
          <xsd:enumeration value="HRDEC"/>
          <xsd:enumeration value="HRDHRS"/>
          <xsd:enumeration value="HRDRSSOS"/>
          <xsd:enumeration value="HRDSDCD"/>
          <xsd:enumeration value="HRDSG"/>
          <xsd:enumeration value="HRDTA"/>
          <xsd:enumeration value="HRDTM"/>
          <xsd:enumeration value="ICD"/>
          <xsd:enumeration value="ICDAC"/>
          <xsd:enumeration value="ICDAI"/>
          <xsd:enumeration value="ICDAIBU"/>
          <xsd:enumeration value="ICDAIIT"/>
          <xsd:enumeration value="ICDAN"/>
          <xsd:enumeration value="ICDEM"/>
          <xsd:enumeration value="ICDGP"/>
          <xsd:enumeration value="ICDOM"/>
          <xsd:enumeration value="ICDPC"/>
          <xsd:enumeration value="ICDSE"/>
          <xsd:enumeration value="ICDWH"/>
          <xsd:enumeration value="IEO"/>
          <xsd:enumeration value="ILU"/>
          <xsd:enumeration value="INV"/>
          <xsd:enumeration value="ITD"/>
          <xsd:enumeration value="ITDAI"/>
          <xsd:enumeration value="ITDAIDA"/>
          <xsd:enumeration value="ITDAIPM"/>
          <xsd:enumeration value="ITDAIRM"/>
          <xsd:enumeration value="ITDAISG"/>
          <xsd:enumeration value="ITDEA"/>
          <xsd:enumeration value="ITDEASA"/>
          <xsd:enumeration value="ITDEASD"/>
          <xsd:enumeration value="ITDEO"/>
          <xsd:enumeration value="ITDEOCO"/>
          <xsd:enumeration value="ITDEOIA"/>
          <xsd:enumeration value="ITDEOMP"/>
          <xsd:enumeration value="ITDEONI"/>
          <xsd:enumeration value="ITDEONOP"/>
          <xsd:enumeration value="ITDEONSM"/>
          <xsd:enumeration value="ITDEORC"/>
          <xsd:enumeration value="ITDEOSM"/>
          <xsd:enumeration value="ITDEOSS"/>
          <xsd:enumeration value="ITDEOWI"/>
          <xsd:enumeration value="ITDEOWS"/>
          <xsd:enumeration value="ITDES"/>
          <xsd:enumeration value="ITDESBD"/>
          <xsd:enumeration value="ITDESCD"/>
          <xsd:enumeration value="ITDESEM"/>
          <xsd:enumeration value="ITDESME"/>
          <xsd:enumeration value="ITDESSDC"/>
          <xsd:enumeration value="ITDFA"/>
          <xsd:enumeration value="ITDFACA"/>
          <xsd:enumeration value="ITDFACF"/>
          <xsd:enumeration value="ITDFAHR"/>
          <xsd:enumeration value="ITDFAMF"/>
          <xsd:enumeration value="ITDFASDA"/>
          <xsd:enumeration value="ITDIS"/>
          <xsd:enumeration value="ITDISAS"/>
          <xsd:enumeration value="ITDISCS"/>
          <xsd:enumeration value="ITDISDC"/>
          <xsd:enumeration value="ITDISIG"/>
          <xsd:enumeration value="ITDISIK"/>
          <xsd:enumeration value="ITDISSKM"/>
          <xsd:enumeration value="JPA"/>
          <xsd:enumeration value="JVI"/>
          <xsd:enumeration value="KMU"/>
          <xsd:enumeration value="LEG"/>
          <xsd:enumeration value="LEGADM"/>
          <xsd:enumeration value="LEGCTY"/>
          <xsd:enumeration value="LEGFFL"/>
          <xsd:enumeration value="LEGFIG"/>
          <xsd:enumeration value="MCD"/>
          <xsd:enumeration value="MCDAI"/>
          <xsd:enumeration value="MCDDA"/>
          <xsd:enumeration value="MCDDB"/>
          <xsd:enumeration value="MCDDC"/>
          <xsd:enumeration value="MCDDD"/>
          <xsd:enumeration value="MCDDE"/>
          <xsd:enumeration value="MCDDF"/>
          <xsd:enumeration value="MCDDG"/>
          <xsd:enumeration value="MCDRS"/>
          <xsd:enumeration value="MCM"/>
          <xsd:enumeration value="MCMAI"/>
          <xsd:enumeration value="MCMAISU"/>
          <xsd:enumeration value="MCMCO"/>
          <xsd:enumeration value="MCMDM"/>
          <xsd:enumeration value="MCMFC"/>
          <xsd:enumeration value="MCMFR"/>
          <xsd:enumeration value="MCMFS"/>
          <xsd:enumeration value="MCMGA"/>
          <xsd:enumeration value="MCMGS"/>
          <xsd:enumeration value="MCMMP"/>
          <xsd:enumeration value="MCMRM"/>
          <xsd:enumeration value="MCMSR"/>
          <xsd:enumeration value="MCMTA"/>
          <xsd:enumeration value="MDT"/>
          <xsd:enumeration value="OAP"/>
          <xsd:enumeration value="OBP"/>
          <xsd:enumeration value="OED"/>
          <xsd:enumeration value="OEDAE"/>
          <xsd:enumeration value="OEDAF"/>
          <xsd:enumeration value="OEDAG"/>
          <xsd:enumeration value="OEDAP"/>
          <xsd:enumeration value="OEDBR"/>
          <xsd:enumeration value="OEDCC"/>
          <xsd:enumeration value="OEDCE"/>
          <xsd:enumeration value="OEDCO"/>
          <xsd:enumeration value="OEDEC"/>
          <xsd:enumeration value="OEDFF"/>
          <xsd:enumeration value="OEDGR"/>
          <xsd:enumeration value="OEDIN"/>
          <xsd:enumeration value="OEDIT"/>
          <xsd:enumeration value="OEDJA"/>
          <xsd:enumeration value="OEDMD"/>
          <xsd:enumeration value="OEDMI"/>
          <xsd:enumeration value="OEDNE"/>
          <xsd:enumeration value="OEDNO"/>
          <xsd:enumeration value="OEDRU"/>
          <xsd:enumeration value="OEDSA"/>
          <xsd:enumeration value="OEDST"/>
          <xsd:enumeration value="OEDSZ"/>
          <xsd:enumeration value="OEDUK"/>
          <xsd:enumeration value="OEDUS"/>
          <xsd:enumeration value="OIA"/>
          <xsd:enumeration value="OMB"/>
          <xsd:enumeration value="OMD"/>
          <xsd:enumeration value="ORM"/>
          <xsd:enumeration value="RES"/>
          <xsd:enumeration value="RESAI"/>
          <xsd:enumeration value="RESAICU"/>
          <xsd:enumeration value="RESAISR"/>
          <xsd:enumeration value="RESDM"/>
          <xsd:enumeration value="RESEM"/>
          <xsd:enumeration value="RESMF"/>
          <xsd:enumeration value="RESMS"/>
          <xsd:enumeration value="RESOE"/>
          <xsd:enumeration value="RESSI"/>
          <xsd:enumeration value="RESWO"/>
          <xsd:enumeration value="RESWODI"/>
          <xsd:enumeration value="SAC"/>
          <xsd:enumeration value="SEC"/>
          <xsd:enumeration value="SECAI"/>
          <xsd:enumeration value="SECAIWP"/>
          <xsd:enumeration value="SECIE"/>
          <xsd:enumeration value="SECME"/>
          <xsd:enumeration value="SECOP"/>
          <xsd:enumeration value="SPR"/>
          <xsd:enumeration value="SPRAI"/>
          <xsd:enumeration value="SPRAIDU"/>
          <xsd:enumeration value="SPRAIMU"/>
          <xsd:enumeration value="SPRAIRU"/>
          <xsd:enumeration value="SPRAISU"/>
          <xsd:enumeration value="SPRDP"/>
          <xsd:enumeration value="SPRLP"/>
          <xsd:enumeration value="SPRMP"/>
          <xsd:enumeration value="SPRXP"/>
          <xsd:enumeration value="SSG"/>
          <xsd:enumeration value="SSGPS"/>
          <xsd:enumeration value="STA"/>
          <xsd:enumeration value="STAAI"/>
          <xsd:enumeration value="STABP"/>
          <xsd:enumeration value="STAFI"/>
          <xsd:enumeration value="STAGO"/>
          <xsd:enumeration value="STARE"/>
          <xsd:enumeration value="STARM"/>
          <xsd:enumeration value="STASI"/>
          <xsd:enumeration value="STASID1"/>
          <xsd:enumeration value="STASID2"/>
          <xsd:enumeration value="STASIDS"/>
          <xsd:enumeration value="STASIST"/>
          <xsd:enumeration value="STASR"/>
          <xsd:enumeration value="STI"/>
          <xsd:enumeration value="UNO"/>
          <xsd:enumeration value="WHD"/>
          <xsd:enumeration value="WHDAI"/>
          <xsd:enumeration value="WHDC1"/>
          <xsd:enumeration value="WHDC2"/>
          <xsd:enumeration value="WHDC3"/>
          <xsd:enumeration value="WHDCA"/>
          <xsd:enumeration value="WHDLC"/>
          <xsd:enumeration value="WHDNB"/>
          <xsd:enumeration value="WHDRS"/>
          <xsd:enumeration value="WHDS1"/>
          <xsd:enumeration value="WHDS2"/>
          <xsd:enumeration value="WHDS3"/>
        </xsd:restriction>
      </xsd:simpleType>
    </xsd:element>
    <xsd:element name="SecurityClassification" ma:index="15" ma:displayName="Security Classification" ma:default="FOR OFFICIAL USE ONLY" ma:description="Information about who can access the resource or an indication of its security status." ma:format="Dropdown" ma:internalName="SecurityClassification">
      <xsd:simpleType>
        <xsd:restriction base="dms:Choice">
          <xsd:enumeration value="FOR OFFICIAL USE ONLY"/>
          <xsd:enumeration value="Confidential"/>
          <xsd:enumeration value="Strictly Confidential"/>
          <xsd:enumeration value="Unclassified"/>
          <xsd:enumeration value="Personal and Confidential"/>
          <xsd:enumeration value="Personal and Strictly Confidential"/>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22" nillable="true" ma:displayName="E-Mail Headers" ma:hidden="true" ma:internalName="EmailHeader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axOccurs="1" ma:index="14" ma:displayName="Author(s)"/>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4D368-EB07-4B43-A248-DBB43E7C8857}">
  <ds:schemaRefs>
    <ds:schemaRef ds:uri="http://schemas.openxmlformats.org/officeDocument/2006/bibliography"/>
  </ds:schemaRefs>
</ds:datastoreItem>
</file>

<file path=customXml/itemProps3.xml><?xml version="1.0" encoding="utf-8"?>
<ds:datastoreItem xmlns:ds="http://schemas.openxmlformats.org/officeDocument/2006/customXml" ds:itemID="{AE603B43-7AC0-4E60-B157-A7646DCB21CB}">
  <ds:schemaRefs>
    <ds:schemaRef ds:uri="http://purl.org/dc/elements/1.1/"/>
    <ds:schemaRef ds:uri="http://schemas.microsoft.com/sharepoint/v3"/>
    <ds:schemaRef ds:uri="http://schemas.openxmlformats.org/package/2006/metadata/core-properties"/>
    <ds:schemaRef ds:uri="http://schemas.microsoft.com/office/infopath/2007/PartnerControls"/>
    <ds:schemaRef ds:uri="http://purl.org/dc/terms/"/>
    <ds:schemaRef ds:uri="http://schemas.microsoft.com/sharepoint/v4"/>
    <ds:schemaRef ds:uri="a709fdda-027e-4a2b-89e4-674b4f5b6bfc"/>
    <ds:schemaRef ds:uri="http://schemas.microsoft.com/office/2006/documentManagement/types"/>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16E406D1-D51B-4458-832F-FB4F9C1B06C0}">
  <ds:schemaRefs>
    <ds:schemaRef ds:uri="http://schemas.microsoft.com/sharepoint/v3/contenttype/forms"/>
  </ds:schemaRefs>
</ds:datastoreItem>
</file>

<file path=customXml/itemProps5.xml><?xml version="1.0" encoding="utf-8"?>
<ds:datastoreItem xmlns:ds="http://schemas.openxmlformats.org/officeDocument/2006/customXml" ds:itemID="{812D3DF0-4197-457B-8E5D-8B89DFB64A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709fdda-027e-4a2b-89e4-674b4f5b6bfc"/>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F7A9C43-D161-41F6-AD81-0C028368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ArticleIV.dotm</Template>
  <TotalTime>0</TotalTime>
  <Pages>24</Pages>
  <Words>17012</Words>
  <Characters>96974</Characters>
  <Application>Microsoft Office Word</Application>
  <DocSecurity>4</DocSecurity>
  <Lines>808</Lines>
  <Paragraphs>227</Paragraphs>
  <ScaleCrop>false</ScaleCrop>
  <HeadingPairs>
    <vt:vector size="2" baseType="variant">
      <vt:variant>
        <vt:lpstr>Title</vt:lpstr>
      </vt:variant>
      <vt:variant>
        <vt:i4>1</vt:i4>
      </vt:variant>
    </vt:vector>
  </HeadingPairs>
  <TitlesOfParts>
    <vt:vector size="1" baseType="lpstr">
      <vt:lpstr>Canada - 2018 - Staff Report.docx</vt:lpstr>
    </vt:vector>
  </TitlesOfParts>
  <Company>International Monetary Fund</Company>
  <LinksUpToDate>false</LinksUpToDate>
  <CharactersWithSpaces>113759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Canada - 2018 - Staff Report.docx</dc:title>
  <dc:subject/>
  <dc:creator>msoreng</dc:creator>
  <cp:keywords/>
  <dc:description/>
  <cp:lastModifiedBy>Fayad, Ghada</cp:lastModifiedBy>
  <cp:revision>2</cp:revision>
  <cp:lastPrinted>2018-06-08T16:02:00Z</cp:lastPrinted>
  <dcterms:created xsi:type="dcterms:W3CDTF">2019-05-28T13:01:00Z</dcterms:created>
  <dcterms:modified xsi:type="dcterms:W3CDTF">2019-05-28T13:01:00Z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y fmtid="{D5CDD505-2E9C-101B-9397-08002B2CF9AE}" pid="9" name="ContentTypeId">
    <vt:lpwstr>0x0101006AC2299206EE4578905BD5A66ACC47260091842ADAD12C014EBBF46830032F506B00D88CD47559F468488D24CFA996F3AF58</vt:lpwstr>
  </property>
  <property fmtid="{D5CDD505-2E9C-101B-9397-08002B2CF9AE}" pid="10" name="MMSClassificationTaxHTField0">
    <vt:lpwstr>For Official Use Only|ceebc80d-5bab-57db-aa4c-a446741f09ad</vt:lpwstr>
  </property>
  <property fmtid="{D5CDD505-2E9C-101B-9397-08002B2CF9AE}" pid="11" name="TaxCatchAll">
    <vt:lpwstr>1;#For Official Use Only|ceebc80d-5bab-57db-aa4c-a446741f09ad</vt:lpwstr>
  </property>
  <property fmtid="{D5CDD505-2E9C-101B-9397-08002B2CF9AE}" pid="12" name="MMSClassification">
    <vt:lpwstr>1;#For Official Use Only|ceebc80d-5bab-57db-aa4c-a446741f09ad</vt:lpwstr>
  </property>
  <property fmtid="{D5CDD505-2E9C-101B-9397-08002B2CF9AE}" pid="13" name="MMSDocumentTypesTaxHTField0">
    <vt:lpwstr/>
  </property>
  <property fmtid="{D5CDD505-2E9C-101B-9397-08002B2CF9AE}" pid="14" name="MMSDepartments">
    <vt:lpwstr/>
  </property>
  <property fmtid="{D5CDD505-2E9C-101B-9397-08002B2CF9AE}" pid="15" name="MMSDocumentTypes">
    <vt:lpwstr/>
  </property>
  <property fmtid="{D5CDD505-2E9C-101B-9397-08002B2CF9AE}" pid="16" name="MMSDepartmentsTaxHTField1">
    <vt:lpwstr/>
  </property>
</Properties>
</file>